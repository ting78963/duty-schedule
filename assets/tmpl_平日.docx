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12" w:type="dxa"/>
        <w:tblInd w:w="-536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4"/>
        <w:gridCol w:w="456"/>
        <w:gridCol w:w="459"/>
        <w:gridCol w:w="471"/>
        <w:gridCol w:w="473"/>
        <w:gridCol w:w="473"/>
        <w:gridCol w:w="473"/>
        <w:gridCol w:w="495"/>
        <w:gridCol w:w="490"/>
        <w:gridCol w:w="467"/>
        <w:gridCol w:w="79"/>
        <w:gridCol w:w="385"/>
        <w:gridCol w:w="105"/>
        <w:gridCol w:w="462"/>
        <w:gridCol w:w="461"/>
        <w:gridCol w:w="714"/>
        <w:gridCol w:w="700"/>
        <w:gridCol w:w="490"/>
        <w:gridCol w:w="378"/>
        <w:gridCol w:w="276"/>
        <w:gridCol w:w="212"/>
        <w:gridCol w:w="338"/>
        <w:gridCol w:w="306"/>
        <w:gridCol w:w="307"/>
        <w:gridCol w:w="306"/>
        <w:gridCol w:w="307"/>
        <w:gridCol w:w="306"/>
        <w:gridCol w:w="307"/>
        <w:gridCol w:w="306"/>
        <w:gridCol w:w="307"/>
        <w:gridCol w:w="290"/>
        <w:gridCol w:w="869"/>
        <w:gridCol w:w="728"/>
        <w:gridCol w:w="280"/>
        <w:gridCol w:w="1092"/>
      </w:tblGrid>
      <w:tr w:rsidR="005552C1" w:rsidRPr="00C1660B" w14:paraId="0080DF11" w14:textId="77777777" w:rsidTr="00DC2CBC">
        <w:trPr>
          <w:cantSplit/>
          <w:trHeight w:hRule="exact" w:val="570"/>
        </w:trPr>
        <w:tc>
          <w:tcPr>
            <w:tcW w:w="5101" w:type="dxa"/>
            <w:gridSpan w:val="10"/>
            <w:vMerge w:val="restart"/>
            <w:tcBorders>
              <w:top w:val="thinThickSmallGap" w:sz="18" w:space="0" w:color="auto"/>
              <w:right w:val="nil"/>
            </w:tcBorders>
            <w:vAlign w:val="center"/>
          </w:tcPr>
          <w:p w14:paraId="508CE319" w14:textId="77777777" w:rsidR="005552C1" w:rsidRPr="00C1660B" w:rsidRDefault="00DC2CBC" w:rsidP="003D1FE0">
            <w:pPr>
              <w:spacing w:line="440" w:lineRule="exact"/>
              <w:ind w:right="57" w:firstLineChars="150" w:firstLine="600"/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 xml:space="preserve"> </w:t>
            </w:r>
            <w:r w:rsidR="005552C1" w:rsidRPr="00C1660B">
              <w:rPr>
                <w:rFonts w:ascii="標楷體" w:eastAsia="標楷體" w:hAnsi="標楷體" w:hint="eastAsia"/>
                <w:sz w:val="40"/>
              </w:rPr>
              <w:t>南投縣政府警察局交通隊</w:t>
            </w:r>
          </w:p>
        </w:tc>
        <w:tc>
          <w:tcPr>
            <w:tcW w:w="464" w:type="dxa"/>
            <w:gridSpan w:val="2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47F11158" w14:textId="77777777" w:rsidR="005552C1" w:rsidRPr="00C1660B" w:rsidRDefault="00A91B37" w:rsidP="00E40B30">
            <w:pPr>
              <w:spacing w:line="440" w:lineRule="exact"/>
              <w:ind w:right="57"/>
              <w:rPr>
                <w:rFonts w:ascii="標楷體" w:eastAsia="標楷體" w:hAnsi="標楷體"/>
                <w:b/>
                <w:sz w:val="40"/>
              </w:rPr>
            </w:pPr>
            <w:r>
              <w:rPr>
                <w:rFonts w:ascii="標楷體" w:eastAsia="標楷體" w:hAnsi="標楷體" w:hint="eastAsia"/>
                <w:b/>
                <w:sz w:val="40"/>
              </w:rPr>
              <w:t>49</w:t>
            </w:r>
          </w:p>
        </w:tc>
        <w:tc>
          <w:tcPr>
            <w:tcW w:w="3586" w:type="dxa"/>
            <w:gridSpan w:val="8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06333FF4" w14:textId="77777777" w:rsidR="005552C1" w:rsidRPr="00C1660B" w:rsidRDefault="004235E1" w:rsidP="00E40B30">
            <w:pPr>
              <w:spacing w:line="440" w:lineRule="exact"/>
              <w:ind w:right="57"/>
              <w:rPr>
                <w:rFonts w:ascii="標楷體" w:eastAsia="標楷體" w:hAnsi="標楷體"/>
                <w:sz w:val="40"/>
              </w:rPr>
            </w:pPr>
            <w:r w:rsidRPr="00C1660B">
              <w:rPr>
                <w:rFonts w:ascii="標楷體" w:eastAsia="標楷體" w:hAnsi="標楷體" w:hint="eastAsia"/>
                <w:sz w:val="40"/>
              </w:rPr>
              <w:t>人勤務分配表</w:t>
            </w:r>
          </w:p>
        </w:tc>
        <w:tc>
          <w:tcPr>
            <w:tcW w:w="6261" w:type="dxa"/>
            <w:gridSpan w:val="15"/>
            <w:tcBorders>
              <w:top w:val="thinThickSmallGap" w:sz="18" w:space="0" w:color="auto"/>
              <w:left w:val="nil"/>
              <w:bottom w:val="nil"/>
            </w:tcBorders>
            <w:vAlign w:val="center"/>
          </w:tcPr>
          <w:p w14:paraId="77292517" w14:textId="77777777" w:rsidR="005552C1" w:rsidRPr="00C1660B" w:rsidRDefault="005552C1" w:rsidP="005F08E0">
            <w:pPr>
              <w:spacing w:line="280" w:lineRule="exact"/>
              <w:ind w:left="57" w:right="57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中華民國</w:t>
            </w:r>
            <w:r>
              <w:rPr>
                <w:rFonts w:ascii="標楷體" w:eastAsia="標楷體" w:hAnsi="標楷體"/>
                <w:sz w:val="28"/>
              </w:rPr>
              <w:t>1</w:t>
            </w:r>
            <w:r w:rsidR="000D554C">
              <w:rPr>
                <w:rFonts w:ascii="標楷體" w:eastAsia="標楷體" w:hAnsi="標楷體" w:hint="eastAsia"/>
                <w:sz w:val="28"/>
              </w:rPr>
              <w:t>1</w:t>
            </w:r>
            <w:r w:rsidR="00C05834">
              <w:rPr>
                <w:rFonts w:ascii="標楷體" w:eastAsia="標楷體" w:hAnsi="標楷體" w:hint="eastAsia"/>
                <w:sz w:val="28"/>
              </w:rPr>
              <w:t>5</w:t>
            </w:r>
            <w:r>
              <w:rPr>
                <w:rFonts w:ascii="標楷體" w:eastAsia="標楷體" w:hAnsi="標楷體"/>
                <w:sz w:val="28"/>
              </w:rPr>
              <w:t>年月日【</w:t>
            </w:r>
            <w:r w:rsidRPr="005F08E0">
              <w:rPr>
                <w:rFonts w:ascii="標楷體" w:eastAsia="標楷體" w:hAnsi="標楷體"/>
                <w:color w:val="000000"/>
                <w:sz w:val="28"/>
              </w:rPr>
              <w:t>星期</w:t>
            </w:r>
            <w:r>
              <w:rPr>
                <w:rFonts w:ascii="標楷體" w:eastAsia="標楷體" w:hAnsi="標楷體"/>
                <w:sz w:val="28"/>
              </w:rPr>
              <w:t>】</w:t>
            </w:r>
          </w:p>
        </w:tc>
      </w:tr>
      <w:tr w:rsidR="005552C1" w:rsidRPr="00C1660B" w14:paraId="5B0280AF" w14:textId="77777777" w:rsidTr="00DC2CBC">
        <w:trPr>
          <w:cantSplit/>
          <w:trHeight w:hRule="exact" w:val="570"/>
        </w:trPr>
        <w:tc>
          <w:tcPr>
            <w:tcW w:w="5101" w:type="dxa"/>
            <w:gridSpan w:val="10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6AFA3E74" w14:textId="77777777" w:rsidR="005552C1" w:rsidRPr="00C1660B" w:rsidRDefault="005552C1" w:rsidP="005552C1">
            <w:pPr>
              <w:spacing w:line="360" w:lineRule="exact"/>
              <w:ind w:left="113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464" w:type="dxa"/>
            <w:gridSpan w:val="2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3AD996" w14:textId="77777777" w:rsidR="005552C1" w:rsidRPr="00C1660B" w:rsidRDefault="005552C1" w:rsidP="005552C1">
            <w:pPr>
              <w:spacing w:line="360" w:lineRule="exact"/>
              <w:ind w:left="57" w:right="57"/>
              <w:jc w:val="center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3586" w:type="dxa"/>
            <w:gridSpan w:val="8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BA0EA7" w14:textId="77777777" w:rsidR="005552C1" w:rsidRPr="00C1660B" w:rsidRDefault="005552C1" w:rsidP="005552C1">
            <w:pPr>
              <w:spacing w:line="360" w:lineRule="exact"/>
              <w:ind w:left="57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6261" w:type="dxa"/>
            <w:gridSpan w:val="1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DD12196" w14:textId="77777777" w:rsidR="005552C1" w:rsidRPr="00C1660B" w:rsidRDefault="005552C1" w:rsidP="005552C1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8"/>
              </w:rPr>
            </w:pPr>
            <w:r w:rsidRPr="00C1660B">
              <w:rPr>
                <w:rFonts w:ascii="標楷體" w:eastAsia="標楷體" w:hAnsi="標楷體" w:hint="eastAsia"/>
                <w:sz w:val="28"/>
              </w:rPr>
              <w:t>主管：　　　　　　　　　　　蓋章</w:t>
            </w:r>
          </w:p>
        </w:tc>
      </w:tr>
      <w:tr w:rsidR="00726EE7" w:rsidRPr="00C1660B" w14:paraId="6C51DDA7" w14:textId="77777777" w:rsidTr="00DC2CBC">
        <w:trPr>
          <w:cantSplit/>
          <w:trHeight w:val="538"/>
        </w:trPr>
        <w:tc>
          <w:tcPr>
            <w:tcW w:w="84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0FA9E5" w14:textId="55071385" w:rsidR="002F087B" w:rsidRDefault="00466D44" w:rsidP="0027139E">
            <w:pPr>
              <w:spacing w:line="32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B57A14" wp14:editId="5F72DFF8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-6350</wp:posOffset>
                      </wp:positionV>
                      <wp:extent cx="441325" cy="1938655"/>
                      <wp:effectExtent l="0" t="0" r="0" b="0"/>
                      <wp:wrapNone/>
                      <wp:docPr id="115833008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1325" cy="19386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2ED5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4.85pt;margin-top:-.5pt;width:34.75pt;height:152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"/>
                  </w:pict>
                </mc:Fallback>
              </mc:AlternateContent>
            </w:r>
            <w:r w:rsidR="002F087B"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勤務</w:t>
            </w:r>
          </w:p>
          <w:p w14:paraId="15F57463" w14:textId="77777777" w:rsidR="002F087B" w:rsidRPr="00C1660B" w:rsidRDefault="002F087B" w:rsidP="0027139E">
            <w:pPr>
              <w:spacing w:line="1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047EA44E" w14:textId="77777777" w:rsidR="002F087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項目</w:t>
            </w:r>
          </w:p>
          <w:p w14:paraId="0971E981" w14:textId="77777777" w:rsidR="00D106B3" w:rsidRPr="00C1660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7217B0EF" w14:textId="77777777" w:rsidR="002F087B" w:rsidRDefault="002F087B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</w:rPr>
            </w:pPr>
          </w:p>
          <w:p w14:paraId="11EBAE13" w14:textId="77777777" w:rsidR="0027139E" w:rsidRPr="006A2D8B" w:rsidRDefault="0027139E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  <w:sz w:val="20"/>
                <w:szCs w:val="20"/>
              </w:rPr>
            </w:pPr>
          </w:p>
          <w:p w14:paraId="1981BC16" w14:textId="77777777" w:rsidR="002F087B" w:rsidRDefault="002F087B" w:rsidP="000A5639">
            <w:pPr>
              <w:spacing w:line="3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0A5639">
              <w:rPr>
                <w:rFonts w:ascii="標楷體" w:eastAsia="標楷體" w:hAnsi="標楷體" w:hint="eastAsia"/>
                <w:sz w:val="22"/>
                <w:szCs w:val="22"/>
              </w:rPr>
              <w:t>人員</w:t>
            </w:r>
          </w:p>
          <w:p w14:paraId="21195FC7" w14:textId="77777777" w:rsidR="0027139E" w:rsidRPr="000A5639" w:rsidRDefault="0027139E" w:rsidP="0027139E">
            <w:pPr>
              <w:spacing w:line="1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  <w:p w14:paraId="657C0937" w14:textId="589E280E" w:rsidR="002F087B" w:rsidRPr="000A5639" w:rsidRDefault="00466D44" w:rsidP="0027139E">
            <w:pPr>
              <w:spacing w:line="320" w:lineRule="exact"/>
              <w:ind w:right="17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D19403C" wp14:editId="308E27EB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173355</wp:posOffset>
                      </wp:positionV>
                      <wp:extent cx="513715" cy="493395"/>
                      <wp:effectExtent l="0" t="0" r="0" b="0"/>
                      <wp:wrapNone/>
                      <wp:docPr id="199417009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3715" cy="4933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55A9BB" id="AutoShape 5" o:spid="_x0000_s1026" type="#_x0000_t32" style="position:absolute;margin-left:.2pt;margin-top:13.65pt;width:40.45pt;height:3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"/>
                  </w:pict>
                </mc:Fallback>
              </mc:AlternateContent>
            </w:r>
            <w:r w:rsidR="002F087B" w:rsidRPr="000A5639">
              <w:rPr>
                <w:rFonts w:ascii="標楷體" w:eastAsia="標楷體" w:hAnsi="標楷體" w:hint="eastAsia"/>
                <w:sz w:val="22"/>
                <w:szCs w:val="22"/>
              </w:rPr>
              <w:t>代號</w:t>
            </w:r>
          </w:p>
          <w:p w14:paraId="627A7E76" w14:textId="77777777" w:rsidR="002F087B" w:rsidRPr="00C1660B" w:rsidRDefault="002F087B" w:rsidP="0007490D">
            <w:pPr>
              <w:spacing w:line="400" w:lineRule="exact"/>
              <w:ind w:right="57"/>
              <w:jc w:val="both"/>
              <w:rPr>
                <w:rFonts w:ascii="標楷體" w:eastAsia="標楷體" w:hAnsi="標楷體"/>
              </w:rPr>
            </w:pPr>
          </w:p>
          <w:p w14:paraId="10525BE6" w14:textId="77777777" w:rsidR="002F087B" w:rsidRPr="00C1660B" w:rsidRDefault="002F087B" w:rsidP="00B14E0C">
            <w:pPr>
              <w:spacing w:line="320" w:lineRule="exact"/>
              <w:ind w:left="57" w:right="57"/>
              <w:jc w:val="both"/>
              <w:rPr>
                <w:rFonts w:ascii="標楷體" w:eastAsia="標楷體" w:hAnsi="標楷體"/>
              </w:rPr>
            </w:pPr>
            <w:r w:rsidRPr="00C1660B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1386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30AA" w14:textId="77777777" w:rsidR="002F087B" w:rsidRDefault="002F087B" w:rsidP="00253C4D">
            <w:pPr>
              <w:spacing w:line="24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值</w:t>
            </w:r>
            <w:r w:rsidR="00407A8D">
              <w:rPr>
                <w:rFonts w:ascii="標楷體" w:eastAsia="標楷體" w:hAnsi="標楷體" w:hint="eastAsia"/>
                <w:sz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</w:rPr>
              <w:t>班</w:t>
            </w:r>
          </w:p>
          <w:p w14:paraId="7D03C6BE" w14:textId="77777777" w:rsidR="00E251CF" w:rsidRDefault="00253C4D" w:rsidP="00253C4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</w:t>
            </w:r>
          </w:p>
          <w:p w14:paraId="14EC50D3" w14:textId="77777777" w:rsidR="00253C4D" w:rsidRPr="002F087B" w:rsidRDefault="00253C4D" w:rsidP="00E251CF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員警出退勤領繳械彈</w:t>
            </w:r>
          </w:p>
        </w:tc>
        <w:tc>
          <w:tcPr>
            <w:tcW w:w="1419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7469" w14:textId="77777777" w:rsidR="002F087B" w:rsidRDefault="002F087B" w:rsidP="002F087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巡</w:t>
            </w:r>
            <w:r w:rsidR="00407A8D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邏</w:t>
            </w:r>
          </w:p>
          <w:p w14:paraId="25AFBE1B" w14:textId="77777777" w:rsidR="002F087B" w:rsidRPr="00B6569F" w:rsidRDefault="002F087B" w:rsidP="00407A8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</w:t>
            </w:r>
          </w:p>
          <w:p w14:paraId="621CE31B" w14:textId="77777777" w:rsidR="002F087B" w:rsidRPr="00B6569F" w:rsidRDefault="002F087B" w:rsidP="00F25914">
            <w:pPr>
              <w:spacing w:line="0" w:lineRule="atLeast"/>
              <w:ind w:left="57" w:right="57"/>
              <w:jc w:val="distribute"/>
              <w:rPr>
                <w:rFonts w:ascii="標楷體" w:eastAsia="標楷體" w:hAnsi="標楷體"/>
                <w:sz w:val="16"/>
                <w:szCs w:val="16"/>
              </w:rPr>
            </w:pPr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警出退勤領繳械彈</w:t>
            </w:r>
          </w:p>
        </w:tc>
        <w:tc>
          <w:tcPr>
            <w:tcW w:w="1531" w:type="dxa"/>
            <w:gridSpan w:val="4"/>
            <w:tcBorders>
              <w:top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415FB9" w14:textId="77777777" w:rsidR="002F087B" w:rsidRDefault="002F087B" w:rsidP="00D40917">
            <w:pPr>
              <w:spacing w:line="280" w:lineRule="exact"/>
              <w:jc w:val="distribute"/>
              <w:rPr>
                <w:rFonts w:ascii="標楷體" w:eastAsia="標楷體" w:hAnsi="標楷體" w:cs="新細明體"/>
                <w:spacing w:val="20"/>
                <w:sz w:val="28"/>
                <w:szCs w:val="28"/>
              </w:rPr>
            </w:pP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臨</w:t>
            </w:r>
            <w:r w:rsidRPr="00E6434D">
              <w:rPr>
                <w:rFonts w:ascii="標楷體" w:eastAsia="標楷體" w:hAnsi="標楷體" w:cs="新細明體" w:hint="eastAsia"/>
                <w:spacing w:val="20"/>
              </w:rPr>
              <w:t>(路)</w:t>
            </w: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檢</w:t>
            </w:r>
          </w:p>
          <w:p w14:paraId="2C01F8AD" w14:textId="77777777" w:rsidR="002F087B" w:rsidRPr="00305697" w:rsidRDefault="002F087B" w:rsidP="00F25914">
            <w:pPr>
              <w:spacing w:line="160" w:lineRule="exac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小隊長(警務佐)管理員警出退勤領繳械彈</w:t>
            </w:r>
          </w:p>
        </w:tc>
        <w:tc>
          <w:tcPr>
            <w:tcW w:w="1413" w:type="dxa"/>
            <w:gridSpan w:val="4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DCEBA" w14:textId="77777777" w:rsidR="002F087B" w:rsidRDefault="002F087B" w:rsidP="005574A9">
            <w:pPr>
              <w:spacing w:line="280" w:lineRule="exact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守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望</w:t>
            </w:r>
          </w:p>
          <w:p w14:paraId="40E09328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小隊長(警務佐)管理員警出退勤領繳械彈</w:t>
            </w:r>
          </w:p>
        </w:tc>
        <w:tc>
          <w:tcPr>
            <w:tcW w:w="1414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A3A5B" w14:textId="77777777" w:rsidR="002F087B" w:rsidRDefault="002F087B" w:rsidP="005574A9">
            <w:pPr>
              <w:spacing w:line="260" w:lineRule="exact"/>
              <w:jc w:val="center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>
              <w:rPr>
                <w:rFonts w:ascii="標楷體" w:eastAsia="標楷體" w:hAnsi="標楷體" w:cs="新細明體" w:hint="eastAsia"/>
                <w:spacing w:val="20"/>
                <w:sz w:val="26"/>
                <w:szCs w:val="26"/>
              </w:rPr>
              <w:t>備  勤</w:t>
            </w:r>
          </w:p>
          <w:p w14:paraId="261D59DA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小隊長(警務佐)管理員警出退勤領繳械彈</w:t>
            </w:r>
          </w:p>
        </w:tc>
        <w:tc>
          <w:tcPr>
            <w:tcW w:w="4146" w:type="dxa"/>
            <w:gridSpan w:val="13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4F0CBACA" w14:textId="77777777" w:rsidR="002F087B" w:rsidRPr="004F61E1" w:rsidRDefault="002F087B" w:rsidP="005574A9">
            <w:pPr>
              <w:spacing w:line="32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其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</w:t>
            </w: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他</w:t>
            </w:r>
          </w:p>
        </w:tc>
        <w:tc>
          <w:tcPr>
            <w:tcW w:w="1887" w:type="dxa"/>
            <w:gridSpan w:val="3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666C9E0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服勤人員</w:t>
            </w:r>
            <w:r w:rsidRPr="0025087A">
              <w:rPr>
                <w:rFonts w:ascii="標楷體" w:eastAsia="標楷體" w:hAnsi="標楷體" w:hint="eastAsia"/>
                <w:b/>
                <w:sz w:val="22"/>
              </w:rPr>
              <w:br/>
              <w:t>姓名代碼對照表</w:t>
            </w:r>
          </w:p>
        </w:tc>
        <w:tc>
          <w:tcPr>
            <w:tcW w:w="1372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05B5ED5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輪休請假姓名代碼</w:t>
            </w:r>
          </w:p>
        </w:tc>
      </w:tr>
      <w:tr w:rsidR="0036053B" w:rsidRPr="00C1660B" w14:paraId="129DC953" w14:textId="77777777" w:rsidTr="0036053B">
        <w:trPr>
          <w:cantSplit/>
          <w:trHeight w:hRule="exact" w:val="562"/>
        </w:trPr>
        <w:tc>
          <w:tcPr>
            <w:tcW w:w="844" w:type="dxa"/>
            <w:vMerge/>
            <w:vAlign w:val="center"/>
          </w:tcPr>
          <w:p w14:paraId="1BB14C6D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 w:val="restart"/>
            <w:textDirection w:val="tbRlV"/>
            <w:vAlign w:val="center"/>
          </w:tcPr>
          <w:p w14:paraId="7BCDB5B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隊部</w:t>
            </w:r>
          </w:p>
        </w:tc>
        <w:tc>
          <w:tcPr>
            <w:tcW w:w="459" w:type="dxa"/>
            <w:vMerge w:val="restart"/>
            <w:textDirection w:val="tbRlV"/>
            <w:vAlign w:val="center"/>
          </w:tcPr>
          <w:p w14:paraId="1DC0BEDE" w14:textId="77777777" w:rsidR="0036053B" w:rsidRPr="00372660" w:rsidRDefault="0036053B" w:rsidP="0036053B">
            <w:pPr>
              <w:spacing w:line="32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    </w:t>
            </w: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磅</w:t>
            </w:r>
          </w:p>
        </w:tc>
        <w:tc>
          <w:tcPr>
            <w:tcW w:w="471" w:type="dxa"/>
            <w:vMerge w:val="restart"/>
            <w:textDirection w:val="tbRlV"/>
            <w:vAlign w:val="center"/>
          </w:tcPr>
          <w:p w14:paraId="06670386" w14:textId="77777777" w:rsidR="0036053B" w:rsidRPr="00A4660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地磅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38FED9FC" w14:textId="77777777" w:rsidR="0036053B" w:rsidRPr="00B1147A" w:rsidRDefault="0036053B" w:rsidP="0036053B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B1147A">
              <w:rPr>
                <w:rFonts w:ascii="標楷體" w:eastAsia="標楷體" w:hAnsi="標楷體" w:cs="新細明體" w:hint="eastAsia"/>
                <w:color w:val="000000"/>
                <w:spacing w:val="20"/>
              </w:rPr>
              <w:t>一線巡邏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23FD7C21" w14:textId="77777777" w:rsidR="0036053B" w:rsidRPr="00B1147A" w:rsidRDefault="0036053B" w:rsidP="0036053B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B1147A">
              <w:rPr>
                <w:rFonts w:ascii="標楷體" w:eastAsia="標楷體" w:hAnsi="標楷體" w:cs="新細明體" w:hint="eastAsia"/>
                <w:color w:val="000000"/>
                <w:spacing w:val="20"/>
              </w:rPr>
              <w:t>二線巡邏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4E8FC0D3" w14:textId="77777777" w:rsidR="0036053B" w:rsidRPr="00B1147A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B1147A">
              <w:rPr>
                <w:rFonts w:ascii="標楷體" w:eastAsia="標楷體" w:hAnsi="標楷體" w:cs="新細明體" w:hint="eastAsia"/>
                <w:color w:val="000000"/>
                <w:spacing w:val="20"/>
              </w:rPr>
              <w:t>三線巡邏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7BE53963" w14:textId="77777777" w:rsidR="0036053B" w:rsidRPr="00E84302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20"/>
                <w:sz w:val="20"/>
                <w:szCs w:val="20"/>
              </w:rPr>
            </w:pPr>
            <w:r w:rsidRPr="003B52DE">
              <w:rPr>
                <w:rFonts w:ascii="標楷體" w:eastAsia="標楷體" w:hAnsi="標楷體" w:cs="新細明體" w:hint="eastAsia"/>
                <w:color w:val="000000"/>
                <w:spacing w:val="20"/>
              </w:rPr>
              <w:t>違規砂石車取締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3D789E5" w14:textId="77777777" w:rsidR="0036053B" w:rsidRPr="009011F6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配合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彰化</w:t>
            </w: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監理站</w:t>
            </w:r>
          </w:p>
        </w:tc>
        <w:tc>
          <w:tcPr>
            <w:tcW w:w="546" w:type="dxa"/>
            <w:gridSpan w:val="2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1ED1E4A5" w14:textId="77777777" w:rsidR="0036053B" w:rsidRPr="003A29F7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配合南投監理站</w:t>
            </w:r>
          </w:p>
          <w:p w14:paraId="753D483C" w14:textId="77777777" w:rsidR="0036053B" w:rsidRPr="000625DC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2"/>
                <w:szCs w:val="22"/>
              </w:rPr>
            </w:pPr>
            <w:r w:rsidRPr="003A29F7">
              <w:rPr>
                <w:rFonts w:ascii="標楷體" w:eastAsia="標楷體" w:hAnsi="標楷體" w:cs="新細明體" w:hint="eastAsia"/>
                <w:color w:val="000000"/>
                <w:spacing w:val="20"/>
              </w:rPr>
              <w:t>(套裝機車)</w:t>
            </w:r>
          </w:p>
        </w:tc>
        <w:tc>
          <w:tcPr>
            <w:tcW w:w="490" w:type="dxa"/>
            <w:gridSpan w:val="2"/>
            <w:vMerge w:val="restart"/>
            <w:textDirection w:val="tbRlV"/>
            <w:vAlign w:val="center"/>
          </w:tcPr>
          <w:p w14:paraId="4B090BC6" w14:textId="77777777" w:rsidR="0036053B" w:rsidRPr="005F147D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5F147D">
              <w:rPr>
                <w:rFonts w:ascii="標楷體" w:eastAsia="標楷體" w:hAnsi="標楷體" w:cs="新細明體" w:hint="eastAsia"/>
                <w:color w:val="000000"/>
                <w:spacing w:val="20"/>
              </w:rPr>
              <w:t>流動式測速照相</w:t>
            </w:r>
          </w:p>
          <w:p w14:paraId="35158D03" w14:textId="77777777" w:rsidR="0036053B" w:rsidRPr="002F5C25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-20"/>
                <w:shd w:val="pct15" w:color="auto" w:fill="FFFFFF"/>
              </w:rPr>
            </w:pPr>
            <w:r w:rsidRPr="005F147D">
              <w:rPr>
                <w:rFonts w:ascii="標楷體" w:eastAsia="標楷體" w:hAnsi="標楷體" w:cs="新細明體" w:hint="eastAsia"/>
                <w:color w:val="0000FF"/>
                <w:spacing w:val="-20"/>
                <w:sz w:val="18"/>
                <w:szCs w:val="18"/>
              </w:rPr>
              <w:t>（</w:t>
            </w:r>
            <w:r w:rsidR="00B25DBB" w:rsidRPr="00023AC0">
              <w:rPr>
                <w:rFonts w:ascii="標楷體" w:eastAsia="標楷體" w:hAnsi="標楷體" w:cs="新細明體" w:hint="eastAsia"/>
                <w:color w:val="0000FF"/>
                <w:spacing w:val="-20"/>
                <w:sz w:val="16"/>
                <w:szCs w:val="16"/>
              </w:rPr>
              <w:t>南投市台3線208.7K貓羅溪橋</w:t>
            </w:r>
            <w:r w:rsidR="00B25DBB" w:rsidRPr="00023AC0">
              <w:rPr>
                <w:rFonts w:ascii="標楷體" w:eastAsia="標楷體" w:hAnsi="標楷體" w:cs="新細明體" w:hint="eastAsia"/>
                <w:color w:val="FF0000"/>
                <w:spacing w:val="-20"/>
                <w:sz w:val="16"/>
                <w:szCs w:val="16"/>
              </w:rPr>
              <w:t>草屯方向</w:t>
            </w:r>
            <w:r w:rsidRPr="005F147D">
              <w:rPr>
                <w:rFonts w:ascii="標楷體" w:eastAsia="標楷體" w:hAnsi="標楷體" w:cs="新細明體" w:hint="eastAsia"/>
                <w:color w:val="0000FF"/>
                <w:spacing w:val="-20"/>
                <w:sz w:val="16"/>
                <w:szCs w:val="16"/>
              </w:rPr>
              <w:t>）</w:t>
            </w:r>
          </w:p>
        </w:tc>
        <w:tc>
          <w:tcPr>
            <w:tcW w:w="462" w:type="dxa"/>
            <w:vMerge w:val="restart"/>
            <w:tcBorders>
              <w:right w:val="single" w:sz="2" w:space="0" w:color="auto"/>
            </w:tcBorders>
            <w:textDirection w:val="tbRlV"/>
            <w:vAlign w:val="center"/>
          </w:tcPr>
          <w:p w14:paraId="16CF7D04" w14:textId="77777777" w:rsidR="0036053B" w:rsidRPr="002320DC" w:rsidRDefault="0036053B" w:rsidP="0036053B">
            <w:pPr>
              <w:spacing w:line="360" w:lineRule="exact"/>
              <w:ind w:leftChars="10" w:left="24" w:rightChars="10" w:right="24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18"/>
                <w:szCs w:val="18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>清道專案</w:t>
            </w:r>
          </w:p>
        </w:tc>
        <w:tc>
          <w:tcPr>
            <w:tcW w:w="461" w:type="dxa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30FBBC86" w14:textId="77777777" w:rsidR="0036053B" w:rsidRPr="003A6ACE" w:rsidRDefault="0036053B" w:rsidP="0036053B">
            <w:pPr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行人及護老專案</w:t>
            </w:r>
          </w:p>
        </w:tc>
        <w:tc>
          <w:tcPr>
            <w:tcW w:w="1414" w:type="dxa"/>
            <w:gridSpan w:val="2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447C31C1" w14:textId="77777777" w:rsidR="0036053B" w:rsidRPr="00A348D5" w:rsidRDefault="0036053B" w:rsidP="0036053B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</w:rPr>
            </w:pPr>
            <w:r w:rsidRPr="00A348D5">
              <w:rPr>
                <w:rFonts w:ascii="標楷體" w:eastAsia="標楷體" w:hAnsi="標楷體" w:hint="eastAsia"/>
              </w:rPr>
              <w:t>備勤</w:t>
            </w:r>
            <w:r w:rsidRPr="00A348D5">
              <w:rPr>
                <w:rFonts w:ascii="標楷體" w:eastAsia="標楷體" w:hAnsi="標楷體" w:hint="eastAsia"/>
                <w:color w:val="0000FF"/>
              </w:rPr>
              <w:t>(藍色為</w:t>
            </w:r>
            <w:r w:rsidRPr="00A348D5">
              <w:rPr>
                <w:rFonts w:ascii="標楷體" w:eastAsia="標楷體" w:hAnsi="標楷體" w:cs="新細明體" w:hint="eastAsia"/>
                <w:color w:val="0000FF"/>
              </w:rPr>
              <w:t>指定處所待命服勤)</w:t>
            </w:r>
          </w:p>
        </w:tc>
        <w:tc>
          <w:tcPr>
            <w:tcW w:w="490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6B8D811E" w14:textId="1AA0D468" w:rsidR="0036053B" w:rsidRPr="00B372C8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 w:cs="新細明體"/>
                <w:color w:val="000000"/>
              </w:rPr>
            </w:pPr>
            <w:r w:rsidRPr="00B372C8">
              <w:rPr>
                <w:rFonts w:ascii="標楷體" w:eastAsia="標楷體" w:hAnsi="標楷體" w:hint="eastAsia"/>
                <w:color w:val="000000"/>
              </w:rPr>
              <w:t>警用車輛保養清洗</w:t>
            </w:r>
          </w:p>
        </w:tc>
        <w:tc>
          <w:tcPr>
            <w:tcW w:w="378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2E9F4B18" w14:textId="77777777" w:rsidR="0036053B" w:rsidRPr="006A7955" w:rsidRDefault="0036053B" w:rsidP="0036053B">
            <w:pPr>
              <w:spacing w:line="320" w:lineRule="exact"/>
              <w:jc w:val="distribute"/>
              <w:rPr>
                <w:rFonts w:ascii="標楷體" w:eastAsia="標楷體" w:hAnsi="標楷體" w:cs="新細明體"/>
                <w:color w:val="000000"/>
                <w:sz w:val="18"/>
                <w:szCs w:val="18"/>
              </w:rPr>
            </w:pPr>
            <w:r w:rsidRPr="004C26B4">
              <w:rPr>
                <w:rFonts w:ascii="標楷體" w:eastAsia="標楷體" w:hAnsi="標楷體" w:cs="新細明體" w:hint="eastAsia"/>
                <w:color w:val="000000"/>
                <w:sz w:val="20"/>
                <w:szCs w:val="20"/>
              </w:rPr>
              <w:t>兼辦業務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(</w:t>
            </w:r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兼管理員警出退勤領繳械彈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)</w:t>
            </w:r>
          </w:p>
        </w:tc>
        <w:tc>
          <w:tcPr>
            <w:tcW w:w="48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010A07A" w14:textId="77777777" w:rsidR="0036053B" w:rsidRPr="00055B1C" w:rsidRDefault="0036053B" w:rsidP="0036053B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38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8E92A1C" w14:textId="77777777" w:rsidR="0036053B" w:rsidRPr="00AE70D4" w:rsidRDefault="0036053B" w:rsidP="0036053B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4013A14" w14:textId="77777777" w:rsidR="0036053B" w:rsidRPr="00AE70D4" w:rsidRDefault="0036053B" w:rsidP="0036053B">
            <w:pPr>
              <w:snapToGrid w:val="0"/>
              <w:spacing w:line="240" w:lineRule="exact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 w:rsidRPr="006A7955">
              <w:rPr>
                <w:rFonts w:ascii="標楷體" w:eastAsia="標楷體" w:hAnsi="標楷體" w:cs="新細明體" w:hint="eastAsia"/>
                <w:color w:val="000000"/>
              </w:rPr>
              <w:t>協助值班</w:t>
            </w:r>
            <w:r w:rsidRPr="006A7955">
              <w:rPr>
                <w:rFonts w:ascii="標楷體" w:eastAsia="標楷體" w:hAnsi="標楷體" w:cs="新細明體" w:hint="eastAsia"/>
                <w:color w:val="0000FF"/>
                <w:sz w:val="20"/>
                <w:szCs w:val="20"/>
              </w:rPr>
              <w:t>（引導洽公民眾）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E1DFD29" w14:textId="77777777" w:rsidR="0036053B" w:rsidRPr="00D5081F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支援副局長/主秘室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F85FD51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術科常訓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253C3CD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健康檢查</w:t>
            </w:r>
          </w:p>
        </w:tc>
        <w:tc>
          <w:tcPr>
            <w:tcW w:w="306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28B4BDE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7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34EA468F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AA1BDA9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9F5C17A" w14:textId="77777777" w:rsidR="0036053B" w:rsidRPr="00A70300" w:rsidRDefault="0036053B" w:rsidP="0036053B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分層督導</w:t>
            </w: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40C514A" w14:textId="77777777" w:rsidR="0036053B" w:rsidRPr="0025087A" w:rsidRDefault="0036053B" w:rsidP="0036053B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2"/>
                <w:szCs w:val="28"/>
              </w:rPr>
              <w:t>代號</w:t>
            </w:r>
          </w:p>
        </w:tc>
        <w:tc>
          <w:tcPr>
            <w:tcW w:w="869" w:type="dxa"/>
            <w:vAlign w:val="center"/>
          </w:tcPr>
          <w:p w14:paraId="17977A46" w14:textId="77777777" w:rsidR="0036053B" w:rsidRPr="0025087A" w:rsidRDefault="0036053B" w:rsidP="0036053B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5087A">
              <w:rPr>
                <w:rFonts w:ascii="標楷體" w:eastAsia="標楷體" w:hAnsi="標楷體" w:hint="eastAsia"/>
                <w:szCs w:val="28"/>
              </w:rPr>
              <w:t>姓名</w:t>
            </w:r>
          </w:p>
        </w:tc>
        <w:tc>
          <w:tcPr>
            <w:tcW w:w="728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293A829C" w14:textId="77777777" w:rsidR="0036053B" w:rsidRPr="0025087A" w:rsidRDefault="0036053B" w:rsidP="0036053B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4097D">
              <w:rPr>
                <w:rFonts w:ascii="標楷體" w:eastAsia="標楷體" w:hAnsi="標楷體" w:hint="eastAsia"/>
                <w:sz w:val="20"/>
                <w:szCs w:val="28"/>
              </w:rPr>
              <w:t>備考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4B15078" w14:textId="77777777" w:rsidR="0036053B" w:rsidRPr="0025087A" w:rsidRDefault="0036053B" w:rsidP="0036053B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0"/>
                <w:szCs w:val="28"/>
              </w:rPr>
              <w:t>代號</w:t>
            </w:r>
          </w:p>
        </w:tc>
        <w:tc>
          <w:tcPr>
            <w:tcW w:w="1092" w:type="dxa"/>
            <w:tcBorders>
              <w:top w:val="single" w:sz="4" w:space="0" w:color="auto"/>
            </w:tcBorders>
            <w:vAlign w:val="center"/>
          </w:tcPr>
          <w:p w14:paraId="6168F577" w14:textId="77777777" w:rsidR="0036053B" w:rsidRPr="0025087A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</w:tr>
      <w:tr w:rsidR="0036053B" w:rsidRPr="00944F62" w14:paraId="7608B265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4A4128A1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40C07A2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331B504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39E3CEB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37F412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3F2CE0D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44D7D01E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2657F16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6D5DD5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2598CD96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7213C6CF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BBEF2C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7758933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31D449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4DC3CC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01375E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59FFFA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620965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B34973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7B98DF4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2BBAF7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5484DD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1DFF00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7070C3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46D4AA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FD53E2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2BF6B4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483C40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E04520D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6CCB357" w14:textId="77777777" w:rsidR="0036053B" w:rsidRPr="00DA5DC5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 w:rsidRPr="00DA5DC5">
              <w:rPr>
                <w:rFonts w:ascii="標楷體" w:eastAsia="標楷體" w:hAnsi="標楷體" w:hint="eastAsia"/>
              </w:rPr>
              <w:t>輪   休</w:t>
            </w:r>
          </w:p>
        </w:tc>
      </w:tr>
      <w:tr w:rsidR="0036053B" w:rsidRPr="00944F62" w14:paraId="38F12229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46B0C9D2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073B645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0C8447E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49C71F8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711DAE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308C896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303DA2B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45D5558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43EE57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1BF5FF18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4747EEAB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D9C03B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5485FE5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493C62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425D0E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9CD49F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39AC30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339803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FF7DA0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2740CB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917CD8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13464B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209CFC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D74B75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1AA91B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7A434A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183CB9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</w:t>
            </w:r>
          </w:p>
        </w:tc>
        <w:tc>
          <w:tcPr>
            <w:tcW w:w="869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18266E8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156AB82A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3A27E08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26DE4B0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3FE890D0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15B857D6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5C0E778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320C0DC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137A14D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4D7E4BC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12D082E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79F70C1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7AB55DC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ADA788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4A4F7EFB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66C74124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51AF9B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6EBA491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91557D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2D8CFF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2AF1B4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2B6903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0C77FD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0816B7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003E1A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FF4E3C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0D39C9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12B2F6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0C5BD5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CFD53F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D8A649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1421AD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3</w:t>
            </w:r>
          </w:p>
        </w:tc>
        <w:tc>
          <w:tcPr>
            <w:tcW w:w="869" w:type="dxa"/>
            <w:vAlign w:val="center"/>
          </w:tcPr>
          <w:p w14:paraId="400BD0F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205B818C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7185A31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2ECE6AE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1303F765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5808546D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529BC3C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3CB2452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1E144BF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BB388F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19B4395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C7C4D4C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07AE2FD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406EC24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74209A00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21C0DB47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EA8EE3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31C76908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A15227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7D7D87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E973D2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B1182F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9DA255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0D7F5E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801F46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E0966C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9B816C9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64F15F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330A11E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45E743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69DF20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45B7E7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4</w:t>
            </w:r>
          </w:p>
        </w:tc>
        <w:tc>
          <w:tcPr>
            <w:tcW w:w="869" w:type="dxa"/>
            <w:vAlign w:val="center"/>
          </w:tcPr>
          <w:p w14:paraId="450E84D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590B63D4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2501A48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B122AE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2C266833" w14:textId="77777777" w:rsidTr="0036053B">
        <w:trPr>
          <w:cantSplit/>
          <w:trHeight w:val="280"/>
        </w:trPr>
        <w:tc>
          <w:tcPr>
            <w:tcW w:w="844" w:type="dxa"/>
            <w:vMerge/>
            <w:vAlign w:val="center"/>
          </w:tcPr>
          <w:p w14:paraId="1A36A89F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3DEFA7D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2E05BE6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2D66B8E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58D0724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4FBDBB87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CD015CA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15E0C7D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B604F2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68CABF79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45207978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9E0DBB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25AD820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221FDC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D11469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0ACE928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1D9412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6A560C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17E12C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CA2179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170769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28169A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9BFD2E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F0A1B6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1CAA04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572A2E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9E1123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5</w:t>
            </w:r>
          </w:p>
        </w:tc>
        <w:tc>
          <w:tcPr>
            <w:tcW w:w="869" w:type="dxa"/>
            <w:vAlign w:val="center"/>
          </w:tcPr>
          <w:p w14:paraId="2A85E4E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6DAB994E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B253D4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EAD5F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4E833585" w14:textId="77777777" w:rsidTr="0036053B">
        <w:trPr>
          <w:cantSplit/>
          <w:trHeight w:val="255"/>
        </w:trPr>
        <w:tc>
          <w:tcPr>
            <w:tcW w:w="844" w:type="dxa"/>
            <w:vMerge/>
            <w:vAlign w:val="center"/>
          </w:tcPr>
          <w:p w14:paraId="58783AC0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1772C9D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29B715A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6FC57C0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06332D4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45B9F87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A03EF7B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0407423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582F2B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2BA5668A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035B87BD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9731BB3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FFA8B26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9B92AF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5FB11606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7A6C00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32233F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2319AD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40E4F2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4002AB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5749A1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548EAE8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9688BB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AC5BA1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81A5F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EC85D0D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7A6ACA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039DF3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7359121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D0D8FE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686E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06D617F1" w14:textId="77777777" w:rsidTr="0036053B">
        <w:trPr>
          <w:cantSplit/>
          <w:trHeight w:val="146"/>
        </w:trPr>
        <w:tc>
          <w:tcPr>
            <w:tcW w:w="844" w:type="dxa"/>
            <w:vMerge/>
            <w:vAlign w:val="center"/>
          </w:tcPr>
          <w:p w14:paraId="1AA9203C" w14:textId="77777777" w:rsidR="0036053B" w:rsidRPr="00C1660B" w:rsidRDefault="0036053B" w:rsidP="0036053B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65466D5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9DEAB9A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4E6A27D5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986FE01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2ACB4E39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4849CB9" w14:textId="77777777" w:rsidR="0036053B" w:rsidRPr="009A4550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7E7D520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bottom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8BFC050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4" w:space="0" w:color="auto"/>
            </w:tcBorders>
            <w:textDirection w:val="tbRlV"/>
            <w:vAlign w:val="center"/>
          </w:tcPr>
          <w:p w14:paraId="5F418FB5" w14:textId="77777777" w:rsidR="0036053B" w:rsidRPr="002B4D17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7132FA01" w14:textId="77777777" w:rsidR="0036053B" w:rsidRPr="001B6049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4BADDDBE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82092B8" w14:textId="77777777" w:rsidR="0036053B" w:rsidRPr="008149A6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4A98EB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vAlign w:val="center"/>
          </w:tcPr>
          <w:p w14:paraId="37D59FB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195DB62F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B22D61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27CAA0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3933DF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2BDC0E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49EBF14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9153597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DB5ABBC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D8A28E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84F3AEB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2943AE2" w14:textId="77777777" w:rsidR="0036053B" w:rsidRPr="00C1660B" w:rsidRDefault="0036053B" w:rsidP="0036053B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BA3F76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C57C5E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6E4EDB78" w14:textId="77777777" w:rsidR="0036053B" w:rsidRPr="005F114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246742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3E36CE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6409BA3F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E611E3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無線電</w:t>
            </w:r>
          </w:p>
          <w:p w14:paraId="4ED1F20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代號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3E2D7C" w14:textId="77777777" w:rsidR="0036053B" w:rsidRPr="00F10B9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 w:rsidRPr="00F10B94">
              <w:rPr>
                <w:rFonts w:ascii="標楷體" w:eastAsia="標楷體" w:hAnsi="標楷體" w:cs="Arial"/>
                <w:color w:val="008000"/>
              </w:rPr>
              <w:t>125</w:t>
            </w:r>
          </w:p>
        </w:tc>
        <w:tc>
          <w:tcPr>
            <w:tcW w:w="459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763EA6D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1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2F254585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43E8C4B3" w14:textId="77777777" w:rsidR="0036053B" w:rsidRPr="00C84F6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139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3CEE882" w14:textId="77777777" w:rsidR="0036053B" w:rsidRPr="00CB0E47" w:rsidRDefault="0036053B" w:rsidP="0036053B">
            <w:pPr>
              <w:spacing w:line="240" w:lineRule="atLeas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43BAA921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95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6AF73206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135</w:t>
            </w:r>
          </w:p>
        </w:tc>
        <w:tc>
          <w:tcPr>
            <w:tcW w:w="490" w:type="dxa"/>
            <w:vMerge w:val="restart"/>
            <w:tcBorders>
              <w:top w:val="single" w:sz="4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2847049F" w14:textId="77777777" w:rsidR="0036053B" w:rsidRPr="00A104B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</w:t>
            </w:r>
            <w:r w:rsidR="009469FB">
              <w:rPr>
                <w:rFonts w:ascii="標楷體" w:eastAsia="標楷體" w:hAnsi="標楷體" w:cs="Arial" w:hint="eastAsia"/>
                <w:color w:val="008000"/>
              </w:rPr>
              <w:t>37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478905BA" w14:textId="77777777" w:rsidR="0036053B" w:rsidRPr="002B4D1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6EAD92B9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13E2C177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</w:t>
            </w:r>
            <w:r w:rsidR="009469FB">
              <w:rPr>
                <w:rFonts w:ascii="標楷體" w:eastAsia="標楷體" w:hAnsi="標楷體" w:cs="Arial" w:hint="eastAsia"/>
                <w:color w:val="008000"/>
              </w:rPr>
              <w:t>4</w:t>
            </w: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24A840" w14:textId="77777777" w:rsidR="0036053B" w:rsidRPr="00CB0E4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132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2579E08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6565944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AB8708" w14:textId="77777777" w:rsidR="0036053B" w:rsidRPr="00195B12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681C17" w14:textId="77777777" w:rsidR="0036053B" w:rsidRPr="0004057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90A848E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38C3280" w14:textId="77777777" w:rsidR="0036053B" w:rsidRPr="00277BA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7A1618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AAE5608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275D68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A3712DC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DB3E9C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EFDEBD1" w14:textId="77777777" w:rsidR="0036053B" w:rsidRPr="004D545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E4CA896" w14:textId="77777777" w:rsidR="0036053B" w:rsidRPr="004D545C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DEC5F67" w14:textId="77777777" w:rsidR="0036053B" w:rsidRPr="004D545C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014D540" w14:textId="77777777" w:rsidR="0036053B" w:rsidRDefault="0036053B" w:rsidP="0036053B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8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A45C234" w14:textId="77777777" w:rsidR="0036053B" w:rsidRDefault="0036053B" w:rsidP="0036053B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41382972" w14:textId="77777777" w:rsidR="0036053B" w:rsidRPr="00473853" w:rsidRDefault="0036053B" w:rsidP="0036053B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29ACB1D" w14:textId="77777777" w:rsidR="0036053B" w:rsidRDefault="0036053B" w:rsidP="0036053B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76EE311" w14:textId="77777777" w:rsidR="0036053B" w:rsidRDefault="0036053B" w:rsidP="0036053B">
            <w:pPr>
              <w:snapToGrid w:val="0"/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00EA4668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43AF02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1B1BBF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44E98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47FFC0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C2B3D1F" w14:textId="77777777" w:rsidR="0036053B" w:rsidRPr="00F728C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D495F7" w14:textId="77777777" w:rsidR="0036053B" w:rsidRPr="00F728C7" w:rsidRDefault="0036053B" w:rsidP="0036053B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38A1E6A" w14:textId="77777777" w:rsidR="0036053B" w:rsidRPr="00F439F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w w:val="90"/>
                <w:sz w:val="16"/>
                <w:szCs w:val="16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BDA1BF" w14:textId="77777777" w:rsidR="0036053B" w:rsidRPr="00F2591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9F3030B" w14:textId="77777777" w:rsidR="0036053B" w:rsidRPr="00A104B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AC86AA1" w14:textId="77777777" w:rsidR="0036053B" w:rsidRPr="000874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AF6DB8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10ED68" w14:textId="77777777" w:rsidR="0036053B" w:rsidRPr="0000453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08626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D731B3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9A8E52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F52C804" w14:textId="77777777" w:rsidR="0036053B" w:rsidRPr="00C1660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D00E55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C2944A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FCAAC" w14:textId="77777777" w:rsidR="0036053B" w:rsidRPr="00C1660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0CF28FD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643918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DEF16A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43C7DA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6B3DC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83EEB9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0E0020E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CBB878A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314B724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9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CF00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0AB33" w14:textId="77777777" w:rsidR="0036053B" w:rsidRPr="00473853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27F48850" w14:textId="77777777" w:rsidR="0036053B" w:rsidRPr="005F08E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E3529" w14:textId="77777777" w:rsidR="0036053B" w:rsidRPr="005F08E0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260D2813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369BB576" w14:textId="77777777" w:rsidR="0036053B" w:rsidRPr="00C1660B" w:rsidRDefault="0036053B" w:rsidP="0036053B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  <w:spacing w:val="20"/>
              </w:rPr>
            </w:pPr>
            <w:r w:rsidRPr="00C1660B">
              <w:rPr>
                <w:rFonts w:ascii="標楷體" w:eastAsia="標楷體" w:hAnsi="標楷體" w:hint="eastAsia"/>
                <w:b/>
                <w:color w:val="FF0000"/>
                <w:spacing w:val="20"/>
              </w:rPr>
              <w:t>車 輛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8D33C2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C1660B">
              <w:rPr>
                <w:rFonts w:ascii="標楷體" w:eastAsia="標楷體" w:hAnsi="標楷體" w:cs="Arial"/>
                <w:color w:val="FF0000"/>
              </w:rPr>
              <w:t>－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0747C8" w14:textId="77777777" w:rsidR="0036053B" w:rsidRPr="005861F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908</w:t>
            </w: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59A73C" w14:textId="77777777" w:rsidR="0036053B" w:rsidRPr="008C6A7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911</w:t>
            </w: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7191FF" w14:textId="77777777" w:rsidR="0036053B" w:rsidRPr="008B475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913</w:t>
            </w: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FABE60" w14:textId="77777777" w:rsidR="0036053B" w:rsidRPr="008D6CDF" w:rsidRDefault="0036053B" w:rsidP="0036053B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F664171" w14:textId="77777777" w:rsidR="0036053B" w:rsidRPr="00A01238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E95A5A" w14:textId="77777777" w:rsidR="0036053B" w:rsidRPr="00A0123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909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33C016B" w14:textId="77777777" w:rsidR="0036053B" w:rsidRPr="00A104B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</w:t>
            </w:r>
            <w:r w:rsidR="009469FB">
              <w:rPr>
                <w:rFonts w:ascii="標楷體" w:eastAsia="標楷體" w:hAnsi="標楷體" w:cs="Arial" w:hint="eastAsia"/>
                <w:color w:val="FF0000"/>
              </w:rPr>
              <w:t>11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0F2DBA" w14:textId="77777777" w:rsidR="0036053B" w:rsidRPr="008B475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15A19D3" w14:textId="77777777" w:rsidR="0036053B" w:rsidRPr="005C2751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1"/>
                <w:szCs w:val="21"/>
              </w:rPr>
            </w:pP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BEW-</w:t>
            </w:r>
          </w:p>
          <w:p w14:paraId="289DAB04" w14:textId="77777777" w:rsidR="0036053B" w:rsidRPr="000069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7085</w:t>
            </w: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3B67991" w14:textId="77777777" w:rsidR="0036053B" w:rsidRPr="00EE6C0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</w:t>
            </w:r>
            <w:r w:rsidR="009469FB">
              <w:rPr>
                <w:rFonts w:ascii="標楷體" w:eastAsia="標楷體" w:hAnsi="標楷體" w:cs="Arial" w:hint="eastAsia"/>
                <w:color w:val="FF0000"/>
              </w:rPr>
              <w:t>8</w:t>
            </w: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628398" w14:textId="77777777" w:rsidR="0036053B" w:rsidRPr="0099147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F37C2E">
              <w:rPr>
                <w:rFonts w:ascii="標楷體" w:eastAsia="標楷體" w:hAnsi="標楷體" w:cs="Arial" w:hint="eastAsia"/>
                <w:color w:val="FF0000"/>
              </w:rPr>
              <w:t>906</w:t>
            </w: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05F48D8" w14:textId="77777777" w:rsidR="0036053B" w:rsidRPr="0099147B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27A4C27" w14:textId="77777777" w:rsidR="0036053B" w:rsidRPr="0099147B" w:rsidRDefault="0036053B" w:rsidP="0036053B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C84B29" w14:textId="77777777" w:rsidR="0036053B" w:rsidRPr="00774CA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F83950" w14:textId="77777777" w:rsidR="0036053B" w:rsidRPr="00FD61A7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BB8E99" w14:textId="77777777" w:rsidR="0036053B" w:rsidRPr="00DB0A6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55A69F0" w14:textId="77777777" w:rsidR="0036053B" w:rsidRPr="00DB0A6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89ED450" w14:textId="77777777" w:rsidR="0036053B" w:rsidRPr="0069668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043B66A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0B9C092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11D867E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4BD675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1334197" w14:textId="77777777" w:rsidR="0036053B" w:rsidRPr="00680FD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667F96C" w14:textId="77777777" w:rsidR="0036053B" w:rsidRPr="00B04C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DD88D96" w14:textId="77777777" w:rsidR="0036053B" w:rsidRPr="00B04C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7BC75C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40030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064463F3" w14:textId="77777777" w:rsidR="0036053B" w:rsidRPr="00D8521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8BB0698" w14:textId="77777777" w:rsidR="0036053B" w:rsidRPr="00102F5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9F8BA3B" w14:textId="77777777" w:rsidR="0036053B" w:rsidRPr="00102F5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7B264EF1" w14:textId="77777777" w:rsidTr="0066765C">
        <w:trPr>
          <w:cantSplit/>
          <w:trHeight w:hRule="exact" w:val="253"/>
        </w:trPr>
        <w:tc>
          <w:tcPr>
            <w:tcW w:w="844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1C7350C" w14:textId="77777777" w:rsidR="0036053B" w:rsidRPr="00C1660B" w:rsidRDefault="0036053B" w:rsidP="0036053B">
            <w:pPr>
              <w:spacing w:line="360" w:lineRule="exact"/>
              <w:jc w:val="center"/>
              <w:rPr>
                <w:rFonts w:ascii="標楷體" w:eastAsia="標楷體" w:hAnsi="標楷體"/>
                <w:b/>
                <w:spacing w:val="20"/>
                <w:sz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324AE686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7E7A825C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CE801E7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9DC5C6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B90203" w14:textId="77777777" w:rsidR="0036053B" w:rsidRPr="00AF7D88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A8F190F" w14:textId="77777777" w:rsidR="0036053B" w:rsidRPr="00F439F1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EC14AD6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3860CD48" w14:textId="77777777" w:rsidR="0036053B" w:rsidRPr="00C71F7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B01F51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3AE504D" w14:textId="77777777" w:rsidR="0036053B" w:rsidRPr="000069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714B66C5" w14:textId="77777777" w:rsidR="0036053B" w:rsidRPr="00EE6C0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461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4B29ABC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2E71237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5B27B74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B37092D" w14:textId="77777777" w:rsidR="0036053B" w:rsidRPr="00C166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967F3D0" w14:textId="77777777" w:rsidR="0036053B" w:rsidRPr="00C1660B" w:rsidRDefault="0036053B" w:rsidP="0036053B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01650D" w14:textId="77777777" w:rsidR="0036053B" w:rsidRPr="00C1660B" w:rsidRDefault="0036053B" w:rsidP="0036053B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48E928A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98AAC5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7DC4453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5E844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1C3073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7B8B03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90C6C2" w14:textId="77777777" w:rsidR="0036053B" w:rsidRPr="00A673EE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E40F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AAAD649" w14:textId="77777777" w:rsidR="0036053B" w:rsidRPr="00C1660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B894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11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D818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5F7FCC" w14:textId="77777777" w:rsidR="0036053B" w:rsidRPr="00D8521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36B687E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13889E1C" w14:textId="77777777" w:rsidR="0036053B" w:rsidRPr="00EA10D6" w:rsidRDefault="0036053B" w:rsidP="0036053B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</w:tr>
      <w:tr w:rsidR="0036053B" w:rsidRPr="00944F62" w14:paraId="050B4FF2" w14:textId="77777777" w:rsidTr="0066765C">
        <w:trPr>
          <w:cantSplit/>
          <w:trHeight w:val="108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07AF6B4A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08-09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B3B38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5BFBEE8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AF9B363" w14:textId="77777777" w:rsidR="0036053B" w:rsidRPr="00904AB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863C5B8" w14:textId="77777777" w:rsidR="0036053B" w:rsidRPr="008277C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A4D4EB" w14:textId="77777777" w:rsidR="0036053B" w:rsidRPr="003E4F8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C893A9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2799E9E8" w14:textId="77777777" w:rsidR="0036053B" w:rsidRPr="00F057E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6AF397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3BFE9F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7A3C751" w14:textId="77777777" w:rsidR="0036053B" w:rsidRPr="0000690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122590D" w14:textId="77777777" w:rsidR="0036053B" w:rsidRPr="00F03F8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DBF0D67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57225C6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71FF26D" w14:textId="77777777" w:rsidR="0036053B" w:rsidRPr="003F6B0C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FA3FCBD" w14:textId="77777777" w:rsidR="0036053B" w:rsidRPr="009B59A3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EE0000"/>
                <w:sz w:val="22"/>
                <w:szCs w:val="22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123C0E5" w14:textId="77777777" w:rsidR="0036053B" w:rsidRPr="00CD17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ABC9B0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0653D2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6E6ECD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17A887" w14:textId="77777777" w:rsidR="0036053B" w:rsidRPr="00DC6DD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AA90908" w14:textId="77777777" w:rsidR="00FA6C8C" w:rsidRDefault="00FA6C8C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1CC1E0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EA9774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6525648" w14:textId="77777777" w:rsidR="0036053B" w:rsidRPr="00C944C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FC4E06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EE2680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4EBD916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12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97F495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032CBE23" w14:textId="77777777" w:rsidR="0036053B" w:rsidRPr="007A01DA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686F50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27386E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1A643968" w14:textId="77777777" w:rsidTr="0066765C">
        <w:trPr>
          <w:cantSplit/>
          <w:trHeight w:val="140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1E06AC57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0E4CA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C9EEA8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798D4D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D29916F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EBD2B4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EE35" w14:textId="77777777" w:rsid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6EE93AC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4819242" w14:textId="77777777" w:rsidR="0036053B" w:rsidRPr="0058421E" w:rsidRDefault="0036053B" w:rsidP="0036053B">
            <w:pPr>
              <w:spacing w:line="240" w:lineRule="exact"/>
              <w:jc w:val="both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9D4A20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D59AFC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B9443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7B444D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DF83900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6AFBF1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42CC9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0AEB02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A82A4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871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FCC3D2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953519F" w14:textId="77777777" w:rsidR="0036053B" w:rsidRPr="00DC6DD4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C6F00A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979C45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F039F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0EAAA74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9E6C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C363FF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8400BD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13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C132AB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65AB92D" w14:textId="77777777" w:rsidR="0036053B" w:rsidRPr="0056733F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17EAF2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1CFF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4E0B2470" w14:textId="77777777" w:rsidTr="0066765C">
        <w:trPr>
          <w:cantSplit/>
          <w:trHeight w:val="261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11FB1C3B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09-10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76C7E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CE05CF6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65B140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F1AF4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165AB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CA1BA7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37B981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7856B0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469291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1594C8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9D9278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ACEACD4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5C916BC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E79FC5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D291D6" w14:textId="77777777" w:rsidR="0036053B" w:rsidRPr="002B773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319EB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A3133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62445E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89A5A9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4929BE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7733A6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A94E46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D0A17F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746E19C" w14:textId="77777777" w:rsidR="0036053B" w:rsidRPr="00C944C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549E70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000000"/>
              <w:right w:val="double" w:sz="4" w:space="0" w:color="auto"/>
            </w:tcBorders>
            <w:vAlign w:val="center"/>
          </w:tcPr>
          <w:p w14:paraId="6F30CAB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DDD99C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14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9617C9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2BF6E057" w14:textId="77777777" w:rsidR="0036053B" w:rsidRPr="005F1142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90937C2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31ACD243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944F62" w14:paraId="16302BFE" w14:textId="77777777" w:rsidTr="0066765C">
        <w:trPr>
          <w:cantSplit/>
          <w:trHeight w:val="262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1C81BD33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43FF3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right w:val="single" w:sz="2" w:space="0" w:color="000000"/>
            </w:tcBorders>
            <w:vAlign w:val="center"/>
          </w:tcPr>
          <w:p w14:paraId="23A25824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61C264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20F583C1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CC56A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2559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2DAEDA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3DB5B5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4BB2E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01B3EC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0434F1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5BE1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057B2DC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F757FE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9B7D265" w14:textId="77777777" w:rsidR="0036053B" w:rsidRPr="002B773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C0F6FF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47399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8133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1C6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49ED6C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CA2A82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71A80F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793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52305E6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A60BC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000000"/>
              <w:bottom w:val="single" w:sz="4" w:space="0" w:color="auto"/>
              <w:right w:val="double" w:sz="4" w:space="0" w:color="auto"/>
            </w:tcBorders>
            <w:vAlign w:val="center"/>
          </w:tcPr>
          <w:p w14:paraId="2C1E356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1DF4343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15</w:t>
            </w:r>
          </w:p>
        </w:tc>
        <w:tc>
          <w:tcPr>
            <w:tcW w:w="869" w:type="dxa"/>
            <w:vAlign w:val="center"/>
          </w:tcPr>
          <w:p w14:paraId="3C83325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102EF4B9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46F0AC3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62FCC576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232C6"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36053B" w:rsidRPr="00944F62" w14:paraId="6E94A679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11466D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10-11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BB4A5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A1E959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25E648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2A4272B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38C0C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647B53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80081B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67CDE7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2F6F295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690B0D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07DBF1B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BD5686E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514011A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B7B24AD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E3ADFB5" w14:textId="77777777" w:rsidR="0036053B" w:rsidRPr="002C603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3A4FAF2" w14:textId="77777777" w:rsidR="0036053B" w:rsidRPr="009C7DD3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3BE7BD" w14:textId="77777777" w:rsidR="0036053B" w:rsidRDefault="0036053B" w:rsidP="0036053B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435FEA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676061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8D52CA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51FADC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B5AAFB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112F19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ECA207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B4C587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AE99282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DA66C8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249F49A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DD9127D" w14:textId="77777777" w:rsidR="0036053B" w:rsidRPr="002775C5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BA70D3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32B1EB1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70AB61D7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57C356FB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ECD21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744C6AC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4869A5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ADAC322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7CC18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E19FBA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5D8808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DC67CE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B1771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8AE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AAEE4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E744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74C14DC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CC9312F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D70BC42" w14:textId="77777777" w:rsidR="0036053B" w:rsidRPr="009F734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8F2DDD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35148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0C12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ECDA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8493B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C241D6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089331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8D88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918C76F" w14:textId="77777777" w:rsidR="0036053B" w:rsidRPr="00A673E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7ACD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9F755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64BF3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508F84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44288378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14872BA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62522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36053B" w:rsidRPr="00C1660B" w14:paraId="6C821CEB" w14:textId="77777777" w:rsidTr="0066765C">
        <w:trPr>
          <w:cantSplit/>
          <w:trHeight w:val="270"/>
        </w:trPr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9D562CC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11-12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A3C295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109CFFC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307CBBE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C427AF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73557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CA21E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26C98C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B2E3B3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7A1E7B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446A8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B74BE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E6CF3C" w14:textId="77777777" w:rsidR="0036053B" w:rsidRPr="00241D8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BA8D1C3" w14:textId="77777777" w:rsidR="0036053B" w:rsidRPr="00161569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684230C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64161D8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53772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10062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7C8522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B05133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CBEE56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2741BC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B5B70D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E0410F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D0BA40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2A17C2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824166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7BE5B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18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7E90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3AC0D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48C47E3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EAF25" w14:textId="77777777" w:rsidR="0036053B" w:rsidRPr="0098215A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36053B" w:rsidRPr="00C1660B" w14:paraId="5D7FF110" w14:textId="77777777" w:rsidTr="0066765C">
        <w:trPr>
          <w:cantSplit/>
          <w:trHeight w:val="88"/>
        </w:trPr>
        <w:tc>
          <w:tcPr>
            <w:tcW w:w="844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69C5496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665EA0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4ECF680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05D6C6D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1B95CD1E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CEAAA2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8F559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62D45CF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0800913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18D0622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0D52EE6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18FC2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3180D83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CB2F0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000000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9D83AF1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5A251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84EA32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D5CBF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FD759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947BD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5460C9F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2030EC2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0FE0BC2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B9F2D8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64A1D26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11B520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55E623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0E9DC4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19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6B4478A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0D29585F" w14:textId="77777777" w:rsidR="0036053B" w:rsidRPr="00AB06FE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62FE2D2" w14:textId="77777777" w:rsidR="0036053B" w:rsidRPr="00EE07B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61D4F81" w14:textId="77777777" w:rsidR="0036053B" w:rsidRPr="00EE07BD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休(補)假</w:t>
            </w:r>
          </w:p>
        </w:tc>
      </w:tr>
      <w:tr w:rsidR="0036053B" w:rsidRPr="00C1660B" w14:paraId="2066D0F7" w14:textId="77777777" w:rsidTr="0066765C">
        <w:trPr>
          <w:cantSplit/>
          <w:trHeight w:val="174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104FCD8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12-13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608D72C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D797DA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28D7754C" w14:textId="77777777" w:rsidR="0036053B" w:rsidRPr="00525828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pacing w:val="-2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CBBAC77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D4327C" w14:textId="77777777" w:rsidR="0036053B" w:rsidRPr="00592C2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5A1B68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7E55AFF" w14:textId="77777777" w:rsidR="0036053B" w:rsidRPr="0009107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4E0DAAD" w14:textId="77777777" w:rsidR="0036053B" w:rsidRPr="00DA229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1320A3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7BEEB5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57897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341E67C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23402BB" w14:textId="77777777" w:rsidR="0036053B" w:rsidRPr="008A1F23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059980D" w14:textId="77777777" w:rsidR="0036053B" w:rsidRPr="0036053B" w:rsidRDefault="0036053B" w:rsidP="0036053B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2AF593" w14:textId="77777777" w:rsidR="0036053B" w:rsidRPr="008552AC" w:rsidRDefault="0036053B" w:rsidP="0036053B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1BF3DA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66B7F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9ABE99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32D8A3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51D607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309827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EDE66D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51C49F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94EF009" w14:textId="77777777" w:rsidR="0036053B" w:rsidRPr="001A26E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45B588C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2" w:space="0" w:color="auto"/>
              <w:right w:val="double" w:sz="4" w:space="0" w:color="auto"/>
            </w:tcBorders>
            <w:vAlign w:val="center"/>
          </w:tcPr>
          <w:p w14:paraId="3F60AD14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ADCB74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20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006FDE9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5EB9DD9A" w14:textId="77777777" w:rsidR="0036053B" w:rsidRPr="001F3C75" w:rsidRDefault="0036053B" w:rsidP="0036053B">
            <w:pPr>
              <w:spacing w:line="1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B774BF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4AAB158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1E3BBD5D" w14:textId="77777777" w:rsidTr="0066765C">
        <w:trPr>
          <w:cantSplit/>
          <w:trHeight w:val="228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36B482F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5BCEC3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BBFF711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E761A4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3DAB3C5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2F32D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5BECE6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40227E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1C1AFD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E84C78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6E6F40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52DCCE0" w14:textId="77777777" w:rsidR="0036053B" w:rsidRPr="001D72A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91976A9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9D73C" w14:textId="77777777" w:rsidR="0036053B" w:rsidRPr="008A02E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F2E839" w14:textId="77777777" w:rsidR="0036053B" w:rsidRPr="00EC6C78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  <w:shd w:val="pct15" w:color="auto" w:fill="FFFFFF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39AD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18E70D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64C49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0A7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9F5E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1BD4B1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ABB7D7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C91F0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902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8034D7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E6CF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DE70B5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7196C3F7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3FE8D071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166AD" w14:textId="77777777" w:rsidR="0036053B" w:rsidRPr="004613C5" w:rsidRDefault="0036053B" w:rsidP="0036053B">
            <w:pPr>
              <w:spacing w:line="18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280" w:type="dxa"/>
            <w:vMerge w:val="restart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221CDCB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84BC7C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0FAE0F91" w14:textId="77777777" w:rsidTr="0066765C">
        <w:trPr>
          <w:cantSplit/>
          <w:trHeight w:val="188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4DC68BB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13-14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6AAC6DE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09C1315" w14:textId="77777777" w:rsidR="0036053B" w:rsidRPr="00B3469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E94DDB4" w14:textId="77777777" w:rsidR="0036053B" w:rsidRPr="008277C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00A0A65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C3DB3E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562AD43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41C507F" w14:textId="77777777" w:rsidR="0036053B" w:rsidRPr="00CB3E67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0D48DE0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F7B37E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51C153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167EF8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B5DA9CD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347CC13" w14:textId="77777777" w:rsidR="0036053B" w:rsidRPr="00701BB4" w:rsidRDefault="0036053B" w:rsidP="0036053B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46CF45B" w14:textId="77777777" w:rsidR="0036053B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E71FD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BDAB09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spacing w:val="-2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5764F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DCA444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A9659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4ABA5AD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7FFCAC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B13ABA3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CAC302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4C135BE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379C7B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77AE816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1265FD2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22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836CE3C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992B08E" w14:textId="77777777" w:rsidR="0036053B" w:rsidRPr="00701D9D" w:rsidRDefault="0036053B" w:rsidP="0036053B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280" w:type="dxa"/>
            <w:vMerge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B8C32D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C875AA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6053B" w:rsidRPr="00C1660B" w14:paraId="4E837E9A" w14:textId="77777777" w:rsidTr="0066765C">
        <w:trPr>
          <w:cantSplit/>
          <w:trHeight w:val="283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2397DF0E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454EA77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8B38A8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AD753AF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1B24234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A2B8B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395B0E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0AF848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87AF76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071AFD1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729B6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BC073EA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12BCC85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F58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B45863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53A2EE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269F6D" w14:textId="77777777" w:rsidR="0036053B" w:rsidRPr="006175F8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BED8F6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C963054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8C8F3FD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044F2D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02542A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07BCA8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80A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598F6BE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E951A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3EADFE9" w14:textId="77777777" w:rsidR="0036053B" w:rsidRPr="0058421E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49CC2D8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0CEB79BE" w14:textId="77777777" w:rsidR="0036053B" w:rsidRPr="00F74B12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林筠臻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AA1403" w14:textId="77777777" w:rsidR="0036053B" w:rsidRPr="00456D0A" w:rsidRDefault="0036053B" w:rsidP="0036053B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456D0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留職停薪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57CE9473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2B21E60E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36053B" w:rsidRPr="00C1660B" w14:paraId="5D1128CA" w14:textId="77777777" w:rsidTr="0066765C">
        <w:trPr>
          <w:cantSplit/>
          <w:trHeight w:val="238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259CB9C8" w14:textId="77777777" w:rsidR="0036053B" w:rsidRPr="008A4193" w:rsidRDefault="0036053B" w:rsidP="0036053B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14-15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88FED59" w14:textId="77777777" w:rsidR="0036053B" w:rsidRDefault="0036053B" w:rsidP="0036053B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9131F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2135D6C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97C4251" w14:textId="77777777" w:rsidR="0036053B" w:rsidRPr="00252D16" w:rsidRDefault="0036053B" w:rsidP="0036053B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08EA9B" w14:textId="77777777" w:rsidR="0036053B" w:rsidRPr="00252D16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41CF33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55ABFDB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2323DA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C745BDB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6F4A3C5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23B93C8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2A149FB" w14:textId="77777777" w:rsidR="0036053B" w:rsidRPr="00D82040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09FF25C" w14:textId="77777777" w:rsidR="0036053B" w:rsidRPr="0036053B" w:rsidRDefault="0036053B" w:rsidP="00426B6E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3217489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5807FB1" w14:textId="77777777" w:rsidR="0036053B" w:rsidRPr="008B393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DAF6D8F" w14:textId="77777777" w:rsidR="0036053B" w:rsidRPr="00CD174F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0AF2FF" w14:textId="77777777" w:rsidR="0036053B" w:rsidRDefault="0036053B" w:rsidP="0036053B">
            <w:pPr>
              <w:spacing w:line="24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518F7A0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09E0B0E9" w14:textId="77777777" w:rsidR="0036053B" w:rsidRPr="00334745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BEF90D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0938848" w14:textId="77777777" w:rsidR="00FA6C8C" w:rsidRDefault="00FA6C8C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6DFEA47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72B8182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B1423C1" w14:textId="77777777" w:rsidR="0036053B" w:rsidRPr="00E85879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EAC808C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ACC682E" w14:textId="77777777" w:rsidR="0036053B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EC58726" w14:textId="77777777" w:rsidR="0036053B" w:rsidRPr="001B003D" w:rsidRDefault="0036053B" w:rsidP="0036053B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0ADE9FDD" w14:textId="77777777" w:rsidR="0036053B" w:rsidRPr="001B003D" w:rsidRDefault="0036053B" w:rsidP="003605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業務</w:t>
            </w:r>
            <w:r w:rsidRPr="008E7FEF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9A799B5" w14:textId="77777777" w:rsidR="0036053B" w:rsidRPr="007B241A" w:rsidRDefault="0036053B" w:rsidP="0036053B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一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085FA" w14:textId="77777777" w:rsidR="0036053B" w:rsidRPr="00102F59" w:rsidRDefault="0036053B" w:rsidP="0036053B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DE09DC3" w14:textId="77777777" w:rsidR="0036053B" w:rsidRPr="00102F59" w:rsidRDefault="0036053B" w:rsidP="0036053B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16AEA686" w14:textId="77777777" w:rsidTr="0066765C">
        <w:trPr>
          <w:cantSplit/>
          <w:trHeight w:val="279"/>
        </w:trPr>
        <w:tc>
          <w:tcPr>
            <w:tcW w:w="844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656BD66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8ACE11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B445D6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8C0838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auto"/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C837C1B" w14:textId="77777777" w:rsidR="0033768C" w:rsidRPr="00252D1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3D076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F50D98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BB6AA5F" w14:textId="77777777" w:rsidR="0033768C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2E889" w14:textId="77777777" w:rsidR="0033768C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8FAA8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058D15C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089DB0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3A52E15" w14:textId="77777777" w:rsidR="0033768C" w:rsidRPr="00D8204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5A37C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EBDAD4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DAE5A55" w14:textId="77777777" w:rsidR="0033768C" w:rsidRPr="008B393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CC565B" w14:textId="77777777" w:rsidR="0033768C" w:rsidRPr="00CD174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19B4F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B40C57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EE36C19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5B6D21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1A5F85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7343E5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A47DC8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1E31F59" w14:textId="77777777" w:rsidR="0033768C" w:rsidRPr="00E8587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6750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1350D6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6B50CDA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</w:rPr>
              <w:t>26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15EFB08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黃雅琳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7541D76" w14:textId="77777777" w:rsidR="0033768C" w:rsidRPr="00855DB5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FAF95A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73CE876" w14:textId="47A6EBAA" w:rsidR="0033768C" w:rsidRPr="00E33097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</w:r>
            <w:r w:rsidRPr="004232C6"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33768C" w:rsidRPr="00C1660B" w14:paraId="78226F30" w14:textId="77777777" w:rsidTr="0066765C">
        <w:trPr>
          <w:cantSplit/>
          <w:trHeight w:val="132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45372A3C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15-16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05C2B8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F54F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506BE0C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59BD41D" w14:textId="77777777" w:rsidR="0033768C" w:rsidRPr="00252D16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254CD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70022BB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1E55357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5F0486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E1595A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0D1A9DB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20D62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3C4BF94" w14:textId="77777777" w:rsidR="0033768C" w:rsidRPr="00D8204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DF6850E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55B405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8BFB2FB" w14:textId="77777777" w:rsidR="0033768C" w:rsidRPr="00924C01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420034" w14:textId="77777777" w:rsidR="0033768C" w:rsidRPr="00CD174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0EAD7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7622BC7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DA557E8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B2A332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CF8364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94731F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B5480F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3E51C7C" w14:textId="77777777" w:rsidR="0033768C" w:rsidRPr="00E8587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782B24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BFD9FD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BEAADD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27</w:t>
            </w:r>
          </w:p>
        </w:tc>
        <w:tc>
          <w:tcPr>
            <w:tcW w:w="86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51CC330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洪君智</w:t>
            </w: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2B78E25A" w14:textId="77777777" w:rsidR="0033768C" w:rsidRPr="00E2522E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7906F56" w14:textId="77777777" w:rsidR="0033768C" w:rsidRPr="00EC619A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000000"/>
            </w:tcBorders>
            <w:vAlign w:val="center"/>
          </w:tcPr>
          <w:p w14:paraId="5B0C0B82" w14:textId="5E16F6BA" w:rsidR="0033768C" w:rsidRDefault="0033768C" w:rsidP="0033768C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</w:p>
        </w:tc>
      </w:tr>
      <w:tr w:rsidR="0033768C" w:rsidRPr="00C1660B" w14:paraId="79971D2D" w14:textId="77777777" w:rsidTr="0066765C">
        <w:trPr>
          <w:cantSplit/>
          <w:trHeight w:val="242"/>
        </w:trPr>
        <w:tc>
          <w:tcPr>
            <w:tcW w:w="844" w:type="dxa"/>
            <w:vMerge/>
            <w:tcBorders>
              <w:bottom w:val="single" w:sz="6" w:space="0" w:color="auto"/>
              <w:right w:val="single" w:sz="2" w:space="0" w:color="auto"/>
            </w:tcBorders>
            <w:vAlign w:val="center"/>
          </w:tcPr>
          <w:p w14:paraId="5C107308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E19D7A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72915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339966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063E534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00EA09E" w14:textId="77777777" w:rsidR="0033768C" w:rsidRPr="00252D1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34999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38F5785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C179CA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222E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61455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64AE039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2CC30F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E7F324B" w14:textId="77777777" w:rsidR="0033768C" w:rsidRPr="00D8204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0B95ACA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1DCC56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D8D1DD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9BD8CE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D370A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596994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D8413EF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EFDA66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3E6349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17D011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39EAC3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9426971" w14:textId="77777777" w:rsidR="0033768C" w:rsidRPr="00E8587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E04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24EED0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68E860C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28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35D5FC27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楊智為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6D3724AE" w14:textId="77777777" w:rsidR="0033768C" w:rsidRDefault="0033768C" w:rsidP="0033768C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2" w:space="0" w:color="000000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87101C" w14:textId="77777777" w:rsidR="0033768C" w:rsidRPr="006F3BE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auto"/>
              <w:bottom w:val="single" w:sz="4" w:space="0" w:color="auto"/>
            </w:tcBorders>
            <w:vAlign w:val="center"/>
          </w:tcPr>
          <w:p w14:paraId="1381E76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34E02" w14:paraId="79CE86F9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6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547417B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16-17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7E88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0122F" w14:textId="77777777" w:rsidR="0033768C" w:rsidRPr="0053738E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7163CB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B23EF54" w14:textId="77777777" w:rsidR="0033768C" w:rsidRPr="00252D16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CA141D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1684E5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4991588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7FD606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E67F57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7541540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640D952" w14:textId="77777777" w:rsidR="0033768C" w:rsidRPr="002E665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0DDFDB9" w14:textId="77777777" w:rsidR="0033768C" w:rsidRPr="00D8204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F5B815E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47EC0DA" w14:textId="77777777" w:rsidR="0033768C" w:rsidRPr="00D465C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7DB92C8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43EE463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0923C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4AE0A5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3CF9A46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E5E542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3CE7AF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350FF3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55AFF5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F02DF89" w14:textId="77777777" w:rsidR="0033768C" w:rsidRPr="00E8587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C465B5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22A166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53A96CE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29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5C4399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陳淑卿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3E1C42B" w14:textId="77777777" w:rsidR="0033768C" w:rsidRPr="007B241A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72FAAEB" w14:textId="77777777" w:rsidR="0033768C" w:rsidRPr="006F3BE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3ABCD89B" w14:textId="77777777" w:rsidR="0033768C" w:rsidRPr="000C68A4" w:rsidRDefault="0033768C" w:rsidP="0033768C">
            <w:pPr>
              <w:spacing w:line="20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公假</w:t>
            </w:r>
          </w:p>
        </w:tc>
      </w:tr>
      <w:tr w:rsidR="0033768C" w:rsidRPr="00C1660B" w14:paraId="188ECA01" w14:textId="77777777" w:rsidTr="0066765C">
        <w:trPr>
          <w:cantSplit/>
          <w:trHeight w:val="270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031D0867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1A5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EA3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904782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B820047" w14:textId="77777777" w:rsidR="0033768C" w:rsidRPr="00252D1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517FB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9DFDE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222600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BCA057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F9C4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35B8D5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4AF16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1B638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699A5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013A1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51E549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7A0866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4507A2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E6A089F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4D9A449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C806D4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5ECC75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7A8DF5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48D4BB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B9FC63C" w14:textId="77777777" w:rsidR="0033768C" w:rsidRPr="00E8587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E2B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FA1DC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0D556E6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bCs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31</w:t>
            </w:r>
          </w:p>
        </w:tc>
        <w:tc>
          <w:tcPr>
            <w:tcW w:w="869" w:type="dxa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178483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謝函儒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E77630A" w14:textId="77777777" w:rsidR="0033768C" w:rsidRPr="00105A5D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4"/>
                <w:szCs w:val="14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302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881B5D" w14:textId="77777777" w:rsidR="0033768C" w:rsidRPr="0098215A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33768C" w:rsidRPr="00C1660B" w14:paraId="2CC977E6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8E84EB9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17-18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320D83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E128021" w14:textId="77777777" w:rsidR="0033768C" w:rsidRPr="0053738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06CA51E6" w14:textId="77777777" w:rsidR="0033768C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AB4AB37" w14:textId="77777777" w:rsidR="0033768C" w:rsidRPr="00252D16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0191B79" w14:textId="77777777" w:rsidR="0033768C" w:rsidRPr="00EE66F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FB72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D62A7A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CC703B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9E57C8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3E76883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A15437" w14:textId="77777777" w:rsidR="0033768C" w:rsidRPr="009E4233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B2887B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EC3B9F" w14:textId="77777777" w:rsidR="0033768C" w:rsidRPr="0036053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DB8140F" w14:textId="77777777" w:rsidR="0033768C" w:rsidRDefault="0033768C" w:rsidP="0033768C">
            <w:pPr>
              <w:spacing w:line="240" w:lineRule="exact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9E6605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60B8C40" w14:textId="77777777" w:rsidR="0033768C" w:rsidRPr="00DC6DD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410637E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3C5B65B" w14:textId="77777777" w:rsidR="0033768C" w:rsidRPr="009B1F81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2F1BC3E" w14:textId="77777777" w:rsidR="0033768C" w:rsidRPr="00E85879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ECF61AC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4E30ACD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5225C79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2426D7D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96F44F4" w14:textId="77777777" w:rsidR="0033768C" w:rsidRPr="00E85879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B517B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A5C71F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778E1049" w14:textId="77777777" w:rsidR="0033768C" w:rsidRPr="00F74B12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33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013B9C1" w14:textId="77777777" w:rsidR="0033768C" w:rsidRPr="00F74B12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曾義雄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C9F70F" w14:textId="77777777" w:rsidR="0033768C" w:rsidRPr="006560D5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217BB09" w14:textId="77777777" w:rsidR="0033768C" w:rsidRPr="006F3BE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36F3824" w14:textId="77777777" w:rsidR="0033768C" w:rsidRPr="00A22BC9" w:rsidRDefault="0033768C" w:rsidP="0033768C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3768C" w:rsidRPr="00C1660B" w14:paraId="0E47EF03" w14:textId="77777777" w:rsidTr="00F13829">
        <w:trPr>
          <w:cantSplit/>
          <w:trHeight w:hRule="exact" w:val="248"/>
        </w:trPr>
        <w:tc>
          <w:tcPr>
            <w:tcW w:w="844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8097C95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2EFD4BA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64C123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6F64C6C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082B0D4D" w14:textId="77777777" w:rsidR="0033768C" w:rsidRPr="00C3711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76A9F53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326D8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36A0561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012A06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5A1055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auto"/>
            </w:tcBorders>
            <w:vAlign w:val="center"/>
          </w:tcPr>
          <w:p w14:paraId="2D566D4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67AA85F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auto"/>
            </w:tcBorders>
            <w:vAlign w:val="center"/>
          </w:tcPr>
          <w:p w14:paraId="13E1704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9C3133" w14:textId="77777777" w:rsidR="0033768C" w:rsidRPr="000A1FB5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18453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6F24716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42034A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29073E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BA8C0E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9BBE98" w14:textId="77777777" w:rsidR="0033768C" w:rsidRPr="0033474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EEB87F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CCBD1C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3C221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F5129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D802B3" w14:textId="77777777" w:rsidR="0033768C" w:rsidRPr="00E8587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EC7BE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75ADFF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44F7275" w14:textId="77777777" w:rsidR="0033768C" w:rsidRPr="00F74B12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34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66E6B6E9" w14:textId="77777777" w:rsidR="0033768C" w:rsidRPr="00F74B12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0402A1" w14:textId="77777777" w:rsidR="0033768C" w:rsidRPr="00913E62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0E5A93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059A5F55" w14:textId="77777777" w:rsidR="0033768C" w:rsidRPr="008B33D4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657CE30B" w14:textId="77777777" w:rsidTr="00F13829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78A90EBA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18-19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A6DED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4BF2E3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5D3E4A" w14:textId="77777777" w:rsidR="0033768C" w:rsidRPr="00F1382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B60D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2F0EA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451910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38369A1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C1E2DC" w14:textId="77777777" w:rsidR="0033768C" w:rsidRPr="006016D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2628D37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0746136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26639B6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564DACB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7CE7AA57" w14:textId="77777777" w:rsidR="0033768C" w:rsidRPr="0066765C" w:rsidRDefault="0033768C" w:rsidP="0033768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5E7EBED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F6C4C65" w14:textId="77777777" w:rsidR="0033768C" w:rsidRPr="0035530D" w:rsidRDefault="0033768C" w:rsidP="0033768C">
            <w:pPr>
              <w:spacing w:line="180" w:lineRule="exact"/>
              <w:rPr>
                <w:rFonts w:ascii="標楷體" w:eastAsia="標楷體" w:hAnsi="標楷體" w:cs="Arial"/>
                <w:color w:val="0033CC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38BB960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788F5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F20114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C431F9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61ECA8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4D6B0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30EA86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4605E1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006D2A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0CB336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E7F796A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B61BB8A" w14:textId="77777777" w:rsidR="0033768C" w:rsidRPr="00F74B12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35</w:t>
            </w:r>
          </w:p>
        </w:tc>
        <w:tc>
          <w:tcPr>
            <w:tcW w:w="869" w:type="dxa"/>
            <w:vAlign w:val="center"/>
          </w:tcPr>
          <w:p w14:paraId="5F64637D" w14:textId="77777777" w:rsidR="0033768C" w:rsidRPr="00F74B12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姚宗志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49A1C1" w14:textId="77777777" w:rsidR="0033768C" w:rsidRPr="006840F1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</w:p>
        </w:tc>
        <w:tc>
          <w:tcPr>
            <w:tcW w:w="280" w:type="dxa"/>
            <w:vMerge w:val="restart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8CF3FC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1CFA1BF" w14:textId="77777777" w:rsidR="0033768C" w:rsidRPr="00CB3FD9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33768C" w:rsidRPr="00C1660B" w14:paraId="65A333A7" w14:textId="77777777" w:rsidTr="00F13829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31F01DB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96CE6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F7926D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5D3629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97A10F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908E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90667F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5CF72D4" w14:textId="77777777" w:rsidR="0033768C" w:rsidRPr="005C752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11C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30379BD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06268C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A5BC80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E14C36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159E" w14:textId="77777777" w:rsidR="0033768C" w:rsidRPr="0066765C" w:rsidRDefault="0033768C" w:rsidP="0033768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4DF281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11BE17" w14:textId="77777777" w:rsidR="0033768C" w:rsidRPr="0035530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3B659F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5A70C6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49304C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7BA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D705E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09F39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D1BF3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998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02E00D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E3388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FC9FFD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892539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36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409CFDC0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柯育婷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61BF964D" w14:textId="77777777" w:rsidR="0033768C" w:rsidRPr="006840F1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80" w:type="dxa"/>
            <w:vMerge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5E2D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2D0CF86D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231C54C7" w14:textId="77777777" w:rsidTr="00F13829">
        <w:trPr>
          <w:cantSplit/>
          <w:trHeight w:hRule="exact" w:val="256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41018780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19-20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2B820AC" w14:textId="270155A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CCA6B4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1C8197B9" w14:textId="77777777" w:rsidR="0033768C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A65865" w14:textId="77777777" w:rsidR="0033768C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99D96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3645E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24373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67D8D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16F71E2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14C9AC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2DAB19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ADCAE6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F1B5B25" w14:textId="77777777" w:rsidR="0033768C" w:rsidRPr="0066765C" w:rsidRDefault="0033768C" w:rsidP="0033768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784570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0CB244" w14:textId="77777777" w:rsidR="0033768C" w:rsidRPr="0035530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11FB00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7B191E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2381BB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D8C4DE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94FAD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0671FB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F383F4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BE0E04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D0A1C2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7E6DBE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E8F4804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9CAC1A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38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42741BC7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林裕善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7B5A81A6" w14:textId="77777777" w:rsidR="0033768C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2CADC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7F135121" w14:textId="77777777" w:rsidR="0033768C" w:rsidRDefault="0033768C" w:rsidP="0033768C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3C1F2B22" w14:textId="77777777" w:rsidTr="00F13829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10ED1E74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B5F88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70CD36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215CC7D" w14:textId="77777777" w:rsidR="0033768C" w:rsidRPr="00BF25B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9D3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167387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FED875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66D0BB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067246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6FED453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C85EE4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9121D5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6FC517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8CE51A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EF3B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79A0D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BD8E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C5DFC3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CA207C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147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D4A00E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B116D3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696D16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7BB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EF4D5A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1B5ECF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4FC201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EE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DD25BC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39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A17E311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王庭偉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316EF418" w14:textId="77777777" w:rsidR="0033768C" w:rsidRDefault="0033768C" w:rsidP="0033768C">
            <w:pPr>
              <w:spacing w:line="220" w:lineRule="exact"/>
              <w:jc w:val="center"/>
              <w:rPr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8970C4C" w14:textId="77777777" w:rsidR="0033768C" w:rsidRPr="00E819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5BF6F57" w14:textId="77777777" w:rsidR="0033768C" w:rsidRPr="00CB3FD9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3768C" w:rsidRPr="00C1660B" w14:paraId="231E2102" w14:textId="77777777" w:rsidTr="00F13829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12C6789E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20-21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0E00E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B450D3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1318970E" w14:textId="77777777" w:rsidR="0033768C" w:rsidRPr="00BF25B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679DA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6F18A20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1F0DD35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7072A6B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972DE6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46CBBF8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1180A13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EB4E99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D72D57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74479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CEB546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10F5F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B9C23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55C0FD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7D7B75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9A16C7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0CA94E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6BF37E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0D1B9C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8CF99C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F4AFC0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AB449C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17EA788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2EDB48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3433965E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3A1C64EC" w14:textId="77777777" w:rsidR="0033768C" w:rsidRDefault="0033768C" w:rsidP="0033768C"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二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58843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4D5A4BF" w14:textId="77777777" w:rsidR="0033768C" w:rsidRPr="008C76AE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CB3FD9">
              <w:rPr>
                <w:rFonts w:ascii="標楷體" w:eastAsia="標楷體" w:hAnsi="標楷體" w:hint="eastAsia"/>
                <w:sz w:val="20"/>
                <w:szCs w:val="20"/>
              </w:rPr>
              <w:t>身心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調適假</w:t>
            </w:r>
          </w:p>
        </w:tc>
      </w:tr>
      <w:tr w:rsidR="0033768C" w:rsidRPr="00C1660B" w14:paraId="6D3E586A" w14:textId="77777777" w:rsidTr="00F13829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55E51999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13F48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0599834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4D8A7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C5CB0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9099BD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50AC3C9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A9DD44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3E6B7E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152A3DF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098CC4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0E2AB6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22D714F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04C338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6290A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54F84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CC5243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20A3D5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DDF649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2364C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DF14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7EC3B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26BB1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E42E0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C5D59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9A0245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A04FE5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425AF9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40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04CD7AC4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彭韋中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59EB54F1" w14:textId="77777777" w:rsidR="0033768C" w:rsidRPr="00152CD4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152CD4">
              <w:rPr>
                <w:rFonts w:ascii="標楷體" w:eastAsia="標楷體" w:hAnsi="標楷體" w:hint="eastAsia"/>
              </w:rPr>
              <w:t>休假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26940B" w14:textId="77777777" w:rsidR="0033768C" w:rsidRPr="005F00A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70A3274" w14:textId="77777777" w:rsidR="0033768C" w:rsidRPr="005F00A0" w:rsidRDefault="0033768C" w:rsidP="0033768C">
            <w:pPr>
              <w:spacing w:line="220" w:lineRule="exact"/>
              <w:ind w:right="57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33768C" w:rsidRPr="00C1660B" w14:paraId="5823FC52" w14:textId="77777777" w:rsidTr="00F13829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0BD2D744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21-22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2990FD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5007CA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EBBB1B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9DB48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22E95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85DBF8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3F8AC9C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A6CE397" w14:textId="77777777" w:rsidR="0033768C" w:rsidRPr="0079614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4E63E61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97E7F61" w14:textId="77777777" w:rsidR="0033768C" w:rsidRPr="0056733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4E99E9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17574A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208D8D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872EC4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FF63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9F4781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2B0C0F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1E666D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F043408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F4CCCE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05E9EE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901DE1A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7B2666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0F914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A442C8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46DF111" w14:textId="77777777" w:rsidR="0033768C" w:rsidRPr="002F5C2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8C5FCD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41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6E81412E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林家豪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6FAE7EB0" w14:textId="77777777" w:rsidR="0033768C" w:rsidRPr="005B47BE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143F253E" w14:textId="77777777" w:rsidR="0033768C" w:rsidRPr="008039A1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vAlign w:val="center"/>
          </w:tcPr>
          <w:p w14:paraId="55848660" w14:textId="77777777" w:rsidR="0033768C" w:rsidRPr="008039A1" w:rsidRDefault="0033768C" w:rsidP="0033768C">
            <w:pPr>
              <w:spacing w:line="220" w:lineRule="exact"/>
              <w:ind w:left="57" w:right="57"/>
              <w:rPr>
                <w:rFonts w:ascii="標楷體" w:eastAsia="標楷體" w:hAnsi="標楷體"/>
              </w:rPr>
            </w:pPr>
          </w:p>
        </w:tc>
      </w:tr>
      <w:tr w:rsidR="0033768C" w:rsidRPr="00C1660B" w14:paraId="7C27A79A" w14:textId="77777777" w:rsidTr="00F13829">
        <w:trPr>
          <w:cantSplit/>
          <w:trHeight w:val="199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7793C1C2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7D25D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E2268D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4" w:space="0" w:color="auto"/>
            </w:tcBorders>
            <w:vAlign w:val="center"/>
          </w:tcPr>
          <w:p w14:paraId="791C42E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EF4E" w14:textId="77777777" w:rsidR="0033768C" w:rsidRPr="0058421E" w:rsidRDefault="0033768C" w:rsidP="0033768C">
            <w:pPr>
              <w:spacing w:line="16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F7275" w14:textId="77777777" w:rsidR="0033768C" w:rsidRPr="001D72A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F86B44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DBF6728" w14:textId="77777777" w:rsidR="0033768C" w:rsidRPr="00834D4A" w:rsidRDefault="0033768C" w:rsidP="0033768C">
            <w:pPr>
              <w:spacing w:line="160" w:lineRule="exact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2F11" w14:textId="77777777" w:rsidR="0033768C" w:rsidRPr="0079614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D4B683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0EA7D1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ECDDD8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5AB78B4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66444F" w14:textId="77777777" w:rsidR="0033768C" w:rsidRPr="00243CC7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5762AA" w14:textId="77777777" w:rsidR="0033768C" w:rsidRPr="00243CC7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70F709" w14:textId="77777777" w:rsidR="0033768C" w:rsidRPr="0058421E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207F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B82D3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ABE136" w14:textId="77777777" w:rsidR="0033768C" w:rsidRPr="0058421E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EBB80D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007F9E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2CD9BD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AA25E9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7D5E52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98413D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0B85A6" w14:textId="77777777" w:rsidR="0033768C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12E588" w14:textId="77777777" w:rsidR="0033768C" w:rsidRPr="0058421E" w:rsidRDefault="0033768C" w:rsidP="0033768C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62FC5D0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42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068A0FD2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曾柏諭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798D8DD4" w14:textId="77777777" w:rsidR="0033768C" w:rsidRDefault="0033768C" w:rsidP="0033768C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686F41A" w14:textId="77777777" w:rsidR="0033768C" w:rsidRPr="00E819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24F6D7A" w14:textId="77777777" w:rsidR="0033768C" w:rsidRPr="00E8199D" w:rsidRDefault="0033768C" w:rsidP="0033768C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3F65CB48" w14:textId="77777777" w:rsidTr="00F13829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1855A753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22-23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00CFAE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F2C065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6FC70C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D7E6F95" w14:textId="77777777" w:rsidR="0033768C" w:rsidRPr="00E978F0" w:rsidRDefault="0033768C" w:rsidP="0033768C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068B8E75" w14:textId="77777777" w:rsidR="0033768C" w:rsidRPr="001D72A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2E4E47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121E5BEA" w14:textId="77777777" w:rsidR="0033768C" w:rsidRPr="00834D4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1B8E4F1" w14:textId="77777777" w:rsidR="0033768C" w:rsidRPr="00FE242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D33CF9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67AF85C1" w14:textId="77777777" w:rsidR="0033768C" w:rsidRPr="00F323E4" w:rsidRDefault="0033768C" w:rsidP="0033768C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AB3C4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33DFE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021B401" w14:textId="77777777" w:rsidR="0033768C" w:rsidRPr="00243CC7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803536B" w14:textId="77777777" w:rsidR="0033768C" w:rsidRPr="00243CC7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A40D8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AA7F63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9CA333" w14:textId="77777777" w:rsidR="0033768C" w:rsidRPr="00E735C2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2D9680" w14:textId="77777777" w:rsidR="0033768C" w:rsidRPr="002C028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BF35E1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26DEEB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E6C22E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583966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42E379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C16DEC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46DC3C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1FD4FD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1DEC9FB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43</w:t>
            </w: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19B7AA03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翁水成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360204F7" w14:textId="77777777" w:rsidR="0033768C" w:rsidRPr="003B46D0" w:rsidRDefault="0033768C" w:rsidP="0033768C">
            <w:pPr>
              <w:spacing w:line="22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6854356" w14:textId="77777777" w:rsidR="0033768C" w:rsidRPr="00E819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vAlign w:val="center"/>
          </w:tcPr>
          <w:p w14:paraId="4174F848" w14:textId="77777777" w:rsidR="0033768C" w:rsidRPr="00E8199D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16A21F9C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3F345CED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DDCCC8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60608F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2022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C6994FD" w14:textId="77777777" w:rsidR="0033768C" w:rsidRPr="0058421E" w:rsidRDefault="0033768C" w:rsidP="0033768C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985B3A8" w14:textId="77777777" w:rsidR="0033768C" w:rsidRPr="0058421E" w:rsidRDefault="0033768C" w:rsidP="0033768C">
            <w:pPr>
              <w:spacing w:line="16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94A224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C10D295" w14:textId="77777777" w:rsidR="0033768C" w:rsidRPr="0058421E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C6B7618" w14:textId="77777777" w:rsidR="0033768C" w:rsidRPr="0079614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E5A0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32EF7F5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F47E6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A10B7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B40D91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D4F9D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8230B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945E9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FE570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5C43B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F9D829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8C36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5D6F1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B4D9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95CBFD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37C1F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4180EB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9F89BE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181D39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C9E5C09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交安組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</w:tcPr>
          <w:p w14:paraId="223D9080" w14:textId="77777777" w:rsidR="0033768C" w:rsidRDefault="0033768C" w:rsidP="0033768C">
            <w:pPr>
              <w:spacing w:line="240" w:lineRule="exact"/>
              <w:jc w:val="center"/>
            </w:pPr>
            <w:r>
              <w:rPr>
                <w:rFonts w:ascii="標楷體" w:eastAsia="標楷體" w:hAnsi="標楷體" w:hint="eastAsia"/>
                <w:color w:val="FF0000"/>
              </w:rPr>
              <w:t>三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EDD4010" w14:textId="77777777" w:rsidR="0033768C" w:rsidRPr="00E819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8EF7D2D" w14:textId="77777777" w:rsidR="0033768C" w:rsidRPr="00E8199D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33768C" w:rsidRPr="00C1660B" w14:paraId="4379C86A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4A36BAD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23-24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66BB0A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225DC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0D7376F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914" w:type="dxa"/>
            <w:gridSpan w:val="4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21A821B3" w14:textId="77777777" w:rsidR="0033768C" w:rsidRPr="00F16598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A219170" w14:textId="77777777" w:rsidR="0033768C" w:rsidRPr="00F16598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4D5657C" w14:textId="77777777" w:rsidR="0033768C" w:rsidRPr="00F16598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09A2F9D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56DAD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160CA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7F00C0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F0A4C9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2869B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6B46F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8DB31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B1C58E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98AED0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1B338D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97BAF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EED489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0058F2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052D3D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496C4A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7037F8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C3F584C" w14:textId="77777777" w:rsidR="0033768C" w:rsidRPr="00EC619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44</w:t>
            </w:r>
          </w:p>
        </w:tc>
        <w:tc>
          <w:tcPr>
            <w:tcW w:w="869" w:type="dxa"/>
            <w:vAlign w:val="center"/>
          </w:tcPr>
          <w:p w14:paraId="652B2CAE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 w:rsidRPr="009018BF">
              <w:rPr>
                <w:rFonts w:ascii="標楷體" w:eastAsia="標楷體" w:hAnsi="標楷體" w:hint="eastAsia"/>
              </w:rPr>
              <w:t>洪呈</w:t>
            </w:r>
            <w:r>
              <w:rPr>
                <w:rFonts w:ascii="標楷體" w:eastAsia="標楷體" w:hAnsi="標楷體" w:hint="eastAsia"/>
              </w:rPr>
              <w:t>欣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445DFD95" w14:textId="77777777" w:rsidR="0033768C" w:rsidRDefault="0033768C" w:rsidP="0033768C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4D605F5" w14:textId="77777777" w:rsidR="0033768C" w:rsidRPr="00E819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01AF7720" w14:textId="77777777" w:rsidR="0033768C" w:rsidRPr="00E8199D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33768C" w:rsidRPr="00C1660B" w14:paraId="32FD019F" w14:textId="77777777" w:rsidTr="0066765C">
        <w:trPr>
          <w:cantSplit/>
          <w:trHeight w:val="88"/>
        </w:trPr>
        <w:tc>
          <w:tcPr>
            <w:tcW w:w="844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320A506B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0BBF568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5C27D2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12" w:space="0" w:color="EE0000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21475FD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914" w:type="dxa"/>
            <w:gridSpan w:val="4"/>
            <w:vMerge/>
            <w:tcBorders>
              <w:left w:val="single" w:sz="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4A34707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58CAF89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7DAEB82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32DAA19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87591A5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61297B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81128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B16DE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D2507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65063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AC864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A76BB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DD22B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F8A1728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A72E5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BA9FDD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7C4EC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2E776DF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C81A88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BAEC53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3AD0F240" w14:textId="77777777" w:rsidR="0033768C" w:rsidRPr="00EC619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45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CEA5338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簡竹芳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4487809B" w14:textId="77777777" w:rsidR="0033768C" w:rsidRPr="003B46D0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1D5D9E7D" w14:textId="77777777" w:rsidR="0033768C" w:rsidRPr="00E819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2B95F5A2" w14:textId="77777777" w:rsidR="0033768C" w:rsidRPr="001E1E1B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99"/>
                <w:sz w:val="18"/>
                <w:szCs w:val="18"/>
              </w:rPr>
            </w:pPr>
          </w:p>
        </w:tc>
      </w:tr>
      <w:tr w:rsidR="0033768C" w:rsidRPr="00C1660B" w14:paraId="3CD3C8DF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2F340C53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00-01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AC9A4A4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4BE154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42F54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2C845E9" w14:textId="77777777" w:rsidR="0033768C" w:rsidRPr="001215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82EE06D" w14:textId="77777777" w:rsidR="0033768C" w:rsidRPr="001215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6474D6" w14:textId="77777777" w:rsidR="0033768C" w:rsidRPr="002F28A8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31B44" w14:textId="77777777" w:rsidR="0033768C" w:rsidRPr="002F28A8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C9A04A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BB050F5" w14:textId="77777777" w:rsidR="0033768C" w:rsidRPr="002F28A8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1E90E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A90BA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3233C2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5F864A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539557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38FD1E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745C7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E0B268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D0F967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FCDCC1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ADA72A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2F2C1EF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606D933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FC7382B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8C29DC4" w14:textId="77777777" w:rsidR="0033768C" w:rsidRPr="003309F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D2B415F" w14:textId="77777777" w:rsidR="0033768C" w:rsidRPr="0093784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F7792D6" w14:textId="77777777" w:rsidR="0033768C" w:rsidRPr="0093784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948CD7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46</w:t>
            </w:r>
          </w:p>
        </w:tc>
        <w:tc>
          <w:tcPr>
            <w:tcW w:w="869" w:type="dxa"/>
            <w:vAlign w:val="center"/>
          </w:tcPr>
          <w:p w14:paraId="09004BFE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沈宗漢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6B70145B" w14:textId="77777777" w:rsidR="0033768C" w:rsidRPr="009659A9" w:rsidRDefault="0033768C" w:rsidP="0033768C">
            <w:pPr>
              <w:spacing w:line="20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45C9D308" w14:textId="77777777" w:rsidR="0033768C" w:rsidRPr="00B33C9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6AB1AA01" w14:textId="77777777" w:rsidR="0033768C" w:rsidRPr="00B33C94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74A9FD2F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23CDEB0E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BF3BF9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6C88A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C3A6F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31D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0D12" w14:textId="77777777" w:rsidR="0033768C" w:rsidRPr="001E7CF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18"/>
                <w:szCs w:val="18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45D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20"/>
                <w:szCs w:val="2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AB23" w14:textId="77777777" w:rsidR="0033768C" w:rsidRPr="0058421E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7791E6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C8F3FB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8C061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D2FD5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4CFF83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F344C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F17F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174F2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439575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C9812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B6B9E7C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AABF088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378A6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C5EBC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F256DC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CFAE02F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772FA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A6B3B6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ED2F1C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D932A5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47</w:t>
            </w:r>
          </w:p>
        </w:tc>
        <w:tc>
          <w:tcPr>
            <w:tcW w:w="869" w:type="dxa"/>
            <w:vAlign w:val="center"/>
          </w:tcPr>
          <w:p w14:paraId="31CB9EBA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012164">
              <w:rPr>
                <w:rFonts w:ascii="標楷體" w:eastAsia="標楷體" w:hAnsi="標楷體" w:hint="eastAsia"/>
                <w:color w:val="000000"/>
              </w:rPr>
              <w:t>曾煙煌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6B95009D" w14:textId="77777777" w:rsidR="0033768C" w:rsidRDefault="0033768C" w:rsidP="0033768C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4E4565F8" w14:textId="77777777" w:rsidR="0033768C" w:rsidRPr="00B33C9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5765BA54" w14:textId="77777777" w:rsidR="0033768C" w:rsidRPr="00B33C94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0F2B32" w14:paraId="3C8464FA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862D7A8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01-02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F80AF1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C8A14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6BDF356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D113EE8" w14:textId="77777777" w:rsidR="0033768C" w:rsidRPr="001215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A73FFE" w14:textId="77777777" w:rsidR="0033768C" w:rsidRPr="001215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EDAE7" w14:textId="77777777" w:rsidR="0033768C" w:rsidRPr="001215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08B69" w14:textId="77777777" w:rsidR="0033768C" w:rsidRPr="0012159D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11D8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1B68A7A" w14:textId="77777777" w:rsidR="0033768C" w:rsidRPr="0012159D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EB3A4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273BA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D27BCA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87CFD6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E113A3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5F44BB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8099A9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7CC7C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0A1D1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0A49A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5B961A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3E3AAB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0191C0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E55017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E25688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C26DA8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99A59B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16F9D50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48</w:t>
            </w:r>
          </w:p>
        </w:tc>
        <w:tc>
          <w:tcPr>
            <w:tcW w:w="869" w:type="dxa"/>
            <w:vAlign w:val="center"/>
          </w:tcPr>
          <w:p w14:paraId="71F2E0DF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陳駿騰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0DA9D0E9" w14:textId="77777777" w:rsidR="0033768C" w:rsidRDefault="0033768C" w:rsidP="0033768C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6C044E6" w14:textId="77777777" w:rsidR="0033768C" w:rsidRPr="00B33C9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920059E" w14:textId="77777777" w:rsidR="0033768C" w:rsidRPr="00B33C94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3EECE598" w14:textId="77777777" w:rsidTr="0066765C">
        <w:trPr>
          <w:cantSplit/>
          <w:trHeight w:val="126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3E2297D9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282F2E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A6DF4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0CCFE83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auto"/>
              <w:right w:val="single" w:sz="4" w:space="0" w:color="auto"/>
            </w:tcBorders>
            <w:vAlign w:val="center"/>
          </w:tcPr>
          <w:p w14:paraId="1F0CDF9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E9D07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3EF125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59F546B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C766B4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FE7DE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30CB1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EC898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64B4CA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78A4C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56B97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4F8A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893AEA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49F247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847AC9F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0B6281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2D4D3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F7A2F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3417A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B7B47E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82C05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A19856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1F71F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1632D39" w14:textId="77777777" w:rsidR="0033768C" w:rsidRPr="00EC619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</w:rPr>
              <w:t>49</w:t>
            </w:r>
          </w:p>
        </w:tc>
        <w:tc>
          <w:tcPr>
            <w:tcW w:w="869" w:type="dxa"/>
            <w:vAlign w:val="center"/>
          </w:tcPr>
          <w:p w14:paraId="34CADB85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C1660B">
              <w:rPr>
                <w:rFonts w:ascii="標楷體" w:eastAsia="標楷體" w:hAnsi="標楷體" w:hint="eastAsia"/>
              </w:rPr>
              <w:t>李安景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655441CD" w14:textId="77777777" w:rsidR="0033768C" w:rsidRPr="00EB7A87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6C6D300F" w14:textId="77777777" w:rsidR="0033768C" w:rsidRPr="00B33C9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33D9A071" w14:textId="77777777" w:rsidR="0033768C" w:rsidRPr="00B33C94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33768C" w:rsidRPr="00C1660B" w14:paraId="0011F8F7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130CA31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02-03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C988B3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8E1F2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4D289B" w14:textId="77777777" w:rsidR="0033768C" w:rsidRPr="0058421E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71B8033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511FFB7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E8BEB7E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48D61CB6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918471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6BF016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EE62E5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F8CC23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0335BB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43135E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EEDB92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E41B8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9FFE8A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CF86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267E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F9C72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35973F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C293F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8B23A6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878321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625F1E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8BCD23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ED9C93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4095492" w14:textId="77777777" w:rsidR="0033768C" w:rsidRPr="002C7220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869" w:type="dxa"/>
            <w:vAlign w:val="center"/>
          </w:tcPr>
          <w:p w14:paraId="74FE15D1" w14:textId="77777777" w:rsidR="0033768C" w:rsidRPr="002C7220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  <w:r w:rsidRPr="002C7220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297D648" w14:textId="77777777" w:rsidR="0033768C" w:rsidRPr="00287FCF" w:rsidRDefault="0033768C" w:rsidP="0033768C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287FCF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業務輪班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26045C9A" w14:textId="77777777" w:rsidR="0033768C" w:rsidRPr="00EC619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10614EA0" w14:textId="77777777" w:rsidR="0033768C" w:rsidRPr="001F3C75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4202A97E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C88CEFB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795651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F12E7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8FE77D" w14:textId="77777777" w:rsidR="0033768C" w:rsidRPr="0058421E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2B08DF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A42F16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33F0E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4AEC5A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1FE2A1B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62CCD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59020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AFFA6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24E5F5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E969A8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2B2310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00EE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174A5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8CE25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7D2F06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5C807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BA5815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D216A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BB527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F57849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87254C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AAE992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736E82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075F35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50</w:t>
            </w:r>
          </w:p>
        </w:tc>
        <w:tc>
          <w:tcPr>
            <w:tcW w:w="869" w:type="dxa"/>
            <w:vAlign w:val="center"/>
          </w:tcPr>
          <w:p w14:paraId="38064201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李智偉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631EE692" w14:textId="77777777" w:rsidR="0033768C" w:rsidRDefault="0033768C" w:rsidP="0033768C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33805072" w14:textId="77777777" w:rsidR="0033768C" w:rsidRPr="00EE091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5C9B0459" w14:textId="77777777" w:rsidR="0033768C" w:rsidRPr="00EE091A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5FA4723D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7B2D1479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03-04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B774DA9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AEB0ED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6A5C5D2" w14:textId="77777777" w:rsidR="0033768C" w:rsidRPr="005057B2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0A2D03F" w14:textId="77777777" w:rsidR="0033768C" w:rsidRPr="005057B2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11BDB4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4B7025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BE1802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4FE02A6" w14:textId="77777777" w:rsidR="0033768C" w:rsidRPr="00C7445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FB89A2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FDDFB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000000"/>
              <w:right w:val="single" w:sz="2" w:space="0" w:color="auto"/>
            </w:tcBorders>
            <w:vAlign w:val="center"/>
          </w:tcPr>
          <w:p w14:paraId="617B853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B3130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2EEEC2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2E5AB5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EB246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ADFC67F" w14:textId="77777777" w:rsidR="0033768C" w:rsidRPr="00253D5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5CF02ED" w14:textId="77777777" w:rsidR="0033768C" w:rsidRPr="00253D5F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023A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38FC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9BEEF2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CE87CF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E0EB72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94CEE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8D219E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F38B6A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DC397D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3A5842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51</w:t>
            </w:r>
          </w:p>
        </w:tc>
        <w:tc>
          <w:tcPr>
            <w:tcW w:w="869" w:type="dxa"/>
            <w:vAlign w:val="center"/>
          </w:tcPr>
          <w:p w14:paraId="4FCB8C9B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林新慶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4EDDF83D" w14:textId="77777777" w:rsidR="0033768C" w:rsidRDefault="0033768C" w:rsidP="0033768C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34892583" w14:textId="77777777" w:rsidR="0033768C" w:rsidRPr="00773690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C70D4E8" w14:textId="77777777" w:rsidR="0033768C" w:rsidRPr="00EE091A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14914800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2BF8393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76A14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1D6CA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2DD8E38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8A5CE7D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BEF6A9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AD8691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44492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B861E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90758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F9354E" w14:textId="77777777" w:rsidR="0033768C" w:rsidRPr="0058421E" w:rsidRDefault="0033768C" w:rsidP="0033768C">
            <w:pPr>
              <w:spacing w:line="240" w:lineRule="exact"/>
              <w:ind w:leftChars="-10" w:left="-24" w:rightChars="-10" w:right="-24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E977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5E84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2BE3A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C92FA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35ACB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82F2E1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508D544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EA7D8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4DE662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00E1C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E21DF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A4F0B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B4693C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36163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FDFEC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E244C9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19A57E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52</w:t>
            </w:r>
          </w:p>
        </w:tc>
        <w:tc>
          <w:tcPr>
            <w:tcW w:w="869" w:type="dxa"/>
            <w:vAlign w:val="center"/>
          </w:tcPr>
          <w:p w14:paraId="592C0599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李金孔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08DFAB02" w14:textId="77777777" w:rsidR="0033768C" w:rsidRDefault="0033768C" w:rsidP="0033768C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7B018D6" w14:textId="77777777" w:rsidR="0033768C" w:rsidRPr="00EC619A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09B58A8F" w14:textId="77777777" w:rsidR="0033768C" w:rsidRPr="001F3C75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44ACC79E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483D662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04-05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0C431C9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1B6D119" w14:textId="77777777" w:rsidR="0033768C" w:rsidRPr="0058421E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D80874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6D23E1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AA4613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F31DCD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6F2BD02" w14:textId="77777777" w:rsidR="0033768C" w:rsidRPr="00185C35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949F4E2" w14:textId="77777777" w:rsidR="0033768C" w:rsidRPr="00185C35" w:rsidRDefault="0033768C" w:rsidP="0033768C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5443EF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2F904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9BE967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F9FF0B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5E22BB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0B2FA4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D38022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8B7913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BFA2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C7682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F47C4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850D29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FAC9F9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C722FA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39AF96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B5FA9A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FFD654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7244D2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6B0E00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53</w:t>
            </w:r>
          </w:p>
        </w:tc>
        <w:tc>
          <w:tcPr>
            <w:tcW w:w="869" w:type="dxa"/>
            <w:vAlign w:val="center"/>
          </w:tcPr>
          <w:p w14:paraId="4A9061D6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董安民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20062609" w14:textId="77777777" w:rsidR="0033768C" w:rsidRDefault="0033768C" w:rsidP="0033768C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bottom w:val="single" w:sz="4" w:space="0" w:color="0000FF"/>
              <w:right w:val="single" w:sz="2" w:space="0" w:color="auto"/>
            </w:tcBorders>
          </w:tcPr>
          <w:p w14:paraId="26EDF233" w14:textId="77777777" w:rsidR="0033768C" w:rsidRDefault="0033768C" w:rsidP="0033768C"/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11715A95" w14:textId="77777777" w:rsidR="0033768C" w:rsidRPr="00F24B02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3"/>
                <w:szCs w:val="23"/>
              </w:rPr>
            </w:pPr>
          </w:p>
        </w:tc>
      </w:tr>
      <w:tr w:rsidR="0033768C" w:rsidRPr="00C1660B" w14:paraId="3205A191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3372C8CC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8E1020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0D898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062853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E9E7D0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E754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558CB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05231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205A4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3390A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407DF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2CD114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5DEB7F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202B1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222E4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55B1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94555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E9B28EC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17DCDAA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47A3C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6241B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80C30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C7D04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38EAFC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FA39A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182F67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36068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BA6287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54</w:t>
            </w:r>
          </w:p>
        </w:tc>
        <w:tc>
          <w:tcPr>
            <w:tcW w:w="869" w:type="dxa"/>
            <w:vAlign w:val="center"/>
          </w:tcPr>
          <w:p w14:paraId="506B1D85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陳昱靜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38584B50" w14:textId="77777777" w:rsidR="0033768C" w:rsidRDefault="0033768C" w:rsidP="0033768C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right w:val="single" w:sz="2" w:space="0" w:color="auto"/>
            </w:tcBorders>
          </w:tcPr>
          <w:p w14:paraId="2E4E074B" w14:textId="77777777" w:rsidR="0033768C" w:rsidRDefault="0033768C" w:rsidP="0033768C"/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27A89D0" w14:textId="77777777" w:rsidR="0033768C" w:rsidRPr="00363303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10FC90AA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1D140994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05-06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4C02B57" w14:textId="77777777" w:rsidR="0033768C" w:rsidRPr="0058421E" w:rsidRDefault="0033768C" w:rsidP="0033768C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B4B616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E47A1F" w14:textId="77777777" w:rsidR="0033768C" w:rsidRPr="00DC2D5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92DB8AC" w14:textId="77777777" w:rsidR="0033768C" w:rsidRPr="00DC2D5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A128E4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4E913E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CAE7F0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D4B38A2" w14:textId="77777777" w:rsidR="0033768C" w:rsidRPr="00185C3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C86E9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46E16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43259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0693B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5C7B6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FF6647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7A4CC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0DF622E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4C63EEC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468D720" w14:textId="77777777" w:rsidR="0033768C" w:rsidRPr="00852A8A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511B5F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37EF90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9239C9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63C199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AAF691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65E5A2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CB5BE7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357F64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090CE8D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0E50C441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4B859A99" w14:textId="77777777" w:rsidR="0033768C" w:rsidRPr="00621D69" w:rsidRDefault="0033768C" w:rsidP="0033768C">
            <w:pPr>
              <w:spacing w:line="240" w:lineRule="exact"/>
              <w:jc w:val="center"/>
              <w:rPr>
                <w:color w:val="FF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F88C722" w14:textId="77777777" w:rsidR="0033768C" w:rsidRPr="00794FC3" w:rsidRDefault="0033768C" w:rsidP="0033768C">
            <w:pPr>
              <w:spacing w:line="240" w:lineRule="exact"/>
              <w:ind w:right="57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D4C3E3E" w14:textId="77777777" w:rsidR="0033768C" w:rsidRPr="00794FC3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3768C" w:rsidRPr="00C1660B" w14:paraId="1618CCAE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4468FD1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8186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9CC1D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7C6400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94543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46EC66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BF094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3D3E627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11539" w14:textId="77777777" w:rsidR="0033768C" w:rsidRPr="00185C3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08083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118E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427D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C9FEA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3A734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65504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C4587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83271F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B231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0EB2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F9A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3A73BF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7753B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D3213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BAD37D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44AB5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86E2044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D8ADB0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887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A8C22BC" w14:textId="77777777" w:rsidR="0033768C" w:rsidRPr="00642420" w:rsidRDefault="0033768C" w:rsidP="0033768C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</w:rPr>
            </w:pP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隊長</w:t>
            </w:r>
            <w:r>
              <w:rPr>
                <w:rFonts w:ascii="新細明體" w:hAnsi="新細明體" w:hint="eastAsia"/>
                <w:color w:val="FF0000"/>
                <w:sz w:val="20"/>
                <w:szCs w:val="20"/>
              </w:rPr>
              <w:t>、</w:t>
            </w: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副隊</w:t>
            </w:r>
            <w:r w:rsidRPr="00287FCF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長、秘書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D1D726B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7DBB50D4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28F97A15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070E5D5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06-07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2E062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AFD87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B10518E" w14:textId="77777777" w:rsidR="0033768C" w:rsidRPr="00DC2D5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C158608" w14:textId="77777777" w:rsidR="0033768C" w:rsidRPr="00DC2D5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0C3CBC1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26C85D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57D4C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8A0B24" w14:textId="77777777" w:rsidR="0033768C" w:rsidRPr="00185C3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DA36CC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C751E5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195DC7" w14:textId="77777777" w:rsidR="0033768C" w:rsidRPr="003A293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C2F45EE" w14:textId="77777777" w:rsidR="0033768C" w:rsidRPr="003A2939" w:rsidRDefault="0033768C" w:rsidP="0033768C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C9A7C8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DA7077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BD5B58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A19AFD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C3B66D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A374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66B9A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4EC9A2D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E382C5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1C91E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516896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CA16A77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77E265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D9243B4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F3C37A3" w14:textId="0773AD94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442F73F5" w14:textId="6BE691C9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right w:val="double" w:sz="4" w:space="0" w:color="auto"/>
            </w:tcBorders>
            <w:vAlign w:val="center"/>
          </w:tcPr>
          <w:p w14:paraId="6B804EB3" w14:textId="77777777" w:rsidR="0033768C" w:rsidRDefault="0033768C" w:rsidP="0033768C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34581AEB" w14:textId="77777777" w:rsidR="0033768C" w:rsidRPr="001F3C7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330D86CF" w14:textId="77777777" w:rsidR="0033768C" w:rsidRPr="001F3C75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33768C" w:rsidRPr="00C1660B" w14:paraId="3B6C4D4D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05CD4B07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C40564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0F8980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1AA18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2BFE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97A072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70EFA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A7CCD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6B0E47" w14:textId="77777777" w:rsidR="0033768C" w:rsidRPr="00185C3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0FAB7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31967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667A2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69B82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7C9DB92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F96D79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E97122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A5E557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5C1916" w14:textId="77777777" w:rsidR="0033768C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3B631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54699B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641E78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F1E685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254FB6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6FD953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F127AE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A8C38F1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07163C5" w14:textId="77777777" w:rsidR="0033768C" w:rsidRPr="0058421E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90D5DE6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61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81899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陳彥文</w:t>
            </w:r>
          </w:p>
        </w:tc>
        <w:tc>
          <w:tcPr>
            <w:tcW w:w="728" w:type="dxa"/>
            <w:vAlign w:val="center"/>
          </w:tcPr>
          <w:p w14:paraId="1D346978" w14:textId="77777777" w:rsidR="0033768C" w:rsidRPr="00DA5103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DA5103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7EBEE9CC" w14:textId="77777777" w:rsidR="0033768C" w:rsidRPr="001F098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7D1C22B4" w14:textId="77777777" w:rsidR="0033768C" w:rsidRPr="001F098E" w:rsidRDefault="0033768C" w:rsidP="0033768C">
            <w:pPr>
              <w:spacing w:line="240" w:lineRule="exact"/>
              <w:ind w:left="57" w:right="57"/>
              <w:rPr>
                <w:rFonts w:ascii="標楷體" w:eastAsia="標楷體" w:hAnsi="標楷體"/>
                <w:color w:val="FF0000"/>
              </w:rPr>
            </w:pPr>
          </w:p>
        </w:tc>
      </w:tr>
      <w:tr w:rsidR="0033768C" w:rsidRPr="00C1660B" w14:paraId="45F8971B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44DE4AD4" w14:textId="77777777" w:rsidR="0033768C" w:rsidRPr="008A4193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07-08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E9884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1DB66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EEC5B01" w14:textId="77777777" w:rsidR="0033768C" w:rsidRPr="00B90C8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C6BDBF5" w14:textId="77777777" w:rsidR="0033768C" w:rsidRPr="00FA2A84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0E1F663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B622B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15E659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D6BA0DA" w14:textId="77777777" w:rsidR="0033768C" w:rsidRPr="00185C35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06ACFA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C26CE4E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C57E38" w14:textId="77777777" w:rsidR="0033768C" w:rsidRPr="003A2939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881C28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6AD276F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BCEC5BB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84933D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11722F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566BFC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5798681" w14:textId="77777777" w:rsidR="0033768C" w:rsidRPr="006052A3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229C22E" w14:textId="77777777" w:rsidR="0033768C" w:rsidRPr="006052A3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70B24D7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1914CE9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E40435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2641906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520F2C5" w14:textId="77777777" w:rsidR="0033768C" w:rsidRPr="0058421E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C0E1F25" w14:textId="77777777" w:rsidR="0033768C" w:rsidRPr="0058421E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                     </w:t>
            </w: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4CDB565" w14:textId="77777777" w:rsidR="0033768C" w:rsidRPr="0058421E" w:rsidRDefault="0033768C" w:rsidP="0033768C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2B4AD33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62</w:t>
            </w:r>
          </w:p>
        </w:tc>
        <w:tc>
          <w:tcPr>
            <w:tcW w:w="869" w:type="dxa"/>
            <w:vAlign w:val="center"/>
          </w:tcPr>
          <w:p w14:paraId="68653845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林志明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E2C987F" w14:textId="77777777" w:rsidR="0033768C" w:rsidRPr="005142E0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5FE2FA0E" w14:textId="77777777" w:rsidR="0033768C" w:rsidRPr="005142E0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19FD496" w14:textId="77777777" w:rsidR="0033768C" w:rsidRPr="0049088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0BAB4EBE" w14:textId="77777777" w:rsidR="0033768C" w:rsidRPr="00AE15A8" w:rsidRDefault="0033768C" w:rsidP="0033768C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33768C" w:rsidRPr="00C1660B" w14:paraId="068E8B3C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6CC9B69B" w14:textId="77777777" w:rsidR="0033768C" w:rsidRPr="00C1660B" w:rsidRDefault="0033768C" w:rsidP="0033768C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16F434F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75EFDC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7FB3AB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1CA4EE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EEFF109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5FED76A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9ABBC7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227298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931EFC" w14:textId="77777777" w:rsidR="0033768C" w:rsidRPr="00C1660B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18ADCC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D03584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1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1A1CA97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14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E5E131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FCE294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8D1011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1AE673E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BB9428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2FAC2F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ED3F0D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987D23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057006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8A75485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6250F3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4C863ED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AE5970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9A9C519" w14:textId="77777777" w:rsidR="0033768C" w:rsidRPr="00C1660B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30FB3EC1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63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31A33074" w14:textId="77777777" w:rsidR="0033768C" w:rsidRDefault="0033768C" w:rsidP="0033768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張瑞忠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C86B0C6" w14:textId="77777777" w:rsidR="0033768C" w:rsidRPr="005142E0" w:rsidRDefault="0033768C" w:rsidP="0033768C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36388594" w14:textId="77777777" w:rsidR="0033768C" w:rsidRPr="005142E0" w:rsidRDefault="0033768C" w:rsidP="0033768C">
            <w:pPr>
              <w:spacing w:line="220" w:lineRule="exact"/>
              <w:jc w:val="center"/>
              <w:rPr>
                <w:rFonts w:ascii="標楷體" w:eastAsia="標楷體" w:hAnsi="標楷體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1695CF4" w14:textId="77777777" w:rsidR="0033768C" w:rsidRPr="00490886" w:rsidRDefault="0033768C" w:rsidP="0033768C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321FBC7B" w14:textId="77777777" w:rsidR="0033768C" w:rsidRPr="00AE15A8" w:rsidRDefault="0033768C" w:rsidP="0033768C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33768C" w:rsidRPr="00952341" w14:paraId="5BBCF9F7" w14:textId="77777777" w:rsidTr="00DC2CBC">
        <w:trPr>
          <w:cantSplit/>
          <w:trHeight w:hRule="exact" w:val="3966"/>
        </w:trPr>
        <w:tc>
          <w:tcPr>
            <w:tcW w:w="844" w:type="dxa"/>
            <w:tcBorders>
              <w:top w:val="single" w:sz="12" w:space="0" w:color="auto"/>
              <w:bottom w:val="thickThinSmallGap" w:sz="18" w:space="0" w:color="auto"/>
            </w:tcBorders>
            <w:textDirection w:val="tbRlV"/>
            <w:vAlign w:val="center"/>
          </w:tcPr>
          <w:p w14:paraId="25803A64" w14:textId="77777777" w:rsidR="0033768C" w:rsidRPr="00952341" w:rsidRDefault="0033768C" w:rsidP="0033768C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52341">
              <w:rPr>
                <w:rFonts w:ascii="標楷體" w:eastAsia="標楷體" w:hAnsi="標楷體" w:hint="eastAsia"/>
                <w:sz w:val="28"/>
                <w:szCs w:val="28"/>
              </w:rPr>
              <w:t>附           記</w:t>
            </w:r>
          </w:p>
        </w:tc>
        <w:tc>
          <w:tcPr>
            <w:tcW w:w="14568" w:type="dxa"/>
            <w:gridSpan w:val="34"/>
            <w:tcBorders>
              <w:top w:val="single" w:sz="12" w:space="0" w:color="auto"/>
              <w:bottom w:val="thickThinSmallGap" w:sz="18" w:space="0" w:color="auto"/>
            </w:tcBorders>
          </w:tcPr>
          <w:p w14:paraId="434CCDA5" w14:textId="77777777" w:rsidR="0033768C" w:rsidRDefault="0033768C" w:rsidP="0033768C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color w:val="000000"/>
              </w:rPr>
              <w:t>一、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巡邏路線：</w:t>
            </w:r>
          </w:p>
          <w:p w14:paraId="7479F912" w14:textId="77777777" w:rsidR="0033768C" w:rsidRDefault="0033768C" w:rsidP="0033768C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（一）標記＃由隊部→草屯鎮中正路中油加油站→台14線國姓中油加油站→埔里中山路三段中華郵局→隊部。</w:t>
            </w:r>
          </w:p>
          <w:p w14:paraId="06552858" w14:textId="77777777" w:rsidR="0033768C" w:rsidRDefault="0033768C" w:rsidP="0033768C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（二）標記※由隊部→縣長官邸→百鋒中油加油站→水里中油加油站→隊部。</w:t>
            </w:r>
          </w:p>
          <w:p w14:paraId="0BF974BD" w14:textId="77777777" w:rsidR="0033768C" w:rsidRPr="00DF6F50" w:rsidRDefault="0033768C" w:rsidP="0033768C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color w:val="000000"/>
              </w:rPr>
            </w:pP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（三）標記◎由隊部→縣長官邸→陞泰中油加油站</w:t>
            </w:r>
            <w:r w:rsidRPr="00DF6F50">
              <w:rPr>
                <w:rFonts w:ascii="標楷體" w:eastAsia="標楷體" w:hAnsi="標楷體"/>
                <w:b/>
                <w:color w:val="008000"/>
              </w:rPr>
              <w:t>→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C工區產業運輸道路地磅站→竹山鎮集山路中油加油站→隊部</w:t>
            </w:r>
            <w:r w:rsidRPr="00DF6F50">
              <w:rPr>
                <w:rFonts w:ascii="標楷體" w:eastAsia="標楷體" w:hAnsi="標楷體" w:cs="標楷體" w:hint="eastAsia"/>
                <w:b/>
                <w:color w:val="008000"/>
              </w:rPr>
              <w:t>依序巡邏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。</w:t>
            </w:r>
          </w:p>
          <w:p w14:paraId="7C00360C" w14:textId="77777777" w:rsidR="0033768C" w:rsidRPr="00DF6F50" w:rsidRDefault="0033768C" w:rsidP="0033768C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</w:rPr>
              <w:t>二</w:t>
            </w:r>
            <w:r w:rsidRPr="009635E0">
              <w:rPr>
                <w:rFonts w:ascii="標楷體" w:eastAsia="標楷體" w:hAnsi="標楷體" w:hint="eastAsia"/>
                <w:color w:val="0000FF"/>
              </w:rPr>
              <w:t>、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各班次勤務人員請攜帶防彈背心、頭盔，夜間勤務人員除前述裝備，另加攜帶照明設備。</w:t>
            </w:r>
          </w:p>
          <w:p w14:paraId="2F265DD3" w14:textId="77777777" w:rsidR="0033768C" w:rsidRPr="00DF6F50" w:rsidRDefault="0033768C" w:rsidP="0033768C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三</w:t>
            </w:r>
            <w:r w:rsidRPr="00091EFA">
              <w:rPr>
                <w:rFonts w:ascii="標楷體" w:eastAsia="標楷體" w:hAnsi="標楷體" w:hint="eastAsia"/>
                <w:b/>
                <w:color w:val="009900"/>
              </w:rPr>
              <w:t>、</w:t>
            </w:r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易超速路段測照人員請慎選測照路段，</w:t>
            </w:r>
            <w:r w:rsidRPr="00DF6F50">
              <w:rPr>
                <w:rFonts w:ascii="標楷體" w:eastAsia="標楷體" w:hAnsi="標楷體" w:cs="新細明體" w:hint="eastAsia"/>
                <w:b/>
                <w:color w:val="800080"/>
              </w:rPr>
              <w:t>成果由同班勤務人員均分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；每日最後1班測照人員請將電池拿下車，並檢查電力，少於1/2才充電；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著制服、不配槍、攜帶無線電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。※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15-16時返隊整理照片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)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。</w:t>
            </w:r>
          </w:p>
          <w:p w14:paraId="6DEA3E0B" w14:textId="77777777" w:rsidR="0033768C" w:rsidRPr="00DF6F50" w:rsidRDefault="0033768C" w:rsidP="0033768C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cs="新細明體" w:hint="eastAsia"/>
              </w:rPr>
              <w:t>四、</w:t>
            </w:r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本隊快速打擊犯罪部隊依序出勤人員：每班巡邏最小番號班次優先，無巡邏依序為備勤前兩名。22-5時或22-8時以2番、3番為主，遇2番、3番請假則大番依序遞補。</w:t>
            </w:r>
          </w:p>
          <w:p w14:paraId="4E5B1665" w14:textId="77777777" w:rsidR="0033768C" w:rsidRPr="00DF6F50" w:rsidRDefault="0033768C" w:rsidP="0033768C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五、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依</w:t>
            </w:r>
            <w:r w:rsidRPr="00DF6F50">
              <w:rPr>
                <w:rFonts w:ascii="標楷體" w:eastAsia="標楷體" w:hAnsi="標楷體"/>
                <w:color w:val="FF0000"/>
              </w:rPr>
              <w:t>南投縣政府警察局員工差勤管理要點</w:t>
            </w:r>
            <w:r w:rsidRPr="00DF6F50">
              <w:rPr>
                <w:rFonts w:ascii="標楷體" w:eastAsia="標楷體" w:hAnsi="標楷體" w:hint="eastAsia"/>
                <w:color w:val="FF0000"/>
              </w:rPr>
              <w:t>兼辦業務同仁免簽出入登記簿</w:t>
            </w:r>
            <w:r w:rsidRPr="00DF6F50">
              <w:rPr>
                <w:rFonts w:ascii="標楷體" w:eastAsia="標楷體" w:hAnsi="標楷體" w:cs="新細明體" w:hint="eastAsia"/>
                <w:b/>
                <w:color w:val="EE0000"/>
              </w:rPr>
              <w:t>。</w:t>
            </w:r>
          </w:p>
          <w:p w14:paraId="1776F7D6" w14:textId="77777777" w:rsidR="0033768C" w:rsidRPr="00DF6F50" w:rsidRDefault="0033768C" w:rsidP="0033768C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六、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小隊長(警務佐)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每日各時段編排(巡邏、備勤、兼辦業務)兼管理員警出退勤領繳械彈。</w:t>
            </w:r>
          </w:p>
          <w:p w14:paraId="4A0E89BC" w14:textId="77777777" w:rsidR="0033768C" w:rsidRPr="00DF6F50" w:rsidRDefault="0033768C" w:rsidP="0033768C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七、勤務代號26-49號勤務人員本日8-18時在隊兼辦勤業務。</w:t>
            </w:r>
          </w:p>
          <w:p w14:paraId="2AC6C598" w14:textId="77777777" w:rsidR="0033768C" w:rsidRPr="00DF6F50" w:rsidRDefault="0033768C" w:rsidP="0033768C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八、備勤內原勤休一小時為指定處所待命，</w:t>
            </w:r>
            <w:r w:rsidRPr="00DF6F50">
              <w:rPr>
                <w:rFonts w:ascii="標楷體" w:eastAsia="標楷體" w:hAnsi="標楷體" w:hint="eastAsia"/>
                <w:b/>
                <w:color w:val="3333FF"/>
              </w:rPr>
              <w:t>〈以藍色顯示〉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視為服勤時數不得擅離駐地本局，擅離不得報領超勤加班費。</w:t>
            </w:r>
          </w:p>
          <w:p w14:paraId="269718F5" w14:textId="77777777" w:rsidR="0033768C" w:rsidRPr="00CF345C" w:rsidRDefault="0033768C" w:rsidP="0033768C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0DA54673" w14:textId="77777777" w:rsidR="0033768C" w:rsidRPr="00BA1671" w:rsidRDefault="0033768C" w:rsidP="0033768C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188C5C48" w14:textId="77777777" w:rsidR="0033768C" w:rsidRPr="00C212D4" w:rsidRDefault="0033768C" w:rsidP="0033768C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</w:tc>
      </w:tr>
    </w:tbl>
    <w:p w14:paraId="7BCE6154" w14:textId="77777777" w:rsidR="00CA79BB" w:rsidRPr="00952341" w:rsidRDefault="00CA79BB" w:rsidP="00952341">
      <w:pPr>
        <w:spacing w:line="240" w:lineRule="exact"/>
        <w:rPr>
          <w:rFonts w:ascii="標楷體" w:eastAsia="標楷體" w:hAnsi="標楷體"/>
          <w:sz w:val="28"/>
          <w:szCs w:val="28"/>
        </w:rPr>
      </w:pPr>
    </w:p>
    <w:tbl>
      <w:tblPr>
        <w:tblW w:w="15168" w:type="dxa"/>
        <w:tblInd w:w="-459" w:type="dxa"/>
        <w:tblBorders>
          <w:top w:val="thickThinSmallGap" w:sz="12" w:space="0" w:color="auto"/>
          <w:left w:val="thickThin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846"/>
        <w:gridCol w:w="1997"/>
        <w:gridCol w:w="780"/>
        <w:gridCol w:w="1941"/>
        <w:gridCol w:w="2492"/>
        <w:gridCol w:w="1999"/>
        <w:gridCol w:w="1845"/>
        <w:gridCol w:w="1197"/>
      </w:tblGrid>
      <w:tr w:rsidR="00CA79BB" w:rsidRPr="00C1660B" w14:paraId="2EE6A80B" w14:textId="77777777" w:rsidTr="003D2A95">
        <w:trPr>
          <w:trHeight w:val="856"/>
        </w:trPr>
        <w:tc>
          <w:tcPr>
            <w:tcW w:w="15168" w:type="dxa"/>
            <w:gridSpan w:val="9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3778C33C" w14:textId="77777777" w:rsidR="00CA79BB" w:rsidRPr="00C1660B" w:rsidRDefault="00CA79BB">
            <w:pPr>
              <w:spacing w:line="400" w:lineRule="exact"/>
              <w:ind w:firstLineChars="400" w:firstLine="1760"/>
              <w:rPr>
                <w:rFonts w:ascii="標楷體" w:eastAsia="標楷體" w:hAnsi="標楷體"/>
                <w:sz w:val="44"/>
                <w:szCs w:val="44"/>
              </w:rPr>
            </w:pPr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>勤   務   變   更   紀   錄   表</w:t>
            </w:r>
          </w:p>
        </w:tc>
      </w:tr>
      <w:tr w:rsidR="00CA79BB" w:rsidRPr="00C1660B" w14:paraId="5AB1803C" w14:textId="77777777" w:rsidTr="003D2A95">
        <w:trPr>
          <w:cantSplit/>
          <w:trHeight w:val="480"/>
        </w:trPr>
        <w:tc>
          <w:tcPr>
            <w:tcW w:w="2071" w:type="dxa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  <w:vAlign w:val="center"/>
          </w:tcPr>
          <w:p w14:paraId="61C98044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勤 者</w:t>
            </w:r>
          </w:p>
          <w:p w14:paraId="0A4A9B7B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姓    名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B6AF0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原 定 勤 務</w:t>
            </w:r>
          </w:p>
        </w:tc>
        <w:tc>
          <w:tcPr>
            <w:tcW w:w="2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6E4C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變 更 勤 務</w:t>
            </w:r>
          </w:p>
        </w:tc>
        <w:tc>
          <w:tcPr>
            <w:tcW w:w="2492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E5637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變 更 原 因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CE5870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 勤  者</w:t>
            </w:r>
          </w:p>
          <w:p w14:paraId="7023C66F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 章</w:t>
            </w:r>
          </w:p>
        </w:tc>
        <w:tc>
          <w:tcPr>
            <w:tcW w:w="184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07302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主     管</w:t>
            </w:r>
          </w:p>
          <w:p w14:paraId="05C8CFBF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章</w:t>
            </w:r>
          </w:p>
        </w:tc>
        <w:tc>
          <w:tcPr>
            <w:tcW w:w="1197" w:type="dxa"/>
            <w:vMerge w:val="restart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03D698D3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備考</w:t>
            </w:r>
          </w:p>
        </w:tc>
      </w:tr>
      <w:tr w:rsidR="00CA79BB" w:rsidRPr="00C1660B" w14:paraId="3BFE4EC2" w14:textId="77777777" w:rsidTr="003D2A95">
        <w:trPr>
          <w:cantSplit/>
          <w:trHeight w:val="480"/>
        </w:trPr>
        <w:tc>
          <w:tcPr>
            <w:tcW w:w="2071" w:type="dxa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669176B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584C43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85B7C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B8A4DE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C91E9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249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FD64C9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B44C36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8097C0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vMerge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EE8973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ACC6C74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620356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3CAE855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0E3E464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061AEC4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51E8565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5945E21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8FF379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22046E4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1F076C2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639F4092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0F69940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05FB99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535EA2E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709D413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5BDC33D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29BCF2E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50BF6C2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5AA5AF2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213E070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32A58BDD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6F7D1C5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DB6419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43FF89B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3D53D48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540C1F3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01696A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2D9FB4A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2E1647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BD8439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8C908A7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13F363F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B4DF96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7965D0F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20F5B6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231F14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41031F5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2FD63CE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8EC0E4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22ECFD9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0F84EC63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535DF27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62BAC8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6487779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3C03919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FF4BDA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1B1D405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4C39D66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1E3A30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4F253C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24837D3E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796D457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00DD1B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5D337FB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BB89EA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4AA2A9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5F3144E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002D9F3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71421BD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10338BB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62B7978F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636868D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378C197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14B8C32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0F2313A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FB66DE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24A3D8A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3CBBDB1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DD1837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9ADFC5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57A11EBC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383E3AF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4669E74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67DA9A2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4858EB0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63DB7C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58C0ECC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7C48FFD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78C8C2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05E9063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43FBFDDD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12" w:space="0" w:color="auto"/>
            </w:tcBorders>
          </w:tcPr>
          <w:p w14:paraId="5B25049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12" w:space="0" w:color="auto"/>
            </w:tcBorders>
          </w:tcPr>
          <w:p w14:paraId="362CE23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12" w:space="0" w:color="auto"/>
            </w:tcBorders>
          </w:tcPr>
          <w:p w14:paraId="72EFA3B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12" w:space="0" w:color="auto"/>
            </w:tcBorders>
          </w:tcPr>
          <w:p w14:paraId="6E68526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12" w:space="0" w:color="auto"/>
            </w:tcBorders>
          </w:tcPr>
          <w:p w14:paraId="332D6EB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12" w:space="0" w:color="auto"/>
            </w:tcBorders>
          </w:tcPr>
          <w:p w14:paraId="70FD38B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12" w:space="0" w:color="auto"/>
            </w:tcBorders>
          </w:tcPr>
          <w:p w14:paraId="3D75EDA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12" w:space="0" w:color="auto"/>
            </w:tcBorders>
          </w:tcPr>
          <w:p w14:paraId="702B98A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12" w:space="0" w:color="auto"/>
              <w:right w:val="thickThinSmallGap" w:sz="18" w:space="0" w:color="auto"/>
            </w:tcBorders>
          </w:tcPr>
          <w:p w14:paraId="538C2F3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6283F" w:rsidRPr="00C1660B" w14:paraId="00B4FCC0" w14:textId="77777777" w:rsidTr="003D2A95">
        <w:trPr>
          <w:cantSplit/>
          <w:trHeight w:val="4244"/>
        </w:trPr>
        <w:tc>
          <w:tcPr>
            <w:tcW w:w="2071" w:type="dxa"/>
            <w:tcBorders>
              <w:top w:val="single" w:sz="12" w:space="0" w:color="auto"/>
              <w:left w:val="thinThickSmallGap" w:sz="18" w:space="0" w:color="auto"/>
            </w:tcBorders>
            <w:textDirection w:val="tbRlV"/>
            <w:vAlign w:val="center"/>
          </w:tcPr>
          <w:p w14:paraId="3546D98F" w14:textId="77777777" w:rsidR="0036283F" w:rsidRPr="00C1660B" w:rsidRDefault="0036283F" w:rsidP="0036283F">
            <w:pPr>
              <w:spacing w:line="400" w:lineRule="exact"/>
              <w:ind w:left="113" w:right="113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備                註</w:t>
            </w:r>
          </w:p>
        </w:tc>
        <w:tc>
          <w:tcPr>
            <w:tcW w:w="13097" w:type="dxa"/>
            <w:gridSpan w:val="8"/>
            <w:tcBorders>
              <w:top w:val="single" w:sz="12" w:space="0" w:color="auto"/>
              <w:right w:val="thickThinSmallGap" w:sz="18" w:space="0" w:color="auto"/>
            </w:tcBorders>
          </w:tcPr>
          <w:p w14:paraId="7A15075B" w14:textId="77777777" w:rsidR="0036283F" w:rsidRPr="00C1660B" w:rsidRDefault="0036283F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一、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標記</w:t>
            </w:r>
            <w:r w:rsidR="0007422F" w:rsidRPr="00C1660B">
              <w:rPr>
                <w:rFonts w:ascii="標楷體" w:eastAsia="標楷體" w:hAnsi="標楷體" w:hint="eastAsia"/>
                <w:color w:val="FF0000"/>
                <w:sz w:val="36"/>
                <w:szCs w:val="36"/>
              </w:rPr>
              <w:t>☆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班次（8-10；12-16；14-18；20-22等班次）應至南投三和一路縣長官邸簽巡（前後2處）並定點守望停留10分鐘。</w:t>
            </w:r>
          </w:p>
          <w:p w14:paraId="13C8280B" w14:textId="77777777" w:rsidR="0007422F" w:rsidRPr="00C1660B" w:rsidRDefault="006146F2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二、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大執法專案工作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提示：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加強取締</w:t>
            </w:r>
            <w:r w:rsidR="009F4C9B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嚴重超速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、闖紅燈、酒後駕車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、騎機車未戴安全帽、不讓行人先行、不依規定使用方向燈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。</w:t>
            </w:r>
          </w:p>
        </w:tc>
      </w:tr>
    </w:tbl>
    <w:p w14:paraId="3A51018E" w14:textId="77777777" w:rsidR="00CA79BB" w:rsidRPr="00C1660B" w:rsidRDefault="00CA79BB">
      <w:pPr>
        <w:spacing w:line="240" w:lineRule="exact"/>
        <w:rPr>
          <w:rFonts w:ascii="標楷體" w:eastAsia="標楷體" w:hAnsi="標楷體"/>
        </w:rPr>
      </w:pPr>
    </w:p>
    <w:sectPr w:rsidR="00CA79BB" w:rsidRPr="00C1660B" w:rsidSect="005C2C91">
      <w:pgSz w:w="16840" w:h="23814" w:code="8"/>
      <w:pgMar w:top="964" w:right="1134" w:bottom="964" w:left="1418" w:header="851" w:footer="992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E8236" w14:textId="77777777" w:rsidR="00F57E57" w:rsidRDefault="00F57E57" w:rsidP="005E7E80">
      <w:r>
        <w:separator/>
      </w:r>
    </w:p>
  </w:endnote>
  <w:endnote w:type="continuationSeparator" w:id="0">
    <w:p w14:paraId="6D2AB3A1" w14:textId="77777777" w:rsidR="00F57E57" w:rsidRDefault="00F57E57" w:rsidP="005E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2143C" w14:textId="77777777" w:rsidR="00F57E57" w:rsidRDefault="00F57E57" w:rsidP="005E7E80">
      <w:r>
        <w:separator/>
      </w:r>
    </w:p>
  </w:footnote>
  <w:footnote w:type="continuationSeparator" w:id="0">
    <w:p w14:paraId="642D1F79" w14:textId="77777777" w:rsidR="00F57E57" w:rsidRDefault="00F57E57" w:rsidP="005E7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3FBC"/>
    <w:multiLevelType w:val="hybridMultilevel"/>
    <w:tmpl w:val="90AC80B8"/>
    <w:lvl w:ilvl="0" w:tplc="8C8A2A5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8D45448"/>
    <w:multiLevelType w:val="hybridMultilevel"/>
    <w:tmpl w:val="9E0E2DF4"/>
    <w:lvl w:ilvl="0" w:tplc="FFFFFFFF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2AD0878"/>
    <w:multiLevelType w:val="hybridMultilevel"/>
    <w:tmpl w:val="75EE9C88"/>
    <w:lvl w:ilvl="0" w:tplc="6C6C0328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D2D70F7"/>
    <w:multiLevelType w:val="hybridMultilevel"/>
    <w:tmpl w:val="B46654AE"/>
    <w:lvl w:ilvl="0" w:tplc="4A88C240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2109615344">
    <w:abstractNumId w:val="1"/>
  </w:num>
  <w:num w:numId="2" w16cid:durableId="1003781315">
    <w:abstractNumId w:val="2"/>
  </w:num>
  <w:num w:numId="3" w16cid:durableId="243607274">
    <w:abstractNumId w:val="0"/>
  </w:num>
  <w:num w:numId="4" w16cid:durableId="265507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A"/>
    <w:rsid w:val="00000021"/>
    <w:rsid w:val="0000079F"/>
    <w:rsid w:val="0000082F"/>
    <w:rsid w:val="00000B77"/>
    <w:rsid w:val="00000CEB"/>
    <w:rsid w:val="000010A9"/>
    <w:rsid w:val="00001526"/>
    <w:rsid w:val="0000160B"/>
    <w:rsid w:val="0000171A"/>
    <w:rsid w:val="00001739"/>
    <w:rsid w:val="00001EBA"/>
    <w:rsid w:val="000021B1"/>
    <w:rsid w:val="0000285B"/>
    <w:rsid w:val="00002FFF"/>
    <w:rsid w:val="00003131"/>
    <w:rsid w:val="00003264"/>
    <w:rsid w:val="000034A7"/>
    <w:rsid w:val="00003648"/>
    <w:rsid w:val="00003796"/>
    <w:rsid w:val="000037FA"/>
    <w:rsid w:val="00003802"/>
    <w:rsid w:val="0000380B"/>
    <w:rsid w:val="00003C51"/>
    <w:rsid w:val="00003FBA"/>
    <w:rsid w:val="00003FC3"/>
    <w:rsid w:val="000040BE"/>
    <w:rsid w:val="00004131"/>
    <w:rsid w:val="00004410"/>
    <w:rsid w:val="00004493"/>
    <w:rsid w:val="00004532"/>
    <w:rsid w:val="000045A2"/>
    <w:rsid w:val="00004AEE"/>
    <w:rsid w:val="00004BD6"/>
    <w:rsid w:val="00004F8C"/>
    <w:rsid w:val="00004FC7"/>
    <w:rsid w:val="0000508D"/>
    <w:rsid w:val="000051B9"/>
    <w:rsid w:val="000054A7"/>
    <w:rsid w:val="000055F0"/>
    <w:rsid w:val="00005D63"/>
    <w:rsid w:val="00005DB2"/>
    <w:rsid w:val="00005DE3"/>
    <w:rsid w:val="000061A6"/>
    <w:rsid w:val="000061E9"/>
    <w:rsid w:val="00006246"/>
    <w:rsid w:val="00006407"/>
    <w:rsid w:val="000064B7"/>
    <w:rsid w:val="0000651B"/>
    <w:rsid w:val="0000690B"/>
    <w:rsid w:val="00006B62"/>
    <w:rsid w:val="00007114"/>
    <w:rsid w:val="000071C4"/>
    <w:rsid w:val="000074E9"/>
    <w:rsid w:val="000079EA"/>
    <w:rsid w:val="000079FE"/>
    <w:rsid w:val="00007A0E"/>
    <w:rsid w:val="00007A34"/>
    <w:rsid w:val="00007E5C"/>
    <w:rsid w:val="00010608"/>
    <w:rsid w:val="00010D78"/>
    <w:rsid w:val="00010DFB"/>
    <w:rsid w:val="00010FCA"/>
    <w:rsid w:val="00010FE8"/>
    <w:rsid w:val="000110AB"/>
    <w:rsid w:val="00011303"/>
    <w:rsid w:val="00011341"/>
    <w:rsid w:val="00011421"/>
    <w:rsid w:val="000115D5"/>
    <w:rsid w:val="00011756"/>
    <w:rsid w:val="000117B0"/>
    <w:rsid w:val="000118CE"/>
    <w:rsid w:val="00011B8B"/>
    <w:rsid w:val="00011E82"/>
    <w:rsid w:val="00011ECB"/>
    <w:rsid w:val="00011FA8"/>
    <w:rsid w:val="00012164"/>
    <w:rsid w:val="000124B3"/>
    <w:rsid w:val="0001297E"/>
    <w:rsid w:val="00012A1B"/>
    <w:rsid w:val="00012CA9"/>
    <w:rsid w:val="00012F20"/>
    <w:rsid w:val="000130DA"/>
    <w:rsid w:val="00013468"/>
    <w:rsid w:val="000134C0"/>
    <w:rsid w:val="00013538"/>
    <w:rsid w:val="0001391B"/>
    <w:rsid w:val="00013B21"/>
    <w:rsid w:val="000141EF"/>
    <w:rsid w:val="00014479"/>
    <w:rsid w:val="00014B74"/>
    <w:rsid w:val="00014B8F"/>
    <w:rsid w:val="00014DC4"/>
    <w:rsid w:val="00014EC2"/>
    <w:rsid w:val="00015372"/>
    <w:rsid w:val="0001552D"/>
    <w:rsid w:val="000157BB"/>
    <w:rsid w:val="000158CE"/>
    <w:rsid w:val="00015A56"/>
    <w:rsid w:val="00015BBB"/>
    <w:rsid w:val="00015D41"/>
    <w:rsid w:val="00015D7D"/>
    <w:rsid w:val="00016266"/>
    <w:rsid w:val="00016688"/>
    <w:rsid w:val="000166E7"/>
    <w:rsid w:val="00016826"/>
    <w:rsid w:val="00016ACC"/>
    <w:rsid w:val="00016ACE"/>
    <w:rsid w:val="00016BB6"/>
    <w:rsid w:val="00016D4B"/>
    <w:rsid w:val="00017014"/>
    <w:rsid w:val="00017195"/>
    <w:rsid w:val="00017221"/>
    <w:rsid w:val="00017348"/>
    <w:rsid w:val="000175EB"/>
    <w:rsid w:val="00017650"/>
    <w:rsid w:val="00017A21"/>
    <w:rsid w:val="00017ACF"/>
    <w:rsid w:val="00017B9F"/>
    <w:rsid w:val="00017DEE"/>
    <w:rsid w:val="00017F13"/>
    <w:rsid w:val="00017F6D"/>
    <w:rsid w:val="0002021F"/>
    <w:rsid w:val="00020311"/>
    <w:rsid w:val="0002066C"/>
    <w:rsid w:val="00020706"/>
    <w:rsid w:val="000207DD"/>
    <w:rsid w:val="000208E1"/>
    <w:rsid w:val="00020DDF"/>
    <w:rsid w:val="00021325"/>
    <w:rsid w:val="000213BB"/>
    <w:rsid w:val="0002169E"/>
    <w:rsid w:val="00021A8C"/>
    <w:rsid w:val="00021BA5"/>
    <w:rsid w:val="00021D08"/>
    <w:rsid w:val="00021D4F"/>
    <w:rsid w:val="00021F04"/>
    <w:rsid w:val="00021F43"/>
    <w:rsid w:val="00022359"/>
    <w:rsid w:val="00022421"/>
    <w:rsid w:val="0002267B"/>
    <w:rsid w:val="000226F7"/>
    <w:rsid w:val="000229E8"/>
    <w:rsid w:val="00022C6D"/>
    <w:rsid w:val="00022F6E"/>
    <w:rsid w:val="000231AA"/>
    <w:rsid w:val="00023493"/>
    <w:rsid w:val="0002368A"/>
    <w:rsid w:val="00023BB4"/>
    <w:rsid w:val="000240B3"/>
    <w:rsid w:val="00024754"/>
    <w:rsid w:val="000247FA"/>
    <w:rsid w:val="00024B82"/>
    <w:rsid w:val="00024E1B"/>
    <w:rsid w:val="00024F4C"/>
    <w:rsid w:val="0002517C"/>
    <w:rsid w:val="00025208"/>
    <w:rsid w:val="000257FD"/>
    <w:rsid w:val="00025876"/>
    <w:rsid w:val="00025C30"/>
    <w:rsid w:val="000263C5"/>
    <w:rsid w:val="000266F0"/>
    <w:rsid w:val="0002679D"/>
    <w:rsid w:val="00027093"/>
    <w:rsid w:val="000270F8"/>
    <w:rsid w:val="0002710A"/>
    <w:rsid w:val="000276EB"/>
    <w:rsid w:val="00027838"/>
    <w:rsid w:val="0002793E"/>
    <w:rsid w:val="00027A88"/>
    <w:rsid w:val="00027B2E"/>
    <w:rsid w:val="00027C81"/>
    <w:rsid w:val="00027DD7"/>
    <w:rsid w:val="000300AD"/>
    <w:rsid w:val="00030323"/>
    <w:rsid w:val="0003033F"/>
    <w:rsid w:val="00030620"/>
    <w:rsid w:val="00030684"/>
    <w:rsid w:val="00030B56"/>
    <w:rsid w:val="00030D2F"/>
    <w:rsid w:val="00031080"/>
    <w:rsid w:val="00031305"/>
    <w:rsid w:val="000313D9"/>
    <w:rsid w:val="00031509"/>
    <w:rsid w:val="0003154C"/>
    <w:rsid w:val="00031562"/>
    <w:rsid w:val="00031586"/>
    <w:rsid w:val="000315E5"/>
    <w:rsid w:val="00031832"/>
    <w:rsid w:val="000318C2"/>
    <w:rsid w:val="00032064"/>
    <w:rsid w:val="000320DE"/>
    <w:rsid w:val="000323F1"/>
    <w:rsid w:val="00032413"/>
    <w:rsid w:val="00032498"/>
    <w:rsid w:val="00032D7F"/>
    <w:rsid w:val="00032DEC"/>
    <w:rsid w:val="00033331"/>
    <w:rsid w:val="0003333A"/>
    <w:rsid w:val="0003347D"/>
    <w:rsid w:val="0003381E"/>
    <w:rsid w:val="00033D96"/>
    <w:rsid w:val="00033F7A"/>
    <w:rsid w:val="00033FC9"/>
    <w:rsid w:val="000342AA"/>
    <w:rsid w:val="000343BD"/>
    <w:rsid w:val="000343F5"/>
    <w:rsid w:val="0003463C"/>
    <w:rsid w:val="000346F7"/>
    <w:rsid w:val="00034788"/>
    <w:rsid w:val="00034D92"/>
    <w:rsid w:val="00034E09"/>
    <w:rsid w:val="0003512F"/>
    <w:rsid w:val="000352CF"/>
    <w:rsid w:val="00035649"/>
    <w:rsid w:val="00035D72"/>
    <w:rsid w:val="00035E4C"/>
    <w:rsid w:val="00035FD3"/>
    <w:rsid w:val="00036884"/>
    <w:rsid w:val="000368CF"/>
    <w:rsid w:val="00036B75"/>
    <w:rsid w:val="00036B97"/>
    <w:rsid w:val="00036FA7"/>
    <w:rsid w:val="000370C1"/>
    <w:rsid w:val="000372A7"/>
    <w:rsid w:val="0003748F"/>
    <w:rsid w:val="0003751C"/>
    <w:rsid w:val="0003755D"/>
    <w:rsid w:val="00037989"/>
    <w:rsid w:val="00037C63"/>
    <w:rsid w:val="00037E2E"/>
    <w:rsid w:val="00040001"/>
    <w:rsid w:val="000401D1"/>
    <w:rsid w:val="000401D2"/>
    <w:rsid w:val="00040386"/>
    <w:rsid w:val="00040507"/>
    <w:rsid w:val="000405D7"/>
    <w:rsid w:val="00040670"/>
    <w:rsid w:val="0004069A"/>
    <w:rsid w:val="0004076B"/>
    <w:rsid w:val="00040B63"/>
    <w:rsid w:val="00040C79"/>
    <w:rsid w:val="00040CA4"/>
    <w:rsid w:val="00040D03"/>
    <w:rsid w:val="000412AC"/>
    <w:rsid w:val="000413A9"/>
    <w:rsid w:val="0004155E"/>
    <w:rsid w:val="000415D5"/>
    <w:rsid w:val="00041619"/>
    <w:rsid w:val="0004167C"/>
    <w:rsid w:val="00041770"/>
    <w:rsid w:val="00041881"/>
    <w:rsid w:val="00041B28"/>
    <w:rsid w:val="00041CBF"/>
    <w:rsid w:val="00041EC1"/>
    <w:rsid w:val="00042323"/>
    <w:rsid w:val="00042419"/>
    <w:rsid w:val="000426FF"/>
    <w:rsid w:val="0004296E"/>
    <w:rsid w:val="00042B69"/>
    <w:rsid w:val="00042C75"/>
    <w:rsid w:val="00042D42"/>
    <w:rsid w:val="00042E42"/>
    <w:rsid w:val="000439E5"/>
    <w:rsid w:val="00043D5B"/>
    <w:rsid w:val="00043F9C"/>
    <w:rsid w:val="000440F3"/>
    <w:rsid w:val="0004442E"/>
    <w:rsid w:val="000444F9"/>
    <w:rsid w:val="00044689"/>
    <w:rsid w:val="0004476D"/>
    <w:rsid w:val="0004484C"/>
    <w:rsid w:val="00044DA5"/>
    <w:rsid w:val="00045221"/>
    <w:rsid w:val="000452AE"/>
    <w:rsid w:val="0004560A"/>
    <w:rsid w:val="00045889"/>
    <w:rsid w:val="000458C3"/>
    <w:rsid w:val="00046043"/>
    <w:rsid w:val="000460A7"/>
    <w:rsid w:val="00046404"/>
    <w:rsid w:val="000468F5"/>
    <w:rsid w:val="00046ADE"/>
    <w:rsid w:val="00046E4D"/>
    <w:rsid w:val="00046EC4"/>
    <w:rsid w:val="000473F2"/>
    <w:rsid w:val="00047655"/>
    <w:rsid w:val="00047685"/>
    <w:rsid w:val="0004768D"/>
    <w:rsid w:val="000477F6"/>
    <w:rsid w:val="0004783D"/>
    <w:rsid w:val="00047A26"/>
    <w:rsid w:val="00047E16"/>
    <w:rsid w:val="00047E56"/>
    <w:rsid w:val="0005009F"/>
    <w:rsid w:val="000501C2"/>
    <w:rsid w:val="00050286"/>
    <w:rsid w:val="00050298"/>
    <w:rsid w:val="0005034E"/>
    <w:rsid w:val="000505E3"/>
    <w:rsid w:val="0005081A"/>
    <w:rsid w:val="00050853"/>
    <w:rsid w:val="00050921"/>
    <w:rsid w:val="00050A4F"/>
    <w:rsid w:val="00050AD1"/>
    <w:rsid w:val="00051257"/>
    <w:rsid w:val="00051369"/>
    <w:rsid w:val="0005149F"/>
    <w:rsid w:val="00051810"/>
    <w:rsid w:val="000519C8"/>
    <w:rsid w:val="00051B03"/>
    <w:rsid w:val="00051CD1"/>
    <w:rsid w:val="00051DA9"/>
    <w:rsid w:val="00051DE3"/>
    <w:rsid w:val="00052013"/>
    <w:rsid w:val="00052143"/>
    <w:rsid w:val="0005220C"/>
    <w:rsid w:val="000527F9"/>
    <w:rsid w:val="00052847"/>
    <w:rsid w:val="000528DE"/>
    <w:rsid w:val="00052D3F"/>
    <w:rsid w:val="000539D0"/>
    <w:rsid w:val="00053B0A"/>
    <w:rsid w:val="00053E25"/>
    <w:rsid w:val="00053FD7"/>
    <w:rsid w:val="00054152"/>
    <w:rsid w:val="000543C0"/>
    <w:rsid w:val="000546F5"/>
    <w:rsid w:val="00054940"/>
    <w:rsid w:val="00054A70"/>
    <w:rsid w:val="00054C89"/>
    <w:rsid w:val="00054D86"/>
    <w:rsid w:val="00054D8B"/>
    <w:rsid w:val="00054E2C"/>
    <w:rsid w:val="00054F56"/>
    <w:rsid w:val="00054F82"/>
    <w:rsid w:val="00054FDC"/>
    <w:rsid w:val="00055363"/>
    <w:rsid w:val="0005549F"/>
    <w:rsid w:val="000554C7"/>
    <w:rsid w:val="000557D2"/>
    <w:rsid w:val="00055B1C"/>
    <w:rsid w:val="00055C23"/>
    <w:rsid w:val="0005602F"/>
    <w:rsid w:val="000560AB"/>
    <w:rsid w:val="00056308"/>
    <w:rsid w:val="0005643A"/>
    <w:rsid w:val="00056629"/>
    <w:rsid w:val="00056691"/>
    <w:rsid w:val="00056DD3"/>
    <w:rsid w:val="00056E6E"/>
    <w:rsid w:val="00057742"/>
    <w:rsid w:val="00057B6F"/>
    <w:rsid w:val="00057CFF"/>
    <w:rsid w:val="00057E28"/>
    <w:rsid w:val="00060186"/>
    <w:rsid w:val="000602BA"/>
    <w:rsid w:val="00060301"/>
    <w:rsid w:val="0006082D"/>
    <w:rsid w:val="00060D7D"/>
    <w:rsid w:val="00060E73"/>
    <w:rsid w:val="00061023"/>
    <w:rsid w:val="000611EA"/>
    <w:rsid w:val="000612F7"/>
    <w:rsid w:val="000614F4"/>
    <w:rsid w:val="0006156F"/>
    <w:rsid w:val="00061A7B"/>
    <w:rsid w:val="00061B30"/>
    <w:rsid w:val="00061B35"/>
    <w:rsid w:val="00061DC5"/>
    <w:rsid w:val="00061EEB"/>
    <w:rsid w:val="000620CC"/>
    <w:rsid w:val="000625DC"/>
    <w:rsid w:val="0006260D"/>
    <w:rsid w:val="00062614"/>
    <w:rsid w:val="00062B1C"/>
    <w:rsid w:val="00062CB3"/>
    <w:rsid w:val="000630FC"/>
    <w:rsid w:val="0006319E"/>
    <w:rsid w:val="000631E1"/>
    <w:rsid w:val="000638DA"/>
    <w:rsid w:val="00063A9A"/>
    <w:rsid w:val="00063B69"/>
    <w:rsid w:val="00063DF1"/>
    <w:rsid w:val="00063EF2"/>
    <w:rsid w:val="00063FF4"/>
    <w:rsid w:val="00064222"/>
    <w:rsid w:val="00064540"/>
    <w:rsid w:val="00064717"/>
    <w:rsid w:val="000647C0"/>
    <w:rsid w:val="0006481F"/>
    <w:rsid w:val="00064A5C"/>
    <w:rsid w:val="00064AA7"/>
    <w:rsid w:val="00064EA9"/>
    <w:rsid w:val="00064EC0"/>
    <w:rsid w:val="00065586"/>
    <w:rsid w:val="00065601"/>
    <w:rsid w:val="00065669"/>
    <w:rsid w:val="0006588B"/>
    <w:rsid w:val="0006591A"/>
    <w:rsid w:val="00065921"/>
    <w:rsid w:val="00065ABE"/>
    <w:rsid w:val="00065C2E"/>
    <w:rsid w:val="00065DC2"/>
    <w:rsid w:val="00066230"/>
    <w:rsid w:val="00066388"/>
    <w:rsid w:val="000664B1"/>
    <w:rsid w:val="000664B5"/>
    <w:rsid w:val="00066500"/>
    <w:rsid w:val="00066654"/>
    <w:rsid w:val="00066C18"/>
    <w:rsid w:val="00066F83"/>
    <w:rsid w:val="000670AD"/>
    <w:rsid w:val="000671E4"/>
    <w:rsid w:val="000672D6"/>
    <w:rsid w:val="00067430"/>
    <w:rsid w:val="000677B7"/>
    <w:rsid w:val="000679BA"/>
    <w:rsid w:val="00067A99"/>
    <w:rsid w:val="00067AE8"/>
    <w:rsid w:val="00067AF1"/>
    <w:rsid w:val="00067C6C"/>
    <w:rsid w:val="00067DC3"/>
    <w:rsid w:val="000705A7"/>
    <w:rsid w:val="0007088A"/>
    <w:rsid w:val="00070B0A"/>
    <w:rsid w:val="00070B85"/>
    <w:rsid w:val="00070CBF"/>
    <w:rsid w:val="00071083"/>
    <w:rsid w:val="000711DC"/>
    <w:rsid w:val="0007155F"/>
    <w:rsid w:val="00071766"/>
    <w:rsid w:val="00071889"/>
    <w:rsid w:val="000718EE"/>
    <w:rsid w:val="00071AC3"/>
    <w:rsid w:val="00071C9F"/>
    <w:rsid w:val="00071FAD"/>
    <w:rsid w:val="000721C4"/>
    <w:rsid w:val="000722C2"/>
    <w:rsid w:val="0007279F"/>
    <w:rsid w:val="00072A86"/>
    <w:rsid w:val="00072C4F"/>
    <w:rsid w:val="00072C60"/>
    <w:rsid w:val="00072EB6"/>
    <w:rsid w:val="00072ECF"/>
    <w:rsid w:val="0007305A"/>
    <w:rsid w:val="000732B8"/>
    <w:rsid w:val="000735F2"/>
    <w:rsid w:val="00073610"/>
    <w:rsid w:val="00073E41"/>
    <w:rsid w:val="00073F02"/>
    <w:rsid w:val="000740BB"/>
    <w:rsid w:val="000741BD"/>
    <w:rsid w:val="0007422F"/>
    <w:rsid w:val="00074435"/>
    <w:rsid w:val="000745A3"/>
    <w:rsid w:val="00074652"/>
    <w:rsid w:val="0007490D"/>
    <w:rsid w:val="00074A69"/>
    <w:rsid w:val="000756A4"/>
    <w:rsid w:val="00075924"/>
    <w:rsid w:val="00075B02"/>
    <w:rsid w:val="00075BE8"/>
    <w:rsid w:val="00075FA0"/>
    <w:rsid w:val="00075FE3"/>
    <w:rsid w:val="000761E1"/>
    <w:rsid w:val="000767A7"/>
    <w:rsid w:val="00076C48"/>
    <w:rsid w:val="00076C53"/>
    <w:rsid w:val="00076D10"/>
    <w:rsid w:val="00076D7C"/>
    <w:rsid w:val="00077028"/>
    <w:rsid w:val="0007705F"/>
    <w:rsid w:val="00077751"/>
    <w:rsid w:val="000778EB"/>
    <w:rsid w:val="00077B02"/>
    <w:rsid w:val="00077D4F"/>
    <w:rsid w:val="00077D61"/>
    <w:rsid w:val="000801DD"/>
    <w:rsid w:val="000803E0"/>
    <w:rsid w:val="0008050E"/>
    <w:rsid w:val="00080593"/>
    <w:rsid w:val="0008061F"/>
    <w:rsid w:val="00080A3F"/>
    <w:rsid w:val="00080E11"/>
    <w:rsid w:val="000811D5"/>
    <w:rsid w:val="00081813"/>
    <w:rsid w:val="00081D86"/>
    <w:rsid w:val="00081DB4"/>
    <w:rsid w:val="00081F1B"/>
    <w:rsid w:val="0008217B"/>
    <w:rsid w:val="00082300"/>
    <w:rsid w:val="000825B2"/>
    <w:rsid w:val="000826C9"/>
    <w:rsid w:val="0008275D"/>
    <w:rsid w:val="0008293E"/>
    <w:rsid w:val="00082B19"/>
    <w:rsid w:val="00082BFB"/>
    <w:rsid w:val="000830E6"/>
    <w:rsid w:val="00083203"/>
    <w:rsid w:val="0008342E"/>
    <w:rsid w:val="000834D9"/>
    <w:rsid w:val="00083B5C"/>
    <w:rsid w:val="00083FA1"/>
    <w:rsid w:val="00083FF0"/>
    <w:rsid w:val="0008424E"/>
    <w:rsid w:val="000845E0"/>
    <w:rsid w:val="000846DC"/>
    <w:rsid w:val="00084A52"/>
    <w:rsid w:val="00084DB5"/>
    <w:rsid w:val="0008512A"/>
    <w:rsid w:val="000852A6"/>
    <w:rsid w:val="00085303"/>
    <w:rsid w:val="0008572D"/>
    <w:rsid w:val="00085890"/>
    <w:rsid w:val="000858C1"/>
    <w:rsid w:val="00085970"/>
    <w:rsid w:val="00085E23"/>
    <w:rsid w:val="00085E8C"/>
    <w:rsid w:val="000864A6"/>
    <w:rsid w:val="00086B33"/>
    <w:rsid w:val="00086E54"/>
    <w:rsid w:val="00086E69"/>
    <w:rsid w:val="00086E77"/>
    <w:rsid w:val="00087072"/>
    <w:rsid w:val="00087088"/>
    <w:rsid w:val="00087220"/>
    <w:rsid w:val="000873A8"/>
    <w:rsid w:val="00087470"/>
    <w:rsid w:val="00087492"/>
    <w:rsid w:val="00090427"/>
    <w:rsid w:val="000909C8"/>
    <w:rsid w:val="00090A36"/>
    <w:rsid w:val="00090A93"/>
    <w:rsid w:val="00090C01"/>
    <w:rsid w:val="00090C71"/>
    <w:rsid w:val="00090C93"/>
    <w:rsid w:val="00091076"/>
    <w:rsid w:val="0009111D"/>
    <w:rsid w:val="00091357"/>
    <w:rsid w:val="0009195E"/>
    <w:rsid w:val="00091C04"/>
    <w:rsid w:val="00091EFA"/>
    <w:rsid w:val="00091FB5"/>
    <w:rsid w:val="00092102"/>
    <w:rsid w:val="00092313"/>
    <w:rsid w:val="000924AB"/>
    <w:rsid w:val="00092541"/>
    <w:rsid w:val="00092999"/>
    <w:rsid w:val="00092B40"/>
    <w:rsid w:val="00092FAF"/>
    <w:rsid w:val="00093150"/>
    <w:rsid w:val="00093647"/>
    <w:rsid w:val="00093E17"/>
    <w:rsid w:val="00093E52"/>
    <w:rsid w:val="00093EAD"/>
    <w:rsid w:val="00093FAF"/>
    <w:rsid w:val="00094367"/>
    <w:rsid w:val="000944D0"/>
    <w:rsid w:val="00094A52"/>
    <w:rsid w:val="00094AAD"/>
    <w:rsid w:val="00094BDE"/>
    <w:rsid w:val="00094CFD"/>
    <w:rsid w:val="00094E15"/>
    <w:rsid w:val="00095538"/>
    <w:rsid w:val="00095597"/>
    <w:rsid w:val="00095804"/>
    <w:rsid w:val="00096275"/>
    <w:rsid w:val="0009636C"/>
    <w:rsid w:val="00096491"/>
    <w:rsid w:val="000966C4"/>
    <w:rsid w:val="000967D1"/>
    <w:rsid w:val="000967E5"/>
    <w:rsid w:val="00096873"/>
    <w:rsid w:val="000968DB"/>
    <w:rsid w:val="00096AD7"/>
    <w:rsid w:val="000973F7"/>
    <w:rsid w:val="00097618"/>
    <w:rsid w:val="00097725"/>
    <w:rsid w:val="00097832"/>
    <w:rsid w:val="00097AF7"/>
    <w:rsid w:val="00097B5D"/>
    <w:rsid w:val="000A01E0"/>
    <w:rsid w:val="000A0232"/>
    <w:rsid w:val="000A02B4"/>
    <w:rsid w:val="000A05B4"/>
    <w:rsid w:val="000A09B9"/>
    <w:rsid w:val="000A0B1D"/>
    <w:rsid w:val="000A0FB0"/>
    <w:rsid w:val="000A113E"/>
    <w:rsid w:val="000A1141"/>
    <w:rsid w:val="000A1197"/>
    <w:rsid w:val="000A1308"/>
    <w:rsid w:val="000A1909"/>
    <w:rsid w:val="000A1919"/>
    <w:rsid w:val="000A1A39"/>
    <w:rsid w:val="000A1AF3"/>
    <w:rsid w:val="000A1B91"/>
    <w:rsid w:val="000A1DBB"/>
    <w:rsid w:val="000A1F0D"/>
    <w:rsid w:val="000A1FB5"/>
    <w:rsid w:val="000A209C"/>
    <w:rsid w:val="000A2647"/>
    <w:rsid w:val="000A2924"/>
    <w:rsid w:val="000A2C96"/>
    <w:rsid w:val="000A3839"/>
    <w:rsid w:val="000A3A9D"/>
    <w:rsid w:val="000A3B79"/>
    <w:rsid w:val="000A3CBA"/>
    <w:rsid w:val="000A3FFF"/>
    <w:rsid w:val="000A43B7"/>
    <w:rsid w:val="000A43DC"/>
    <w:rsid w:val="000A45A2"/>
    <w:rsid w:val="000A460B"/>
    <w:rsid w:val="000A4836"/>
    <w:rsid w:val="000A49B6"/>
    <w:rsid w:val="000A4D21"/>
    <w:rsid w:val="000A4FD6"/>
    <w:rsid w:val="000A5028"/>
    <w:rsid w:val="000A50C9"/>
    <w:rsid w:val="000A5125"/>
    <w:rsid w:val="000A5247"/>
    <w:rsid w:val="000A5639"/>
    <w:rsid w:val="000A56F2"/>
    <w:rsid w:val="000A58CA"/>
    <w:rsid w:val="000A5C5E"/>
    <w:rsid w:val="000A634F"/>
    <w:rsid w:val="000A6965"/>
    <w:rsid w:val="000A6AAA"/>
    <w:rsid w:val="000A6CAA"/>
    <w:rsid w:val="000A6CD5"/>
    <w:rsid w:val="000A6D31"/>
    <w:rsid w:val="000A6D9B"/>
    <w:rsid w:val="000A71EC"/>
    <w:rsid w:val="000A7361"/>
    <w:rsid w:val="000A73DB"/>
    <w:rsid w:val="000A7670"/>
    <w:rsid w:val="000A767E"/>
    <w:rsid w:val="000A7B62"/>
    <w:rsid w:val="000A7D01"/>
    <w:rsid w:val="000A7F20"/>
    <w:rsid w:val="000B00E8"/>
    <w:rsid w:val="000B059A"/>
    <w:rsid w:val="000B0841"/>
    <w:rsid w:val="000B085E"/>
    <w:rsid w:val="000B0BB0"/>
    <w:rsid w:val="000B0DD7"/>
    <w:rsid w:val="000B0DF7"/>
    <w:rsid w:val="000B1016"/>
    <w:rsid w:val="000B1262"/>
    <w:rsid w:val="000B1579"/>
    <w:rsid w:val="000B162B"/>
    <w:rsid w:val="000B19CC"/>
    <w:rsid w:val="000B209B"/>
    <w:rsid w:val="000B2126"/>
    <w:rsid w:val="000B2334"/>
    <w:rsid w:val="000B2343"/>
    <w:rsid w:val="000B23ED"/>
    <w:rsid w:val="000B279F"/>
    <w:rsid w:val="000B2861"/>
    <w:rsid w:val="000B2A36"/>
    <w:rsid w:val="000B2C29"/>
    <w:rsid w:val="000B2C98"/>
    <w:rsid w:val="000B2FC7"/>
    <w:rsid w:val="000B3220"/>
    <w:rsid w:val="000B34A2"/>
    <w:rsid w:val="000B3A15"/>
    <w:rsid w:val="000B3B4A"/>
    <w:rsid w:val="000B3D02"/>
    <w:rsid w:val="000B3DCF"/>
    <w:rsid w:val="000B4057"/>
    <w:rsid w:val="000B41E3"/>
    <w:rsid w:val="000B4A28"/>
    <w:rsid w:val="000B4ADC"/>
    <w:rsid w:val="000B4F64"/>
    <w:rsid w:val="000B4F6F"/>
    <w:rsid w:val="000B532A"/>
    <w:rsid w:val="000B53BF"/>
    <w:rsid w:val="000B57BC"/>
    <w:rsid w:val="000B5A5C"/>
    <w:rsid w:val="000B5E11"/>
    <w:rsid w:val="000B6027"/>
    <w:rsid w:val="000B6346"/>
    <w:rsid w:val="000B6549"/>
    <w:rsid w:val="000B6676"/>
    <w:rsid w:val="000B67FA"/>
    <w:rsid w:val="000B681B"/>
    <w:rsid w:val="000B6C66"/>
    <w:rsid w:val="000B77F2"/>
    <w:rsid w:val="000B78A4"/>
    <w:rsid w:val="000B79FD"/>
    <w:rsid w:val="000B7C60"/>
    <w:rsid w:val="000B7CE6"/>
    <w:rsid w:val="000B7DA6"/>
    <w:rsid w:val="000B7FD2"/>
    <w:rsid w:val="000C02D9"/>
    <w:rsid w:val="000C03F2"/>
    <w:rsid w:val="000C0456"/>
    <w:rsid w:val="000C07F3"/>
    <w:rsid w:val="000C0881"/>
    <w:rsid w:val="000C0BC4"/>
    <w:rsid w:val="000C0C1B"/>
    <w:rsid w:val="000C0E0D"/>
    <w:rsid w:val="000C0E43"/>
    <w:rsid w:val="000C11A6"/>
    <w:rsid w:val="000C13F9"/>
    <w:rsid w:val="000C148D"/>
    <w:rsid w:val="000C1555"/>
    <w:rsid w:val="000C15C7"/>
    <w:rsid w:val="000C1BF1"/>
    <w:rsid w:val="000C1E18"/>
    <w:rsid w:val="000C1EF9"/>
    <w:rsid w:val="000C2223"/>
    <w:rsid w:val="000C22A3"/>
    <w:rsid w:val="000C276C"/>
    <w:rsid w:val="000C2F0E"/>
    <w:rsid w:val="000C2FDC"/>
    <w:rsid w:val="000C30CE"/>
    <w:rsid w:val="000C31D8"/>
    <w:rsid w:val="000C3802"/>
    <w:rsid w:val="000C3C0E"/>
    <w:rsid w:val="000C3DA4"/>
    <w:rsid w:val="000C3DFC"/>
    <w:rsid w:val="000C4D3D"/>
    <w:rsid w:val="000C4D6B"/>
    <w:rsid w:val="000C4F52"/>
    <w:rsid w:val="000C51B9"/>
    <w:rsid w:val="000C5332"/>
    <w:rsid w:val="000C6083"/>
    <w:rsid w:val="000C63F2"/>
    <w:rsid w:val="000C6564"/>
    <w:rsid w:val="000C6936"/>
    <w:rsid w:val="000C6954"/>
    <w:rsid w:val="000C6C80"/>
    <w:rsid w:val="000C6E89"/>
    <w:rsid w:val="000C7138"/>
    <w:rsid w:val="000C7225"/>
    <w:rsid w:val="000C7757"/>
    <w:rsid w:val="000D009D"/>
    <w:rsid w:val="000D0191"/>
    <w:rsid w:val="000D026A"/>
    <w:rsid w:val="000D0281"/>
    <w:rsid w:val="000D043D"/>
    <w:rsid w:val="000D0451"/>
    <w:rsid w:val="000D0842"/>
    <w:rsid w:val="000D10B6"/>
    <w:rsid w:val="000D11FB"/>
    <w:rsid w:val="000D12D0"/>
    <w:rsid w:val="000D14F9"/>
    <w:rsid w:val="000D15C3"/>
    <w:rsid w:val="000D1728"/>
    <w:rsid w:val="000D189B"/>
    <w:rsid w:val="000D1BD5"/>
    <w:rsid w:val="000D1C84"/>
    <w:rsid w:val="000D1CB5"/>
    <w:rsid w:val="000D2706"/>
    <w:rsid w:val="000D2723"/>
    <w:rsid w:val="000D27D0"/>
    <w:rsid w:val="000D2853"/>
    <w:rsid w:val="000D29BC"/>
    <w:rsid w:val="000D2D30"/>
    <w:rsid w:val="000D2E79"/>
    <w:rsid w:val="000D2F08"/>
    <w:rsid w:val="000D31F4"/>
    <w:rsid w:val="000D3288"/>
    <w:rsid w:val="000D331F"/>
    <w:rsid w:val="000D333A"/>
    <w:rsid w:val="000D34CB"/>
    <w:rsid w:val="000D369F"/>
    <w:rsid w:val="000D392A"/>
    <w:rsid w:val="000D39A6"/>
    <w:rsid w:val="000D3A47"/>
    <w:rsid w:val="000D3A6A"/>
    <w:rsid w:val="000D3B81"/>
    <w:rsid w:val="000D3C69"/>
    <w:rsid w:val="000D4151"/>
    <w:rsid w:val="000D4369"/>
    <w:rsid w:val="000D450A"/>
    <w:rsid w:val="000D482C"/>
    <w:rsid w:val="000D4995"/>
    <w:rsid w:val="000D4A4A"/>
    <w:rsid w:val="000D4CF7"/>
    <w:rsid w:val="000D4E69"/>
    <w:rsid w:val="000D4F37"/>
    <w:rsid w:val="000D4F43"/>
    <w:rsid w:val="000D5317"/>
    <w:rsid w:val="000D542A"/>
    <w:rsid w:val="000D54DA"/>
    <w:rsid w:val="000D554C"/>
    <w:rsid w:val="000D56A9"/>
    <w:rsid w:val="000D5704"/>
    <w:rsid w:val="000D5CB0"/>
    <w:rsid w:val="000D5CE4"/>
    <w:rsid w:val="000D5D30"/>
    <w:rsid w:val="000D5E69"/>
    <w:rsid w:val="000D615C"/>
    <w:rsid w:val="000D6161"/>
    <w:rsid w:val="000D6445"/>
    <w:rsid w:val="000D6554"/>
    <w:rsid w:val="000D6888"/>
    <w:rsid w:val="000D6934"/>
    <w:rsid w:val="000D6B1D"/>
    <w:rsid w:val="000D6BEA"/>
    <w:rsid w:val="000D6DC9"/>
    <w:rsid w:val="000D705F"/>
    <w:rsid w:val="000D7292"/>
    <w:rsid w:val="000D72CC"/>
    <w:rsid w:val="000D753F"/>
    <w:rsid w:val="000D76A4"/>
    <w:rsid w:val="000D7839"/>
    <w:rsid w:val="000D78D9"/>
    <w:rsid w:val="000D7967"/>
    <w:rsid w:val="000D7A80"/>
    <w:rsid w:val="000D7AC1"/>
    <w:rsid w:val="000D7E11"/>
    <w:rsid w:val="000D7F04"/>
    <w:rsid w:val="000E000F"/>
    <w:rsid w:val="000E029A"/>
    <w:rsid w:val="000E03C0"/>
    <w:rsid w:val="000E047B"/>
    <w:rsid w:val="000E051C"/>
    <w:rsid w:val="000E084A"/>
    <w:rsid w:val="000E097B"/>
    <w:rsid w:val="000E0B56"/>
    <w:rsid w:val="000E14A0"/>
    <w:rsid w:val="000E1583"/>
    <w:rsid w:val="000E1CF1"/>
    <w:rsid w:val="000E1F93"/>
    <w:rsid w:val="000E22DF"/>
    <w:rsid w:val="000E27DB"/>
    <w:rsid w:val="000E29B7"/>
    <w:rsid w:val="000E2C0C"/>
    <w:rsid w:val="000E2E5D"/>
    <w:rsid w:val="000E365D"/>
    <w:rsid w:val="000E38D9"/>
    <w:rsid w:val="000E39BC"/>
    <w:rsid w:val="000E3B6B"/>
    <w:rsid w:val="000E41EB"/>
    <w:rsid w:val="000E4289"/>
    <w:rsid w:val="000E457F"/>
    <w:rsid w:val="000E4B18"/>
    <w:rsid w:val="000E4DEA"/>
    <w:rsid w:val="000E50E8"/>
    <w:rsid w:val="000E5372"/>
    <w:rsid w:val="000E5B6C"/>
    <w:rsid w:val="000E67F0"/>
    <w:rsid w:val="000E6B9C"/>
    <w:rsid w:val="000E6CDD"/>
    <w:rsid w:val="000E6EC3"/>
    <w:rsid w:val="000E6F31"/>
    <w:rsid w:val="000E7161"/>
    <w:rsid w:val="000E71EB"/>
    <w:rsid w:val="000E739D"/>
    <w:rsid w:val="000E74DD"/>
    <w:rsid w:val="000E7567"/>
    <w:rsid w:val="000E7852"/>
    <w:rsid w:val="000E7A15"/>
    <w:rsid w:val="000E7EB5"/>
    <w:rsid w:val="000F000B"/>
    <w:rsid w:val="000F01E4"/>
    <w:rsid w:val="000F036D"/>
    <w:rsid w:val="000F064A"/>
    <w:rsid w:val="000F0EB9"/>
    <w:rsid w:val="000F0EBA"/>
    <w:rsid w:val="000F105F"/>
    <w:rsid w:val="000F10B4"/>
    <w:rsid w:val="000F114F"/>
    <w:rsid w:val="000F1722"/>
    <w:rsid w:val="000F176C"/>
    <w:rsid w:val="000F19F7"/>
    <w:rsid w:val="000F1A56"/>
    <w:rsid w:val="000F1A80"/>
    <w:rsid w:val="000F1BC9"/>
    <w:rsid w:val="000F1D60"/>
    <w:rsid w:val="000F21AD"/>
    <w:rsid w:val="000F22D1"/>
    <w:rsid w:val="000F258A"/>
    <w:rsid w:val="000F25AC"/>
    <w:rsid w:val="000F2667"/>
    <w:rsid w:val="000F2B32"/>
    <w:rsid w:val="000F2BBE"/>
    <w:rsid w:val="000F302A"/>
    <w:rsid w:val="000F3106"/>
    <w:rsid w:val="000F319B"/>
    <w:rsid w:val="000F31DE"/>
    <w:rsid w:val="000F3224"/>
    <w:rsid w:val="000F32BD"/>
    <w:rsid w:val="000F33E4"/>
    <w:rsid w:val="000F3411"/>
    <w:rsid w:val="000F359D"/>
    <w:rsid w:val="000F3659"/>
    <w:rsid w:val="000F3769"/>
    <w:rsid w:val="000F38BF"/>
    <w:rsid w:val="000F38D8"/>
    <w:rsid w:val="000F3AF6"/>
    <w:rsid w:val="000F3B85"/>
    <w:rsid w:val="000F3C1E"/>
    <w:rsid w:val="000F3F84"/>
    <w:rsid w:val="000F3FCC"/>
    <w:rsid w:val="000F3FE9"/>
    <w:rsid w:val="000F407F"/>
    <w:rsid w:val="000F44E3"/>
    <w:rsid w:val="000F48E4"/>
    <w:rsid w:val="000F4EB8"/>
    <w:rsid w:val="000F5143"/>
    <w:rsid w:val="000F51DF"/>
    <w:rsid w:val="000F51FB"/>
    <w:rsid w:val="000F530F"/>
    <w:rsid w:val="000F5316"/>
    <w:rsid w:val="000F5453"/>
    <w:rsid w:val="000F547B"/>
    <w:rsid w:val="000F551D"/>
    <w:rsid w:val="000F5897"/>
    <w:rsid w:val="000F5A1A"/>
    <w:rsid w:val="000F5B4C"/>
    <w:rsid w:val="000F5BF4"/>
    <w:rsid w:val="000F6423"/>
    <w:rsid w:val="000F6595"/>
    <w:rsid w:val="000F6599"/>
    <w:rsid w:val="000F68A4"/>
    <w:rsid w:val="000F6AC2"/>
    <w:rsid w:val="000F71F5"/>
    <w:rsid w:val="000F7594"/>
    <w:rsid w:val="000F7CF8"/>
    <w:rsid w:val="000F7D7D"/>
    <w:rsid w:val="00100268"/>
    <w:rsid w:val="0010042B"/>
    <w:rsid w:val="00100AF1"/>
    <w:rsid w:val="001010E7"/>
    <w:rsid w:val="0010132C"/>
    <w:rsid w:val="00101830"/>
    <w:rsid w:val="001019E8"/>
    <w:rsid w:val="00101B09"/>
    <w:rsid w:val="00101B1F"/>
    <w:rsid w:val="00101FF3"/>
    <w:rsid w:val="00102121"/>
    <w:rsid w:val="00102208"/>
    <w:rsid w:val="00102355"/>
    <w:rsid w:val="0010270B"/>
    <w:rsid w:val="0010275F"/>
    <w:rsid w:val="00102764"/>
    <w:rsid w:val="00102815"/>
    <w:rsid w:val="001028C6"/>
    <w:rsid w:val="00102913"/>
    <w:rsid w:val="001029E6"/>
    <w:rsid w:val="00102F59"/>
    <w:rsid w:val="00103423"/>
    <w:rsid w:val="001036E3"/>
    <w:rsid w:val="00103A68"/>
    <w:rsid w:val="00103A83"/>
    <w:rsid w:val="00103C33"/>
    <w:rsid w:val="00103F1B"/>
    <w:rsid w:val="00104070"/>
    <w:rsid w:val="00104071"/>
    <w:rsid w:val="001043D8"/>
    <w:rsid w:val="001043FC"/>
    <w:rsid w:val="00104457"/>
    <w:rsid w:val="0010452A"/>
    <w:rsid w:val="00104980"/>
    <w:rsid w:val="00104992"/>
    <w:rsid w:val="00104A2A"/>
    <w:rsid w:val="00104B56"/>
    <w:rsid w:val="00104C20"/>
    <w:rsid w:val="00104CD5"/>
    <w:rsid w:val="00104DED"/>
    <w:rsid w:val="00104EA9"/>
    <w:rsid w:val="001050C2"/>
    <w:rsid w:val="00105335"/>
    <w:rsid w:val="001055F5"/>
    <w:rsid w:val="00105A5D"/>
    <w:rsid w:val="0010629E"/>
    <w:rsid w:val="00106621"/>
    <w:rsid w:val="001067DE"/>
    <w:rsid w:val="001067E4"/>
    <w:rsid w:val="0010680C"/>
    <w:rsid w:val="00106837"/>
    <w:rsid w:val="00106A4A"/>
    <w:rsid w:val="00106BAE"/>
    <w:rsid w:val="00106BD8"/>
    <w:rsid w:val="00106C49"/>
    <w:rsid w:val="00106D42"/>
    <w:rsid w:val="00106EB5"/>
    <w:rsid w:val="00107316"/>
    <w:rsid w:val="001073AF"/>
    <w:rsid w:val="001075D7"/>
    <w:rsid w:val="001076ED"/>
    <w:rsid w:val="001077E4"/>
    <w:rsid w:val="001078D4"/>
    <w:rsid w:val="001078DD"/>
    <w:rsid w:val="00107B55"/>
    <w:rsid w:val="00107D21"/>
    <w:rsid w:val="00110147"/>
    <w:rsid w:val="00110263"/>
    <w:rsid w:val="00110312"/>
    <w:rsid w:val="001103E4"/>
    <w:rsid w:val="00110B9D"/>
    <w:rsid w:val="00110D3D"/>
    <w:rsid w:val="00111036"/>
    <w:rsid w:val="001114DC"/>
    <w:rsid w:val="0011150D"/>
    <w:rsid w:val="001115DE"/>
    <w:rsid w:val="00111FA3"/>
    <w:rsid w:val="0011211A"/>
    <w:rsid w:val="00112399"/>
    <w:rsid w:val="00112493"/>
    <w:rsid w:val="001125C8"/>
    <w:rsid w:val="001126B6"/>
    <w:rsid w:val="00112D47"/>
    <w:rsid w:val="00112D88"/>
    <w:rsid w:val="00112E7C"/>
    <w:rsid w:val="00112F6D"/>
    <w:rsid w:val="00113534"/>
    <w:rsid w:val="00113810"/>
    <w:rsid w:val="00113909"/>
    <w:rsid w:val="00113957"/>
    <w:rsid w:val="00113F45"/>
    <w:rsid w:val="0011400F"/>
    <w:rsid w:val="0011418A"/>
    <w:rsid w:val="00114204"/>
    <w:rsid w:val="00114219"/>
    <w:rsid w:val="0011459F"/>
    <w:rsid w:val="00114951"/>
    <w:rsid w:val="00114AE5"/>
    <w:rsid w:val="00114BCD"/>
    <w:rsid w:val="00114DE0"/>
    <w:rsid w:val="00114FB5"/>
    <w:rsid w:val="001155F8"/>
    <w:rsid w:val="00115768"/>
    <w:rsid w:val="00115816"/>
    <w:rsid w:val="00115CAA"/>
    <w:rsid w:val="001162C7"/>
    <w:rsid w:val="00116474"/>
    <w:rsid w:val="00116534"/>
    <w:rsid w:val="00116889"/>
    <w:rsid w:val="00116CC3"/>
    <w:rsid w:val="00116E6B"/>
    <w:rsid w:val="0011713F"/>
    <w:rsid w:val="001171B9"/>
    <w:rsid w:val="00117460"/>
    <w:rsid w:val="00117723"/>
    <w:rsid w:val="0011774C"/>
    <w:rsid w:val="001177DE"/>
    <w:rsid w:val="0011793C"/>
    <w:rsid w:val="00117ACF"/>
    <w:rsid w:val="00117E73"/>
    <w:rsid w:val="001200B9"/>
    <w:rsid w:val="001202A5"/>
    <w:rsid w:val="00120323"/>
    <w:rsid w:val="0012038F"/>
    <w:rsid w:val="001204CE"/>
    <w:rsid w:val="00120570"/>
    <w:rsid w:val="001207B9"/>
    <w:rsid w:val="001209EC"/>
    <w:rsid w:val="00120AED"/>
    <w:rsid w:val="00120C1A"/>
    <w:rsid w:val="0012102F"/>
    <w:rsid w:val="001210B9"/>
    <w:rsid w:val="00121238"/>
    <w:rsid w:val="0012159D"/>
    <w:rsid w:val="00121665"/>
    <w:rsid w:val="00121CA1"/>
    <w:rsid w:val="00121DD1"/>
    <w:rsid w:val="00122499"/>
    <w:rsid w:val="001226F5"/>
    <w:rsid w:val="00122930"/>
    <w:rsid w:val="00122A57"/>
    <w:rsid w:val="00123064"/>
    <w:rsid w:val="001231D2"/>
    <w:rsid w:val="001233D1"/>
    <w:rsid w:val="00123764"/>
    <w:rsid w:val="00123918"/>
    <w:rsid w:val="0012396B"/>
    <w:rsid w:val="00123D7D"/>
    <w:rsid w:val="00123DCA"/>
    <w:rsid w:val="001241B7"/>
    <w:rsid w:val="001243C8"/>
    <w:rsid w:val="00124469"/>
    <w:rsid w:val="001244BF"/>
    <w:rsid w:val="001246B6"/>
    <w:rsid w:val="00124A03"/>
    <w:rsid w:val="00124AA1"/>
    <w:rsid w:val="00124C29"/>
    <w:rsid w:val="00124E75"/>
    <w:rsid w:val="00124EE6"/>
    <w:rsid w:val="00124F33"/>
    <w:rsid w:val="001257EB"/>
    <w:rsid w:val="001259DD"/>
    <w:rsid w:val="00125A41"/>
    <w:rsid w:val="00125A4D"/>
    <w:rsid w:val="00125E71"/>
    <w:rsid w:val="00125F83"/>
    <w:rsid w:val="0012668B"/>
    <w:rsid w:val="00126EDD"/>
    <w:rsid w:val="00126EF3"/>
    <w:rsid w:val="00127024"/>
    <w:rsid w:val="001271DC"/>
    <w:rsid w:val="001271F7"/>
    <w:rsid w:val="001273A0"/>
    <w:rsid w:val="0012752C"/>
    <w:rsid w:val="001277F4"/>
    <w:rsid w:val="001301F5"/>
    <w:rsid w:val="00130280"/>
    <w:rsid w:val="0013065E"/>
    <w:rsid w:val="0013072C"/>
    <w:rsid w:val="0013098A"/>
    <w:rsid w:val="00130999"/>
    <w:rsid w:val="00130EC4"/>
    <w:rsid w:val="00131652"/>
    <w:rsid w:val="00131775"/>
    <w:rsid w:val="00131C04"/>
    <w:rsid w:val="00132A9F"/>
    <w:rsid w:val="00132C95"/>
    <w:rsid w:val="00132D65"/>
    <w:rsid w:val="00132DD4"/>
    <w:rsid w:val="00132E88"/>
    <w:rsid w:val="0013308E"/>
    <w:rsid w:val="001330CE"/>
    <w:rsid w:val="0013365D"/>
    <w:rsid w:val="0013367D"/>
    <w:rsid w:val="001336C7"/>
    <w:rsid w:val="001336F7"/>
    <w:rsid w:val="0013373E"/>
    <w:rsid w:val="001337C3"/>
    <w:rsid w:val="001338AF"/>
    <w:rsid w:val="001338FA"/>
    <w:rsid w:val="001339E0"/>
    <w:rsid w:val="001340D9"/>
    <w:rsid w:val="00134143"/>
    <w:rsid w:val="0013461F"/>
    <w:rsid w:val="001349DE"/>
    <w:rsid w:val="00134AF0"/>
    <w:rsid w:val="00134C01"/>
    <w:rsid w:val="00134DB2"/>
    <w:rsid w:val="00134FA3"/>
    <w:rsid w:val="001353A1"/>
    <w:rsid w:val="00135433"/>
    <w:rsid w:val="00135973"/>
    <w:rsid w:val="00135A6F"/>
    <w:rsid w:val="00135BB4"/>
    <w:rsid w:val="00135CD7"/>
    <w:rsid w:val="00136439"/>
    <w:rsid w:val="0013655C"/>
    <w:rsid w:val="0013682E"/>
    <w:rsid w:val="001368FD"/>
    <w:rsid w:val="00136B15"/>
    <w:rsid w:val="00136F92"/>
    <w:rsid w:val="001373BF"/>
    <w:rsid w:val="001375FB"/>
    <w:rsid w:val="00137A35"/>
    <w:rsid w:val="00137EB0"/>
    <w:rsid w:val="00137EC6"/>
    <w:rsid w:val="00137F60"/>
    <w:rsid w:val="00137F7C"/>
    <w:rsid w:val="0014015D"/>
    <w:rsid w:val="00140357"/>
    <w:rsid w:val="001407DE"/>
    <w:rsid w:val="001408AB"/>
    <w:rsid w:val="0014097E"/>
    <w:rsid w:val="00140A31"/>
    <w:rsid w:val="00140E01"/>
    <w:rsid w:val="00140E27"/>
    <w:rsid w:val="001410DA"/>
    <w:rsid w:val="00141144"/>
    <w:rsid w:val="00141200"/>
    <w:rsid w:val="00141309"/>
    <w:rsid w:val="001418AB"/>
    <w:rsid w:val="00141AB6"/>
    <w:rsid w:val="00141C54"/>
    <w:rsid w:val="00142643"/>
    <w:rsid w:val="00142878"/>
    <w:rsid w:val="0014327D"/>
    <w:rsid w:val="001434D0"/>
    <w:rsid w:val="001435A7"/>
    <w:rsid w:val="001439C8"/>
    <w:rsid w:val="00143D74"/>
    <w:rsid w:val="00143E27"/>
    <w:rsid w:val="00143F3D"/>
    <w:rsid w:val="001440B7"/>
    <w:rsid w:val="0014412B"/>
    <w:rsid w:val="001442EC"/>
    <w:rsid w:val="001442F9"/>
    <w:rsid w:val="00144401"/>
    <w:rsid w:val="00144701"/>
    <w:rsid w:val="00145032"/>
    <w:rsid w:val="00145C4D"/>
    <w:rsid w:val="00145EBA"/>
    <w:rsid w:val="00145F2C"/>
    <w:rsid w:val="0014629B"/>
    <w:rsid w:val="001464DB"/>
    <w:rsid w:val="00146501"/>
    <w:rsid w:val="001465D7"/>
    <w:rsid w:val="001465E2"/>
    <w:rsid w:val="00146716"/>
    <w:rsid w:val="001470F0"/>
    <w:rsid w:val="001471D7"/>
    <w:rsid w:val="001473F6"/>
    <w:rsid w:val="001478EF"/>
    <w:rsid w:val="00147D91"/>
    <w:rsid w:val="00150385"/>
    <w:rsid w:val="00150570"/>
    <w:rsid w:val="001505D0"/>
    <w:rsid w:val="00150A1C"/>
    <w:rsid w:val="0015114E"/>
    <w:rsid w:val="0015162B"/>
    <w:rsid w:val="001517E7"/>
    <w:rsid w:val="0015186E"/>
    <w:rsid w:val="0015199E"/>
    <w:rsid w:val="00151A5D"/>
    <w:rsid w:val="00151A5E"/>
    <w:rsid w:val="00151C2F"/>
    <w:rsid w:val="00151E51"/>
    <w:rsid w:val="00151F0C"/>
    <w:rsid w:val="001525D6"/>
    <w:rsid w:val="001526EA"/>
    <w:rsid w:val="001527B7"/>
    <w:rsid w:val="00152BD1"/>
    <w:rsid w:val="00152C91"/>
    <w:rsid w:val="00152CD4"/>
    <w:rsid w:val="00152DD2"/>
    <w:rsid w:val="00152EC2"/>
    <w:rsid w:val="00153064"/>
    <w:rsid w:val="0015311F"/>
    <w:rsid w:val="001531CF"/>
    <w:rsid w:val="00153598"/>
    <w:rsid w:val="0015364E"/>
    <w:rsid w:val="00153809"/>
    <w:rsid w:val="001538D2"/>
    <w:rsid w:val="001539E1"/>
    <w:rsid w:val="00153A3D"/>
    <w:rsid w:val="00153D8A"/>
    <w:rsid w:val="00153D97"/>
    <w:rsid w:val="001545CD"/>
    <w:rsid w:val="00154ADF"/>
    <w:rsid w:val="00154CCE"/>
    <w:rsid w:val="00154D59"/>
    <w:rsid w:val="00154EF7"/>
    <w:rsid w:val="00155002"/>
    <w:rsid w:val="0015523C"/>
    <w:rsid w:val="00155300"/>
    <w:rsid w:val="001553DD"/>
    <w:rsid w:val="00155458"/>
    <w:rsid w:val="0015552E"/>
    <w:rsid w:val="0015555B"/>
    <w:rsid w:val="001556AD"/>
    <w:rsid w:val="0015576F"/>
    <w:rsid w:val="00155ECE"/>
    <w:rsid w:val="001560EF"/>
    <w:rsid w:val="001561C6"/>
    <w:rsid w:val="00156595"/>
    <w:rsid w:val="00156702"/>
    <w:rsid w:val="00156A76"/>
    <w:rsid w:val="00156BAB"/>
    <w:rsid w:val="0015721B"/>
    <w:rsid w:val="00157917"/>
    <w:rsid w:val="00157E49"/>
    <w:rsid w:val="0016004A"/>
    <w:rsid w:val="00160681"/>
    <w:rsid w:val="001606AF"/>
    <w:rsid w:val="00160710"/>
    <w:rsid w:val="00160739"/>
    <w:rsid w:val="001608E4"/>
    <w:rsid w:val="00160C99"/>
    <w:rsid w:val="001612DE"/>
    <w:rsid w:val="00161569"/>
    <w:rsid w:val="00161C9F"/>
    <w:rsid w:val="00161F4B"/>
    <w:rsid w:val="00162087"/>
    <w:rsid w:val="001620F9"/>
    <w:rsid w:val="001622CF"/>
    <w:rsid w:val="00162EE6"/>
    <w:rsid w:val="00162F7B"/>
    <w:rsid w:val="001630CE"/>
    <w:rsid w:val="001631CC"/>
    <w:rsid w:val="0016370D"/>
    <w:rsid w:val="00163960"/>
    <w:rsid w:val="00163B26"/>
    <w:rsid w:val="00163C0D"/>
    <w:rsid w:val="00163CF3"/>
    <w:rsid w:val="00163DDF"/>
    <w:rsid w:val="001643B3"/>
    <w:rsid w:val="001643E4"/>
    <w:rsid w:val="001645E4"/>
    <w:rsid w:val="001648A1"/>
    <w:rsid w:val="00164AD0"/>
    <w:rsid w:val="00164CC8"/>
    <w:rsid w:val="0016509B"/>
    <w:rsid w:val="001650A9"/>
    <w:rsid w:val="00165309"/>
    <w:rsid w:val="001653E6"/>
    <w:rsid w:val="00165499"/>
    <w:rsid w:val="00165730"/>
    <w:rsid w:val="001657CC"/>
    <w:rsid w:val="00165C20"/>
    <w:rsid w:val="0016630D"/>
    <w:rsid w:val="001663D8"/>
    <w:rsid w:val="00166687"/>
    <w:rsid w:val="001667FF"/>
    <w:rsid w:val="00166849"/>
    <w:rsid w:val="0016695F"/>
    <w:rsid w:val="00166C70"/>
    <w:rsid w:val="00166CCC"/>
    <w:rsid w:val="00166D77"/>
    <w:rsid w:val="00167067"/>
    <w:rsid w:val="0016708C"/>
    <w:rsid w:val="0016713C"/>
    <w:rsid w:val="00167275"/>
    <w:rsid w:val="001675A7"/>
    <w:rsid w:val="001675E3"/>
    <w:rsid w:val="0016769D"/>
    <w:rsid w:val="0016774D"/>
    <w:rsid w:val="001679C1"/>
    <w:rsid w:val="00167B9E"/>
    <w:rsid w:val="00167D3B"/>
    <w:rsid w:val="00167D56"/>
    <w:rsid w:val="00167DB2"/>
    <w:rsid w:val="00167FBF"/>
    <w:rsid w:val="001700BE"/>
    <w:rsid w:val="001701FD"/>
    <w:rsid w:val="001702FE"/>
    <w:rsid w:val="00170327"/>
    <w:rsid w:val="001708E6"/>
    <w:rsid w:val="001709E6"/>
    <w:rsid w:val="00170CF2"/>
    <w:rsid w:val="00170D33"/>
    <w:rsid w:val="001710A9"/>
    <w:rsid w:val="00171168"/>
    <w:rsid w:val="0017131D"/>
    <w:rsid w:val="001713FC"/>
    <w:rsid w:val="00171546"/>
    <w:rsid w:val="00171655"/>
    <w:rsid w:val="0017176E"/>
    <w:rsid w:val="00171814"/>
    <w:rsid w:val="00171A20"/>
    <w:rsid w:val="00171BD1"/>
    <w:rsid w:val="00171C76"/>
    <w:rsid w:val="00171CD3"/>
    <w:rsid w:val="00171E04"/>
    <w:rsid w:val="00171EEC"/>
    <w:rsid w:val="00171FB7"/>
    <w:rsid w:val="001722E4"/>
    <w:rsid w:val="0017248D"/>
    <w:rsid w:val="00172828"/>
    <w:rsid w:val="00172C20"/>
    <w:rsid w:val="00172DFE"/>
    <w:rsid w:val="00172E43"/>
    <w:rsid w:val="00172E98"/>
    <w:rsid w:val="00172F8B"/>
    <w:rsid w:val="00172FD5"/>
    <w:rsid w:val="00173205"/>
    <w:rsid w:val="00173480"/>
    <w:rsid w:val="00173999"/>
    <w:rsid w:val="001739B7"/>
    <w:rsid w:val="00173C45"/>
    <w:rsid w:val="001740D2"/>
    <w:rsid w:val="001741D9"/>
    <w:rsid w:val="00174314"/>
    <w:rsid w:val="00174667"/>
    <w:rsid w:val="00174E3D"/>
    <w:rsid w:val="00174F54"/>
    <w:rsid w:val="001750E1"/>
    <w:rsid w:val="001755EE"/>
    <w:rsid w:val="001756DF"/>
    <w:rsid w:val="001757B6"/>
    <w:rsid w:val="00175FC8"/>
    <w:rsid w:val="0017634F"/>
    <w:rsid w:val="0017646C"/>
    <w:rsid w:val="001765F0"/>
    <w:rsid w:val="00176A6B"/>
    <w:rsid w:val="00176BDA"/>
    <w:rsid w:val="00176E10"/>
    <w:rsid w:val="00176E40"/>
    <w:rsid w:val="001775D4"/>
    <w:rsid w:val="00177907"/>
    <w:rsid w:val="001779F4"/>
    <w:rsid w:val="00177AF1"/>
    <w:rsid w:val="00177B04"/>
    <w:rsid w:val="00177E82"/>
    <w:rsid w:val="00177FDD"/>
    <w:rsid w:val="00180A30"/>
    <w:rsid w:val="00180BBE"/>
    <w:rsid w:val="00180FA4"/>
    <w:rsid w:val="001811C4"/>
    <w:rsid w:val="00181481"/>
    <w:rsid w:val="001814AF"/>
    <w:rsid w:val="001816F5"/>
    <w:rsid w:val="00181758"/>
    <w:rsid w:val="00181B49"/>
    <w:rsid w:val="00181E58"/>
    <w:rsid w:val="00182040"/>
    <w:rsid w:val="001820C0"/>
    <w:rsid w:val="00182114"/>
    <w:rsid w:val="00182206"/>
    <w:rsid w:val="00182270"/>
    <w:rsid w:val="00182695"/>
    <w:rsid w:val="00182788"/>
    <w:rsid w:val="00182A68"/>
    <w:rsid w:val="00182AF8"/>
    <w:rsid w:val="00182D2E"/>
    <w:rsid w:val="00182FFA"/>
    <w:rsid w:val="00183122"/>
    <w:rsid w:val="00183171"/>
    <w:rsid w:val="001832F6"/>
    <w:rsid w:val="001835E5"/>
    <w:rsid w:val="00183749"/>
    <w:rsid w:val="00183769"/>
    <w:rsid w:val="001838F6"/>
    <w:rsid w:val="00183A36"/>
    <w:rsid w:val="00183A45"/>
    <w:rsid w:val="00183B61"/>
    <w:rsid w:val="00183F85"/>
    <w:rsid w:val="001842FE"/>
    <w:rsid w:val="001843E2"/>
    <w:rsid w:val="0018457F"/>
    <w:rsid w:val="00184B7D"/>
    <w:rsid w:val="00184C71"/>
    <w:rsid w:val="00184D33"/>
    <w:rsid w:val="00184D4F"/>
    <w:rsid w:val="001850AA"/>
    <w:rsid w:val="001852BA"/>
    <w:rsid w:val="0018564D"/>
    <w:rsid w:val="00185AA3"/>
    <w:rsid w:val="00185C35"/>
    <w:rsid w:val="00185EB1"/>
    <w:rsid w:val="00186755"/>
    <w:rsid w:val="00186787"/>
    <w:rsid w:val="001867F0"/>
    <w:rsid w:val="00186C80"/>
    <w:rsid w:val="00186DBE"/>
    <w:rsid w:val="0018704F"/>
    <w:rsid w:val="001870E8"/>
    <w:rsid w:val="0018776C"/>
    <w:rsid w:val="00187B3F"/>
    <w:rsid w:val="00187C93"/>
    <w:rsid w:val="00187CF4"/>
    <w:rsid w:val="00190249"/>
    <w:rsid w:val="001905C3"/>
    <w:rsid w:val="00190786"/>
    <w:rsid w:val="001909AC"/>
    <w:rsid w:val="00190BD8"/>
    <w:rsid w:val="00191099"/>
    <w:rsid w:val="00191113"/>
    <w:rsid w:val="001917B9"/>
    <w:rsid w:val="00191832"/>
    <w:rsid w:val="00191839"/>
    <w:rsid w:val="00191C8D"/>
    <w:rsid w:val="00191FA8"/>
    <w:rsid w:val="001921BA"/>
    <w:rsid w:val="00192233"/>
    <w:rsid w:val="00192288"/>
    <w:rsid w:val="001923A2"/>
    <w:rsid w:val="00192781"/>
    <w:rsid w:val="001929DA"/>
    <w:rsid w:val="0019327E"/>
    <w:rsid w:val="0019350F"/>
    <w:rsid w:val="001935E6"/>
    <w:rsid w:val="00193712"/>
    <w:rsid w:val="0019384A"/>
    <w:rsid w:val="001938AA"/>
    <w:rsid w:val="00193A2B"/>
    <w:rsid w:val="00193AB1"/>
    <w:rsid w:val="00193DE0"/>
    <w:rsid w:val="00193E1F"/>
    <w:rsid w:val="00194364"/>
    <w:rsid w:val="00194427"/>
    <w:rsid w:val="0019498D"/>
    <w:rsid w:val="00194E48"/>
    <w:rsid w:val="00194F50"/>
    <w:rsid w:val="0019514F"/>
    <w:rsid w:val="00195465"/>
    <w:rsid w:val="001954B6"/>
    <w:rsid w:val="00195B12"/>
    <w:rsid w:val="00195C7F"/>
    <w:rsid w:val="001960BD"/>
    <w:rsid w:val="001962EC"/>
    <w:rsid w:val="001963E2"/>
    <w:rsid w:val="0019674A"/>
    <w:rsid w:val="00196D7B"/>
    <w:rsid w:val="001972E9"/>
    <w:rsid w:val="00197463"/>
    <w:rsid w:val="001975AD"/>
    <w:rsid w:val="001978F4"/>
    <w:rsid w:val="00197ACC"/>
    <w:rsid w:val="00197BBB"/>
    <w:rsid w:val="00197EB2"/>
    <w:rsid w:val="001A01E4"/>
    <w:rsid w:val="001A02C9"/>
    <w:rsid w:val="001A037B"/>
    <w:rsid w:val="001A0470"/>
    <w:rsid w:val="001A05D4"/>
    <w:rsid w:val="001A0C52"/>
    <w:rsid w:val="001A0EB5"/>
    <w:rsid w:val="001A1311"/>
    <w:rsid w:val="001A1320"/>
    <w:rsid w:val="001A16A9"/>
    <w:rsid w:val="001A16FE"/>
    <w:rsid w:val="001A1B02"/>
    <w:rsid w:val="001A1C16"/>
    <w:rsid w:val="001A1CEE"/>
    <w:rsid w:val="001A2006"/>
    <w:rsid w:val="001A2111"/>
    <w:rsid w:val="001A26E5"/>
    <w:rsid w:val="001A2719"/>
    <w:rsid w:val="001A29A0"/>
    <w:rsid w:val="001A2C0B"/>
    <w:rsid w:val="001A2DAC"/>
    <w:rsid w:val="001A2DB8"/>
    <w:rsid w:val="001A33AB"/>
    <w:rsid w:val="001A345F"/>
    <w:rsid w:val="001A3633"/>
    <w:rsid w:val="001A3910"/>
    <w:rsid w:val="001A3CBF"/>
    <w:rsid w:val="001A3D6B"/>
    <w:rsid w:val="001A4149"/>
    <w:rsid w:val="001A495A"/>
    <w:rsid w:val="001A4974"/>
    <w:rsid w:val="001A49FA"/>
    <w:rsid w:val="001A4BA2"/>
    <w:rsid w:val="001A4E2D"/>
    <w:rsid w:val="001A4EBF"/>
    <w:rsid w:val="001A5105"/>
    <w:rsid w:val="001A53E4"/>
    <w:rsid w:val="001A5769"/>
    <w:rsid w:val="001A587D"/>
    <w:rsid w:val="001A5D80"/>
    <w:rsid w:val="001A5FFA"/>
    <w:rsid w:val="001A617C"/>
    <w:rsid w:val="001A631D"/>
    <w:rsid w:val="001A651C"/>
    <w:rsid w:val="001A672F"/>
    <w:rsid w:val="001A6BC2"/>
    <w:rsid w:val="001A6D24"/>
    <w:rsid w:val="001A6DAA"/>
    <w:rsid w:val="001A6F54"/>
    <w:rsid w:val="001A7047"/>
    <w:rsid w:val="001A7088"/>
    <w:rsid w:val="001A72DB"/>
    <w:rsid w:val="001A7318"/>
    <w:rsid w:val="001A73E4"/>
    <w:rsid w:val="001A755A"/>
    <w:rsid w:val="001A7B47"/>
    <w:rsid w:val="001A7B72"/>
    <w:rsid w:val="001A7BF7"/>
    <w:rsid w:val="001B003D"/>
    <w:rsid w:val="001B0084"/>
    <w:rsid w:val="001B027C"/>
    <w:rsid w:val="001B02DF"/>
    <w:rsid w:val="001B0343"/>
    <w:rsid w:val="001B0409"/>
    <w:rsid w:val="001B0444"/>
    <w:rsid w:val="001B04A3"/>
    <w:rsid w:val="001B053E"/>
    <w:rsid w:val="001B0975"/>
    <w:rsid w:val="001B0BFB"/>
    <w:rsid w:val="001B0CD0"/>
    <w:rsid w:val="001B0DB8"/>
    <w:rsid w:val="001B10C2"/>
    <w:rsid w:val="001B10EE"/>
    <w:rsid w:val="001B1214"/>
    <w:rsid w:val="001B1347"/>
    <w:rsid w:val="001B13C7"/>
    <w:rsid w:val="001B168D"/>
    <w:rsid w:val="001B1872"/>
    <w:rsid w:val="001B1893"/>
    <w:rsid w:val="001B194F"/>
    <w:rsid w:val="001B1CDB"/>
    <w:rsid w:val="001B1E08"/>
    <w:rsid w:val="001B23E0"/>
    <w:rsid w:val="001B303B"/>
    <w:rsid w:val="001B30AB"/>
    <w:rsid w:val="001B3137"/>
    <w:rsid w:val="001B3511"/>
    <w:rsid w:val="001B35EC"/>
    <w:rsid w:val="001B3A79"/>
    <w:rsid w:val="001B3AF3"/>
    <w:rsid w:val="001B3D7B"/>
    <w:rsid w:val="001B3DE7"/>
    <w:rsid w:val="001B3EDD"/>
    <w:rsid w:val="001B45ED"/>
    <w:rsid w:val="001B4745"/>
    <w:rsid w:val="001B4BA3"/>
    <w:rsid w:val="001B4DBE"/>
    <w:rsid w:val="001B4FCA"/>
    <w:rsid w:val="001B5950"/>
    <w:rsid w:val="001B5AB1"/>
    <w:rsid w:val="001B5E54"/>
    <w:rsid w:val="001B5E58"/>
    <w:rsid w:val="001B5E72"/>
    <w:rsid w:val="001B5F90"/>
    <w:rsid w:val="001B5F95"/>
    <w:rsid w:val="001B5FE5"/>
    <w:rsid w:val="001B6049"/>
    <w:rsid w:val="001B6295"/>
    <w:rsid w:val="001B6393"/>
    <w:rsid w:val="001B69C4"/>
    <w:rsid w:val="001B6A10"/>
    <w:rsid w:val="001B6AF4"/>
    <w:rsid w:val="001B6CA5"/>
    <w:rsid w:val="001B7013"/>
    <w:rsid w:val="001B7074"/>
    <w:rsid w:val="001B71B0"/>
    <w:rsid w:val="001B7329"/>
    <w:rsid w:val="001B7515"/>
    <w:rsid w:val="001B751B"/>
    <w:rsid w:val="001B76A8"/>
    <w:rsid w:val="001B78F5"/>
    <w:rsid w:val="001B79BE"/>
    <w:rsid w:val="001B7A9A"/>
    <w:rsid w:val="001C00A3"/>
    <w:rsid w:val="001C015F"/>
    <w:rsid w:val="001C0312"/>
    <w:rsid w:val="001C0862"/>
    <w:rsid w:val="001C0E1C"/>
    <w:rsid w:val="001C10FA"/>
    <w:rsid w:val="001C11F6"/>
    <w:rsid w:val="001C1635"/>
    <w:rsid w:val="001C16AD"/>
    <w:rsid w:val="001C1777"/>
    <w:rsid w:val="001C1844"/>
    <w:rsid w:val="001C1896"/>
    <w:rsid w:val="001C1BB0"/>
    <w:rsid w:val="001C2296"/>
    <w:rsid w:val="001C23F7"/>
    <w:rsid w:val="001C2486"/>
    <w:rsid w:val="001C27FA"/>
    <w:rsid w:val="001C2A08"/>
    <w:rsid w:val="001C2D1D"/>
    <w:rsid w:val="001C2D46"/>
    <w:rsid w:val="001C2FCB"/>
    <w:rsid w:val="001C3533"/>
    <w:rsid w:val="001C3C9E"/>
    <w:rsid w:val="001C3D12"/>
    <w:rsid w:val="001C3E99"/>
    <w:rsid w:val="001C4179"/>
    <w:rsid w:val="001C4250"/>
    <w:rsid w:val="001C4838"/>
    <w:rsid w:val="001C4A6A"/>
    <w:rsid w:val="001C4B8B"/>
    <w:rsid w:val="001C50BE"/>
    <w:rsid w:val="001C54B9"/>
    <w:rsid w:val="001C5567"/>
    <w:rsid w:val="001C55EA"/>
    <w:rsid w:val="001C56EB"/>
    <w:rsid w:val="001C595B"/>
    <w:rsid w:val="001C5C3E"/>
    <w:rsid w:val="001C5CD0"/>
    <w:rsid w:val="001C5CE4"/>
    <w:rsid w:val="001C6243"/>
    <w:rsid w:val="001C6330"/>
    <w:rsid w:val="001C63FE"/>
    <w:rsid w:val="001C6543"/>
    <w:rsid w:val="001C67AF"/>
    <w:rsid w:val="001C68FC"/>
    <w:rsid w:val="001C69AE"/>
    <w:rsid w:val="001C6BEF"/>
    <w:rsid w:val="001C7728"/>
    <w:rsid w:val="001C7868"/>
    <w:rsid w:val="001C7900"/>
    <w:rsid w:val="001C7A05"/>
    <w:rsid w:val="001C7E55"/>
    <w:rsid w:val="001C7FC9"/>
    <w:rsid w:val="001D013D"/>
    <w:rsid w:val="001D061B"/>
    <w:rsid w:val="001D0779"/>
    <w:rsid w:val="001D0A34"/>
    <w:rsid w:val="001D0BC7"/>
    <w:rsid w:val="001D0C0A"/>
    <w:rsid w:val="001D0D0F"/>
    <w:rsid w:val="001D106A"/>
    <w:rsid w:val="001D11CB"/>
    <w:rsid w:val="001D12B7"/>
    <w:rsid w:val="001D1314"/>
    <w:rsid w:val="001D141A"/>
    <w:rsid w:val="001D1459"/>
    <w:rsid w:val="001D171D"/>
    <w:rsid w:val="001D1735"/>
    <w:rsid w:val="001D1814"/>
    <w:rsid w:val="001D1A84"/>
    <w:rsid w:val="001D1F1D"/>
    <w:rsid w:val="001D28DB"/>
    <w:rsid w:val="001D2C19"/>
    <w:rsid w:val="001D31BC"/>
    <w:rsid w:val="001D320D"/>
    <w:rsid w:val="001D3803"/>
    <w:rsid w:val="001D385A"/>
    <w:rsid w:val="001D39CF"/>
    <w:rsid w:val="001D3D1D"/>
    <w:rsid w:val="001D42FB"/>
    <w:rsid w:val="001D44FF"/>
    <w:rsid w:val="001D4613"/>
    <w:rsid w:val="001D495F"/>
    <w:rsid w:val="001D4A21"/>
    <w:rsid w:val="001D4AE4"/>
    <w:rsid w:val="001D4B48"/>
    <w:rsid w:val="001D4CC2"/>
    <w:rsid w:val="001D4E94"/>
    <w:rsid w:val="001D5049"/>
    <w:rsid w:val="001D50BC"/>
    <w:rsid w:val="001D5389"/>
    <w:rsid w:val="001D574A"/>
    <w:rsid w:val="001D5BD5"/>
    <w:rsid w:val="001D5E48"/>
    <w:rsid w:val="001D620A"/>
    <w:rsid w:val="001D66D3"/>
    <w:rsid w:val="001D72AD"/>
    <w:rsid w:val="001D745E"/>
    <w:rsid w:val="001D7468"/>
    <w:rsid w:val="001D7517"/>
    <w:rsid w:val="001D756F"/>
    <w:rsid w:val="001D7604"/>
    <w:rsid w:val="001D76FF"/>
    <w:rsid w:val="001D77D9"/>
    <w:rsid w:val="001D7837"/>
    <w:rsid w:val="001D7AA4"/>
    <w:rsid w:val="001D7AEF"/>
    <w:rsid w:val="001D7CA4"/>
    <w:rsid w:val="001D7EFB"/>
    <w:rsid w:val="001D7FE4"/>
    <w:rsid w:val="001E02C5"/>
    <w:rsid w:val="001E031A"/>
    <w:rsid w:val="001E07A0"/>
    <w:rsid w:val="001E083D"/>
    <w:rsid w:val="001E0B2B"/>
    <w:rsid w:val="001E110F"/>
    <w:rsid w:val="001E1275"/>
    <w:rsid w:val="001E1673"/>
    <w:rsid w:val="001E1698"/>
    <w:rsid w:val="001E1704"/>
    <w:rsid w:val="001E1762"/>
    <w:rsid w:val="001E1C86"/>
    <w:rsid w:val="001E1E1B"/>
    <w:rsid w:val="001E1FF8"/>
    <w:rsid w:val="001E2465"/>
    <w:rsid w:val="001E26D4"/>
    <w:rsid w:val="001E274A"/>
    <w:rsid w:val="001E2756"/>
    <w:rsid w:val="001E2DF0"/>
    <w:rsid w:val="001E2F64"/>
    <w:rsid w:val="001E3832"/>
    <w:rsid w:val="001E3AFD"/>
    <w:rsid w:val="001E3B43"/>
    <w:rsid w:val="001E3C6B"/>
    <w:rsid w:val="001E3D67"/>
    <w:rsid w:val="001E3D9E"/>
    <w:rsid w:val="001E3E89"/>
    <w:rsid w:val="001E3E92"/>
    <w:rsid w:val="001E44A9"/>
    <w:rsid w:val="001E4866"/>
    <w:rsid w:val="001E48F0"/>
    <w:rsid w:val="001E4908"/>
    <w:rsid w:val="001E4D96"/>
    <w:rsid w:val="001E4EF1"/>
    <w:rsid w:val="001E543B"/>
    <w:rsid w:val="001E56CD"/>
    <w:rsid w:val="001E5721"/>
    <w:rsid w:val="001E5975"/>
    <w:rsid w:val="001E598B"/>
    <w:rsid w:val="001E59BC"/>
    <w:rsid w:val="001E5CC6"/>
    <w:rsid w:val="001E6023"/>
    <w:rsid w:val="001E6708"/>
    <w:rsid w:val="001E698D"/>
    <w:rsid w:val="001E71B4"/>
    <w:rsid w:val="001E7376"/>
    <w:rsid w:val="001E73C1"/>
    <w:rsid w:val="001E74F8"/>
    <w:rsid w:val="001E752F"/>
    <w:rsid w:val="001E7761"/>
    <w:rsid w:val="001E7828"/>
    <w:rsid w:val="001E7924"/>
    <w:rsid w:val="001E7ACA"/>
    <w:rsid w:val="001E7CFC"/>
    <w:rsid w:val="001F0102"/>
    <w:rsid w:val="001F0443"/>
    <w:rsid w:val="001F0513"/>
    <w:rsid w:val="001F0693"/>
    <w:rsid w:val="001F098E"/>
    <w:rsid w:val="001F0B84"/>
    <w:rsid w:val="001F0B9B"/>
    <w:rsid w:val="001F0DC5"/>
    <w:rsid w:val="001F0DC8"/>
    <w:rsid w:val="001F0FE3"/>
    <w:rsid w:val="001F12B2"/>
    <w:rsid w:val="001F1346"/>
    <w:rsid w:val="001F1470"/>
    <w:rsid w:val="001F1880"/>
    <w:rsid w:val="001F1AD7"/>
    <w:rsid w:val="001F1B7D"/>
    <w:rsid w:val="001F1EB6"/>
    <w:rsid w:val="001F20C7"/>
    <w:rsid w:val="001F22F6"/>
    <w:rsid w:val="001F2CB8"/>
    <w:rsid w:val="001F2DC7"/>
    <w:rsid w:val="001F3270"/>
    <w:rsid w:val="001F34E7"/>
    <w:rsid w:val="001F3B0F"/>
    <w:rsid w:val="001F3C75"/>
    <w:rsid w:val="001F3EE3"/>
    <w:rsid w:val="001F3FC0"/>
    <w:rsid w:val="001F41DD"/>
    <w:rsid w:val="001F4353"/>
    <w:rsid w:val="001F43B7"/>
    <w:rsid w:val="001F4456"/>
    <w:rsid w:val="001F447D"/>
    <w:rsid w:val="001F44DB"/>
    <w:rsid w:val="001F459F"/>
    <w:rsid w:val="001F4600"/>
    <w:rsid w:val="001F4828"/>
    <w:rsid w:val="001F4902"/>
    <w:rsid w:val="001F4B59"/>
    <w:rsid w:val="001F4D73"/>
    <w:rsid w:val="001F4FD7"/>
    <w:rsid w:val="001F5434"/>
    <w:rsid w:val="001F543D"/>
    <w:rsid w:val="001F55EE"/>
    <w:rsid w:val="001F5772"/>
    <w:rsid w:val="001F57D9"/>
    <w:rsid w:val="001F58F5"/>
    <w:rsid w:val="001F59C4"/>
    <w:rsid w:val="001F5A53"/>
    <w:rsid w:val="001F5FB4"/>
    <w:rsid w:val="001F6B34"/>
    <w:rsid w:val="001F6B7B"/>
    <w:rsid w:val="001F6D5B"/>
    <w:rsid w:val="001F6DCD"/>
    <w:rsid w:val="001F6FB0"/>
    <w:rsid w:val="001F7013"/>
    <w:rsid w:val="001F728D"/>
    <w:rsid w:val="001F7303"/>
    <w:rsid w:val="001F73D0"/>
    <w:rsid w:val="001F796C"/>
    <w:rsid w:val="001F7BC5"/>
    <w:rsid w:val="001F7BF0"/>
    <w:rsid w:val="001F7E19"/>
    <w:rsid w:val="001F7EAB"/>
    <w:rsid w:val="002000AB"/>
    <w:rsid w:val="0020012F"/>
    <w:rsid w:val="0020026B"/>
    <w:rsid w:val="0020048F"/>
    <w:rsid w:val="00200B62"/>
    <w:rsid w:val="00200CCA"/>
    <w:rsid w:val="00200D15"/>
    <w:rsid w:val="00200F05"/>
    <w:rsid w:val="00201501"/>
    <w:rsid w:val="00201517"/>
    <w:rsid w:val="00201998"/>
    <w:rsid w:val="00201E5D"/>
    <w:rsid w:val="002024A6"/>
    <w:rsid w:val="00202885"/>
    <w:rsid w:val="002028CB"/>
    <w:rsid w:val="002029B5"/>
    <w:rsid w:val="00202AEC"/>
    <w:rsid w:val="00202BD3"/>
    <w:rsid w:val="00202E0D"/>
    <w:rsid w:val="00202E97"/>
    <w:rsid w:val="00203145"/>
    <w:rsid w:val="002037F9"/>
    <w:rsid w:val="00203C4E"/>
    <w:rsid w:val="00203E36"/>
    <w:rsid w:val="00204299"/>
    <w:rsid w:val="002043AD"/>
    <w:rsid w:val="00204572"/>
    <w:rsid w:val="00204DDA"/>
    <w:rsid w:val="00204DE2"/>
    <w:rsid w:val="00204E62"/>
    <w:rsid w:val="00204FFB"/>
    <w:rsid w:val="00205547"/>
    <w:rsid w:val="002055D9"/>
    <w:rsid w:val="002056F3"/>
    <w:rsid w:val="00205808"/>
    <w:rsid w:val="00205873"/>
    <w:rsid w:val="002058CF"/>
    <w:rsid w:val="00205AA6"/>
    <w:rsid w:val="00205AAF"/>
    <w:rsid w:val="00205B81"/>
    <w:rsid w:val="00205EA4"/>
    <w:rsid w:val="002060E4"/>
    <w:rsid w:val="00206127"/>
    <w:rsid w:val="002067FA"/>
    <w:rsid w:val="00206893"/>
    <w:rsid w:val="00206AD0"/>
    <w:rsid w:val="00206E88"/>
    <w:rsid w:val="00206ECB"/>
    <w:rsid w:val="00206F7F"/>
    <w:rsid w:val="0020701A"/>
    <w:rsid w:val="0020756E"/>
    <w:rsid w:val="00207779"/>
    <w:rsid w:val="00207ACA"/>
    <w:rsid w:val="00207C1E"/>
    <w:rsid w:val="00207D1F"/>
    <w:rsid w:val="00207D91"/>
    <w:rsid w:val="002101BA"/>
    <w:rsid w:val="00210448"/>
    <w:rsid w:val="002104D9"/>
    <w:rsid w:val="0021069B"/>
    <w:rsid w:val="00211018"/>
    <w:rsid w:val="002110CF"/>
    <w:rsid w:val="00211157"/>
    <w:rsid w:val="00211407"/>
    <w:rsid w:val="00211E37"/>
    <w:rsid w:val="00212058"/>
    <w:rsid w:val="00212093"/>
    <w:rsid w:val="00212150"/>
    <w:rsid w:val="00212193"/>
    <w:rsid w:val="0021256F"/>
    <w:rsid w:val="002125B9"/>
    <w:rsid w:val="00212715"/>
    <w:rsid w:val="00212741"/>
    <w:rsid w:val="00212B79"/>
    <w:rsid w:val="00212D09"/>
    <w:rsid w:val="002130E2"/>
    <w:rsid w:val="00213219"/>
    <w:rsid w:val="0021323C"/>
    <w:rsid w:val="0021329E"/>
    <w:rsid w:val="0021340C"/>
    <w:rsid w:val="0021344D"/>
    <w:rsid w:val="00213836"/>
    <w:rsid w:val="0021390B"/>
    <w:rsid w:val="00213926"/>
    <w:rsid w:val="00213DFF"/>
    <w:rsid w:val="00213E24"/>
    <w:rsid w:val="00213F46"/>
    <w:rsid w:val="00214021"/>
    <w:rsid w:val="0021434D"/>
    <w:rsid w:val="002149A0"/>
    <w:rsid w:val="00214BB3"/>
    <w:rsid w:val="00214C5A"/>
    <w:rsid w:val="00215422"/>
    <w:rsid w:val="002155DD"/>
    <w:rsid w:val="00215846"/>
    <w:rsid w:val="00215897"/>
    <w:rsid w:val="00215A6A"/>
    <w:rsid w:val="00215D3D"/>
    <w:rsid w:val="00215D49"/>
    <w:rsid w:val="00215E0E"/>
    <w:rsid w:val="00215E43"/>
    <w:rsid w:val="00216135"/>
    <w:rsid w:val="00216253"/>
    <w:rsid w:val="002162DE"/>
    <w:rsid w:val="00216513"/>
    <w:rsid w:val="00216755"/>
    <w:rsid w:val="00216B7A"/>
    <w:rsid w:val="00216F24"/>
    <w:rsid w:val="002174DB"/>
    <w:rsid w:val="00217507"/>
    <w:rsid w:val="0021769F"/>
    <w:rsid w:val="00217B54"/>
    <w:rsid w:val="00217E10"/>
    <w:rsid w:val="00220122"/>
    <w:rsid w:val="0022039D"/>
    <w:rsid w:val="002203FD"/>
    <w:rsid w:val="00220422"/>
    <w:rsid w:val="0022084A"/>
    <w:rsid w:val="00221017"/>
    <w:rsid w:val="0022154B"/>
    <w:rsid w:val="00221926"/>
    <w:rsid w:val="00221D35"/>
    <w:rsid w:val="00221EDC"/>
    <w:rsid w:val="0022209C"/>
    <w:rsid w:val="002223F1"/>
    <w:rsid w:val="0022254C"/>
    <w:rsid w:val="0022262D"/>
    <w:rsid w:val="0022277F"/>
    <w:rsid w:val="00222A04"/>
    <w:rsid w:val="00222B32"/>
    <w:rsid w:val="00222D93"/>
    <w:rsid w:val="00222FE4"/>
    <w:rsid w:val="00223116"/>
    <w:rsid w:val="0022338D"/>
    <w:rsid w:val="002233E7"/>
    <w:rsid w:val="00223421"/>
    <w:rsid w:val="002235A3"/>
    <w:rsid w:val="002235BA"/>
    <w:rsid w:val="00223931"/>
    <w:rsid w:val="00223A31"/>
    <w:rsid w:val="00223AF1"/>
    <w:rsid w:val="00223BD5"/>
    <w:rsid w:val="00223CCF"/>
    <w:rsid w:val="00223DC9"/>
    <w:rsid w:val="00223E6A"/>
    <w:rsid w:val="00223E6D"/>
    <w:rsid w:val="002240DC"/>
    <w:rsid w:val="0022423A"/>
    <w:rsid w:val="00224702"/>
    <w:rsid w:val="00224F61"/>
    <w:rsid w:val="00225616"/>
    <w:rsid w:val="00225D74"/>
    <w:rsid w:val="00225EA3"/>
    <w:rsid w:val="00225EE2"/>
    <w:rsid w:val="00225EF0"/>
    <w:rsid w:val="0022617A"/>
    <w:rsid w:val="002264C3"/>
    <w:rsid w:val="00226535"/>
    <w:rsid w:val="00227323"/>
    <w:rsid w:val="00227428"/>
    <w:rsid w:val="00227470"/>
    <w:rsid w:val="00227541"/>
    <w:rsid w:val="002277DA"/>
    <w:rsid w:val="00227930"/>
    <w:rsid w:val="002279B8"/>
    <w:rsid w:val="00227A84"/>
    <w:rsid w:val="00227AB3"/>
    <w:rsid w:val="00227B78"/>
    <w:rsid w:val="00227CE3"/>
    <w:rsid w:val="00227ECE"/>
    <w:rsid w:val="002301DC"/>
    <w:rsid w:val="00230366"/>
    <w:rsid w:val="00230459"/>
    <w:rsid w:val="00230537"/>
    <w:rsid w:val="0023095D"/>
    <w:rsid w:val="00230C39"/>
    <w:rsid w:val="00230F89"/>
    <w:rsid w:val="0023137B"/>
    <w:rsid w:val="002318BC"/>
    <w:rsid w:val="00231A08"/>
    <w:rsid w:val="00231BE3"/>
    <w:rsid w:val="00232166"/>
    <w:rsid w:val="00232196"/>
    <w:rsid w:val="0023232D"/>
    <w:rsid w:val="002327DB"/>
    <w:rsid w:val="00232984"/>
    <w:rsid w:val="00233012"/>
    <w:rsid w:val="002330C4"/>
    <w:rsid w:val="002330FA"/>
    <w:rsid w:val="002334A9"/>
    <w:rsid w:val="00233673"/>
    <w:rsid w:val="0023381C"/>
    <w:rsid w:val="00233970"/>
    <w:rsid w:val="00233B2A"/>
    <w:rsid w:val="0023403D"/>
    <w:rsid w:val="0023410F"/>
    <w:rsid w:val="002343AD"/>
    <w:rsid w:val="00234736"/>
    <w:rsid w:val="00234AE8"/>
    <w:rsid w:val="00234BC3"/>
    <w:rsid w:val="00234BC8"/>
    <w:rsid w:val="00234BCB"/>
    <w:rsid w:val="00234C51"/>
    <w:rsid w:val="00234D92"/>
    <w:rsid w:val="002353E4"/>
    <w:rsid w:val="002354D6"/>
    <w:rsid w:val="0023574F"/>
    <w:rsid w:val="002358BA"/>
    <w:rsid w:val="002360DA"/>
    <w:rsid w:val="002361DD"/>
    <w:rsid w:val="00236392"/>
    <w:rsid w:val="0023652D"/>
    <w:rsid w:val="00236A53"/>
    <w:rsid w:val="00236BE3"/>
    <w:rsid w:val="00236DD4"/>
    <w:rsid w:val="0023709A"/>
    <w:rsid w:val="00237196"/>
    <w:rsid w:val="0023745A"/>
    <w:rsid w:val="0023794C"/>
    <w:rsid w:val="0023796C"/>
    <w:rsid w:val="00237B38"/>
    <w:rsid w:val="00237C00"/>
    <w:rsid w:val="00237D72"/>
    <w:rsid w:val="00237EBF"/>
    <w:rsid w:val="00237FB1"/>
    <w:rsid w:val="00237FDB"/>
    <w:rsid w:val="00240179"/>
    <w:rsid w:val="0024028C"/>
    <w:rsid w:val="00240358"/>
    <w:rsid w:val="0024044C"/>
    <w:rsid w:val="0024097D"/>
    <w:rsid w:val="00240A79"/>
    <w:rsid w:val="002411FF"/>
    <w:rsid w:val="00241579"/>
    <w:rsid w:val="002415D0"/>
    <w:rsid w:val="00241695"/>
    <w:rsid w:val="00241886"/>
    <w:rsid w:val="00241A0B"/>
    <w:rsid w:val="00241D8D"/>
    <w:rsid w:val="00241DF9"/>
    <w:rsid w:val="00241F8B"/>
    <w:rsid w:val="00241FE8"/>
    <w:rsid w:val="00242119"/>
    <w:rsid w:val="00242168"/>
    <w:rsid w:val="00242356"/>
    <w:rsid w:val="0024238F"/>
    <w:rsid w:val="00242391"/>
    <w:rsid w:val="00242655"/>
    <w:rsid w:val="00242B30"/>
    <w:rsid w:val="00242CCE"/>
    <w:rsid w:val="002432C5"/>
    <w:rsid w:val="00243345"/>
    <w:rsid w:val="002433C7"/>
    <w:rsid w:val="00243CC7"/>
    <w:rsid w:val="0024420F"/>
    <w:rsid w:val="002443A0"/>
    <w:rsid w:val="002449CF"/>
    <w:rsid w:val="00244F7C"/>
    <w:rsid w:val="002450E6"/>
    <w:rsid w:val="002451BD"/>
    <w:rsid w:val="00245830"/>
    <w:rsid w:val="00245A96"/>
    <w:rsid w:val="00245D40"/>
    <w:rsid w:val="00245FAF"/>
    <w:rsid w:val="0024610A"/>
    <w:rsid w:val="00246879"/>
    <w:rsid w:val="00246D4F"/>
    <w:rsid w:val="00246E4D"/>
    <w:rsid w:val="00246F39"/>
    <w:rsid w:val="00247971"/>
    <w:rsid w:val="00247D80"/>
    <w:rsid w:val="00247EEB"/>
    <w:rsid w:val="002503EC"/>
    <w:rsid w:val="00250616"/>
    <w:rsid w:val="002507D1"/>
    <w:rsid w:val="002507FB"/>
    <w:rsid w:val="0025087A"/>
    <w:rsid w:val="002508FC"/>
    <w:rsid w:val="00250A12"/>
    <w:rsid w:val="00250B28"/>
    <w:rsid w:val="00250B7D"/>
    <w:rsid w:val="00250CA7"/>
    <w:rsid w:val="00250CAD"/>
    <w:rsid w:val="002510E9"/>
    <w:rsid w:val="002514EA"/>
    <w:rsid w:val="002516B9"/>
    <w:rsid w:val="002518F2"/>
    <w:rsid w:val="002519D7"/>
    <w:rsid w:val="00251B96"/>
    <w:rsid w:val="00251E28"/>
    <w:rsid w:val="00251E67"/>
    <w:rsid w:val="00251F7F"/>
    <w:rsid w:val="00252002"/>
    <w:rsid w:val="0025203E"/>
    <w:rsid w:val="00252196"/>
    <w:rsid w:val="002521FA"/>
    <w:rsid w:val="0025230C"/>
    <w:rsid w:val="00252428"/>
    <w:rsid w:val="00252BBA"/>
    <w:rsid w:val="00252D16"/>
    <w:rsid w:val="00252D4E"/>
    <w:rsid w:val="00252D60"/>
    <w:rsid w:val="00252E9E"/>
    <w:rsid w:val="00253499"/>
    <w:rsid w:val="00253657"/>
    <w:rsid w:val="00253C4D"/>
    <w:rsid w:val="00253CD9"/>
    <w:rsid w:val="00253D5F"/>
    <w:rsid w:val="00253DD8"/>
    <w:rsid w:val="00253F03"/>
    <w:rsid w:val="002541A0"/>
    <w:rsid w:val="002542A2"/>
    <w:rsid w:val="00254539"/>
    <w:rsid w:val="00254550"/>
    <w:rsid w:val="00254692"/>
    <w:rsid w:val="00254694"/>
    <w:rsid w:val="00254C42"/>
    <w:rsid w:val="00254E50"/>
    <w:rsid w:val="002550A8"/>
    <w:rsid w:val="002550EA"/>
    <w:rsid w:val="0025529C"/>
    <w:rsid w:val="00255418"/>
    <w:rsid w:val="002558BB"/>
    <w:rsid w:val="002558FA"/>
    <w:rsid w:val="002559F3"/>
    <w:rsid w:val="00255C8C"/>
    <w:rsid w:val="00255DAE"/>
    <w:rsid w:val="00255DF2"/>
    <w:rsid w:val="00255E9A"/>
    <w:rsid w:val="00255FE7"/>
    <w:rsid w:val="0025619B"/>
    <w:rsid w:val="002565BD"/>
    <w:rsid w:val="002566A2"/>
    <w:rsid w:val="00256B63"/>
    <w:rsid w:val="00256EF1"/>
    <w:rsid w:val="00257016"/>
    <w:rsid w:val="002570A9"/>
    <w:rsid w:val="00257639"/>
    <w:rsid w:val="002576B8"/>
    <w:rsid w:val="00257A48"/>
    <w:rsid w:val="00257AD5"/>
    <w:rsid w:val="00257C9E"/>
    <w:rsid w:val="00257F7B"/>
    <w:rsid w:val="00257FE8"/>
    <w:rsid w:val="00260045"/>
    <w:rsid w:val="0026069B"/>
    <w:rsid w:val="002606B3"/>
    <w:rsid w:val="002606BC"/>
    <w:rsid w:val="00260740"/>
    <w:rsid w:val="002608F0"/>
    <w:rsid w:val="00260B81"/>
    <w:rsid w:val="002610B0"/>
    <w:rsid w:val="002616C6"/>
    <w:rsid w:val="002617A1"/>
    <w:rsid w:val="00261806"/>
    <w:rsid w:val="002618B3"/>
    <w:rsid w:val="0026215C"/>
    <w:rsid w:val="00262275"/>
    <w:rsid w:val="00262503"/>
    <w:rsid w:val="0026260F"/>
    <w:rsid w:val="0026269A"/>
    <w:rsid w:val="00262993"/>
    <w:rsid w:val="00262E63"/>
    <w:rsid w:val="00262F06"/>
    <w:rsid w:val="00263073"/>
    <w:rsid w:val="00263417"/>
    <w:rsid w:val="0026343B"/>
    <w:rsid w:val="002636DA"/>
    <w:rsid w:val="002638F4"/>
    <w:rsid w:val="002639E1"/>
    <w:rsid w:val="00263A41"/>
    <w:rsid w:val="00263A63"/>
    <w:rsid w:val="00263DA0"/>
    <w:rsid w:val="00263DB0"/>
    <w:rsid w:val="00263E6D"/>
    <w:rsid w:val="00263F02"/>
    <w:rsid w:val="0026409A"/>
    <w:rsid w:val="0026415A"/>
    <w:rsid w:val="00264290"/>
    <w:rsid w:val="0026434E"/>
    <w:rsid w:val="002645A0"/>
    <w:rsid w:val="00265042"/>
    <w:rsid w:val="0026511F"/>
    <w:rsid w:val="00265188"/>
    <w:rsid w:val="00265362"/>
    <w:rsid w:val="00265D20"/>
    <w:rsid w:val="00265D52"/>
    <w:rsid w:val="00265DE1"/>
    <w:rsid w:val="00265E55"/>
    <w:rsid w:val="00265F4E"/>
    <w:rsid w:val="0026604A"/>
    <w:rsid w:val="00266556"/>
    <w:rsid w:val="00266585"/>
    <w:rsid w:val="0026667B"/>
    <w:rsid w:val="00266E5E"/>
    <w:rsid w:val="00267150"/>
    <w:rsid w:val="0026716B"/>
    <w:rsid w:val="00267242"/>
    <w:rsid w:val="00267397"/>
    <w:rsid w:val="0026741B"/>
    <w:rsid w:val="002675B9"/>
    <w:rsid w:val="00267BBC"/>
    <w:rsid w:val="00267C1E"/>
    <w:rsid w:val="00267FAC"/>
    <w:rsid w:val="00267FE9"/>
    <w:rsid w:val="0027003F"/>
    <w:rsid w:val="002702AE"/>
    <w:rsid w:val="002702DE"/>
    <w:rsid w:val="00270424"/>
    <w:rsid w:val="00270569"/>
    <w:rsid w:val="00270699"/>
    <w:rsid w:val="002708DA"/>
    <w:rsid w:val="00270BC1"/>
    <w:rsid w:val="00270ED1"/>
    <w:rsid w:val="00270F97"/>
    <w:rsid w:val="00271227"/>
    <w:rsid w:val="0027139E"/>
    <w:rsid w:val="0027143B"/>
    <w:rsid w:val="002716B7"/>
    <w:rsid w:val="00271941"/>
    <w:rsid w:val="00271A78"/>
    <w:rsid w:val="00272027"/>
    <w:rsid w:val="002721B8"/>
    <w:rsid w:val="0027239C"/>
    <w:rsid w:val="00272434"/>
    <w:rsid w:val="002724E0"/>
    <w:rsid w:val="00272513"/>
    <w:rsid w:val="0027262C"/>
    <w:rsid w:val="00272631"/>
    <w:rsid w:val="0027267B"/>
    <w:rsid w:val="00272B3F"/>
    <w:rsid w:val="00272C10"/>
    <w:rsid w:val="00272C45"/>
    <w:rsid w:val="00273050"/>
    <w:rsid w:val="00273228"/>
    <w:rsid w:val="002733F3"/>
    <w:rsid w:val="0027379D"/>
    <w:rsid w:val="00273AE5"/>
    <w:rsid w:val="00273B6E"/>
    <w:rsid w:val="00273CF6"/>
    <w:rsid w:val="00273D44"/>
    <w:rsid w:val="00273F1C"/>
    <w:rsid w:val="00273F65"/>
    <w:rsid w:val="00273F78"/>
    <w:rsid w:val="00273F7F"/>
    <w:rsid w:val="002742A7"/>
    <w:rsid w:val="0027431B"/>
    <w:rsid w:val="002745AD"/>
    <w:rsid w:val="00274B53"/>
    <w:rsid w:val="00274BEE"/>
    <w:rsid w:val="00274E0A"/>
    <w:rsid w:val="0027502C"/>
    <w:rsid w:val="00275165"/>
    <w:rsid w:val="00275413"/>
    <w:rsid w:val="00275496"/>
    <w:rsid w:val="00275732"/>
    <w:rsid w:val="00275CCC"/>
    <w:rsid w:val="00275D87"/>
    <w:rsid w:val="0027654D"/>
    <w:rsid w:val="00276715"/>
    <w:rsid w:val="0027686B"/>
    <w:rsid w:val="00276ABD"/>
    <w:rsid w:val="00277091"/>
    <w:rsid w:val="002771A5"/>
    <w:rsid w:val="00277279"/>
    <w:rsid w:val="0027755D"/>
    <w:rsid w:val="002775C5"/>
    <w:rsid w:val="002776FC"/>
    <w:rsid w:val="00277727"/>
    <w:rsid w:val="002777D4"/>
    <w:rsid w:val="00277A2E"/>
    <w:rsid w:val="00277BAB"/>
    <w:rsid w:val="00277C54"/>
    <w:rsid w:val="00277DA2"/>
    <w:rsid w:val="00277FB9"/>
    <w:rsid w:val="00280715"/>
    <w:rsid w:val="00280980"/>
    <w:rsid w:val="00280A2D"/>
    <w:rsid w:val="00280A84"/>
    <w:rsid w:val="00280E43"/>
    <w:rsid w:val="00281244"/>
    <w:rsid w:val="0028158B"/>
    <w:rsid w:val="00281604"/>
    <w:rsid w:val="0028162D"/>
    <w:rsid w:val="00281750"/>
    <w:rsid w:val="002818A0"/>
    <w:rsid w:val="0028192B"/>
    <w:rsid w:val="002819DA"/>
    <w:rsid w:val="002819EE"/>
    <w:rsid w:val="00281B13"/>
    <w:rsid w:val="002824CF"/>
    <w:rsid w:val="002824F4"/>
    <w:rsid w:val="00282510"/>
    <w:rsid w:val="002825F5"/>
    <w:rsid w:val="00282851"/>
    <w:rsid w:val="002829B5"/>
    <w:rsid w:val="002829EC"/>
    <w:rsid w:val="00282C35"/>
    <w:rsid w:val="00282DD1"/>
    <w:rsid w:val="00282E06"/>
    <w:rsid w:val="00282E4A"/>
    <w:rsid w:val="00283037"/>
    <w:rsid w:val="00283451"/>
    <w:rsid w:val="00283B15"/>
    <w:rsid w:val="00284206"/>
    <w:rsid w:val="00284264"/>
    <w:rsid w:val="0028448B"/>
    <w:rsid w:val="00284648"/>
    <w:rsid w:val="00284724"/>
    <w:rsid w:val="00284C13"/>
    <w:rsid w:val="00284CE0"/>
    <w:rsid w:val="00284D32"/>
    <w:rsid w:val="00284D86"/>
    <w:rsid w:val="00285067"/>
    <w:rsid w:val="00285396"/>
    <w:rsid w:val="0028544A"/>
    <w:rsid w:val="0028547B"/>
    <w:rsid w:val="002855F5"/>
    <w:rsid w:val="002857D0"/>
    <w:rsid w:val="00285DAE"/>
    <w:rsid w:val="00285E63"/>
    <w:rsid w:val="00285EC6"/>
    <w:rsid w:val="00286378"/>
    <w:rsid w:val="0028644F"/>
    <w:rsid w:val="0028655F"/>
    <w:rsid w:val="00286C04"/>
    <w:rsid w:val="0028716A"/>
    <w:rsid w:val="0028775D"/>
    <w:rsid w:val="002877CA"/>
    <w:rsid w:val="002878BE"/>
    <w:rsid w:val="00287ACF"/>
    <w:rsid w:val="00287B02"/>
    <w:rsid w:val="00287C47"/>
    <w:rsid w:val="00287D40"/>
    <w:rsid w:val="00287ECD"/>
    <w:rsid w:val="00287FCF"/>
    <w:rsid w:val="0029008C"/>
    <w:rsid w:val="0029027F"/>
    <w:rsid w:val="00290489"/>
    <w:rsid w:val="002905A6"/>
    <w:rsid w:val="002906CC"/>
    <w:rsid w:val="0029083C"/>
    <w:rsid w:val="0029096B"/>
    <w:rsid w:val="00290EBB"/>
    <w:rsid w:val="002912A2"/>
    <w:rsid w:val="0029131A"/>
    <w:rsid w:val="00291855"/>
    <w:rsid w:val="0029192E"/>
    <w:rsid w:val="00291936"/>
    <w:rsid w:val="00291A4D"/>
    <w:rsid w:val="00291DE7"/>
    <w:rsid w:val="00291EF7"/>
    <w:rsid w:val="0029205C"/>
    <w:rsid w:val="00292186"/>
    <w:rsid w:val="002925EA"/>
    <w:rsid w:val="0029278C"/>
    <w:rsid w:val="0029299D"/>
    <w:rsid w:val="00292B40"/>
    <w:rsid w:val="00292F23"/>
    <w:rsid w:val="002933A2"/>
    <w:rsid w:val="00293941"/>
    <w:rsid w:val="00293E86"/>
    <w:rsid w:val="00294015"/>
    <w:rsid w:val="00294019"/>
    <w:rsid w:val="00294190"/>
    <w:rsid w:val="00294536"/>
    <w:rsid w:val="00294677"/>
    <w:rsid w:val="00294D6B"/>
    <w:rsid w:val="00294E22"/>
    <w:rsid w:val="00294EF2"/>
    <w:rsid w:val="002952EB"/>
    <w:rsid w:val="00295610"/>
    <w:rsid w:val="00295BDA"/>
    <w:rsid w:val="00295C21"/>
    <w:rsid w:val="00295E1E"/>
    <w:rsid w:val="00295EA7"/>
    <w:rsid w:val="00295F0B"/>
    <w:rsid w:val="00295F53"/>
    <w:rsid w:val="00296077"/>
    <w:rsid w:val="00296386"/>
    <w:rsid w:val="00296496"/>
    <w:rsid w:val="002966FB"/>
    <w:rsid w:val="00296897"/>
    <w:rsid w:val="002969F9"/>
    <w:rsid w:val="00296A12"/>
    <w:rsid w:val="00297064"/>
    <w:rsid w:val="00297191"/>
    <w:rsid w:val="00297377"/>
    <w:rsid w:val="00297629"/>
    <w:rsid w:val="0029773A"/>
    <w:rsid w:val="002978A0"/>
    <w:rsid w:val="00297A4B"/>
    <w:rsid w:val="00297C33"/>
    <w:rsid w:val="00297DB6"/>
    <w:rsid w:val="00297FAB"/>
    <w:rsid w:val="002A0180"/>
    <w:rsid w:val="002A0449"/>
    <w:rsid w:val="002A0696"/>
    <w:rsid w:val="002A0B64"/>
    <w:rsid w:val="002A0BD4"/>
    <w:rsid w:val="002A0CFE"/>
    <w:rsid w:val="002A0D58"/>
    <w:rsid w:val="002A0DC7"/>
    <w:rsid w:val="002A0ED4"/>
    <w:rsid w:val="002A0ED9"/>
    <w:rsid w:val="002A0FB6"/>
    <w:rsid w:val="002A1769"/>
    <w:rsid w:val="002A1812"/>
    <w:rsid w:val="002A1BF2"/>
    <w:rsid w:val="002A1BFC"/>
    <w:rsid w:val="002A1D9E"/>
    <w:rsid w:val="002A1ED0"/>
    <w:rsid w:val="002A2088"/>
    <w:rsid w:val="002A242C"/>
    <w:rsid w:val="002A2675"/>
    <w:rsid w:val="002A35B8"/>
    <w:rsid w:val="002A363C"/>
    <w:rsid w:val="002A36E6"/>
    <w:rsid w:val="002A38F8"/>
    <w:rsid w:val="002A3908"/>
    <w:rsid w:val="002A3B83"/>
    <w:rsid w:val="002A4062"/>
    <w:rsid w:val="002A407E"/>
    <w:rsid w:val="002A4162"/>
    <w:rsid w:val="002A4626"/>
    <w:rsid w:val="002A47EF"/>
    <w:rsid w:val="002A486E"/>
    <w:rsid w:val="002A4A47"/>
    <w:rsid w:val="002A4A5A"/>
    <w:rsid w:val="002A4AF3"/>
    <w:rsid w:val="002A4CE8"/>
    <w:rsid w:val="002A4D2C"/>
    <w:rsid w:val="002A4E59"/>
    <w:rsid w:val="002A4E77"/>
    <w:rsid w:val="002A4FEC"/>
    <w:rsid w:val="002A5025"/>
    <w:rsid w:val="002A57FB"/>
    <w:rsid w:val="002A5E23"/>
    <w:rsid w:val="002A5E60"/>
    <w:rsid w:val="002A5FD5"/>
    <w:rsid w:val="002A6143"/>
    <w:rsid w:val="002A62E3"/>
    <w:rsid w:val="002A6318"/>
    <w:rsid w:val="002A65A4"/>
    <w:rsid w:val="002A6700"/>
    <w:rsid w:val="002A6B93"/>
    <w:rsid w:val="002A6C13"/>
    <w:rsid w:val="002A6D40"/>
    <w:rsid w:val="002A6DC7"/>
    <w:rsid w:val="002A6DDF"/>
    <w:rsid w:val="002A7173"/>
    <w:rsid w:val="002A7287"/>
    <w:rsid w:val="002A74A3"/>
    <w:rsid w:val="002A7655"/>
    <w:rsid w:val="002A7675"/>
    <w:rsid w:val="002A7710"/>
    <w:rsid w:val="002A783A"/>
    <w:rsid w:val="002A7CBC"/>
    <w:rsid w:val="002A7D45"/>
    <w:rsid w:val="002A7FD0"/>
    <w:rsid w:val="002B002E"/>
    <w:rsid w:val="002B0458"/>
    <w:rsid w:val="002B089B"/>
    <w:rsid w:val="002B0F49"/>
    <w:rsid w:val="002B1448"/>
    <w:rsid w:val="002B167C"/>
    <w:rsid w:val="002B1742"/>
    <w:rsid w:val="002B2106"/>
    <w:rsid w:val="002B22B4"/>
    <w:rsid w:val="002B29F4"/>
    <w:rsid w:val="002B2AFD"/>
    <w:rsid w:val="002B2F6F"/>
    <w:rsid w:val="002B300A"/>
    <w:rsid w:val="002B3236"/>
    <w:rsid w:val="002B3328"/>
    <w:rsid w:val="002B3871"/>
    <w:rsid w:val="002B3919"/>
    <w:rsid w:val="002B39E8"/>
    <w:rsid w:val="002B3B51"/>
    <w:rsid w:val="002B3C5B"/>
    <w:rsid w:val="002B3D84"/>
    <w:rsid w:val="002B3E9D"/>
    <w:rsid w:val="002B4097"/>
    <w:rsid w:val="002B4596"/>
    <w:rsid w:val="002B4D17"/>
    <w:rsid w:val="002B4F1A"/>
    <w:rsid w:val="002B4F2F"/>
    <w:rsid w:val="002B4FEC"/>
    <w:rsid w:val="002B511A"/>
    <w:rsid w:val="002B51A8"/>
    <w:rsid w:val="002B52B1"/>
    <w:rsid w:val="002B5945"/>
    <w:rsid w:val="002B64B4"/>
    <w:rsid w:val="002B6CB7"/>
    <w:rsid w:val="002B726A"/>
    <w:rsid w:val="002B73BB"/>
    <w:rsid w:val="002B750B"/>
    <w:rsid w:val="002B7733"/>
    <w:rsid w:val="002B7903"/>
    <w:rsid w:val="002B79CA"/>
    <w:rsid w:val="002B7B8B"/>
    <w:rsid w:val="002B7E97"/>
    <w:rsid w:val="002B7E9C"/>
    <w:rsid w:val="002B7F2D"/>
    <w:rsid w:val="002B7F6D"/>
    <w:rsid w:val="002B7FE4"/>
    <w:rsid w:val="002C028A"/>
    <w:rsid w:val="002C0392"/>
    <w:rsid w:val="002C04E0"/>
    <w:rsid w:val="002C05BA"/>
    <w:rsid w:val="002C083C"/>
    <w:rsid w:val="002C0924"/>
    <w:rsid w:val="002C0A4D"/>
    <w:rsid w:val="002C0B4F"/>
    <w:rsid w:val="002C0CF2"/>
    <w:rsid w:val="002C0D82"/>
    <w:rsid w:val="002C0F9A"/>
    <w:rsid w:val="002C0FD0"/>
    <w:rsid w:val="002C14BF"/>
    <w:rsid w:val="002C15D5"/>
    <w:rsid w:val="002C178F"/>
    <w:rsid w:val="002C17E3"/>
    <w:rsid w:val="002C1AEC"/>
    <w:rsid w:val="002C1E2D"/>
    <w:rsid w:val="002C2187"/>
    <w:rsid w:val="002C235D"/>
    <w:rsid w:val="002C279E"/>
    <w:rsid w:val="002C2A34"/>
    <w:rsid w:val="002C2AD0"/>
    <w:rsid w:val="002C2C37"/>
    <w:rsid w:val="002C2D60"/>
    <w:rsid w:val="002C2FCB"/>
    <w:rsid w:val="002C313C"/>
    <w:rsid w:val="002C3171"/>
    <w:rsid w:val="002C31CA"/>
    <w:rsid w:val="002C3828"/>
    <w:rsid w:val="002C3DD7"/>
    <w:rsid w:val="002C3EC1"/>
    <w:rsid w:val="002C3F5E"/>
    <w:rsid w:val="002C4282"/>
    <w:rsid w:val="002C4402"/>
    <w:rsid w:val="002C44FC"/>
    <w:rsid w:val="002C45FF"/>
    <w:rsid w:val="002C4A01"/>
    <w:rsid w:val="002C4CD2"/>
    <w:rsid w:val="002C4D25"/>
    <w:rsid w:val="002C4F9B"/>
    <w:rsid w:val="002C516B"/>
    <w:rsid w:val="002C52EF"/>
    <w:rsid w:val="002C52FF"/>
    <w:rsid w:val="002C56BD"/>
    <w:rsid w:val="002C59DA"/>
    <w:rsid w:val="002C5ECE"/>
    <w:rsid w:val="002C5F3F"/>
    <w:rsid w:val="002C6039"/>
    <w:rsid w:val="002C6191"/>
    <w:rsid w:val="002C63C6"/>
    <w:rsid w:val="002C6521"/>
    <w:rsid w:val="002C677D"/>
    <w:rsid w:val="002C6817"/>
    <w:rsid w:val="002C6844"/>
    <w:rsid w:val="002C6A6A"/>
    <w:rsid w:val="002C6AC9"/>
    <w:rsid w:val="002C6E0D"/>
    <w:rsid w:val="002C6EBF"/>
    <w:rsid w:val="002C7132"/>
    <w:rsid w:val="002C720E"/>
    <w:rsid w:val="002C7220"/>
    <w:rsid w:val="002C7226"/>
    <w:rsid w:val="002C7263"/>
    <w:rsid w:val="002C72B9"/>
    <w:rsid w:val="002C7430"/>
    <w:rsid w:val="002C7461"/>
    <w:rsid w:val="002C7B6B"/>
    <w:rsid w:val="002D01B8"/>
    <w:rsid w:val="002D06B1"/>
    <w:rsid w:val="002D07FC"/>
    <w:rsid w:val="002D0A2D"/>
    <w:rsid w:val="002D0A92"/>
    <w:rsid w:val="002D0C10"/>
    <w:rsid w:val="002D0D5E"/>
    <w:rsid w:val="002D1264"/>
    <w:rsid w:val="002D1298"/>
    <w:rsid w:val="002D169B"/>
    <w:rsid w:val="002D16BF"/>
    <w:rsid w:val="002D196C"/>
    <w:rsid w:val="002D1C3A"/>
    <w:rsid w:val="002D205B"/>
    <w:rsid w:val="002D2454"/>
    <w:rsid w:val="002D2622"/>
    <w:rsid w:val="002D2A9D"/>
    <w:rsid w:val="002D2B18"/>
    <w:rsid w:val="002D303B"/>
    <w:rsid w:val="002D3048"/>
    <w:rsid w:val="002D30CA"/>
    <w:rsid w:val="002D346D"/>
    <w:rsid w:val="002D35F6"/>
    <w:rsid w:val="002D3786"/>
    <w:rsid w:val="002D3C5D"/>
    <w:rsid w:val="002D3C87"/>
    <w:rsid w:val="002D3C96"/>
    <w:rsid w:val="002D3E8E"/>
    <w:rsid w:val="002D3EF6"/>
    <w:rsid w:val="002D4054"/>
    <w:rsid w:val="002D40E7"/>
    <w:rsid w:val="002D4148"/>
    <w:rsid w:val="002D41A1"/>
    <w:rsid w:val="002D41F2"/>
    <w:rsid w:val="002D42BD"/>
    <w:rsid w:val="002D48C6"/>
    <w:rsid w:val="002D4A5F"/>
    <w:rsid w:val="002D4AB6"/>
    <w:rsid w:val="002D4B8B"/>
    <w:rsid w:val="002D506B"/>
    <w:rsid w:val="002D5125"/>
    <w:rsid w:val="002D5207"/>
    <w:rsid w:val="002D5220"/>
    <w:rsid w:val="002D53DF"/>
    <w:rsid w:val="002D5561"/>
    <w:rsid w:val="002D565D"/>
    <w:rsid w:val="002D5CBE"/>
    <w:rsid w:val="002D5E7B"/>
    <w:rsid w:val="002D60F3"/>
    <w:rsid w:val="002D63EA"/>
    <w:rsid w:val="002D6701"/>
    <w:rsid w:val="002D671F"/>
    <w:rsid w:val="002D672B"/>
    <w:rsid w:val="002D6E29"/>
    <w:rsid w:val="002D6E57"/>
    <w:rsid w:val="002D6EDD"/>
    <w:rsid w:val="002D77A7"/>
    <w:rsid w:val="002D7BAB"/>
    <w:rsid w:val="002D7DB5"/>
    <w:rsid w:val="002E0442"/>
    <w:rsid w:val="002E061C"/>
    <w:rsid w:val="002E066D"/>
    <w:rsid w:val="002E0958"/>
    <w:rsid w:val="002E0BD0"/>
    <w:rsid w:val="002E0FBA"/>
    <w:rsid w:val="002E105B"/>
    <w:rsid w:val="002E1286"/>
    <w:rsid w:val="002E14B5"/>
    <w:rsid w:val="002E180F"/>
    <w:rsid w:val="002E19CD"/>
    <w:rsid w:val="002E1BA2"/>
    <w:rsid w:val="002E1D13"/>
    <w:rsid w:val="002E1FCB"/>
    <w:rsid w:val="002E206D"/>
    <w:rsid w:val="002E2195"/>
    <w:rsid w:val="002E2481"/>
    <w:rsid w:val="002E248A"/>
    <w:rsid w:val="002E2623"/>
    <w:rsid w:val="002E2A6D"/>
    <w:rsid w:val="002E2AB6"/>
    <w:rsid w:val="002E2F83"/>
    <w:rsid w:val="002E2FA4"/>
    <w:rsid w:val="002E2FB8"/>
    <w:rsid w:val="002E3162"/>
    <w:rsid w:val="002E3503"/>
    <w:rsid w:val="002E37F3"/>
    <w:rsid w:val="002E3C0A"/>
    <w:rsid w:val="002E3D59"/>
    <w:rsid w:val="002E43A7"/>
    <w:rsid w:val="002E4553"/>
    <w:rsid w:val="002E4602"/>
    <w:rsid w:val="002E46A7"/>
    <w:rsid w:val="002E48AF"/>
    <w:rsid w:val="002E4B65"/>
    <w:rsid w:val="002E4BF0"/>
    <w:rsid w:val="002E4C83"/>
    <w:rsid w:val="002E4D03"/>
    <w:rsid w:val="002E4D1C"/>
    <w:rsid w:val="002E500D"/>
    <w:rsid w:val="002E512B"/>
    <w:rsid w:val="002E51CB"/>
    <w:rsid w:val="002E5349"/>
    <w:rsid w:val="002E534E"/>
    <w:rsid w:val="002E546D"/>
    <w:rsid w:val="002E5487"/>
    <w:rsid w:val="002E5625"/>
    <w:rsid w:val="002E57C0"/>
    <w:rsid w:val="002E5C44"/>
    <w:rsid w:val="002E5D0A"/>
    <w:rsid w:val="002E5DA2"/>
    <w:rsid w:val="002E5E4C"/>
    <w:rsid w:val="002E64FD"/>
    <w:rsid w:val="002E654E"/>
    <w:rsid w:val="002E65F0"/>
    <w:rsid w:val="002E665C"/>
    <w:rsid w:val="002E6845"/>
    <w:rsid w:val="002E6847"/>
    <w:rsid w:val="002E6899"/>
    <w:rsid w:val="002E68B8"/>
    <w:rsid w:val="002E68E4"/>
    <w:rsid w:val="002E6F06"/>
    <w:rsid w:val="002E702C"/>
    <w:rsid w:val="002E71DC"/>
    <w:rsid w:val="002E7346"/>
    <w:rsid w:val="002E7434"/>
    <w:rsid w:val="002E7521"/>
    <w:rsid w:val="002E7915"/>
    <w:rsid w:val="002E7C90"/>
    <w:rsid w:val="002E7D3E"/>
    <w:rsid w:val="002E7F99"/>
    <w:rsid w:val="002F00DE"/>
    <w:rsid w:val="002F0236"/>
    <w:rsid w:val="002F023F"/>
    <w:rsid w:val="002F04DD"/>
    <w:rsid w:val="002F0632"/>
    <w:rsid w:val="002F0654"/>
    <w:rsid w:val="002F087B"/>
    <w:rsid w:val="002F088E"/>
    <w:rsid w:val="002F0BEB"/>
    <w:rsid w:val="002F0CE0"/>
    <w:rsid w:val="002F0DE6"/>
    <w:rsid w:val="002F0F04"/>
    <w:rsid w:val="002F107D"/>
    <w:rsid w:val="002F1772"/>
    <w:rsid w:val="002F1BCE"/>
    <w:rsid w:val="002F1DB6"/>
    <w:rsid w:val="002F20D7"/>
    <w:rsid w:val="002F224E"/>
    <w:rsid w:val="002F2455"/>
    <w:rsid w:val="002F275F"/>
    <w:rsid w:val="002F2965"/>
    <w:rsid w:val="002F29ED"/>
    <w:rsid w:val="002F2A74"/>
    <w:rsid w:val="002F2B32"/>
    <w:rsid w:val="002F2D05"/>
    <w:rsid w:val="002F2DD7"/>
    <w:rsid w:val="002F3160"/>
    <w:rsid w:val="002F35AB"/>
    <w:rsid w:val="002F3760"/>
    <w:rsid w:val="002F38A4"/>
    <w:rsid w:val="002F3D4E"/>
    <w:rsid w:val="002F3E9B"/>
    <w:rsid w:val="002F3FB4"/>
    <w:rsid w:val="002F463C"/>
    <w:rsid w:val="002F46FA"/>
    <w:rsid w:val="002F4709"/>
    <w:rsid w:val="002F4A74"/>
    <w:rsid w:val="002F4B06"/>
    <w:rsid w:val="002F4CD7"/>
    <w:rsid w:val="002F4D7B"/>
    <w:rsid w:val="002F4EC8"/>
    <w:rsid w:val="002F52D2"/>
    <w:rsid w:val="002F5A3A"/>
    <w:rsid w:val="002F5C25"/>
    <w:rsid w:val="002F5DC9"/>
    <w:rsid w:val="002F6098"/>
    <w:rsid w:val="002F6195"/>
    <w:rsid w:val="002F6236"/>
    <w:rsid w:val="002F6326"/>
    <w:rsid w:val="002F6984"/>
    <w:rsid w:val="002F6A1E"/>
    <w:rsid w:val="002F6C53"/>
    <w:rsid w:val="002F727C"/>
    <w:rsid w:val="002F731D"/>
    <w:rsid w:val="002F7E4A"/>
    <w:rsid w:val="003002AF"/>
    <w:rsid w:val="00300310"/>
    <w:rsid w:val="00300A52"/>
    <w:rsid w:val="00300BC3"/>
    <w:rsid w:val="00300C7B"/>
    <w:rsid w:val="00300E5E"/>
    <w:rsid w:val="00300F80"/>
    <w:rsid w:val="003010D6"/>
    <w:rsid w:val="003011E9"/>
    <w:rsid w:val="0030137D"/>
    <w:rsid w:val="0030165B"/>
    <w:rsid w:val="003016E3"/>
    <w:rsid w:val="0030174D"/>
    <w:rsid w:val="00301F9B"/>
    <w:rsid w:val="00301FAC"/>
    <w:rsid w:val="0030261C"/>
    <w:rsid w:val="0030262E"/>
    <w:rsid w:val="00302A50"/>
    <w:rsid w:val="00302B3E"/>
    <w:rsid w:val="00302D26"/>
    <w:rsid w:val="0030303B"/>
    <w:rsid w:val="00303060"/>
    <w:rsid w:val="003034D5"/>
    <w:rsid w:val="00303504"/>
    <w:rsid w:val="0030374E"/>
    <w:rsid w:val="00303A72"/>
    <w:rsid w:val="00303FD8"/>
    <w:rsid w:val="00304052"/>
    <w:rsid w:val="00304443"/>
    <w:rsid w:val="00304605"/>
    <w:rsid w:val="00304608"/>
    <w:rsid w:val="0030492A"/>
    <w:rsid w:val="003050D1"/>
    <w:rsid w:val="003050EE"/>
    <w:rsid w:val="00305171"/>
    <w:rsid w:val="003051B7"/>
    <w:rsid w:val="00305697"/>
    <w:rsid w:val="00305779"/>
    <w:rsid w:val="00305837"/>
    <w:rsid w:val="00305937"/>
    <w:rsid w:val="0030595C"/>
    <w:rsid w:val="00305ADA"/>
    <w:rsid w:val="00305B76"/>
    <w:rsid w:val="00305D47"/>
    <w:rsid w:val="00306094"/>
    <w:rsid w:val="003063E0"/>
    <w:rsid w:val="0030651C"/>
    <w:rsid w:val="00306873"/>
    <w:rsid w:val="00306B94"/>
    <w:rsid w:val="00306CA2"/>
    <w:rsid w:val="00306E6D"/>
    <w:rsid w:val="00306EF0"/>
    <w:rsid w:val="00306FA0"/>
    <w:rsid w:val="003076FB"/>
    <w:rsid w:val="003077CA"/>
    <w:rsid w:val="003079D7"/>
    <w:rsid w:val="003079E7"/>
    <w:rsid w:val="00307B85"/>
    <w:rsid w:val="00307E3B"/>
    <w:rsid w:val="00307F9A"/>
    <w:rsid w:val="00310038"/>
    <w:rsid w:val="003103D5"/>
    <w:rsid w:val="00310C27"/>
    <w:rsid w:val="0031103D"/>
    <w:rsid w:val="003110A1"/>
    <w:rsid w:val="003117E9"/>
    <w:rsid w:val="0031187C"/>
    <w:rsid w:val="00311BF0"/>
    <w:rsid w:val="003123B1"/>
    <w:rsid w:val="00312716"/>
    <w:rsid w:val="003128C2"/>
    <w:rsid w:val="003129B2"/>
    <w:rsid w:val="00312AC6"/>
    <w:rsid w:val="00312D53"/>
    <w:rsid w:val="00312E19"/>
    <w:rsid w:val="003130A9"/>
    <w:rsid w:val="00313774"/>
    <w:rsid w:val="00313902"/>
    <w:rsid w:val="0031390F"/>
    <w:rsid w:val="00313A4E"/>
    <w:rsid w:val="00313AA4"/>
    <w:rsid w:val="00313AF2"/>
    <w:rsid w:val="00313B0B"/>
    <w:rsid w:val="00313B47"/>
    <w:rsid w:val="00313BDD"/>
    <w:rsid w:val="00313C39"/>
    <w:rsid w:val="00313CDA"/>
    <w:rsid w:val="00313DF2"/>
    <w:rsid w:val="00313F69"/>
    <w:rsid w:val="0031429E"/>
    <w:rsid w:val="003142CF"/>
    <w:rsid w:val="003145B3"/>
    <w:rsid w:val="003145F0"/>
    <w:rsid w:val="003146B0"/>
    <w:rsid w:val="003146BB"/>
    <w:rsid w:val="00314B62"/>
    <w:rsid w:val="00314D6B"/>
    <w:rsid w:val="00314ED3"/>
    <w:rsid w:val="003153B7"/>
    <w:rsid w:val="0031548B"/>
    <w:rsid w:val="00315B11"/>
    <w:rsid w:val="00315E10"/>
    <w:rsid w:val="00316006"/>
    <w:rsid w:val="00316417"/>
    <w:rsid w:val="00316500"/>
    <w:rsid w:val="00316512"/>
    <w:rsid w:val="003166E7"/>
    <w:rsid w:val="0031675C"/>
    <w:rsid w:val="003167DB"/>
    <w:rsid w:val="00316A3E"/>
    <w:rsid w:val="00316BE0"/>
    <w:rsid w:val="00316D22"/>
    <w:rsid w:val="003171D2"/>
    <w:rsid w:val="00317385"/>
    <w:rsid w:val="003173D4"/>
    <w:rsid w:val="00317565"/>
    <w:rsid w:val="003176FE"/>
    <w:rsid w:val="003177D8"/>
    <w:rsid w:val="00317A49"/>
    <w:rsid w:val="00317AB5"/>
    <w:rsid w:val="00317E05"/>
    <w:rsid w:val="00317E72"/>
    <w:rsid w:val="00317E81"/>
    <w:rsid w:val="003200AC"/>
    <w:rsid w:val="003200AE"/>
    <w:rsid w:val="003201DB"/>
    <w:rsid w:val="00320493"/>
    <w:rsid w:val="00320677"/>
    <w:rsid w:val="00320A51"/>
    <w:rsid w:val="00320A90"/>
    <w:rsid w:val="00320B75"/>
    <w:rsid w:val="00320BA8"/>
    <w:rsid w:val="00320CBF"/>
    <w:rsid w:val="00320CEE"/>
    <w:rsid w:val="00320D56"/>
    <w:rsid w:val="00320DCD"/>
    <w:rsid w:val="00320DE0"/>
    <w:rsid w:val="00321123"/>
    <w:rsid w:val="0032115D"/>
    <w:rsid w:val="0032175D"/>
    <w:rsid w:val="003217C2"/>
    <w:rsid w:val="00321C9E"/>
    <w:rsid w:val="00321F91"/>
    <w:rsid w:val="00321FEF"/>
    <w:rsid w:val="0032210C"/>
    <w:rsid w:val="0032235C"/>
    <w:rsid w:val="00322366"/>
    <w:rsid w:val="00322C57"/>
    <w:rsid w:val="00322E3B"/>
    <w:rsid w:val="003230AE"/>
    <w:rsid w:val="0032316A"/>
    <w:rsid w:val="0032347A"/>
    <w:rsid w:val="00323B3D"/>
    <w:rsid w:val="00323B45"/>
    <w:rsid w:val="00324621"/>
    <w:rsid w:val="003246CF"/>
    <w:rsid w:val="00324980"/>
    <w:rsid w:val="00324AC7"/>
    <w:rsid w:val="00324C9F"/>
    <w:rsid w:val="00324DFF"/>
    <w:rsid w:val="00324E82"/>
    <w:rsid w:val="00324F43"/>
    <w:rsid w:val="003250B3"/>
    <w:rsid w:val="00325263"/>
    <w:rsid w:val="003252D6"/>
    <w:rsid w:val="003255BF"/>
    <w:rsid w:val="003257FE"/>
    <w:rsid w:val="003258AA"/>
    <w:rsid w:val="00325A5F"/>
    <w:rsid w:val="00325F9A"/>
    <w:rsid w:val="00326167"/>
    <w:rsid w:val="003266B6"/>
    <w:rsid w:val="00326775"/>
    <w:rsid w:val="0032716B"/>
    <w:rsid w:val="003272E1"/>
    <w:rsid w:val="00327342"/>
    <w:rsid w:val="00327460"/>
    <w:rsid w:val="00327549"/>
    <w:rsid w:val="00327763"/>
    <w:rsid w:val="003278B8"/>
    <w:rsid w:val="00327B6E"/>
    <w:rsid w:val="00327BE8"/>
    <w:rsid w:val="00327F71"/>
    <w:rsid w:val="00327F89"/>
    <w:rsid w:val="00330057"/>
    <w:rsid w:val="0033064E"/>
    <w:rsid w:val="00330734"/>
    <w:rsid w:val="003308AF"/>
    <w:rsid w:val="003309F0"/>
    <w:rsid w:val="00330C8F"/>
    <w:rsid w:val="00330DED"/>
    <w:rsid w:val="003310AB"/>
    <w:rsid w:val="00331104"/>
    <w:rsid w:val="0033113E"/>
    <w:rsid w:val="003312C9"/>
    <w:rsid w:val="0033136B"/>
    <w:rsid w:val="00331475"/>
    <w:rsid w:val="003314D5"/>
    <w:rsid w:val="00331644"/>
    <w:rsid w:val="00331763"/>
    <w:rsid w:val="0033180B"/>
    <w:rsid w:val="00331812"/>
    <w:rsid w:val="00331872"/>
    <w:rsid w:val="00331B1D"/>
    <w:rsid w:val="00331DE3"/>
    <w:rsid w:val="003321E2"/>
    <w:rsid w:val="0033276F"/>
    <w:rsid w:val="003328C1"/>
    <w:rsid w:val="00333128"/>
    <w:rsid w:val="003332DE"/>
    <w:rsid w:val="003338AD"/>
    <w:rsid w:val="00333D52"/>
    <w:rsid w:val="00333FBF"/>
    <w:rsid w:val="0033400E"/>
    <w:rsid w:val="00334025"/>
    <w:rsid w:val="00334129"/>
    <w:rsid w:val="00334439"/>
    <w:rsid w:val="00334745"/>
    <w:rsid w:val="00334941"/>
    <w:rsid w:val="00334BBC"/>
    <w:rsid w:val="00334C09"/>
    <w:rsid w:val="00334D23"/>
    <w:rsid w:val="00334ED2"/>
    <w:rsid w:val="00335099"/>
    <w:rsid w:val="003352F8"/>
    <w:rsid w:val="0033541A"/>
    <w:rsid w:val="0033562C"/>
    <w:rsid w:val="0033568F"/>
    <w:rsid w:val="00335737"/>
    <w:rsid w:val="00335975"/>
    <w:rsid w:val="00335D02"/>
    <w:rsid w:val="00335D25"/>
    <w:rsid w:val="00335FC7"/>
    <w:rsid w:val="00336074"/>
    <w:rsid w:val="00336589"/>
    <w:rsid w:val="0033691A"/>
    <w:rsid w:val="0033699E"/>
    <w:rsid w:val="003369B2"/>
    <w:rsid w:val="00336DFB"/>
    <w:rsid w:val="00336F51"/>
    <w:rsid w:val="0033768C"/>
    <w:rsid w:val="00337D59"/>
    <w:rsid w:val="00337E55"/>
    <w:rsid w:val="00337F37"/>
    <w:rsid w:val="003403DB"/>
    <w:rsid w:val="003404F0"/>
    <w:rsid w:val="003405A3"/>
    <w:rsid w:val="00340631"/>
    <w:rsid w:val="00340932"/>
    <w:rsid w:val="00340A26"/>
    <w:rsid w:val="00340ECF"/>
    <w:rsid w:val="003411F4"/>
    <w:rsid w:val="00341536"/>
    <w:rsid w:val="0034155F"/>
    <w:rsid w:val="00341737"/>
    <w:rsid w:val="003419BC"/>
    <w:rsid w:val="00341D40"/>
    <w:rsid w:val="00342125"/>
    <w:rsid w:val="00342296"/>
    <w:rsid w:val="00342509"/>
    <w:rsid w:val="0034278C"/>
    <w:rsid w:val="0034292F"/>
    <w:rsid w:val="0034306B"/>
    <w:rsid w:val="003430D4"/>
    <w:rsid w:val="0034352D"/>
    <w:rsid w:val="00343590"/>
    <w:rsid w:val="003435AA"/>
    <w:rsid w:val="0034399C"/>
    <w:rsid w:val="00343D35"/>
    <w:rsid w:val="00343DDA"/>
    <w:rsid w:val="00343F7F"/>
    <w:rsid w:val="00343FDA"/>
    <w:rsid w:val="00344272"/>
    <w:rsid w:val="00344532"/>
    <w:rsid w:val="0034492D"/>
    <w:rsid w:val="00344C75"/>
    <w:rsid w:val="00344C9F"/>
    <w:rsid w:val="00345422"/>
    <w:rsid w:val="003455F5"/>
    <w:rsid w:val="00345BA4"/>
    <w:rsid w:val="00345E25"/>
    <w:rsid w:val="00345ED1"/>
    <w:rsid w:val="003460B3"/>
    <w:rsid w:val="003460F1"/>
    <w:rsid w:val="0034624D"/>
    <w:rsid w:val="0034641A"/>
    <w:rsid w:val="00346548"/>
    <w:rsid w:val="0034669F"/>
    <w:rsid w:val="003466B0"/>
    <w:rsid w:val="00346A39"/>
    <w:rsid w:val="00346C09"/>
    <w:rsid w:val="00346DD9"/>
    <w:rsid w:val="00347816"/>
    <w:rsid w:val="00347A01"/>
    <w:rsid w:val="00347A99"/>
    <w:rsid w:val="00347B3E"/>
    <w:rsid w:val="00347BAE"/>
    <w:rsid w:val="00347F0F"/>
    <w:rsid w:val="003501D6"/>
    <w:rsid w:val="003505F1"/>
    <w:rsid w:val="0035083C"/>
    <w:rsid w:val="003508A7"/>
    <w:rsid w:val="003508BE"/>
    <w:rsid w:val="003510C6"/>
    <w:rsid w:val="0035148E"/>
    <w:rsid w:val="00351492"/>
    <w:rsid w:val="00351777"/>
    <w:rsid w:val="003517B7"/>
    <w:rsid w:val="003519BC"/>
    <w:rsid w:val="003519EA"/>
    <w:rsid w:val="003519FE"/>
    <w:rsid w:val="00351A73"/>
    <w:rsid w:val="00351A7D"/>
    <w:rsid w:val="00351B15"/>
    <w:rsid w:val="00351B85"/>
    <w:rsid w:val="00351D4B"/>
    <w:rsid w:val="00351F00"/>
    <w:rsid w:val="003520D8"/>
    <w:rsid w:val="003522A7"/>
    <w:rsid w:val="003525FF"/>
    <w:rsid w:val="003526D5"/>
    <w:rsid w:val="003529DE"/>
    <w:rsid w:val="00352B9C"/>
    <w:rsid w:val="00352DE5"/>
    <w:rsid w:val="003530E0"/>
    <w:rsid w:val="0035319E"/>
    <w:rsid w:val="0035338E"/>
    <w:rsid w:val="003533B4"/>
    <w:rsid w:val="00353A49"/>
    <w:rsid w:val="00353EE0"/>
    <w:rsid w:val="00353FB8"/>
    <w:rsid w:val="00354247"/>
    <w:rsid w:val="00354266"/>
    <w:rsid w:val="003543DD"/>
    <w:rsid w:val="00354493"/>
    <w:rsid w:val="003545F1"/>
    <w:rsid w:val="00354894"/>
    <w:rsid w:val="003549C4"/>
    <w:rsid w:val="00354AC2"/>
    <w:rsid w:val="00354DF6"/>
    <w:rsid w:val="00354DFE"/>
    <w:rsid w:val="00354E7B"/>
    <w:rsid w:val="0035528F"/>
    <w:rsid w:val="003552C5"/>
    <w:rsid w:val="0035530D"/>
    <w:rsid w:val="003553E8"/>
    <w:rsid w:val="00355466"/>
    <w:rsid w:val="00355743"/>
    <w:rsid w:val="003558E3"/>
    <w:rsid w:val="00355A22"/>
    <w:rsid w:val="00355D71"/>
    <w:rsid w:val="00355E1D"/>
    <w:rsid w:val="003560E4"/>
    <w:rsid w:val="0035649A"/>
    <w:rsid w:val="00356AB4"/>
    <w:rsid w:val="00356C52"/>
    <w:rsid w:val="00356D8F"/>
    <w:rsid w:val="00356DF2"/>
    <w:rsid w:val="00356E99"/>
    <w:rsid w:val="00356F96"/>
    <w:rsid w:val="003571E8"/>
    <w:rsid w:val="003574D9"/>
    <w:rsid w:val="00357CFE"/>
    <w:rsid w:val="00360128"/>
    <w:rsid w:val="0036038F"/>
    <w:rsid w:val="00360466"/>
    <w:rsid w:val="00360537"/>
    <w:rsid w:val="0036053B"/>
    <w:rsid w:val="00360697"/>
    <w:rsid w:val="003607AB"/>
    <w:rsid w:val="003608D7"/>
    <w:rsid w:val="003609C7"/>
    <w:rsid w:val="00360A1E"/>
    <w:rsid w:val="00360EC9"/>
    <w:rsid w:val="00360FAE"/>
    <w:rsid w:val="00360FD4"/>
    <w:rsid w:val="00361081"/>
    <w:rsid w:val="0036111F"/>
    <w:rsid w:val="003612DF"/>
    <w:rsid w:val="00361350"/>
    <w:rsid w:val="00361520"/>
    <w:rsid w:val="00361571"/>
    <w:rsid w:val="003616E7"/>
    <w:rsid w:val="003620A4"/>
    <w:rsid w:val="003624C1"/>
    <w:rsid w:val="00362787"/>
    <w:rsid w:val="0036283F"/>
    <w:rsid w:val="00362931"/>
    <w:rsid w:val="003629B9"/>
    <w:rsid w:val="00362A00"/>
    <w:rsid w:val="00362B0E"/>
    <w:rsid w:val="00362C22"/>
    <w:rsid w:val="00362C33"/>
    <w:rsid w:val="00362F0F"/>
    <w:rsid w:val="00363303"/>
    <w:rsid w:val="0036344E"/>
    <w:rsid w:val="00363525"/>
    <w:rsid w:val="0036360E"/>
    <w:rsid w:val="003639AD"/>
    <w:rsid w:val="00363EB3"/>
    <w:rsid w:val="00363EC6"/>
    <w:rsid w:val="0036411C"/>
    <w:rsid w:val="00364135"/>
    <w:rsid w:val="00364185"/>
    <w:rsid w:val="003641BF"/>
    <w:rsid w:val="0036459C"/>
    <w:rsid w:val="0036469E"/>
    <w:rsid w:val="00364A25"/>
    <w:rsid w:val="00364DCC"/>
    <w:rsid w:val="00364EB7"/>
    <w:rsid w:val="00364EF1"/>
    <w:rsid w:val="00365042"/>
    <w:rsid w:val="003650F2"/>
    <w:rsid w:val="00365237"/>
    <w:rsid w:val="003656A9"/>
    <w:rsid w:val="00365AFC"/>
    <w:rsid w:val="00365B34"/>
    <w:rsid w:val="00365C84"/>
    <w:rsid w:val="003660FA"/>
    <w:rsid w:val="003661F2"/>
    <w:rsid w:val="00366359"/>
    <w:rsid w:val="00366513"/>
    <w:rsid w:val="00366762"/>
    <w:rsid w:val="00366857"/>
    <w:rsid w:val="0036689E"/>
    <w:rsid w:val="00366E6B"/>
    <w:rsid w:val="003672D9"/>
    <w:rsid w:val="00367318"/>
    <w:rsid w:val="00367426"/>
    <w:rsid w:val="0036769A"/>
    <w:rsid w:val="003679E6"/>
    <w:rsid w:val="00367A48"/>
    <w:rsid w:val="00367A95"/>
    <w:rsid w:val="00367A9C"/>
    <w:rsid w:val="00367CD3"/>
    <w:rsid w:val="00367F8D"/>
    <w:rsid w:val="0037014F"/>
    <w:rsid w:val="00370437"/>
    <w:rsid w:val="00370698"/>
    <w:rsid w:val="00370F6B"/>
    <w:rsid w:val="0037107A"/>
    <w:rsid w:val="00371641"/>
    <w:rsid w:val="00371C6A"/>
    <w:rsid w:val="00371C6B"/>
    <w:rsid w:val="00371D62"/>
    <w:rsid w:val="00372031"/>
    <w:rsid w:val="00372185"/>
    <w:rsid w:val="003722EA"/>
    <w:rsid w:val="0037240C"/>
    <w:rsid w:val="00372660"/>
    <w:rsid w:val="00372A00"/>
    <w:rsid w:val="00372ECF"/>
    <w:rsid w:val="003730D7"/>
    <w:rsid w:val="00373171"/>
    <w:rsid w:val="00373852"/>
    <w:rsid w:val="0037385B"/>
    <w:rsid w:val="00373CCD"/>
    <w:rsid w:val="00373D40"/>
    <w:rsid w:val="00373E82"/>
    <w:rsid w:val="00373F67"/>
    <w:rsid w:val="00373F69"/>
    <w:rsid w:val="003740E0"/>
    <w:rsid w:val="00374147"/>
    <w:rsid w:val="0037478E"/>
    <w:rsid w:val="00374AB1"/>
    <w:rsid w:val="00374AF8"/>
    <w:rsid w:val="00374E9B"/>
    <w:rsid w:val="00374E9F"/>
    <w:rsid w:val="003750F1"/>
    <w:rsid w:val="003752B9"/>
    <w:rsid w:val="003755F0"/>
    <w:rsid w:val="0037564F"/>
    <w:rsid w:val="00375797"/>
    <w:rsid w:val="003759D7"/>
    <w:rsid w:val="00375E0D"/>
    <w:rsid w:val="00375FE6"/>
    <w:rsid w:val="00376363"/>
    <w:rsid w:val="003764FD"/>
    <w:rsid w:val="003769AA"/>
    <w:rsid w:val="00376A41"/>
    <w:rsid w:val="00376D4D"/>
    <w:rsid w:val="003775CD"/>
    <w:rsid w:val="0037770A"/>
    <w:rsid w:val="00377D9F"/>
    <w:rsid w:val="00377E59"/>
    <w:rsid w:val="00377F88"/>
    <w:rsid w:val="003800C1"/>
    <w:rsid w:val="00380357"/>
    <w:rsid w:val="0038051F"/>
    <w:rsid w:val="003805CE"/>
    <w:rsid w:val="0038065E"/>
    <w:rsid w:val="0038083F"/>
    <w:rsid w:val="00380881"/>
    <w:rsid w:val="00380BF3"/>
    <w:rsid w:val="00380E27"/>
    <w:rsid w:val="003811DA"/>
    <w:rsid w:val="00381520"/>
    <w:rsid w:val="0038170A"/>
    <w:rsid w:val="00381919"/>
    <w:rsid w:val="00381999"/>
    <w:rsid w:val="00381A07"/>
    <w:rsid w:val="00381B9E"/>
    <w:rsid w:val="00381C5E"/>
    <w:rsid w:val="00382086"/>
    <w:rsid w:val="003824BF"/>
    <w:rsid w:val="0038260B"/>
    <w:rsid w:val="0038279A"/>
    <w:rsid w:val="00382B89"/>
    <w:rsid w:val="00382BA1"/>
    <w:rsid w:val="00382F15"/>
    <w:rsid w:val="00383325"/>
    <w:rsid w:val="003835B1"/>
    <w:rsid w:val="0038364F"/>
    <w:rsid w:val="00383A4A"/>
    <w:rsid w:val="00383CBF"/>
    <w:rsid w:val="00383D1D"/>
    <w:rsid w:val="00383F82"/>
    <w:rsid w:val="00384231"/>
    <w:rsid w:val="00384280"/>
    <w:rsid w:val="00384476"/>
    <w:rsid w:val="00384686"/>
    <w:rsid w:val="00385212"/>
    <w:rsid w:val="0038548F"/>
    <w:rsid w:val="0038554E"/>
    <w:rsid w:val="0038555C"/>
    <w:rsid w:val="003858FE"/>
    <w:rsid w:val="00385D3A"/>
    <w:rsid w:val="00386300"/>
    <w:rsid w:val="00386764"/>
    <w:rsid w:val="003867EC"/>
    <w:rsid w:val="00386811"/>
    <w:rsid w:val="00386DD3"/>
    <w:rsid w:val="0038723B"/>
    <w:rsid w:val="00387378"/>
    <w:rsid w:val="003874B7"/>
    <w:rsid w:val="003877B7"/>
    <w:rsid w:val="0038794A"/>
    <w:rsid w:val="00387AC5"/>
    <w:rsid w:val="00387B96"/>
    <w:rsid w:val="00390102"/>
    <w:rsid w:val="0039012F"/>
    <w:rsid w:val="003902FE"/>
    <w:rsid w:val="003907F6"/>
    <w:rsid w:val="00390893"/>
    <w:rsid w:val="0039095B"/>
    <w:rsid w:val="00390DEC"/>
    <w:rsid w:val="00390F09"/>
    <w:rsid w:val="0039107C"/>
    <w:rsid w:val="0039110C"/>
    <w:rsid w:val="0039123C"/>
    <w:rsid w:val="00391830"/>
    <w:rsid w:val="00391A19"/>
    <w:rsid w:val="00391C7C"/>
    <w:rsid w:val="00391D7D"/>
    <w:rsid w:val="003922B7"/>
    <w:rsid w:val="0039255B"/>
    <w:rsid w:val="00392CB6"/>
    <w:rsid w:val="00392DA7"/>
    <w:rsid w:val="00392EE0"/>
    <w:rsid w:val="003932B6"/>
    <w:rsid w:val="00393317"/>
    <w:rsid w:val="003933B8"/>
    <w:rsid w:val="003934A8"/>
    <w:rsid w:val="003934B5"/>
    <w:rsid w:val="00393A56"/>
    <w:rsid w:val="00393BFC"/>
    <w:rsid w:val="00393D14"/>
    <w:rsid w:val="0039406E"/>
    <w:rsid w:val="0039428B"/>
    <w:rsid w:val="0039476D"/>
    <w:rsid w:val="003948F3"/>
    <w:rsid w:val="00394A0B"/>
    <w:rsid w:val="00394A11"/>
    <w:rsid w:val="00395080"/>
    <w:rsid w:val="003951B6"/>
    <w:rsid w:val="00395273"/>
    <w:rsid w:val="003952FD"/>
    <w:rsid w:val="0039552A"/>
    <w:rsid w:val="0039568B"/>
    <w:rsid w:val="00395713"/>
    <w:rsid w:val="0039576F"/>
    <w:rsid w:val="00395C60"/>
    <w:rsid w:val="003960E5"/>
    <w:rsid w:val="00396140"/>
    <w:rsid w:val="00396433"/>
    <w:rsid w:val="003964D1"/>
    <w:rsid w:val="00396894"/>
    <w:rsid w:val="00396A08"/>
    <w:rsid w:val="00396A5D"/>
    <w:rsid w:val="00396D43"/>
    <w:rsid w:val="003971EA"/>
    <w:rsid w:val="00397718"/>
    <w:rsid w:val="0039799B"/>
    <w:rsid w:val="00397CD9"/>
    <w:rsid w:val="003A0028"/>
    <w:rsid w:val="003A0190"/>
    <w:rsid w:val="003A06F5"/>
    <w:rsid w:val="003A08CF"/>
    <w:rsid w:val="003A0DC8"/>
    <w:rsid w:val="003A10CC"/>
    <w:rsid w:val="003A14A1"/>
    <w:rsid w:val="003A1651"/>
    <w:rsid w:val="003A16B8"/>
    <w:rsid w:val="003A19C7"/>
    <w:rsid w:val="003A1BE2"/>
    <w:rsid w:val="003A1C23"/>
    <w:rsid w:val="003A1C51"/>
    <w:rsid w:val="003A1E65"/>
    <w:rsid w:val="003A1F4B"/>
    <w:rsid w:val="003A1FB8"/>
    <w:rsid w:val="003A22BB"/>
    <w:rsid w:val="003A23E1"/>
    <w:rsid w:val="003A259C"/>
    <w:rsid w:val="003A25AF"/>
    <w:rsid w:val="003A25E4"/>
    <w:rsid w:val="003A2811"/>
    <w:rsid w:val="003A2939"/>
    <w:rsid w:val="003A29F7"/>
    <w:rsid w:val="003A2B67"/>
    <w:rsid w:val="003A2CA8"/>
    <w:rsid w:val="003A2D86"/>
    <w:rsid w:val="003A2D8D"/>
    <w:rsid w:val="003A30FE"/>
    <w:rsid w:val="003A37B0"/>
    <w:rsid w:val="003A3814"/>
    <w:rsid w:val="003A38BB"/>
    <w:rsid w:val="003A3E69"/>
    <w:rsid w:val="003A4265"/>
    <w:rsid w:val="003A46C1"/>
    <w:rsid w:val="003A49BB"/>
    <w:rsid w:val="003A4B41"/>
    <w:rsid w:val="003A4C8D"/>
    <w:rsid w:val="003A557E"/>
    <w:rsid w:val="003A5994"/>
    <w:rsid w:val="003A6325"/>
    <w:rsid w:val="003A6374"/>
    <w:rsid w:val="003A6426"/>
    <w:rsid w:val="003A64A3"/>
    <w:rsid w:val="003A67D6"/>
    <w:rsid w:val="003A69D9"/>
    <w:rsid w:val="003A6A7A"/>
    <w:rsid w:val="003A6D4E"/>
    <w:rsid w:val="003A6D7E"/>
    <w:rsid w:val="003A7130"/>
    <w:rsid w:val="003A7379"/>
    <w:rsid w:val="003A764E"/>
    <w:rsid w:val="003A7996"/>
    <w:rsid w:val="003A7A1D"/>
    <w:rsid w:val="003A7E73"/>
    <w:rsid w:val="003B01EC"/>
    <w:rsid w:val="003B01F0"/>
    <w:rsid w:val="003B029C"/>
    <w:rsid w:val="003B0514"/>
    <w:rsid w:val="003B0CCF"/>
    <w:rsid w:val="003B10D1"/>
    <w:rsid w:val="003B1175"/>
    <w:rsid w:val="003B1477"/>
    <w:rsid w:val="003B14ED"/>
    <w:rsid w:val="003B14F9"/>
    <w:rsid w:val="003B1A17"/>
    <w:rsid w:val="003B1B67"/>
    <w:rsid w:val="003B1B95"/>
    <w:rsid w:val="003B1CF3"/>
    <w:rsid w:val="003B1DAA"/>
    <w:rsid w:val="003B1F7E"/>
    <w:rsid w:val="003B21B5"/>
    <w:rsid w:val="003B256C"/>
    <w:rsid w:val="003B264D"/>
    <w:rsid w:val="003B2917"/>
    <w:rsid w:val="003B29A7"/>
    <w:rsid w:val="003B29D8"/>
    <w:rsid w:val="003B32B0"/>
    <w:rsid w:val="003B32C4"/>
    <w:rsid w:val="003B3361"/>
    <w:rsid w:val="003B36A6"/>
    <w:rsid w:val="003B39DF"/>
    <w:rsid w:val="003B3A57"/>
    <w:rsid w:val="003B3D1C"/>
    <w:rsid w:val="003B3DF7"/>
    <w:rsid w:val="003B416D"/>
    <w:rsid w:val="003B417A"/>
    <w:rsid w:val="003B4622"/>
    <w:rsid w:val="003B469B"/>
    <w:rsid w:val="003B46D0"/>
    <w:rsid w:val="003B4803"/>
    <w:rsid w:val="003B4970"/>
    <w:rsid w:val="003B4AC3"/>
    <w:rsid w:val="003B4B44"/>
    <w:rsid w:val="003B4B90"/>
    <w:rsid w:val="003B4CD9"/>
    <w:rsid w:val="003B5123"/>
    <w:rsid w:val="003B5340"/>
    <w:rsid w:val="003B5860"/>
    <w:rsid w:val="003B5A99"/>
    <w:rsid w:val="003B5AEE"/>
    <w:rsid w:val="003B5BF1"/>
    <w:rsid w:val="003B5C77"/>
    <w:rsid w:val="003B5DF1"/>
    <w:rsid w:val="003B61BA"/>
    <w:rsid w:val="003B6541"/>
    <w:rsid w:val="003B68D0"/>
    <w:rsid w:val="003B68E9"/>
    <w:rsid w:val="003B6A98"/>
    <w:rsid w:val="003B6AD0"/>
    <w:rsid w:val="003B6E0A"/>
    <w:rsid w:val="003B710D"/>
    <w:rsid w:val="003B7178"/>
    <w:rsid w:val="003B7AAA"/>
    <w:rsid w:val="003B7F85"/>
    <w:rsid w:val="003C00C6"/>
    <w:rsid w:val="003C023D"/>
    <w:rsid w:val="003C0716"/>
    <w:rsid w:val="003C07A7"/>
    <w:rsid w:val="003C0B9F"/>
    <w:rsid w:val="003C0CFC"/>
    <w:rsid w:val="003C0D2C"/>
    <w:rsid w:val="003C15E6"/>
    <w:rsid w:val="003C160C"/>
    <w:rsid w:val="003C16DA"/>
    <w:rsid w:val="003C18A4"/>
    <w:rsid w:val="003C1F52"/>
    <w:rsid w:val="003C220B"/>
    <w:rsid w:val="003C22A3"/>
    <w:rsid w:val="003C2476"/>
    <w:rsid w:val="003C24A7"/>
    <w:rsid w:val="003C2C72"/>
    <w:rsid w:val="003C2C8C"/>
    <w:rsid w:val="003C2D1D"/>
    <w:rsid w:val="003C307F"/>
    <w:rsid w:val="003C31D8"/>
    <w:rsid w:val="003C32AE"/>
    <w:rsid w:val="003C33D6"/>
    <w:rsid w:val="003C376E"/>
    <w:rsid w:val="003C3BE9"/>
    <w:rsid w:val="003C3DDD"/>
    <w:rsid w:val="003C3E1C"/>
    <w:rsid w:val="003C3E4D"/>
    <w:rsid w:val="003C3E76"/>
    <w:rsid w:val="003C3F72"/>
    <w:rsid w:val="003C42BA"/>
    <w:rsid w:val="003C4615"/>
    <w:rsid w:val="003C4BF6"/>
    <w:rsid w:val="003C4DC1"/>
    <w:rsid w:val="003C5244"/>
    <w:rsid w:val="003C561F"/>
    <w:rsid w:val="003C58C9"/>
    <w:rsid w:val="003C5AE6"/>
    <w:rsid w:val="003C5C05"/>
    <w:rsid w:val="003C5E9B"/>
    <w:rsid w:val="003C63F1"/>
    <w:rsid w:val="003C6592"/>
    <w:rsid w:val="003C6A3F"/>
    <w:rsid w:val="003C6D3B"/>
    <w:rsid w:val="003C6F49"/>
    <w:rsid w:val="003C701A"/>
    <w:rsid w:val="003C7513"/>
    <w:rsid w:val="003C767A"/>
    <w:rsid w:val="003C77AA"/>
    <w:rsid w:val="003C785C"/>
    <w:rsid w:val="003C787B"/>
    <w:rsid w:val="003C7936"/>
    <w:rsid w:val="003C7946"/>
    <w:rsid w:val="003C7A08"/>
    <w:rsid w:val="003C7C0F"/>
    <w:rsid w:val="003C7CF5"/>
    <w:rsid w:val="003C7F9D"/>
    <w:rsid w:val="003D02BF"/>
    <w:rsid w:val="003D065F"/>
    <w:rsid w:val="003D06C9"/>
    <w:rsid w:val="003D07DF"/>
    <w:rsid w:val="003D08F1"/>
    <w:rsid w:val="003D098C"/>
    <w:rsid w:val="003D0A48"/>
    <w:rsid w:val="003D0A88"/>
    <w:rsid w:val="003D0A9D"/>
    <w:rsid w:val="003D10E7"/>
    <w:rsid w:val="003D12C9"/>
    <w:rsid w:val="003D13A8"/>
    <w:rsid w:val="003D1576"/>
    <w:rsid w:val="003D15DD"/>
    <w:rsid w:val="003D16AB"/>
    <w:rsid w:val="003D16D6"/>
    <w:rsid w:val="003D17EE"/>
    <w:rsid w:val="003D1B15"/>
    <w:rsid w:val="003D1D8D"/>
    <w:rsid w:val="003D1E6B"/>
    <w:rsid w:val="003D1F26"/>
    <w:rsid w:val="003D1F9F"/>
    <w:rsid w:val="003D1FE0"/>
    <w:rsid w:val="003D2382"/>
    <w:rsid w:val="003D2594"/>
    <w:rsid w:val="003D2658"/>
    <w:rsid w:val="003D26D7"/>
    <w:rsid w:val="003D2851"/>
    <w:rsid w:val="003D2861"/>
    <w:rsid w:val="003D2A95"/>
    <w:rsid w:val="003D2B8C"/>
    <w:rsid w:val="003D2BBD"/>
    <w:rsid w:val="003D2CE9"/>
    <w:rsid w:val="003D2FA5"/>
    <w:rsid w:val="003D3244"/>
    <w:rsid w:val="003D32CB"/>
    <w:rsid w:val="003D3360"/>
    <w:rsid w:val="003D368C"/>
    <w:rsid w:val="003D3873"/>
    <w:rsid w:val="003D38A2"/>
    <w:rsid w:val="003D3969"/>
    <w:rsid w:val="003D3C64"/>
    <w:rsid w:val="003D3D68"/>
    <w:rsid w:val="003D442B"/>
    <w:rsid w:val="003D4AC6"/>
    <w:rsid w:val="003D4CF8"/>
    <w:rsid w:val="003D50F4"/>
    <w:rsid w:val="003D51DB"/>
    <w:rsid w:val="003D5477"/>
    <w:rsid w:val="003D5621"/>
    <w:rsid w:val="003D591E"/>
    <w:rsid w:val="003D5AC1"/>
    <w:rsid w:val="003D5DBF"/>
    <w:rsid w:val="003D5EE2"/>
    <w:rsid w:val="003D6217"/>
    <w:rsid w:val="003D6275"/>
    <w:rsid w:val="003D6432"/>
    <w:rsid w:val="003D65D7"/>
    <w:rsid w:val="003D65E1"/>
    <w:rsid w:val="003D6885"/>
    <w:rsid w:val="003D69AA"/>
    <w:rsid w:val="003D69B4"/>
    <w:rsid w:val="003D6D0B"/>
    <w:rsid w:val="003D6F0F"/>
    <w:rsid w:val="003D7248"/>
    <w:rsid w:val="003D740E"/>
    <w:rsid w:val="003D74DA"/>
    <w:rsid w:val="003D759A"/>
    <w:rsid w:val="003D7C0E"/>
    <w:rsid w:val="003D7D31"/>
    <w:rsid w:val="003D7EB5"/>
    <w:rsid w:val="003D7F82"/>
    <w:rsid w:val="003D7FBA"/>
    <w:rsid w:val="003E0002"/>
    <w:rsid w:val="003E00B2"/>
    <w:rsid w:val="003E02A0"/>
    <w:rsid w:val="003E0358"/>
    <w:rsid w:val="003E036B"/>
    <w:rsid w:val="003E0CFA"/>
    <w:rsid w:val="003E137F"/>
    <w:rsid w:val="003E144D"/>
    <w:rsid w:val="003E15CB"/>
    <w:rsid w:val="003E1844"/>
    <w:rsid w:val="003E18DC"/>
    <w:rsid w:val="003E1926"/>
    <w:rsid w:val="003E19BC"/>
    <w:rsid w:val="003E1ABD"/>
    <w:rsid w:val="003E1B03"/>
    <w:rsid w:val="003E1DAC"/>
    <w:rsid w:val="003E1FD8"/>
    <w:rsid w:val="003E22E1"/>
    <w:rsid w:val="003E23F1"/>
    <w:rsid w:val="003E24B4"/>
    <w:rsid w:val="003E24DA"/>
    <w:rsid w:val="003E29E2"/>
    <w:rsid w:val="003E2AAA"/>
    <w:rsid w:val="003E2B18"/>
    <w:rsid w:val="003E2BAA"/>
    <w:rsid w:val="003E2C70"/>
    <w:rsid w:val="003E374A"/>
    <w:rsid w:val="003E39DE"/>
    <w:rsid w:val="003E3A41"/>
    <w:rsid w:val="003E3E11"/>
    <w:rsid w:val="003E3E4D"/>
    <w:rsid w:val="003E3F0D"/>
    <w:rsid w:val="003E4BCE"/>
    <w:rsid w:val="003E4C06"/>
    <w:rsid w:val="003E4F83"/>
    <w:rsid w:val="003E51A6"/>
    <w:rsid w:val="003E58A1"/>
    <w:rsid w:val="003E5902"/>
    <w:rsid w:val="003E592C"/>
    <w:rsid w:val="003E5B77"/>
    <w:rsid w:val="003E5D3F"/>
    <w:rsid w:val="003E6331"/>
    <w:rsid w:val="003E6627"/>
    <w:rsid w:val="003E674F"/>
    <w:rsid w:val="003E683D"/>
    <w:rsid w:val="003E6865"/>
    <w:rsid w:val="003E68A2"/>
    <w:rsid w:val="003E6A42"/>
    <w:rsid w:val="003E6DF5"/>
    <w:rsid w:val="003E6EEA"/>
    <w:rsid w:val="003E707E"/>
    <w:rsid w:val="003E724E"/>
    <w:rsid w:val="003E7BFF"/>
    <w:rsid w:val="003F0382"/>
    <w:rsid w:val="003F04AA"/>
    <w:rsid w:val="003F063B"/>
    <w:rsid w:val="003F06ED"/>
    <w:rsid w:val="003F0AD2"/>
    <w:rsid w:val="003F0D05"/>
    <w:rsid w:val="003F0EBE"/>
    <w:rsid w:val="003F1070"/>
    <w:rsid w:val="003F1298"/>
    <w:rsid w:val="003F14A3"/>
    <w:rsid w:val="003F1553"/>
    <w:rsid w:val="003F156B"/>
    <w:rsid w:val="003F16E2"/>
    <w:rsid w:val="003F18FB"/>
    <w:rsid w:val="003F1F67"/>
    <w:rsid w:val="003F1FBB"/>
    <w:rsid w:val="003F2189"/>
    <w:rsid w:val="003F2240"/>
    <w:rsid w:val="003F245F"/>
    <w:rsid w:val="003F27BF"/>
    <w:rsid w:val="003F2971"/>
    <w:rsid w:val="003F2A0C"/>
    <w:rsid w:val="003F2C1B"/>
    <w:rsid w:val="003F2C1C"/>
    <w:rsid w:val="003F2DD7"/>
    <w:rsid w:val="003F2DFD"/>
    <w:rsid w:val="003F2FBC"/>
    <w:rsid w:val="003F3012"/>
    <w:rsid w:val="003F314A"/>
    <w:rsid w:val="003F3162"/>
    <w:rsid w:val="003F3669"/>
    <w:rsid w:val="003F380D"/>
    <w:rsid w:val="003F3954"/>
    <w:rsid w:val="003F3C10"/>
    <w:rsid w:val="003F3C77"/>
    <w:rsid w:val="003F3E6F"/>
    <w:rsid w:val="003F40FB"/>
    <w:rsid w:val="003F4832"/>
    <w:rsid w:val="003F4E69"/>
    <w:rsid w:val="003F5544"/>
    <w:rsid w:val="003F5877"/>
    <w:rsid w:val="003F58F8"/>
    <w:rsid w:val="003F5B0F"/>
    <w:rsid w:val="003F5C9F"/>
    <w:rsid w:val="003F5CD7"/>
    <w:rsid w:val="003F5F1F"/>
    <w:rsid w:val="003F6410"/>
    <w:rsid w:val="003F6954"/>
    <w:rsid w:val="003F6B0C"/>
    <w:rsid w:val="003F6B1D"/>
    <w:rsid w:val="003F6B34"/>
    <w:rsid w:val="003F6C61"/>
    <w:rsid w:val="003F6F9C"/>
    <w:rsid w:val="003F7194"/>
    <w:rsid w:val="003F74A8"/>
    <w:rsid w:val="003F75CC"/>
    <w:rsid w:val="003F7732"/>
    <w:rsid w:val="003F7797"/>
    <w:rsid w:val="003F7A82"/>
    <w:rsid w:val="003F7D91"/>
    <w:rsid w:val="003F7DDC"/>
    <w:rsid w:val="003F7E35"/>
    <w:rsid w:val="004009B2"/>
    <w:rsid w:val="00400AD8"/>
    <w:rsid w:val="0040121B"/>
    <w:rsid w:val="0040140C"/>
    <w:rsid w:val="00401432"/>
    <w:rsid w:val="0040146E"/>
    <w:rsid w:val="004015E6"/>
    <w:rsid w:val="00401D69"/>
    <w:rsid w:val="004023A6"/>
    <w:rsid w:val="00402549"/>
    <w:rsid w:val="004028F1"/>
    <w:rsid w:val="004029B6"/>
    <w:rsid w:val="00402A38"/>
    <w:rsid w:val="00402E40"/>
    <w:rsid w:val="00402E50"/>
    <w:rsid w:val="00402EC5"/>
    <w:rsid w:val="00403218"/>
    <w:rsid w:val="004033DB"/>
    <w:rsid w:val="00403B81"/>
    <w:rsid w:val="00403D24"/>
    <w:rsid w:val="00403D26"/>
    <w:rsid w:val="00403D83"/>
    <w:rsid w:val="00403E67"/>
    <w:rsid w:val="00403EF8"/>
    <w:rsid w:val="0040400A"/>
    <w:rsid w:val="00404A4D"/>
    <w:rsid w:val="0040564B"/>
    <w:rsid w:val="004057B6"/>
    <w:rsid w:val="00405AD3"/>
    <w:rsid w:val="00405AE6"/>
    <w:rsid w:val="00405DD0"/>
    <w:rsid w:val="00405F4B"/>
    <w:rsid w:val="00405F94"/>
    <w:rsid w:val="00406000"/>
    <w:rsid w:val="00406163"/>
    <w:rsid w:val="004061DE"/>
    <w:rsid w:val="00406260"/>
    <w:rsid w:val="00406382"/>
    <w:rsid w:val="004067AA"/>
    <w:rsid w:val="00406AE6"/>
    <w:rsid w:val="00406CA9"/>
    <w:rsid w:val="00406D4D"/>
    <w:rsid w:val="00406E2E"/>
    <w:rsid w:val="00406E76"/>
    <w:rsid w:val="004076AB"/>
    <w:rsid w:val="00407745"/>
    <w:rsid w:val="0040788F"/>
    <w:rsid w:val="00407A59"/>
    <w:rsid w:val="00407A74"/>
    <w:rsid w:val="00407A8D"/>
    <w:rsid w:val="00407C3A"/>
    <w:rsid w:val="00407CFA"/>
    <w:rsid w:val="00407F5B"/>
    <w:rsid w:val="00410033"/>
    <w:rsid w:val="00410285"/>
    <w:rsid w:val="00410612"/>
    <w:rsid w:val="00410684"/>
    <w:rsid w:val="00410970"/>
    <w:rsid w:val="00410A05"/>
    <w:rsid w:val="00410A90"/>
    <w:rsid w:val="00410B13"/>
    <w:rsid w:val="00410EB1"/>
    <w:rsid w:val="004110D0"/>
    <w:rsid w:val="004116F3"/>
    <w:rsid w:val="004118B9"/>
    <w:rsid w:val="00411BFA"/>
    <w:rsid w:val="00411C9A"/>
    <w:rsid w:val="00412034"/>
    <w:rsid w:val="0041220C"/>
    <w:rsid w:val="004122E9"/>
    <w:rsid w:val="00412347"/>
    <w:rsid w:val="004126BF"/>
    <w:rsid w:val="00412818"/>
    <w:rsid w:val="00412C6D"/>
    <w:rsid w:val="00412CD9"/>
    <w:rsid w:val="00413121"/>
    <w:rsid w:val="00413247"/>
    <w:rsid w:val="00413318"/>
    <w:rsid w:val="004139F8"/>
    <w:rsid w:val="00413AD0"/>
    <w:rsid w:val="00413FF4"/>
    <w:rsid w:val="004140C3"/>
    <w:rsid w:val="00414279"/>
    <w:rsid w:val="004143CA"/>
    <w:rsid w:val="00414623"/>
    <w:rsid w:val="0041467A"/>
    <w:rsid w:val="00414924"/>
    <w:rsid w:val="00414A17"/>
    <w:rsid w:val="00414BC6"/>
    <w:rsid w:val="00414FBD"/>
    <w:rsid w:val="0041553C"/>
    <w:rsid w:val="004155EE"/>
    <w:rsid w:val="004156AA"/>
    <w:rsid w:val="004157A4"/>
    <w:rsid w:val="004157B1"/>
    <w:rsid w:val="004157EA"/>
    <w:rsid w:val="00415B69"/>
    <w:rsid w:val="00415BF1"/>
    <w:rsid w:val="00415D2F"/>
    <w:rsid w:val="00415E60"/>
    <w:rsid w:val="004160C4"/>
    <w:rsid w:val="004161EE"/>
    <w:rsid w:val="00416227"/>
    <w:rsid w:val="00416268"/>
    <w:rsid w:val="004162FE"/>
    <w:rsid w:val="0041653C"/>
    <w:rsid w:val="004165E6"/>
    <w:rsid w:val="0041670D"/>
    <w:rsid w:val="00416BBB"/>
    <w:rsid w:val="00416BBE"/>
    <w:rsid w:val="00416C1D"/>
    <w:rsid w:val="00416F8A"/>
    <w:rsid w:val="0041707B"/>
    <w:rsid w:val="0041731D"/>
    <w:rsid w:val="00417A46"/>
    <w:rsid w:val="004203A8"/>
    <w:rsid w:val="0042048C"/>
    <w:rsid w:val="004205F6"/>
    <w:rsid w:val="0042091E"/>
    <w:rsid w:val="00420B73"/>
    <w:rsid w:val="004219EF"/>
    <w:rsid w:val="00421E77"/>
    <w:rsid w:val="00422127"/>
    <w:rsid w:val="004222D7"/>
    <w:rsid w:val="00422518"/>
    <w:rsid w:val="0042256B"/>
    <w:rsid w:val="00422965"/>
    <w:rsid w:val="00422C3B"/>
    <w:rsid w:val="00422D10"/>
    <w:rsid w:val="00422F47"/>
    <w:rsid w:val="0042305D"/>
    <w:rsid w:val="004231CB"/>
    <w:rsid w:val="004232C6"/>
    <w:rsid w:val="004235E1"/>
    <w:rsid w:val="00423E11"/>
    <w:rsid w:val="00423F0D"/>
    <w:rsid w:val="00423F3E"/>
    <w:rsid w:val="00423FB5"/>
    <w:rsid w:val="00424043"/>
    <w:rsid w:val="004241A3"/>
    <w:rsid w:val="00424352"/>
    <w:rsid w:val="004245D5"/>
    <w:rsid w:val="0042464D"/>
    <w:rsid w:val="00424878"/>
    <w:rsid w:val="004249BF"/>
    <w:rsid w:val="00424A50"/>
    <w:rsid w:val="00424B34"/>
    <w:rsid w:val="00424D1B"/>
    <w:rsid w:val="00424D7C"/>
    <w:rsid w:val="00424F2F"/>
    <w:rsid w:val="00425018"/>
    <w:rsid w:val="00425154"/>
    <w:rsid w:val="004253C1"/>
    <w:rsid w:val="0042547C"/>
    <w:rsid w:val="00425563"/>
    <w:rsid w:val="004256E2"/>
    <w:rsid w:val="00425AF1"/>
    <w:rsid w:val="00425BCB"/>
    <w:rsid w:val="00425D25"/>
    <w:rsid w:val="00425E70"/>
    <w:rsid w:val="00425EE0"/>
    <w:rsid w:val="00425F22"/>
    <w:rsid w:val="00425FA5"/>
    <w:rsid w:val="0042612D"/>
    <w:rsid w:val="004262B3"/>
    <w:rsid w:val="00426331"/>
    <w:rsid w:val="00426621"/>
    <w:rsid w:val="00426704"/>
    <w:rsid w:val="00426799"/>
    <w:rsid w:val="0042687D"/>
    <w:rsid w:val="0042696F"/>
    <w:rsid w:val="00426B6E"/>
    <w:rsid w:val="00426D25"/>
    <w:rsid w:val="00426E3F"/>
    <w:rsid w:val="00426EB0"/>
    <w:rsid w:val="004270FA"/>
    <w:rsid w:val="004272F5"/>
    <w:rsid w:val="00427397"/>
    <w:rsid w:val="004273DC"/>
    <w:rsid w:val="0042765C"/>
    <w:rsid w:val="004277E2"/>
    <w:rsid w:val="004279DE"/>
    <w:rsid w:val="00427A64"/>
    <w:rsid w:val="00427ACF"/>
    <w:rsid w:val="00427B03"/>
    <w:rsid w:val="00427B25"/>
    <w:rsid w:val="004300C4"/>
    <w:rsid w:val="0043017D"/>
    <w:rsid w:val="0043035F"/>
    <w:rsid w:val="00430482"/>
    <w:rsid w:val="0043057F"/>
    <w:rsid w:val="00430610"/>
    <w:rsid w:val="00430D80"/>
    <w:rsid w:val="00430F2B"/>
    <w:rsid w:val="00431201"/>
    <w:rsid w:val="004314C1"/>
    <w:rsid w:val="00431716"/>
    <w:rsid w:val="00431872"/>
    <w:rsid w:val="0043197A"/>
    <w:rsid w:val="004319DB"/>
    <w:rsid w:val="00431D01"/>
    <w:rsid w:val="00432092"/>
    <w:rsid w:val="0043227D"/>
    <w:rsid w:val="004322AA"/>
    <w:rsid w:val="0043239C"/>
    <w:rsid w:val="004323C6"/>
    <w:rsid w:val="0043273E"/>
    <w:rsid w:val="00432A85"/>
    <w:rsid w:val="00432E98"/>
    <w:rsid w:val="00432EFE"/>
    <w:rsid w:val="0043334F"/>
    <w:rsid w:val="0043382D"/>
    <w:rsid w:val="0043384F"/>
    <w:rsid w:val="00433A71"/>
    <w:rsid w:val="00433AF3"/>
    <w:rsid w:val="00433BB1"/>
    <w:rsid w:val="00433CF7"/>
    <w:rsid w:val="00433ED3"/>
    <w:rsid w:val="0043478C"/>
    <w:rsid w:val="004347C6"/>
    <w:rsid w:val="00434853"/>
    <w:rsid w:val="00434BC1"/>
    <w:rsid w:val="00434CB3"/>
    <w:rsid w:val="00434D89"/>
    <w:rsid w:val="004354DC"/>
    <w:rsid w:val="004357A4"/>
    <w:rsid w:val="00435842"/>
    <w:rsid w:val="004359B4"/>
    <w:rsid w:val="00435C5D"/>
    <w:rsid w:val="00435D6F"/>
    <w:rsid w:val="00435FEB"/>
    <w:rsid w:val="00436235"/>
    <w:rsid w:val="00436363"/>
    <w:rsid w:val="004365C3"/>
    <w:rsid w:val="0043664B"/>
    <w:rsid w:val="0043689E"/>
    <w:rsid w:val="00436EA5"/>
    <w:rsid w:val="00436F5C"/>
    <w:rsid w:val="004370F8"/>
    <w:rsid w:val="00437274"/>
    <w:rsid w:val="0043749C"/>
    <w:rsid w:val="00437855"/>
    <w:rsid w:val="00437ABE"/>
    <w:rsid w:val="00437B94"/>
    <w:rsid w:val="0044018F"/>
    <w:rsid w:val="0044043C"/>
    <w:rsid w:val="00440767"/>
    <w:rsid w:val="00440A08"/>
    <w:rsid w:val="00441500"/>
    <w:rsid w:val="00441842"/>
    <w:rsid w:val="00441A48"/>
    <w:rsid w:val="00441D37"/>
    <w:rsid w:val="004421B5"/>
    <w:rsid w:val="004421FD"/>
    <w:rsid w:val="0044229D"/>
    <w:rsid w:val="00442301"/>
    <w:rsid w:val="004423EE"/>
    <w:rsid w:val="00442727"/>
    <w:rsid w:val="00442734"/>
    <w:rsid w:val="004427ED"/>
    <w:rsid w:val="00442926"/>
    <w:rsid w:val="00442992"/>
    <w:rsid w:val="00442E45"/>
    <w:rsid w:val="0044304E"/>
    <w:rsid w:val="0044329B"/>
    <w:rsid w:val="0044344A"/>
    <w:rsid w:val="004436C7"/>
    <w:rsid w:val="00443797"/>
    <w:rsid w:val="00443C03"/>
    <w:rsid w:val="004442F2"/>
    <w:rsid w:val="004442F7"/>
    <w:rsid w:val="00444510"/>
    <w:rsid w:val="004447F9"/>
    <w:rsid w:val="00444936"/>
    <w:rsid w:val="00444979"/>
    <w:rsid w:val="00444DE9"/>
    <w:rsid w:val="00444DF7"/>
    <w:rsid w:val="00444E00"/>
    <w:rsid w:val="00444E95"/>
    <w:rsid w:val="00444F1B"/>
    <w:rsid w:val="00444FBF"/>
    <w:rsid w:val="004457B2"/>
    <w:rsid w:val="00445811"/>
    <w:rsid w:val="00445968"/>
    <w:rsid w:val="00445ADF"/>
    <w:rsid w:val="00445BB6"/>
    <w:rsid w:val="00445C1D"/>
    <w:rsid w:val="00446024"/>
    <w:rsid w:val="00446293"/>
    <w:rsid w:val="00446715"/>
    <w:rsid w:val="00446859"/>
    <w:rsid w:val="004468E7"/>
    <w:rsid w:val="00446AED"/>
    <w:rsid w:val="00446B32"/>
    <w:rsid w:val="00446C24"/>
    <w:rsid w:val="004471EF"/>
    <w:rsid w:val="0044738B"/>
    <w:rsid w:val="00447754"/>
    <w:rsid w:val="00447DA3"/>
    <w:rsid w:val="00447E08"/>
    <w:rsid w:val="00447FD0"/>
    <w:rsid w:val="004500E8"/>
    <w:rsid w:val="004502CA"/>
    <w:rsid w:val="0045031D"/>
    <w:rsid w:val="00450897"/>
    <w:rsid w:val="00450B3C"/>
    <w:rsid w:val="00450B72"/>
    <w:rsid w:val="00450E9A"/>
    <w:rsid w:val="00450EEC"/>
    <w:rsid w:val="00450F86"/>
    <w:rsid w:val="004512F5"/>
    <w:rsid w:val="00451316"/>
    <w:rsid w:val="004514FC"/>
    <w:rsid w:val="0045168E"/>
    <w:rsid w:val="004517F2"/>
    <w:rsid w:val="00451869"/>
    <w:rsid w:val="00451FF3"/>
    <w:rsid w:val="004521FE"/>
    <w:rsid w:val="00452352"/>
    <w:rsid w:val="004525D4"/>
    <w:rsid w:val="0045276B"/>
    <w:rsid w:val="00452A87"/>
    <w:rsid w:val="00452E4B"/>
    <w:rsid w:val="00452FF7"/>
    <w:rsid w:val="00453019"/>
    <w:rsid w:val="004532F2"/>
    <w:rsid w:val="004533CF"/>
    <w:rsid w:val="0045363C"/>
    <w:rsid w:val="00453944"/>
    <w:rsid w:val="004539DD"/>
    <w:rsid w:val="004542BB"/>
    <w:rsid w:val="004544F9"/>
    <w:rsid w:val="004549B4"/>
    <w:rsid w:val="00454D9F"/>
    <w:rsid w:val="00454F1A"/>
    <w:rsid w:val="0045520F"/>
    <w:rsid w:val="00455255"/>
    <w:rsid w:val="00455271"/>
    <w:rsid w:val="004552C3"/>
    <w:rsid w:val="004552E3"/>
    <w:rsid w:val="0045536F"/>
    <w:rsid w:val="00455415"/>
    <w:rsid w:val="0045565D"/>
    <w:rsid w:val="00455C19"/>
    <w:rsid w:val="00455C52"/>
    <w:rsid w:val="00455D63"/>
    <w:rsid w:val="00455EE8"/>
    <w:rsid w:val="00455FB3"/>
    <w:rsid w:val="004568A6"/>
    <w:rsid w:val="004568D9"/>
    <w:rsid w:val="00456973"/>
    <w:rsid w:val="00456CC9"/>
    <w:rsid w:val="00456D0A"/>
    <w:rsid w:val="00456EF4"/>
    <w:rsid w:val="00457231"/>
    <w:rsid w:val="00457258"/>
    <w:rsid w:val="0045725C"/>
    <w:rsid w:val="00457275"/>
    <w:rsid w:val="00457406"/>
    <w:rsid w:val="004574AB"/>
    <w:rsid w:val="004574D1"/>
    <w:rsid w:val="00457650"/>
    <w:rsid w:val="004578BB"/>
    <w:rsid w:val="00457BC9"/>
    <w:rsid w:val="00457E0A"/>
    <w:rsid w:val="00457F15"/>
    <w:rsid w:val="004600EC"/>
    <w:rsid w:val="004601CF"/>
    <w:rsid w:val="004604D8"/>
    <w:rsid w:val="0046055B"/>
    <w:rsid w:val="004605D3"/>
    <w:rsid w:val="00460833"/>
    <w:rsid w:val="00460854"/>
    <w:rsid w:val="0046095A"/>
    <w:rsid w:val="00460AF5"/>
    <w:rsid w:val="00460D6E"/>
    <w:rsid w:val="00460EDB"/>
    <w:rsid w:val="00460FFB"/>
    <w:rsid w:val="00461039"/>
    <w:rsid w:val="0046110D"/>
    <w:rsid w:val="004614FF"/>
    <w:rsid w:val="00461630"/>
    <w:rsid w:val="004616C2"/>
    <w:rsid w:val="00461BAC"/>
    <w:rsid w:val="00461DE5"/>
    <w:rsid w:val="00461E97"/>
    <w:rsid w:val="00461F6C"/>
    <w:rsid w:val="00461FDC"/>
    <w:rsid w:val="00462084"/>
    <w:rsid w:val="0046219E"/>
    <w:rsid w:val="004622E5"/>
    <w:rsid w:val="00462E8A"/>
    <w:rsid w:val="00462F0D"/>
    <w:rsid w:val="004630C3"/>
    <w:rsid w:val="00463309"/>
    <w:rsid w:val="004636F9"/>
    <w:rsid w:val="004638BE"/>
    <w:rsid w:val="00463A4A"/>
    <w:rsid w:val="00463B10"/>
    <w:rsid w:val="00463BF4"/>
    <w:rsid w:val="00463C5F"/>
    <w:rsid w:val="0046422C"/>
    <w:rsid w:val="0046446C"/>
    <w:rsid w:val="00464528"/>
    <w:rsid w:val="0046456F"/>
    <w:rsid w:val="0046458D"/>
    <w:rsid w:val="00464913"/>
    <w:rsid w:val="004649D7"/>
    <w:rsid w:val="00464F7C"/>
    <w:rsid w:val="00465187"/>
    <w:rsid w:val="00465569"/>
    <w:rsid w:val="004656EC"/>
    <w:rsid w:val="0046577C"/>
    <w:rsid w:val="004659E7"/>
    <w:rsid w:val="00465A83"/>
    <w:rsid w:val="00465ADA"/>
    <w:rsid w:val="00465D0D"/>
    <w:rsid w:val="00465E7D"/>
    <w:rsid w:val="00466552"/>
    <w:rsid w:val="004666BF"/>
    <w:rsid w:val="00466905"/>
    <w:rsid w:val="004669E9"/>
    <w:rsid w:val="00466D44"/>
    <w:rsid w:val="00467057"/>
    <w:rsid w:val="004671B9"/>
    <w:rsid w:val="00467204"/>
    <w:rsid w:val="004673A5"/>
    <w:rsid w:val="004674D4"/>
    <w:rsid w:val="004679CB"/>
    <w:rsid w:val="00467AD4"/>
    <w:rsid w:val="00467D62"/>
    <w:rsid w:val="00467DAD"/>
    <w:rsid w:val="00467E11"/>
    <w:rsid w:val="00467EB5"/>
    <w:rsid w:val="00467F00"/>
    <w:rsid w:val="0047021D"/>
    <w:rsid w:val="004704DC"/>
    <w:rsid w:val="00470765"/>
    <w:rsid w:val="00470889"/>
    <w:rsid w:val="0047095D"/>
    <w:rsid w:val="00470D47"/>
    <w:rsid w:val="00470F96"/>
    <w:rsid w:val="00471103"/>
    <w:rsid w:val="004712CC"/>
    <w:rsid w:val="004719D7"/>
    <w:rsid w:val="00472065"/>
    <w:rsid w:val="0047222E"/>
    <w:rsid w:val="00472255"/>
    <w:rsid w:val="004726D9"/>
    <w:rsid w:val="00472770"/>
    <w:rsid w:val="00472864"/>
    <w:rsid w:val="00472A1D"/>
    <w:rsid w:val="00472DD6"/>
    <w:rsid w:val="00473078"/>
    <w:rsid w:val="004731CE"/>
    <w:rsid w:val="00473440"/>
    <w:rsid w:val="004734F5"/>
    <w:rsid w:val="00473853"/>
    <w:rsid w:val="004738B1"/>
    <w:rsid w:val="00473C8F"/>
    <w:rsid w:val="00474526"/>
    <w:rsid w:val="00474538"/>
    <w:rsid w:val="00474598"/>
    <w:rsid w:val="00474930"/>
    <w:rsid w:val="00474983"/>
    <w:rsid w:val="00474BB5"/>
    <w:rsid w:val="00474C4D"/>
    <w:rsid w:val="0047500D"/>
    <w:rsid w:val="00475242"/>
    <w:rsid w:val="00475502"/>
    <w:rsid w:val="004755E6"/>
    <w:rsid w:val="00475774"/>
    <w:rsid w:val="0047582A"/>
    <w:rsid w:val="004758FB"/>
    <w:rsid w:val="00475AFF"/>
    <w:rsid w:val="00475B17"/>
    <w:rsid w:val="00475C2F"/>
    <w:rsid w:val="00475F35"/>
    <w:rsid w:val="0047628F"/>
    <w:rsid w:val="00476432"/>
    <w:rsid w:val="00476C97"/>
    <w:rsid w:val="00476E3A"/>
    <w:rsid w:val="00477101"/>
    <w:rsid w:val="004772D0"/>
    <w:rsid w:val="004778C1"/>
    <w:rsid w:val="004779EB"/>
    <w:rsid w:val="00477A67"/>
    <w:rsid w:val="00477FC4"/>
    <w:rsid w:val="0048002D"/>
    <w:rsid w:val="0048033C"/>
    <w:rsid w:val="00480347"/>
    <w:rsid w:val="00480754"/>
    <w:rsid w:val="00480B0C"/>
    <w:rsid w:val="00480CF1"/>
    <w:rsid w:val="00480F83"/>
    <w:rsid w:val="0048105D"/>
    <w:rsid w:val="00481869"/>
    <w:rsid w:val="00481979"/>
    <w:rsid w:val="00481E5B"/>
    <w:rsid w:val="004821CD"/>
    <w:rsid w:val="00482206"/>
    <w:rsid w:val="00482246"/>
    <w:rsid w:val="004822F3"/>
    <w:rsid w:val="00482452"/>
    <w:rsid w:val="004825DB"/>
    <w:rsid w:val="00482638"/>
    <w:rsid w:val="00482828"/>
    <w:rsid w:val="004828EF"/>
    <w:rsid w:val="00482C5B"/>
    <w:rsid w:val="00482C81"/>
    <w:rsid w:val="00482C87"/>
    <w:rsid w:val="00482F19"/>
    <w:rsid w:val="00482F6F"/>
    <w:rsid w:val="004834A1"/>
    <w:rsid w:val="0048381B"/>
    <w:rsid w:val="00483ADD"/>
    <w:rsid w:val="00483B58"/>
    <w:rsid w:val="00483F36"/>
    <w:rsid w:val="00483FBC"/>
    <w:rsid w:val="004841DC"/>
    <w:rsid w:val="004844D5"/>
    <w:rsid w:val="00484506"/>
    <w:rsid w:val="00484595"/>
    <w:rsid w:val="00484D58"/>
    <w:rsid w:val="00484F7D"/>
    <w:rsid w:val="00485569"/>
    <w:rsid w:val="004856A6"/>
    <w:rsid w:val="00485A4A"/>
    <w:rsid w:val="00485B24"/>
    <w:rsid w:val="00485C58"/>
    <w:rsid w:val="00485DEF"/>
    <w:rsid w:val="00485ECA"/>
    <w:rsid w:val="004860E2"/>
    <w:rsid w:val="00486244"/>
    <w:rsid w:val="0048679E"/>
    <w:rsid w:val="00486AA6"/>
    <w:rsid w:val="00486D40"/>
    <w:rsid w:val="004877EE"/>
    <w:rsid w:val="004879DF"/>
    <w:rsid w:val="004879EC"/>
    <w:rsid w:val="00487BCD"/>
    <w:rsid w:val="00487F5D"/>
    <w:rsid w:val="004903FE"/>
    <w:rsid w:val="004904D9"/>
    <w:rsid w:val="00490886"/>
    <w:rsid w:val="00490D07"/>
    <w:rsid w:val="0049129C"/>
    <w:rsid w:val="00491380"/>
    <w:rsid w:val="00491561"/>
    <w:rsid w:val="00491595"/>
    <w:rsid w:val="0049162C"/>
    <w:rsid w:val="00491857"/>
    <w:rsid w:val="00491AAF"/>
    <w:rsid w:val="00491D44"/>
    <w:rsid w:val="00491E6D"/>
    <w:rsid w:val="00492131"/>
    <w:rsid w:val="0049220E"/>
    <w:rsid w:val="004922F8"/>
    <w:rsid w:val="004924BE"/>
    <w:rsid w:val="00492531"/>
    <w:rsid w:val="00492649"/>
    <w:rsid w:val="00492765"/>
    <w:rsid w:val="00492B71"/>
    <w:rsid w:val="004930D7"/>
    <w:rsid w:val="004932D9"/>
    <w:rsid w:val="004934B8"/>
    <w:rsid w:val="00493513"/>
    <w:rsid w:val="004936BD"/>
    <w:rsid w:val="0049405E"/>
    <w:rsid w:val="00494432"/>
    <w:rsid w:val="0049445B"/>
    <w:rsid w:val="0049454C"/>
    <w:rsid w:val="004948B2"/>
    <w:rsid w:val="00494BAA"/>
    <w:rsid w:val="00494CC4"/>
    <w:rsid w:val="00494E32"/>
    <w:rsid w:val="00495383"/>
    <w:rsid w:val="004953D5"/>
    <w:rsid w:val="00495471"/>
    <w:rsid w:val="00495474"/>
    <w:rsid w:val="0049571B"/>
    <w:rsid w:val="004958C0"/>
    <w:rsid w:val="00495981"/>
    <w:rsid w:val="00495B79"/>
    <w:rsid w:val="00495E94"/>
    <w:rsid w:val="004969EF"/>
    <w:rsid w:val="00496BEB"/>
    <w:rsid w:val="00496F9B"/>
    <w:rsid w:val="004977ED"/>
    <w:rsid w:val="00497E14"/>
    <w:rsid w:val="00497EC6"/>
    <w:rsid w:val="00497F4E"/>
    <w:rsid w:val="004A0037"/>
    <w:rsid w:val="004A00FA"/>
    <w:rsid w:val="004A0169"/>
    <w:rsid w:val="004A08AD"/>
    <w:rsid w:val="004A08B8"/>
    <w:rsid w:val="004A0AB6"/>
    <w:rsid w:val="004A0F7D"/>
    <w:rsid w:val="004A0FB7"/>
    <w:rsid w:val="004A0FD2"/>
    <w:rsid w:val="004A10D9"/>
    <w:rsid w:val="004A120B"/>
    <w:rsid w:val="004A120E"/>
    <w:rsid w:val="004A1851"/>
    <w:rsid w:val="004A1852"/>
    <w:rsid w:val="004A1A70"/>
    <w:rsid w:val="004A1E11"/>
    <w:rsid w:val="004A1EE8"/>
    <w:rsid w:val="004A23E4"/>
    <w:rsid w:val="004A24EF"/>
    <w:rsid w:val="004A25AB"/>
    <w:rsid w:val="004A2779"/>
    <w:rsid w:val="004A288B"/>
    <w:rsid w:val="004A2DDF"/>
    <w:rsid w:val="004A2E28"/>
    <w:rsid w:val="004A3205"/>
    <w:rsid w:val="004A384B"/>
    <w:rsid w:val="004A386F"/>
    <w:rsid w:val="004A38D0"/>
    <w:rsid w:val="004A3901"/>
    <w:rsid w:val="004A3ABA"/>
    <w:rsid w:val="004A3D81"/>
    <w:rsid w:val="004A4008"/>
    <w:rsid w:val="004A4201"/>
    <w:rsid w:val="004A4558"/>
    <w:rsid w:val="004A463C"/>
    <w:rsid w:val="004A4858"/>
    <w:rsid w:val="004A4C6E"/>
    <w:rsid w:val="004A4CC7"/>
    <w:rsid w:val="004A511B"/>
    <w:rsid w:val="004A538D"/>
    <w:rsid w:val="004A5643"/>
    <w:rsid w:val="004A5C48"/>
    <w:rsid w:val="004A5CCF"/>
    <w:rsid w:val="004A5CFB"/>
    <w:rsid w:val="004A5DA2"/>
    <w:rsid w:val="004A5F69"/>
    <w:rsid w:val="004A5FEF"/>
    <w:rsid w:val="004A646E"/>
    <w:rsid w:val="004A68BA"/>
    <w:rsid w:val="004A6B25"/>
    <w:rsid w:val="004A6B93"/>
    <w:rsid w:val="004A6C3D"/>
    <w:rsid w:val="004A6DFC"/>
    <w:rsid w:val="004A6E4F"/>
    <w:rsid w:val="004A6F5C"/>
    <w:rsid w:val="004A74AD"/>
    <w:rsid w:val="004A7574"/>
    <w:rsid w:val="004A7A38"/>
    <w:rsid w:val="004A7A79"/>
    <w:rsid w:val="004A7D46"/>
    <w:rsid w:val="004A7D79"/>
    <w:rsid w:val="004A7DB0"/>
    <w:rsid w:val="004B01D1"/>
    <w:rsid w:val="004B02D7"/>
    <w:rsid w:val="004B03F4"/>
    <w:rsid w:val="004B0503"/>
    <w:rsid w:val="004B0560"/>
    <w:rsid w:val="004B0689"/>
    <w:rsid w:val="004B070D"/>
    <w:rsid w:val="004B0906"/>
    <w:rsid w:val="004B0B00"/>
    <w:rsid w:val="004B0C26"/>
    <w:rsid w:val="004B10C5"/>
    <w:rsid w:val="004B1750"/>
    <w:rsid w:val="004B17CB"/>
    <w:rsid w:val="004B1817"/>
    <w:rsid w:val="004B1BD8"/>
    <w:rsid w:val="004B1CAE"/>
    <w:rsid w:val="004B1F65"/>
    <w:rsid w:val="004B2047"/>
    <w:rsid w:val="004B2129"/>
    <w:rsid w:val="004B21C0"/>
    <w:rsid w:val="004B233C"/>
    <w:rsid w:val="004B26B3"/>
    <w:rsid w:val="004B26C5"/>
    <w:rsid w:val="004B26DC"/>
    <w:rsid w:val="004B2743"/>
    <w:rsid w:val="004B2A28"/>
    <w:rsid w:val="004B2AB4"/>
    <w:rsid w:val="004B2EBD"/>
    <w:rsid w:val="004B2F8A"/>
    <w:rsid w:val="004B2FAC"/>
    <w:rsid w:val="004B3002"/>
    <w:rsid w:val="004B3038"/>
    <w:rsid w:val="004B3104"/>
    <w:rsid w:val="004B3544"/>
    <w:rsid w:val="004B3639"/>
    <w:rsid w:val="004B3A20"/>
    <w:rsid w:val="004B3A2F"/>
    <w:rsid w:val="004B3D6C"/>
    <w:rsid w:val="004B3F76"/>
    <w:rsid w:val="004B42F9"/>
    <w:rsid w:val="004B4692"/>
    <w:rsid w:val="004B474C"/>
    <w:rsid w:val="004B4774"/>
    <w:rsid w:val="004B4DC3"/>
    <w:rsid w:val="004B4F2A"/>
    <w:rsid w:val="004B528E"/>
    <w:rsid w:val="004B5E19"/>
    <w:rsid w:val="004B5F22"/>
    <w:rsid w:val="004B626C"/>
    <w:rsid w:val="004B62DD"/>
    <w:rsid w:val="004B62E3"/>
    <w:rsid w:val="004B6680"/>
    <w:rsid w:val="004B66C6"/>
    <w:rsid w:val="004B6C34"/>
    <w:rsid w:val="004B6C62"/>
    <w:rsid w:val="004B6F14"/>
    <w:rsid w:val="004B6F74"/>
    <w:rsid w:val="004B7243"/>
    <w:rsid w:val="004B72E7"/>
    <w:rsid w:val="004B74D5"/>
    <w:rsid w:val="004B75A9"/>
    <w:rsid w:val="004B77CC"/>
    <w:rsid w:val="004B7C53"/>
    <w:rsid w:val="004B7D97"/>
    <w:rsid w:val="004B7DC8"/>
    <w:rsid w:val="004B7E44"/>
    <w:rsid w:val="004C04C0"/>
    <w:rsid w:val="004C0838"/>
    <w:rsid w:val="004C092C"/>
    <w:rsid w:val="004C1468"/>
    <w:rsid w:val="004C17C8"/>
    <w:rsid w:val="004C24C0"/>
    <w:rsid w:val="004C276D"/>
    <w:rsid w:val="004C2770"/>
    <w:rsid w:val="004C2B11"/>
    <w:rsid w:val="004C2CBC"/>
    <w:rsid w:val="004C2DDD"/>
    <w:rsid w:val="004C2EF6"/>
    <w:rsid w:val="004C35B1"/>
    <w:rsid w:val="004C393F"/>
    <w:rsid w:val="004C3B9D"/>
    <w:rsid w:val="004C3C98"/>
    <w:rsid w:val="004C3D6D"/>
    <w:rsid w:val="004C3DD7"/>
    <w:rsid w:val="004C3DF0"/>
    <w:rsid w:val="004C3E73"/>
    <w:rsid w:val="004C4132"/>
    <w:rsid w:val="004C42FE"/>
    <w:rsid w:val="004C43FF"/>
    <w:rsid w:val="004C45D5"/>
    <w:rsid w:val="004C4709"/>
    <w:rsid w:val="004C4782"/>
    <w:rsid w:val="004C4844"/>
    <w:rsid w:val="004C4ABF"/>
    <w:rsid w:val="004C4C17"/>
    <w:rsid w:val="004C4D4B"/>
    <w:rsid w:val="004C530D"/>
    <w:rsid w:val="004C537A"/>
    <w:rsid w:val="004C5888"/>
    <w:rsid w:val="004C5992"/>
    <w:rsid w:val="004C5B72"/>
    <w:rsid w:val="004C615E"/>
    <w:rsid w:val="004C63EE"/>
    <w:rsid w:val="004C6476"/>
    <w:rsid w:val="004C6651"/>
    <w:rsid w:val="004C66FC"/>
    <w:rsid w:val="004C671D"/>
    <w:rsid w:val="004C675F"/>
    <w:rsid w:val="004C6F0D"/>
    <w:rsid w:val="004C6F6D"/>
    <w:rsid w:val="004C7080"/>
    <w:rsid w:val="004C7288"/>
    <w:rsid w:val="004C72C3"/>
    <w:rsid w:val="004C75CC"/>
    <w:rsid w:val="004C77E6"/>
    <w:rsid w:val="004C780E"/>
    <w:rsid w:val="004C7822"/>
    <w:rsid w:val="004C79B1"/>
    <w:rsid w:val="004C7B6A"/>
    <w:rsid w:val="004C7C18"/>
    <w:rsid w:val="004C7DA6"/>
    <w:rsid w:val="004D0433"/>
    <w:rsid w:val="004D0446"/>
    <w:rsid w:val="004D050F"/>
    <w:rsid w:val="004D07B3"/>
    <w:rsid w:val="004D0951"/>
    <w:rsid w:val="004D0F9A"/>
    <w:rsid w:val="004D1090"/>
    <w:rsid w:val="004D1294"/>
    <w:rsid w:val="004D147F"/>
    <w:rsid w:val="004D15D1"/>
    <w:rsid w:val="004D16E3"/>
    <w:rsid w:val="004D1A2A"/>
    <w:rsid w:val="004D1E54"/>
    <w:rsid w:val="004D2013"/>
    <w:rsid w:val="004D208A"/>
    <w:rsid w:val="004D2094"/>
    <w:rsid w:val="004D210F"/>
    <w:rsid w:val="004D2135"/>
    <w:rsid w:val="004D222F"/>
    <w:rsid w:val="004D2322"/>
    <w:rsid w:val="004D251F"/>
    <w:rsid w:val="004D27FD"/>
    <w:rsid w:val="004D2857"/>
    <w:rsid w:val="004D2DD5"/>
    <w:rsid w:val="004D2DDC"/>
    <w:rsid w:val="004D3380"/>
    <w:rsid w:val="004D358F"/>
    <w:rsid w:val="004D36EA"/>
    <w:rsid w:val="004D38C7"/>
    <w:rsid w:val="004D3979"/>
    <w:rsid w:val="004D3AEF"/>
    <w:rsid w:val="004D3CC3"/>
    <w:rsid w:val="004D3DD5"/>
    <w:rsid w:val="004D459E"/>
    <w:rsid w:val="004D4704"/>
    <w:rsid w:val="004D471C"/>
    <w:rsid w:val="004D4749"/>
    <w:rsid w:val="004D47E3"/>
    <w:rsid w:val="004D4BF6"/>
    <w:rsid w:val="004D4DAF"/>
    <w:rsid w:val="004D5042"/>
    <w:rsid w:val="004D54B0"/>
    <w:rsid w:val="004D55AA"/>
    <w:rsid w:val="004D57C6"/>
    <w:rsid w:val="004D5A46"/>
    <w:rsid w:val="004D5CD6"/>
    <w:rsid w:val="004D5CE5"/>
    <w:rsid w:val="004D5E32"/>
    <w:rsid w:val="004D5E42"/>
    <w:rsid w:val="004D5FD3"/>
    <w:rsid w:val="004D652A"/>
    <w:rsid w:val="004D6643"/>
    <w:rsid w:val="004D6B3B"/>
    <w:rsid w:val="004D6C52"/>
    <w:rsid w:val="004D7140"/>
    <w:rsid w:val="004D73E4"/>
    <w:rsid w:val="004D751C"/>
    <w:rsid w:val="004D7549"/>
    <w:rsid w:val="004D75AF"/>
    <w:rsid w:val="004E0031"/>
    <w:rsid w:val="004E019D"/>
    <w:rsid w:val="004E06E7"/>
    <w:rsid w:val="004E08DA"/>
    <w:rsid w:val="004E0AD6"/>
    <w:rsid w:val="004E0B47"/>
    <w:rsid w:val="004E0F95"/>
    <w:rsid w:val="004E1200"/>
    <w:rsid w:val="004E1251"/>
    <w:rsid w:val="004E160D"/>
    <w:rsid w:val="004E1872"/>
    <w:rsid w:val="004E1AE3"/>
    <w:rsid w:val="004E1B03"/>
    <w:rsid w:val="004E1E00"/>
    <w:rsid w:val="004E1E90"/>
    <w:rsid w:val="004E1F11"/>
    <w:rsid w:val="004E209F"/>
    <w:rsid w:val="004E20A0"/>
    <w:rsid w:val="004E2667"/>
    <w:rsid w:val="004E2AE0"/>
    <w:rsid w:val="004E2C4A"/>
    <w:rsid w:val="004E2D1D"/>
    <w:rsid w:val="004E2DF7"/>
    <w:rsid w:val="004E2FCD"/>
    <w:rsid w:val="004E3060"/>
    <w:rsid w:val="004E3510"/>
    <w:rsid w:val="004E358A"/>
    <w:rsid w:val="004E36D9"/>
    <w:rsid w:val="004E3736"/>
    <w:rsid w:val="004E3921"/>
    <w:rsid w:val="004E3981"/>
    <w:rsid w:val="004E3A7E"/>
    <w:rsid w:val="004E3C81"/>
    <w:rsid w:val="004E3D7E"/>
    <w:rsid w:val="004E40DF"/>
    <w:rsid w:val="004E4191"/>
    <w:rsid w:val="004E4200"/>
    <w:rsid w:val="004E4349"/>
    <w:rsid w:val="004E44B3"/>
    <w:rsid w:val="004E47BE"/>
    <w:rsid w:val="004E485A"/>
    <w:rsid w:val="004E4A20"/>
    <w:rsid w:val="004E4F5F"/>
    <w:rsid w:val="004E4FB6"/>
    <w:rsid w:val="004E507F"/>
    <w:rsid w:val="004E5090"/>
    <w:rsid w:val="004E51A4"/>
    <w:rsid w:val="004E52F8"/>
    <w:rsid w:val="004E5331"/>
    <w:rsid w:val="004E5680"/>
    <w:rsid w:val="004E5B93"/>
    <w:rsid w:val="004E5BD8"/>
    <w:rsid w:val="004E5CFC"/>
    <w:rsid w:val="004E5D95"/>
    <w:rsid w:val="004E5E23"/>
    <w:rsid w:val="004E5FB0"/>
    <w:rsid w:val="004E6101"/>
    <w:rsid w:val="004E6116"/>
    <w:rsid w:val="004E616C"/>
    <w:rsid w:val="004E61BA"/>
    <w:rsid w:val="004E68D9"/>
    <w:rsid w:val="004E6A09"/>
    <w:rsid w:val="004E6A87"/>
    <w:rsid w:val="004E6CFF"/>
    <w:rsid w:val="004E7155"/>
    <w:rsid w:val="004E7266"/>
    <w:rsid w:val="004E72CC"/>
    <w:rsid w:val="004E76A4"/>
    <w:rsid w:val="004E7CA6"/>
    <w:rsid w:val="004E7E96"/>
    <w:rsid w:val="004E7F33"/>
    <w:rsid w:val="004F0011"/>
    <w:rsid w:val="004F0241"/>
    <w:rsid w:val="004F0464"/>
    <w:rsid w:val="004F08DF"/>
    <w:rsid w:val="004F0907"/>
    <w:rsid w:val="004F0AF6"/>
    <w:rsid w:val="004F0B75"/>
    <w:rsid w:val="004F0C1E"/>
    <w:rsid w:val="004F0E77"/>
    <w:rsid w:val="004F0F72"/>
    <w:rsid w:val="004F103E"/>
    <w:rsid w:val="004F1458"/>
    <w:rsid w:val="004F1995"/>
    <w:rsid w:val="004F2343"/>
    <w:rsid w:val="004F23FA"/>
    <w:rsid w:val="004F256D"/>
    <w:rsid w:val="004F2668"/>
    <w:rsid w:val="004F279B"/>
    <w:rsid w:val="004F2978"/>
    <w:rsid w:val="004F2B6E"/>
    <w:rsid w:val="004F2BF5"/>
    <w:rsid w:val="004F2C27"/>
    <w:rsid w:val="004F2CAB"/>
    <w:rsid w:val="004F3200"/>
    <w:rsid w:val="004F35CB"/>
    <w:rsid w:val="004F3664"/>
    <w:rsid w:val="004F3A3A"/>
    <w:rsid w:val="004F3C8D"/>
    <w:rsid w:val="004F3C9C"/>
    <w:rsid w:val="004F3E99"/>
    <w:rsid w:val="004F3F54"/>
    <w:rsid w:val="004F4518"/>
    <w:rsid w:val="004F459A"/>
    <w:rsid w:val="004F4A70"/>
    <w:rsid w:val="004F4AC0"/>
    <w:rsid w:val="004F4D58"/>
    <w:rsid w:val="004F506E"/>
    <w:rsid w:val="004F510C"/>
    <w:rsid w:val="004F514F"/>
    <w:rsid w:val="004F530A"/>
    <w:rsid w:val="004F534C"/>
    <w:rsid w:val="004F53A3"/>
    <w:rsid w:val="004F5447"/>
    <w:rsid w:val="004F5503"/>
    <w:rsid w:val="004F5672"/>
    <w:rsid w:val="004F5784"/>
    <w:rsid w:val="004F5785"/>
    <w:rsid w:val="004F59F1"/>
    <w:rsid w:val="004F5AA1"/>
    <w:rsid w:val="004F5C55"/>
    <w:rsid w:val="004F5C99"/>
    <w:rsid w:val="004F5D0D"/>
    <w:rsid w:val="004F61E1"/>
    <w:rsid w:val="004F6263"/>
    <w:rsid w:val="004F679D"/>
    <w:rsid w:val="004F6857"/>
    <w:rsid w:val="004F68BB"/>
    <w:rsid w:val="004F69EA"/>
    <w:rsid w:val="004F6AAA"/>
    <w:rsid w:val="004F6AC5"/>
    <w:rsid w:val="004F6B08"/>
    <w:rsid w:val="004F6C52"/>
    <w:rsid w:val="004F6C7E"/>
    <w:rsid w:val="004F6CD2"/>
    <w:rsid w:val="004F6CE2"/>
    <w:rsid w:val="004F6ECE"/>
    <w:rsid w:val="004F6F48"/>
    <w:rsid w:val="004F6FF4"/>
    <w:rsid w:val="004F70E8"/>
    <w:rsid w:val="004F722D"/>
    <w:rsid w:val="004F73C2"/>
    <w:rsid w:val="004F752E"/>
    <w:rsid w:val="004F7814"/>
    <w:rsid w:val="004F7C3C"/>
    <w:rsid w:val="004F7EBA"/>
    <w:rsid w:val="004F7EFA"/>
    <w:rsid w:val="0050002C"/>
    <w:rsid w:val="0050053C"/>
    <w:rsid w:val="00500897"/>
    <w:rsid w:val="0050092D"/>
    <w:rsid w:val="00500A91"/>
    <w:rsid w:val="00500CE5"/>
    <w:rsid w:val="00500FBA"/>
    <w:rsid w:val="0050103C"/>
    <w:rsid w:val="005013F4"/>
    <w:rsid w:val="005017A0"/>
    <w:rsid w:val="00501AF0"/>
    <w:rsid w:val="00501C80"/>
    <w:rsid w:val="00502005"/>
    <w:rsid w:val="00502557"/>
    <w:rsid w:val="005025B7"/>
    <w:rsid w:val="0050262A"/>
    <w:rsid w:val="00502792"/>
    <w:rsid w:val="005029BA"/>
    <w:rsid w:val="00502B19"/>
    <w:rsid w:val="00502D29"/>
    <w:rsid w:val="005030DD"/>
    <w:rsid w:val="00503441"/>
    <w:rsid w:val="00503682"/>
    <w:rsid w:val="0050376D"/>
    <w:rsid w:val="005037C4"/>
    <w:rsid w:val="00503898"/>
    <w:rsid w:val="00503AD2"/>
    <w:rsid w:val="00503E88"/>
    <w:rsid w:val="00503F28"/>
    <w:rsid w:val="0050408B"/>
    <w:rsid w:val="00504374"/>
    <w:rsid w:val="00504D94"/>
    <w:rsid w:val="00505027"/>
    <w:rsid w:val="0050506D"/>
    <w:rsid w:val="00505437"/>
    <w:rsid w:val="005059A9"/>
    <w:rsid w:val="005059D4"/>
    <w:rsid w:val="00505A04"/>
    <w:rsid w:val="005060D5"/>
    <w:rsid w:val="005064E8"/>
    <w:rsid w:val="005065EB"/>
    <w:rsid w:val="00506FFC"/>
    <w:rsid w:val="0050713A"/>
    <w:rsid w:val="00507147"/>
    <w:rsid w:val="005071FE"/>
    <w:rsid w:val="005074DD"/>
    <w:rsid w:val="00507584"/>
    <w:rsid w:val="00507801"/>
    <w:rsid w:val="00507A1C"/>
    <w:rsid w:val="00507A80"/>
    <w:rsid w:val="00507DAE"/>
    <w:rsid w:val="00510287"/>
    <w:rsid w:val="00510395"/>
    <w:rsid w:val="00510642"/>
    <w:rsid w:val="00510ABC"/>
    <w:rsid w:val="005111C0"/>
    <w:rsid w:val="00511576"/>
    <w:rsid w:val="00511A2B"/>
    <w:rsid w:val="00511BE2"/>
    <w:rsid w:val="00512260"/>
    <w:rsid w:val="005122E7"/>
    <w:rsid w:val="00512318"/>
    <w:rsid w:val="00512345"/>
    <w:rsid w:val="00512705"/>
    <w:rsid w:val="005127C4"/>
    <w:rsid w:val="00512804"/>
    <w:rsid w:val="00512923"/>
    <w:rsid w:val="0051315D"/>
    <w:rsid w:val="005133E8"/>
    <w:rsid w:val="0051348B"/>
    <w:rsid w:val="005136FA"/>
    <w:rsid w:val="005138E1"/>
    <w:rsid w:val="0051396C"/>
    <w:rsid w:val="00513CC7"/>
    <w:rsid w:val="00513D63"/>
    <w:rsid w:val="00514126"/>
    <w:rsid w:val="005142E0"/>
    <w:rsid w:val="00514971"/>
    <w:rsid w:val="00514E8A"/>
    <w:rsid w:val="00515178"/>
    <w:rsid w:val="005154CB"/>
    <w:rsid w:val="00515931"/>
    <w:rsid w:val="005163D0"/>
    <w:rsid w:val="0051665E"/>
    <w:rsid w:val="00516A6C"/>
    <w:rsid w:val="00516ABC"/>
    <w:rsid w:val="00516B43"/>
    <w:rsid w:val="00516BE6"/>
    <w:rsid w:val="00516DAD"/>
    <w:rsid w:val="0051722A"/>
    <w:rsid w:val="00517258"/>
    <w:rsid w:val="005179CB"/>
    <w:rsid w:val="00517DDD"/>
    <w:rsid w:val="00517FB8"/>
    <w:rsid w:val="0052007E"/>
    <w:rsid w:val="005200DB"/>
    <w:rsid w:val="00520162"/>
    <w:rsid w:val="0052034F"/>
    <w:rsid w:val="0052061F"/>
    <w:rsid w:val="0052091A"/>
    <w:rsid w:val="00520AFE"/>
    <w:rsid w:val="00520BE0"/>
    <w:rsid w:val="00520CDB"/>
    <w:rsid w:val="00520D75"/>
    <w:rsid w:val="00520EF6"/>
    <w:rsid w:val="005217DE"/>
    <w:rsid w:val="00521AC4"/>
    <w:rsid w:val="00521D56"/>
    <w:rsid w:val="00521EFE"/>
    <w:rsid w:val="0052255E"/>
    <w:rsid w:val="00522767"/>
    <w:rsid w:val="00522CD3"/>
    <w:rsid w:val="00522D35"/>
    <w:rsid w:val="005230C2"/>
    <w:rsid w:val="005230D4"/>
    <w:rsid w:val="0052323D"/>
    <w:rsid w:val="0052338E"/>
    <w:rsid w:val="0052357B"/>
    <w:rsid w:val="00523673"/>
    <w:rsid w:val="00523A8F"/>
    <w:rsid w:val="00523B0D"/>
    <w:rsid w:val="00523C32"/>
    <w:rsid w:val="00523C5E"/>
    <w:rsid w:val="00523EEF"/>
    <w:rsid w:val="0052439B"/>
    <w:rsid w:val="0052440D"/>
    <w:rsid w:val="00524540"/>
    <w:rsid w:val="00524803"/>
    <w:rsid w:val="00524846"/>
    <w:rsid w:val="00524888"/>
    <w:rsid w:val="00524A04"/>
    <w:rsid w:val="00524CF9"/>
    <w:rsid w:val="00524E67"/>
    <w:rsid w:val="00524F02"/>
    <w:rsid w:val="0052532D"/>
    <w:rsid w:val="005253B3"/>
    <w:rsid w:val="0052551B"/>
    <w:rsid w:val="00525762"/>
    <w:rsid w:val="005257FF"/>
    <w:rsid w:val="00525827"/>
    <w:rsid w:val="00525828"/>
    <w:rsid w:val="0052586E"/>
    <w:rsid w:val="00525E54"/>
    <w:rsid w:val="00525E8F"/>
    <w:rsid w:val="00526076"/>
    <w:rsid w:val="00526183"/>
    <w:rsid w:val="0052650B"/>
    <w:rsid w:val="00526954"/>
    <w:rsid w:val="005269D8"/>
    <w:rsid w:val="00526BAB"/>
    <w:rsid w:val="00526C53"/>
    <w:rsid w:val="00526C8D"/>
    <w:rsid w:val="005270CC"/>
    <w:rsid w:val="00527209"/>
    <w:rsid w:val="00527727"/>
    <w:rsid w:val="00527774"/>
    <w:rsid w:val="00527CD6"/>
    <w:rsid w:val="00527D5C"/>
    <w:rsid w:val="00527D94"/>
    <w:rsid w:val="00530645"/>
    <w:rsid w:val="00530948"/>
    <w:rsid w:val="00530B74"/>
    <w:rsid w:val="00530C64"/>
    <w:rsid w:val="00530EFF"/>
    <w:rsid w:val="00531282"/>
    <w:rsid w:val="0053130E"/>
    <w:rsid w:val="005315B8"/>
    <w:rsid w:val="005318FD"/>
    <w:rsid w:val="005319FD"/>
    <w:rsid w:val="00531AFF"/>
    <w:rsid w:val="00531B46"/>
    <w:rsid w:val="00531D15"/>
    <w:rsid w:val="00531DBA"/>
    <w:rsid w:val="005320C5"/>
    <w:rsid w:val="0053215D"/>
    <w:rsid w:val="005322E0"/>
    <w:rsid w:val="00532327"/>
    <w:rsid w:val="0053234D"/>
    <w:rsid w:val="005327E2"/>
    <w:rsid w:val="00532A69"/>
    <w:rsid w:val="00533063"/>
    <w:rsid w:val="00533254"/>
    <w:rsid w:val="005332B8"/>
    <w:rsid w:val="0053347E"/>
    <w:rsid w:val="005338F3"/>
    <w:rsid w:val="00533C0B"/>
    <w:rsid w:val="00533CF4"/>
    <w:rsid w:val="00533D91"/>
    <w:rsid w:val="00533E72"/>
    <w:rsid w:val="00533EA7"/>
    <w:rsid w:val="00534A0C"/>
    <w:rsid w:val="00534C71"/>
    <w:rsid w:val="00534CFE"/>
    <w:rsid w:val="00534F54"/>
    <w:rsid w:val="00535482"/>
    <w:rsid w:val="005354A7"/>
    <w:rsid w:val="005355E7"/>
    <w:rsid w:val="005355F6"/>
    <w:rsid w:val="005356E6"/>
    <w:rsid w:val="0053576E"/>
    <w:rsid w:val="0053586D"/>
    <w:rsid w:val="005358F0"/>
    <w:rsid w:val="005359FF"/>
    <w:rsid w:val="00535AE4"/>
    <w:rsid w:val="00535B88"/>
    <w:rsid w:val="00535CB7"/>
    <w:rsid w:val="00535DAE"/>
    <w:rsid w:val="00535EEB"/>
    <w:rsid w:val="00536122"/>
    <w:rsid w:val="005366E7"/>
    <w:rsid w:val="00536A7A"/>
    <w:rsid w:val="0053738E"/>
    <w:rsid w:val="005373E7"/>
    <w:rsid w:val="005377B8"/>
    <w:rsid w:val="00537904"/>
    <w:rsid w:val="00537A9F"/>
    <w:rsid w:val="00537B77"/>
    <w:rsid w:val="00537D84"/>
    <w:rsid w:val="00540159"/>
    <w:rsid w:val="00540241"/>
    <w:rsid w:val="005402C0"/>
    <w:rsid w:val="0054046D"/>
    <w:rsid w:val="0054075A"/>
    <w:rsid w:val="005409DE"/>
    <w:rsid w:val="00540AEA"/>
    <w:rsid w:val="00540E64"/>
    <w:rsid w:val="00540E86"/>
    <w:rsid w:val="00541007"/>
    <w:rsid w:val="00541096"/>
    <w:rsid w:val="005410DC"/>
    <w:rsid w:val="005411D2"/>
    <w:rsid w:val="005414A8"/>
    <w:rsid w:val="005416B9"/>
    <w:rsid w:val="0054187F"/>
    <w:rsid w:val="00541ABD"/>
    <w:rsid w:val="00541FB1"/>
    <w:rsid w:val="00541FF7"/>
    <w:rsid w:val="005420DB"/>
    <w:rsid w:val="00542276"/>
    <w:rsid w:val="00542480"/>
    <w:rsid w:val="00542679"/>
    <w:rsid w:val="0054291B"/>
    <w:rsid w:val="005429A7"/>
    <w:rsid w:val="00542CE2"/>
    <w:rsid w:val="005433D0"/>
    <w:rsid w:val="0054378A"/>
    <w:rsid w:val="00543A94"/>
    <w:rsid w:val="00543AB2"/>
    <w:rsid w:val="00543ABF"/>
    <w:rsid w:val="00543B30"/>
    <w:rsid w:val="00543B54"/>
    <w:rsid w:val="00543BDE"/>
    <w:rsid w:val="00543D4D"/>
    <w:rsid w:val="00544285"/>
    <w:rsid w:val="00544354"/>
    <w:rsid w:val="0054445F"/>
    <w:rsid w:val="005445BC"/>
    <w:rsid w:val="00544663"/>
    <w:rsid w:val="0054469C"/>
    <w:rsid w:val="005449F6"/>
    <w:rsid w:val="00544E49"/>
    <w:rsid w:val="00544E55"/>
    <w:rsid w:val="00544FFB"/>
    <w:rsid w:val="0054515D"/>
    <w:rsid w:val="005455D1"/>
    <w:rsid w:val="00545665"/>
    <w:rsid w:val="0054572F"/>
    <w:rsid w:val="00545A1F"/>
    <w:rsid w:val="00545B3D"/>
    <w:rsid w:val="00545D42"/>
    <w:rsid w:val="00545DEA"/>
    <w:rsid w:val="005464F6"/>
    <w:rsid w:val="00546643"/>
    <w:rsid w:val="005466AD"/>
    <w:rsid w:val="00546725"/>
    <w:rsid w:val="00546749"/>
    <w:rsid w:val="00546762"/>
    <w:rsid w:val="0054685F"/>
    <w:rsid w:val="005469BD"/>
    <w:rsid w:val="00546C80"/>
    <w:rsid w:val="00546D84"/>
    <w:rsid w:val="00546FAF"/>
    <w:rsid w:val="00547375"/>
    <w:rsid w:val="00547872"/>
    <w:rsid w:val="005479B1"/>
    <w:rsid w:val="00547E8A"/>
    <w:rsid w:val="0055009C"/>
    <w:rsid w:val="005500F6"/>
    <w:rsid w:val="0055028E"/>
    <w:rsid w:val="00550645"/>
    <w:rsid w:val="005509FF"/>
    <w:rsid w:val="00550DE4"/>
    <w:rsid w:val="00550E5F"/>
    <w:rsid w:val="005513CB"/>
    <w:rsid w:val="005517A3"/>
    <w:rsid w:val="00551805"/>
    <w:rsid w:val="00551A12"/>
    <w:rsid w:val="00551A1D"/>
    <w:rsid w:val="00551E1B"/>
    <w:rsid w:val="00551EA5"/>
    <w:rsid w:val="00552213"/>
    <w:rsid w:val="005524E8"/>
    <w:rsid w:val="0055250D"/>
    <w:rsid w:val="00552533"/>
    <w:rsid w:val="00552A7E"/>
    <w:rsid w:val="00552AE3"/>
    <w:rsid w:val="00552D86"/>
    <w:rsid w:val="00552F9D"/>
    <w:rsid w:val="005530CC"/>
    <w:rsid w:val="00553226"/>
    <w:rsid w:val="0055342B"/>
    <w:rsid w:val="005535D6"/>
    <w:rsid w:val="00553CAE"/>
    <w:rsid w:val="00553FAD"/>
    <w:rsid w:val="00554085"/>
    <w:rsid w:val="00554175"/>
    <w:rsid w:val="00554427"/>
    <w:rsid w:val="00554496"/>
    <w:rsid w:val="005544AE"/>
    <w:rsid w:val="0055479C"/>
    <w:rsid w:val="00554878"/>
    <w:rsid w:val="00554924"/>
    <w:rsid w:val="00554A31"/>
    <w:rsid w:val="00554C33"/>
    <w:rsid w:val="005552C1"/>
    <w:rsid w:val="0055544E"/>
    <w:rsid w:val="00555834"/>
    <w:rsid w:val="00555A52"/>
    <w:rsid w:val="00555F4C"/>
    <w:rsid w:val="00555FA7"/>
    <w:rsid w:val="005563CC"/>
    <w:rsid w:val="005564CC"/>
    <w:rsid w:val="0055668F"/>
    <w:rsid w:val="005566C5"/>
    <w:rsid w:val="005566F4"/>
    <w:rsid w:val="00556C06"/>
    <w:rsid w:val="00556E2B"/>
    <w:rsid w:val="00556F81"/>
    <w:rsid w:val="00557152"/>
    <w:rsid w:val="005571EC"/>
    <w:rsid w:val="005574A9"/>
    <w:rsid w:val="005576DA"/>
    <w:rsid w:val="00557884"/>
    <w:rsid w:val="00557A72"/>
    <w:rsid w:val="00557AD7"/>
    <w:rsid w:val="00557F4A"/>
    <w:rsid w:val="00560313"/>
    <w:rsid w:val="0056048C"/>
    <w:rsid w:val="00560762"/>
    <w:rsid w:val="00560813"/>
    <w:rsid w:val="00560A5C"/>
    <w:rsid w:val="00560D5A"/>
    <w:rsid w:val="00560E34"/>
    <w:rsid w:val="005610F1"/>
    <w:rsid w:val="0056113E"/>
    <w:rsid w:val="0056128D"/>
    <w:rsid w:val="005612A4"/>
    <w:rsid w:val="00561327"/>
    <w:rsid w:val="00561AC2"/>
    <w:rsid w:val="00561C1B"/>
    <w:rsid w:val="00561C4F"/>
    <w:rsid w:val="00561D0D"/>
    <w:rsid w:val="00561DAF"/>
    <w:rsid w:val="0056207A"/>
    <w:rsid w:val="00562121"/>
    <w:rsid w:val="0056217D"/>
    <w:rsid w:val="005621FD"/>
    <w:rsid w:val="005622ED"/>
    <w:rsid w:val="005625D1"/>
    <w:rsid w:val="0056260C"/>
    <w:rsid w:val="005626F3"/>
    <w:rsid w:val="00562947"/>
    <w:rsid w:val="00562B30"/>
    <w:rsid w:val="00562DA4"/>
    <w:rsid w:val="0056305E"/>
    <w:rsid w:val="00563673"/>
    <w:rsid w:val="00563729"/>
    <w:rsid w:val="00563E18"/>
    <w:rsid w:val="00563F27"/>
    <w:rsid w:val="0056428C"/>
    <w:rsid w:val="00565018"/>
    <w:rsid w:val="005653E5"/>
    <w:rsid w:val="00565B0F"/>
    <w:rsid w:val="00565E45"/>
    <w:rsid w:val="00565F00"/>
    <w:rsid w:val="00565F3A"/>
    <w:rsid w:val="00566359"/>
    <w:rsid w:val="0056733F"/>
    <w:rsid w:val="00567599"/>
    <w:rsid w:val="00567825"/>
    <w:rsid w:val="00567898"/>
    <w:rsid w:val="00567BA8"/>
    <w:rsid w:val="0057004D"/>
    <w:rsid w:val="005702BC"/>
    <w:rsid w:val="00570308"/>
    <w:rsid w:val="0057038D"/>
    <w:rsid w:val="0057044B"/>
    <w:rsid w:val="00570764"/>
    <w:rsid w:val="00570798"/>
    <w:rsid w:val="00570D78"/>
    <w:rsid w:val="00570E2D"/>
    <w:rsid w:val="005715DE"/>
    <w:rsid w:val="00571627"/>
    <w:rsid w:val="00571840"/>
    <w:rsid w:val="00571A64"/>
    <w:rsid w:val="00571BDE"/>
    <w:rsid w:val="00571E19"/>
    <w:rsid w:val="00571F39"/>
    <w:rsid w:val="00571FDA"/>
    <w:rsid w:val="005720B8"/>
    <w:rsid w:val="0057215B"/>
    <w:rsid w:val="00572267"/>
    <w:rsid w:val="00572361"/>
    <w:rsid w:val="00572555"/>
    <w:rsid w:val="005726C2"/>
    <w:rsid w:val="00572DFD"/>
    <w:rsid w:val="00572FB3"/>
    <w:rsid w:val="00573684"/>
    <w:rsid w:val="00574308"/>
    <w:rsid w:val="00574512"/>
    <w:rsid w:val="0057497D"/>
    <w:rsid w:val="00574E87"/>
    <w:rsid w:val="0057582D"/>
    <w:rsid w:val="005758DE"/>
    <w:rsid w:val="00575B0A"/>
    <w:rsid w:val="00575B2B"/>
    <w:rsid w:val="00575B62"/>
    <w:rsid w:val="00575C85"/>
    <w:rsid w:val="00575F6C"/>
    <w:rsid w:val="005760DF"/>
    <w:rsid w:val="005760E0"/>
    <w:rsid w:val="005761E6"/>
    <w:rsid w:val="00576215"/>
    <w:rsid w:val="005762E1"/>
    <w:rsid w:val="00576350"/>
    <w:rsid w:val="00576693"/>
    <w:rsid w:val="00576C4F"/>
    <w:rsid w:val="00576D65"/>
    <w:rsid w:val="00576E33"/>
    <w:rsid w:val="00577016"/>
    <w:rsid w:val="005770C1"/>
    <w:rsid w:val="00577A32"/>
    <w:rsid w:val="00577A7E"/>
    <w:rsid w:val="00577CBD"/>
    <w:rsid w:val="00577DC9"/>
    <w:rsid w:val="00577E29"/>
    <w:rsid w:val="00580085"/>
    <w:rsid w:val="0058018E"/>
    <w:rsid w:val="005802D5"/>
    <w:rsid w:val="00580882"/>
    <w:rsid w:val="00580D07"/>
    <w:rsid w:val="00580D2A"/>
    <w:rsid w:val="00580E26"/>
    <w:rsid w:val="00580E68"/>
    <w:rsid w:val="00581140"/>
    <w:rsid w:val="00581421"/>
    <w:rsid w:val="0058147C"/>
    <w:rsid w:val="005814D7"/>
    <w:rsid w:val="0058158F"/>
    <w:rsid w:val="0058221F"/>
    <w:rsid w:val="005823EA"/>
    <w:rsid w:val="005823F8"/>
    <w:rsid w:val="005826AB"/>
    <w:rsid w:val="00582851"/>
    <w:rsid w:val="00582D2B"/>
    <w:rsid w:val="00583029"/>
    <w:rsid w:val="005831CB"/>
    <w:rsid w:val="00583628"/>
    <w:rsid w:val="005836CC"/>
    <w:rsid w:val="005837FB"/>
    <w:rsid w:val="00583880"/>
    <w:rsid w:val="00583C6B"/>
    <w:rsid w:val="00583C81"/>
    <w:rsid w:val="00584159"/>
    <w:rsid w:val="0058417A"/>
    <w:rsid w:val="0058421E"/>
    <w:rsid w:val="0058445A"/>
    <w:rsid w:val="0058477B"/>
    <w:rsid w:val="005848FF"/>
    <w:rsid w:val="005849E5"/>
    <w:rsid w:val="00584ABE"/>
    <w:rsid w:val="00584ACE"/>
    <w:rsid w:val="00584E25"/>
    <w:rsid w:val="00585234"/>
    <w:rsid w:val="005853F9"/>
    <w:rsid w:val="00585A94"/>
    <w:rsid w:val="00585B45"/>
    <w:rsid w:val="00585D67"/>
    <w:rsid w:val="005861FB"/>
    <w:rsid w:val="00586376"/>
    <w:rsid w:val="00586662"/>
    <w:rsid w:val="005866DC"/>
    <w:rsid w:val="005868E6"/>
    <w:rsid w:val="00586A14"/>
    <w:rsid w:val="00586B19"/>
    <w:rsid w:val="0058708E"/>
    <w:rsid w:val="005873A4"/>
    <w:rsid w:val="0058740B"/>
    <w:rsid w:val="0058762D"/>
    <w:rsid w:val="00587654"/>
    <w:rsid w:val="00587771"/>
    <w:rsid w:val="005878EC"/>
    <w:rsid w:val="00587CDE"/>
    <w:rsid w:val="005901C6"/>
    <w:rsid w:val="00590350"/>
    <w:rsid w:val="00590B29"/>
    <w:rsid w:val="00590B3A"/>
    <w:rsid w:val="00590D1E"/>
    <w:rsid w:val="00590DA6"/>
    <w:rsid w:val="00590F4D"/>
    <w:rsid w:val="0059133D"/>
    <w:rsid w:val="00591385"/>
    <w:rsid w:val="005915B4"/>
    <w:rsid w:val="00591605"/>
    <w:rsid w:val="00591821"/>
    <w:rsid w:val="00591EF8"/>
    <w:rsid w:val="00591F37"/>
    <w:rsid w:val="0059221D"/>
    <w:rsid w:val="00592437"/>
    <w:rsid w:val="005924BC"/>
    <w:rsid w:val="0059251D"/>
    <w:rsid w:val="00592775"/>
    <w:rsid w:val="005927A5"/>
    <w:rsid w:val="00592A9D"/>
    <w:rsid w:val="00592C2F"/>
    <w:rsid w:val="00593608"/>
    <w:rsid w:val="005936B2"/>
    <w:rsid w:val="0059381A"/>
    <w:rsid w:val="00593C87"/>
    <w:rsid w:val="00593CBA"/>
    <w:rsid w:val="00593DE2"/>
    <w:rsid w:val="00593F47"/>
    <w:rsid w:val="00593F48"/>
    <w:rsid w:val="00593F58"/>
    <w:rsid w:val="00594202"/>
    <w:rsid w:val="0059421A"/>
    <w:rsid w:val="00594397"/>
    <w:rsid w:val="005943D3"/>
    <w:rsid w:val="0059490C"/>
    <w:rsid w:val="00594E7A"/>
    <w:rsid w:val="0059502D"/>
    <w:rsid w:val="005950B4"/>
    <w:rsid w:val="00595444"/>
    <w:rsid w:val="00595747"/>
    <w:rsid w:val="0059587F"/>
    <w:rsid w:val="00595C7D"/>
    <w:rsid w:val="00595C8B"/>
    <w:rsid w:val="00595CC9"/>
    <w:rsid w:val="00595FCF"/>
    <w:rsid w:val="0059600B"/>
    <w:rsid w:val="00596044"/>
    <w:rsid w:val="00596229"/>
    <w:rsid w:val="00596445"/>
    <w:rsid w:val="0059694A"/>
    <w:rsid w:val="00596C33"/>
    <w:rsid w:val="00597011"/>
    <w:rsid w:val="005970E7"/>
    <w:rsid w:val="0059732C"/>
    <w:rsid w:val="0059763B"/>
    <w:rsid w:val="0059770F"/>
    <w:rsid w:val="00597A79"/>
    <w:rsid w:val="00597D8C"/>
    <w:rsid w:val="00597EB8"/>
    <w:rsid w:val="00597EC8"/>
    <w:rsid w:val="005A03DF"/>
    <w:rsid w:val="005A04DA"/>
    <w:rsid w:val="005A06C6"/>
    <w:rsid w:val="005A09C5"/>
    <w:rsid w:val="005A0A80"/>
    <w:rsid w:val="005A0AA6"/>
    <w:rsid w:val="005A0B2F"/>
    <w:rsid w:val="005A0B7C"/>
    <w:rsid w:val="005A0BB3"/>
    <w:rsid w:val="005A0C30"/>
    <w:rsid w:val="005A0DF5"/>
    <w:rsid w:val="005A0F1F"/>
    <w:rsid w:val="005A1256"/>
    <w:rsid w:val="005A126A"/>
    <w:rsid w:val="005A13C3"/>
    <w:rsid w:val="005A15AC"/>
    <w:rsid w:val="005A18CE"/>
    <w:rsid w:val="005A1A42"/>
    <w:rsid w:val="005A1B2F"/>
    <w:rsid w:val="005A1F64"/>
    <w:rsid w:val="005A24F6"/>
    <w:rsid w:val="005A26EE"/>
    <w:rsid w:val="005A2BD5"/>
    <w:rsid w:val="005A2FD3"/>
    <w:rsid w:val="005A34B5"/>
    <w:rsid w:val="005A357E"/>
    <w:rsid w:val="005A397F"/>
    <w:rsid w:val="005A3A04"/>
    <w:rsid w:val="005A3A97"/>
    <w:rsid w:val="005A3AD8"/>
    <w:rsid w:val="005A3AF2"/>
    <w:rsid w:val="005A3E33"/>
    <w:rsid w:val="005A3F28"/>
    <w:rsid w:val="005A4001"/>
    <w:rsid w:val="005A4532"/>
    <w:rsid w:val="005A4599"/>
    <w:rsid w:val="005A45C1"/>
    <w:rsid w:val="005A49C5"/>
    <w:rsid w:val="005A4B0F"/>
    <w:rsid w:val="005A4CF6"/>
    <w:rsid w:val="005A4E11"/>
    <w:rsid w:val="005A4E5E"/>
    <w:rsid w:val="005A4F28"/>
    <w:rsid w:val="005A5286"/>
    <w:rsid w:val="005A53D8"/>
    <w:rsid w:val="005A547A"/>
    <w:rsid w:val="005A575F"/>
    <w:rsid w:val="005A5B1C"/>
    <w:rsid w:val="005A5B61"/>
    <w:rsid w:val="005A6462"/>
    <w:rsid w:val="005A6991"/>
    <w:rsid w:val="005A6D14"/>
    <w:rsid w:val="005A6DC8"/>
    <w:rsid w:val="005A6E6D"/>
    <w:rsid w:val="005A6F8D"/>
    <w:rsid w:val="005A7198"/>
    <w:rsid w:val="005A7262"/>
    <w:rsid w:val="005A737F"/>
    <w:rsid w:val="005A7792"/>
    <w:rsid w:val="005A77A2"/>
    <w:rsid w:val="005A7B0F"/>
    <w:rsid w:val="005A7E54"/>
    <w:rsid w:val="005A7F02"/>
    <w:rsid w:val="005B0205"/>
    <w:rsid w:val="005B04EB"/>
    <w:rsid w:val="005B051F"/>
    <w:rsid w:val="005B0AF0"/>
    <w:rsid w:val="005B13C3"/>
    <w:rsid w:val="005B17ED"/>
    <w:rsid w:val="005B18E5"/>
    <w:rsid w:val="005B1BC8"/>
    <w:rsid w:val="005B21FA"/>
    <w:rsid w:val="005B2222"/>
    <w:rsid w:val="005B2777"/>
    <w:rsid w:val="005B28E8"/>
    <w:rsid w:val="005B2AA3"/>
    <w:rsid w:val="005B2B56"/>
    <w:rsid w:val="005B2C46"/>
    <w:rsid w:val="005B3369"/>
    <w:rsid w:val="005B37BF"/>
    <w:rsid w:val="005B37D6"/>
    <w:rsid w:val="005B3AC2"/>
    <w:rsid w:val="005B3E31"/>
    <w:rsid w:val="005B3ECB"/>
    <w:rsid w:val="005B42F6"/>
    <w:rsid w:val="005B44BD"/>
    <w:rsid w:val="005B450B"/>
    <w:rsid w:val="005B469B"/>
    <w:rsid w:val="005B4794"/>
    <w:rsid w:val="005B47BE"/>
    <w:rsid w:val="005B4911"/>
    <w:rsid w:val="005B4BF6"/>
    <w:rsid w:val="005B4BF8"/>
    <w:rsid w:val="005B4D97"/>
    <w:rsid w:val="005B4D98"/>
    <w:rsid w:val="005B4DDD"/>
    <w:rsid w:val="005B4E1D"/>
    <w:rsid w:val="005B5371"/>
    <w:rsid w:val="005B53C6"/>
    <w:rsid w:val="005B53C7"/>
    <w:rsid w:val="005B564B"/>
    <w:rsid w:val="005B589A"/>
    <w:rsid w:val="005B5987"/>
    <w:rsid w:val="005B5C1C"/>
    <w:rsid w:val="005B5E68"/>
    <w:rsid w:val="005B5F51"/>
    <w:rsid w:val="005B60C0"/>
    <w:rsid w:val="005B618F"/>
    <w:rsid w:val="005B61A8"/>
    <w:rsid w:val="005B62F6"/>
    <w:rsid w:val="005B63CA"/>
    <w:rsid w:val="005B671C"/>
    <w:rsid w:val="005B6A3B"/>
    <w:rsid w:val="005B6B24"/>
    <w:rsid w:val="005B7072"/>
    <w:rsid w:val="005B73B7"/>
    <w:rsid w:val="005B7547"/>
    <w:rsid w:val="005B75E4"/>
    <w:rsid w:val="005B797D"/>
    <w:rsid w:val="005B7A4B"/>
    <w:rsid w:val="005B7B23"/>
    <w:rsid w:val="005B7BB6"/>
    <w:rsid w:val="005B7BFB"/>
    <w:rsid w:val="005B7CCF"/>
    <w:rsid w:val="005B7FAB"/>
    <w:rsid w:val="005B7FDC"/>
    <w:rsid w:val="005C06B2"/>
    <w:rsid w:val="005C0AC8"/>
    <w:rsid w:val="005C0DD4"/>
    <w:rsid w:val="005C0FE9"/>
    <w:rsid w:val="005C10B2"/>
    <w:rsid w:val="005C1316"/>
    <w:rsid w:val="005C158E"/>
    <w:rsid w:val="005C19BB"/>
    <w:rsid w:val="005C1E83"/>
    <w:rsid w:val="005C21E0"/>
    <w:rsid w:val="005C21EB"/>
    <w:rsid w:val="005C221A"/>
    <w:rsid w:val="005C227A"/>
    <w:rsid w:val="005C2366"/>
    <w:rsid w:val="005C26DB"/>
    <w:rsid w:val="005C2751"/>
    <w:rsid w:val="005C2763"/>
    <w:rsid w:val="005C29E3"/>
    <w:rsid w:val="005C2C91"/>
    <w:rsid w:val="005C2D6D"/>
    <w:rsid w:val="005C2EE7"/>
    <w:rsid w:val="005C2F87"/>
    <w:rsid w:val="005C314A"/>
    <w:rsid w:val="005C359E"/>
    <w:rsid w:val="005C3660"/>
    <w:rsid w:val="005C3E8C"/>
    <w:rsid w:val="005C3F64"/>
    <w:rsid w:val="005C4250"/>
    <w:rsid w:val="005C4368"/>
    <w:rsid w:val="005C43B6"/>
    <w:rsid w:val="005C4612"/>
    <w:rsid w:val="005C479F"/>
    <w:rsid w:val="005C4935"/>
    <w:rsid w:val="005C4A9A"/>
    <w:rsid w:val="005C4D9D"/>
    <w:rsid w:val="005C5061"/>
    <w:rsid w:val="005C5233"/>
    <w:rsid w:val="005C52AC"/>
    <w:rsid w:val="005C5340"/>
    <w:rsid w:val="005C5353"/>
    <w:rsid w:val="005C5551"/>
    <w:rsid w:val="005C565A"/>
    <w:rsid w:val="005C59AF"/>
    <w:rsid w:val="005C5B50"/>
    <w:rsid w:val="005C5BF3"/>
    <w:rsid w:val="005C5E49"/>
    <w:rsid w:val="005C5F27"/>
    <w:rsid w:val="005C5F9E"/>
    <w:rsid w:val="005C633D"/>
    <w:rsid w:val="005C64AB"/>
    <w:rsid w:val="005C65F5"/>
    <w:rsid w:val="005C691E"/>
    <w:rsid w:val="005C6ABD"/>
    <w:rsid w:val="005C6CB5"/>
    <w:rsid w:val="005C713E"/>
    <w:rsid w:val="005C71F0"/>
    <w:rsid w:val="005C71FB"/>
    <w:rsid w:val="005C72F6"/>
    <w:rsid w:val="005C73C3"/>
    <w:rsid w:val="005C7526"/>
    <w:rsid w:val="005C7532"/>
    <w:rsid w:val="005C75D9"/>
    <w:rsid w:val="005C7CE0"/>
    <w:rsid w:val="005C7D15"/>
    <w:rsid w:val="005C7D19"/>
    <w:rsid w:val="005C7EC9"/>
    <w:rsid w:val="005D0069"/>
    <w:rsid w:val="005D010B"/>
    <w:rsid w:val="005D0288"/>
    <w:rsid w:val="005D070A"/>
    <w:rsid w:val="005D088C"/>
    <w:rsid w:val="005D0C59"/>
    <w:rsid w:val="005D0F76"/>
    <w:rsid w:val="005D12A0"/>
    <w:rsid w:val="005D13ED"/>
    <w:rsid w:val="005D1949"/>
    <w:rsid w:val="005D1969"/>
    <w:rsid w:val="005D1C5D"/>
    <w:rsid w:val="005D1C89"/>
    <w:rsid w:val="005D1D8E"/>
    <w:rsid w:val="005D1DB8"/>
    <w:rsid w:val="005D1FE3"/>
    <w:rsid w:val="005D22F3"/>
    <w:rsid w:val="005D2579"/>
    <w:rsid w:val="005D2596"/>
    <w:rsid w:val="005D25EF"/>
    <w:rsid w:val="005D27E1"/>
    <w:rsid w:val="005D28AD"/>
    <w:rsid w:val="005D2AE4"/>
    <w:rsid w:val="005D311E"/>
    <w:rsid w:val="005D319E"/>
    <w:rsid w:val="005D3397"/>
    <w:rsid w:val="005D33F5"/>
    <w:rsid w:val="005D384B"/>
    <w:rsid w:val="005D3D88"/>
    <w:rsid w:val="005D3F36"/>
    <w:rsid w:val="005D45F0"/>
    <w:rsid w:val="005D48DE"/>
    <w:rsid w:val="005D4AF6"/>
    <w:rsid w:val="005D4C50"/>
    <w:rsid w:val="005D4E50"/>
    <w:rsid w:val="005D4FC5"/>
    <w:rsid w:val="005D4FDE"/>
    <w:rsid w:val="005D5157"/>
    <w:rsid w:val="005D52CD"/>
    <w:rsid w:val="005D5320"/>
    <w:rsid w:val="005D57C5"/>
    <w:rsid w:val="005D59C7"/>
    <w:rsid w:val="005D5B20"/>
    <w:rsid w:val="005D5CF1"/>
    <w:rsid w:val="005D6075"/>
    <w:rsid w:val="005D6514"/>
    <w:rsid w:val="005D6578"/>
    <w:rsid w:val="005D69B9"/>
    <w:rsid w:val="005D6B5F"/>
    <w:rsid w:val="005D6BD6"/>
    <w:rsid w:val="005D6C7E"/>
    <w:rsid w:val="005D6EB3"/>
    <w:rsid w:val="005D6FFA"/>
    <w:rsid w:val="005D7134"/>
    <w:rsid w:val="005D7876"/>
    <w:rsid w:val="005D79CB"/>
    <w:rsid w:val="005D7B5F"/>
    <w:rsid w:val="005D7CF1"/>
    <w:rsid w:val="005D7FD0"/>
    <w:rsid w:val="005E0058"/>
    <w:rsid w:val="005E00B3"/>
    <w:rsid w:val="005E01D8"/>
    <w:rsid w:val="005E05B7"/>
    <w:rsid w:val="005E0988"/>
    <w:rsid w:val="005E09EF"/>
    <w:rsid w:val="005E0D2A"/>
    <w:rsid w:val="005E12F7"/>
    <w:rsid w:val="005E1319"/>
    <w:rsid w:val="005E1A88"/>
    <w:rsid w:val="005E1B1C"/>
    <w:rsid w:val="005E1EC9"/>
    <w:rsid w:val="005E1F82"/>
    <w:rsid w:val="005E2236"/>
    <w:rsid w:val="005E243C"/>
    <w:rsid w:val="005E25CA"/>
    <w:rsid w:val="005E283D"/>
    <w:rsid w:val="005E2C8D"/>
    <w:rsid w:val="005E2D72"/>
    <w:rsid w:val="005E3376"/>
    <w:rsid w:val="005E354F"/>
    <w:rsid w:val="005E3EFA"/>
    <w:rsid w:val="005E40B7"/>
    <w:rsid w:val="005E4229"/>
    <w:rsid w:val="005E4261"/>
    <w:rsid w:val="005E4262"/>
    <w:rsid w:val="005E4267"/>
    <w:rsid w:val="005E45E6"/>
    <w:rsid w:val="005E4A30"/>
    <w:rsid w:val="005E4AE4"/>
    <w:rsid w:val="005E5709"/>
    <w:rsid w:val="005E57F5"/>
    <w:rsid w:val="005E5945"/>
    <w:rsid w:val="005E6046"/>
    <w:rsid w:val="005E639E"/>
    <w:rsid w:val="005E645B"/>
    <w:rsid w:val="005E6629"/>
    <w:rsid w:val="005E6BA4"/>
    <w:rsid w:val="005E6C36"/>
    <w:rsid w:val="005E6CDB"/>
    <w:rsid w:val="005E6DF6"/>
    <w:rsid w:val="005E7911"/>
    <w:rsid w:val="005E79DF"/>
    <w:rsid w:val="005E7A1E"/>
    <w:rsid w:val="005E7A63"/>
    <w:rsid w:val="005E7C1D"/>
    <w:rsid w:val="005E7DE3"/>
    <w:rsid w:val="005E7E80"/>
    <w:rsid w:val="005E7EC4"/>
    <w:rsid w:val="005E7FB9"/>
    <w:rsid w:val="005E7FEA"/>
    <w:rsid w:val="005F0309"/>
    <w:rsid w:val="005F07FD"/>
    <w:rsid w:val="005F08E0"/>
    <w:rsid w:val="005F09DC"/>
    <w:rsid w:val="005F0ABA"/>
    <w:rsid w:val="005F0B1D"/>
    <w:rsid w:val="005F0BB5"/>
    <w:rsid w:val="005F0EA3"/>
    <w:rsid w:val="005F0F86"/>
    <w:rsid w:val="005F1142"/>
    <w:rsid w:val="005F1291"/>
    <w:rsid w:val="005F12B2"/>
    <w:rsid w:val="005F13C5"/>
    <w:rsid w:val="005F147D"/>
    <w:rsid w:val="005F1804"/>
    <w:rsid w:val="005F1A75"/>
    <w:rsid w:val="005F1F21"/>
    <w:rsid w:val="005F21D6"/>
    <w:rsid w:val="005F2479"/>
    <w:rsid w:val="005F2677"/>
    <w:rsid w:val="005F2AFD"/>
    <w:rsid w:val="005F2E2C"/>
    <w:rsid w:val="005F2F0E"/>
    <w:rsid w:val="005F3168"/>
    <w:rsid w:val="005F3668"/>
    <w:rsid w:val="005F3856"/>
    <w:rsid w:val="005F3978"/>
    <w:rsid w:val="005F3B08"/>
    <w:rsid w:val="005F3EDC"/>
    <w:rsid w:val="005F4169"/>
    <w:rsid w:val="005F41FB"/>
    <w:rsid w:val="005F443C"/>
    <w:rsid w:val="005F45B4"/>
    <w:rsid w:val="005F464E"/>
    <w:rsid w:val="005F46EB"/>
    <w:rsid w:val="005F4824"/>
    <w:rsid w:val="005F4B28"/>
    <w:rsid w:val="005F4CEA"/>
    <w:rsid w:val="005F57CA"/>
    <w:rsid w:val="005F59F2"/>
    <w:rsid w:val="005F5D2A"/>
    <w:rsid w:val="005F5F0F"/>
    <w:rsid w:val="005F5FA5"/>
    <w:rsid w:val="005F61CF"/>
    <w:rsid w:val="005F6228"/>
    <w:rsid w:val="005F6286"/>
    <w:rsid w:val="005F6292"/>
    <w:rsid w:val="005F64D4"/>
    <w:rsid w:val="005F662C"/>
    <w:rsid w:val="005F66B3"/>
    <w:rsid w:val="005F67E1"/>
    <w:rsid w:val="005F6ABC"/>
    <w:rsid w:val="005F6C79"/>
    <w:rsid w:val="005F6E5C"/>
    <w:rsid w:val="005F6ED3"/>
    <w:rsid w:val="005F7134"/>
    <w:rsid w:val="005F72A1"/>
    <w:rsid w:val="005F7442"/>
    <w:rsid w:val="005F7846"/>
    <w:rsid w:val="005F7A8A"/>
    <w:rsid w:val="005F7B0B"/>
    <w:rsid w:val="005F7C3B"/>
    <w:rsid w:val="005F7DD6"/>
    <w:rsid w:val="00600297"/>
    <w:rsid w:val="00600584"/>
    <w:rsid w:val="00600638"/>
    <w:rsid w:val="0060071C"/>
    <w:rsid w:val="00600BD1"/>
    <w:rsid w:val="00600CA6"/>
    <w:rsid w:val="00600CE5"/>
    <w:rsid w:val="006012A3"/>
    <w:rsid w:val="00601543"/>
    <w:rsid w:val="006015B2"/>
    <w:rsid w:val="006016DA"/>
    <w:rsid w:val="006017D1"/>
    <w:rsid w:val="0060199F"/>
    <w:rsid w:val="006019DF"/>
    <w:rsid w:val="00601B6B"/>
    <w:rsid w:val="00601CD2"/>
    <w:rsid w:val="00601F62"/>
    <w:rsid w:val="00601FBF"/>
    <w:rsid w:val="006021D1"/>
    <w:rsid w:val="00602268"/>
    <w:rsid w:val="00602AB8"/>
    <w:rsid w:val="00602C2F"/>
    <w:rsid w:val="006031E0"/>
    <w:rsid w:val="00603537"/>
    <w:rsid w:val="006035D5"/>
    <w:rsid w:val="00603955"/>
    <w:rsid w:val="00603C10"/>
    <w:rsid w:val="00603D4E"/>
    <w:rsid w:val="00603F7F"/>
    <w:rsid w:val="0060479E"/>
    <w:rsid w:val="006047D8"/>
    <w:rsid w:val="0060482B"/>
    <w:rsid w:val="00604853"/>
    <w:rsid w:val="00604B4E"/>
    <w:rsid w:val="00604B57"/>
    <w:rsid w:val="00604EAF"/>
    <w:rsid w:val="00604F89"/>
    <w:rsid w:val="006052A3"/>
    <w:rsid w:val="006053A0"/>
    <w:rsid w:val="006053DA"/>
    <w:rsid w:val="00605507"/>
    <w:rsid w:val="00605661"/>
    <w:rsid w:val="00605A17"/>
    <w:rsid w:val="00605B9E"/>
    <w:rsid w:val="00605D2A"/>
    <w:rsid w:val="0060671F"/>
    <w:rsid w:val="00606AA3"/>
    <w:rsid w:val="00606D33"/>
    <w:rsid w:val="00606DAF"/>
    <w:rsid w:val="00606E3A"/>
    <w:rsid w:val="00606EC7"/>
    <w:rsid w:val="00606F6A"/>
    <w:rsid w:val="00606F8B"/>
    <w:rsid w:val="00607092"/>
    <w:rsid w:val="006070A0"/>
    <w:rsid w:val="00607145"/>
    <w:rsid w:val="00607539"/>
    <w:rsid w:val="00607584"/>
    <w:rsid w:val="006075D3"/>
    <w:rsid w:val="00607689"/>
    <w:rsid w:val="00607726"/>
    <w:rsid w:val="006078B0"/>
    <w:rsid w:val="00607D67"/>
    <w:rsid w:val="00607D82"/>
    <w:rsid w:val="00607F87"/>
    <w:rsid w:val="0061005A"/>
    <w:rsid w:val="006103C8"/>
    <w:rsid w:val="0061080C"/>
    <w:rsid w:val="0061084C"/>
    <w:rsid w:val="006108D8"/>
    <w:rsid w:val="00610936"/>
    <w:rsid w:val="00610B54"/>
    <w:rsid w:val="006110D7"/>
    <w:rsid w:val="0061147C"/>
    <w:rsid w:val="00611D6F"/>
    <w:rsid w:val="00611EBA"/>
    <w:rsid w:val="00612536"/>
    <w:rsid w:val="0061269B"/>
    <w:rsid w:val="0061298B"/>
    <w:rsid w:val="006129E9"/>
    <w:rsid w:val="00612B4F"/>
    <w:rsid w:val="00612BAB"/>
    <w:rsid w:val="00612E40"/>
    <w:rsid w:val="00612E44"/>
    <w:rsid w:val="006130E7"/>
    <w:rsid w:val="006131D1"/>
    <w:rsid w:val="006131FF"/>
    <w:rsid w:val="00613321"/>
    <w:rsid w:val="00613369"/>
    <w:rsid w:val="00613374"/>
    <w:rsid w:val="006134D8"/>
    <w:rsid w:val="006134F7"/>
    <w:rsid w:val="006136FB"/>
    <w:rsid w:val="00613BA0"/>
    <w:rsid w:val="00613D06"/>
    <w:rsid w:val="00613E78"/>
    <w:rsid w:val="00614113"/>
    <w:rsid w:val="0061440E"/>
    <w:rsid w:val="006144C0"/>
    <w:rsid w:val="0061460D"/>
    <w:rsid w:val="006146F2"/>
    <w:rsid w:val="006146F7"/>
    <w:rsid w:val="00614CAB"/>
    <w:rsid w:val="00614CE6"/>
    <w:rsid w:val="006150C9"/>
    <w:rsid w:val="006151D8"/>
    <w:rsid w:val="006151FC"/>
    <w:rsid w:val="00615558"/>
    <w:rsid w:val="0061568A"/>
    <w:rsid w:val="006157F9"/>
    <w:rsid w:val="00615C76"/>
    <w:rsid w:val="00615CD8"/>
    <w:rsid w:val="00615D02"/>
    <w:rsid w:val="00615D25"/>
    <w:rsid w:val="00615EED"/>
    <w:rsid w:val="00616503"/>
    <w:rsid w:val="00616880"/>
    <w:rsid w:val="00616A3F"/>
    <w:rsid w:val="00616BA7"/>
    <w:rsid w:val="00616F61"/>
    <w:rsid w:val="006171CD"/>
    <w:rsid w:val="00617284"/>
    <w:rsid w:val="0061732D"/>
    <w:rsid w:val="00617579"/>
    <w:rsid w:val="006175F8"/>
    <w:rsid w:val="006176D4"/>
    <w:rsid w:val="006200C2"/>
    <w:rsid w:val="00620123"/>
    <w:rsid w:val="00620458"/>
    <w:rsid w:val="006211E0"/>
    <w:rsid w:val="00621256"/>
    <w:rsid w:val="00621519"/>
    <w:rsid w:val="006215F4"/>
    <w:rsid w:val="0062166F"/>
    <w:rsid w:val="006216AF"/>
    <w:rsid w:val="0062182F"/>
    <w:rsid w:val="00621D69"/>
    <w:rsid w:val="0062208B"/>
    <w:rsid w:val="006223C1"/>
    <w:rsid w:val="00622468"/>
    <w:rsid w:val="00622687"/>
    <w:rsid w:val="00622B3E"/>
    <w:rsid w:val="00622E7C"/>
    <w:rsid w:val="006231D0"/>
    <w:rsid w:val="006231F5"/>
    <w:rsid w:val="00623294"/>
    <w:rsid w:val="00623484"/>
    <w:rsid w:val="0062367F"/>
    <w:rsid w:val="00623976"/>
    <w:rsid w:val="00623EEC"/>
    <w:rsid w:val="00624104"/>
    <w:rsid w:val="0062420E"/>
    <w:rsid w:val="0062461D"/>
    <w:rsid w:val="00624705"/>
    <w:rsid w:val="0062474F"/>
    <w:rsid w:val="00624C42"/>
    <w:rsid w:val="00625183"/>
    <w:rsid w:val="006254B6"/>
    <w:rsid w:val="006255CB"/>
    <w:rsid w:val="006257AF"/>
    <w:rsid w:val="0062581F"/>
    <w:rsid w:val="00625A0B"/>
    <w:rsid w:val="0062627D"/>
    <w:rsid w:val="006262B6"/>
    <w:rsid w:val="006264D6"/>
    <w:rsid w:val="006265B4"/>
    <w:rsid w:val="0062664F"/>
    <w:rsid w:val="00626840"/>
    <w:rsid w:val="00626C50"/>
    <w:rsid w:val="00626ECE"/>
    <w:rsid w:val="00627205"/>
    <w:rsid w:val="00627581"/>
    <w:rsid w:val="00627BA9"/>
    <w:rsid w:val="00627E75"/>
    <w:rsid w:val="00627EFA"/>
    <w:rsid w:val="00630330"/>
    <w:rsid w:val="0063040B"/>
    <w:rsid w:val="00630535"/>
    <w:rsid w:val="0063073E"/>
    <w:rsid w:val="00630740"/>
    <w:rsid w:val="00630B2B"/>
    <w:rsid w:val="00630C72"/>
    <w:rsid w:val="00630C9F"/>
    <w:rsid w:val="00630CE5"/>
    <w:rsid w:val="00630EFB"/>
    <w:rsid w:val="00631340"/>
    <w:rsid w:val="00631865"/>
    <w:rsid w:val="00631A2A"/>
    <w:rsid w:val="00631FA3"/>
    <w:rsid w:val="00632201"/>
    <w:rsid w:val="006323A7"/>
    <w:rsid w:val="00632611"/>
    <w:rsid w:val="00632782"/>
    <w:rsid w:val="006327A2"/>
    <w:rsid w:val="00632940"/>
    <w:rsid w:val="00632AC2"/>
    <w:rsid w:val="00632AEB"/>
    <w:rsid w:val="00632D48"/>
    <w:rsid w:val="00632E71"/>
    <w:rsid w:val="0063300E"/>
    <w:rsid w:val="00633111"/>
    <w:rsid w:val="0063333A"/>
    <w:rsid w:val="006335E4"/>
    <w:rsid w:val="00633B3B"/>
    <w:rsid w:val="00633C6A"/>
    <w:rsid w:val="00633E1B"/>
    <w:rsid w:val="00633E60"/>
    <w:rsid w:val="00633F6F"/>
    <w:rsid w:val="00634077"/>
    <w:rsid w:val="0063408E"/>
    <w:rsid w:val="006341F8"/>
    <w:rsid w:val="00634360"/>
    <w:rsid w:val="006347D2"/>
    <w:rsid w:val="00634BCD"/>
    <w:rsid w:val="00634C0C"/>
    <w:rsid w:val="00634C8C"/>
    <w:rsid w:val="00634F4B"/>
    <w:rsid w:val="006350EF"/>
    <w:rsid w:val="0063514B"/>
    <w:rsid w:val="0063529C"/>
    <w:rsid w:val="00635435"/>
    <w:rsid w:val="00635578"/>
    <w:rsid w:val="00635684"/>
    <w:rsid w:val="006357EF"/>
    <w:rsid w:val="0063585C"/>
    <w:rsid w:val="0063587B"/>
    <w:rsid w:val="00635B36"/>
    <w:rsid w:val="00635B48"/>
    <w:rsid w:val="00635BD2"/>
    <w:rsid w:val="00635CCC"/>
    <w:rsid w:val="00635D94"/>
    <w:rsid w:val="00635F50"/>
    <w:rsid w:val="00636463"/>
    <w:rsid w:val="006364FD"/>
    <w:rsid w:val="00636522"/>
    <w:rsid w:val="0063667B"/>
    <w:rsid w:val="006367DD"/>
    <w:rsid w:val="00636C13"/>
    <w:rsid w:val="00636D4A"/>
    <w:rsid w:val="00636D71"/>
    <w:rsid w:val="00637019"/>
    <w:rsid w:val="00637348"/>
    <w:rsid w:val="00637458"/>
    <w:rsid w:val="006374F9"/>
    <w:rsid w:val="0063766F"/>
    <w:rsid w:val="0063799C"/>
    <w:rsid w:val="006379B3"/>
    <w:rsid w:val="00637B1E"/>
    <w:rsid w:val="00637E6D"/>
    <w:rsid w:val="006400F0"/>
    <w:rsid w:val="006403F8"/>
    <w:rsid w:val="00640649"/>
    <w:rsid w:val="0064072A"/>
    <w:rsid w:val="0064079C"/>
    <w:rsid w:val="006408F2"/>
    <w:rsid w:val="00640AEF"/>
    <w:rsid w:val="00640C0F"/>
    <w:rsid w:val="00640C21"/>
    <w:rsid w:val="00640C50"/>
    <w:rsid w:val="0064101F"/>
    <w:rsid w:val="00641283"/>
    <w:rsid w:val="006412B6"/>
    <w:rsid w:val="00641475"/>
    <w:rsid w:val="006414BA"/>
    <w:rsid w:val="00641825"/>
    <w:rsid w:val="00641A5E"/>
    <w:rsid w:val="00641B8F"/>
    <w:rsid w:val="00641DFC"/>
    <w:rsid w:val="00642040"/>
    <w:rsid w:val="006420A8"/>
    <w:rsid w:val="006420E1"/>
    <w:rsid w:val="006421DC"/>
    <w:rsid w:val="006423A6"/>
    <w:rsid w:val="00642420"/>
    <w:rsid w:val="006424E9"/>
    <w:rsid w:val="006426D1"/>
    <w:rsid w:val="00642883"/>
    <w:rsid w:val="00642A24"/>
    <w:rsid w:val="00642B63"/>
    <w:rsid w:val="00642CCA"/>
    <w:rsid w:val="00642E52"/>
    <w:rsid w:val="00642ECE"/>
    <w:rsid w:val="00643267"/>
    <w:rsid w:val="0064386D"/>
    <w:rsid w:val="00643981"/>
    <w:rsid w:val="00643A17"/>
    <w:rsid w:val="00644026"/>
    <w:rsid w:val="0064417C"/>
    <w:rsid w:val="00644262"/>
    <w:rsid w:val="006442A6"/>
    <w:rsid w:val="00644720"/>
    <w:rsid w:val="006447DA"/>
    <w:rsid w:val="00644AEB"/>
    <w:rsid w:val="00644C58"/>
    <w:rsid w:val="00644CAE"/>
    <w:rsid w:val="00644CF2"/>
    <w:rsid w:val="00644E04"/>
    <w:rsid w:val="00644E5E"/>
    <w:rsid w:val="00644F38"/>
    <w:rsid w:val="0064501D"/>
    <w:rsid w:val="006451B8"/>
    <w:rsid w:val="006452C5"/>
    <w:rsid w:val="006452EF"/>
    <w:rsid w:val="006453EA"/>
    <w:rsid w:val="006454AA"/>
    <w:rsid w:val="00645E4E"/>
    <w:rsid w:val="00645FE5"/>
    <w:rsid w:val="0064602E"/>
    <w:rsid w:val="006460E5"/>
    <w:rsid w:val="0064627A"/>
    <w:rsid w:val="0064636A"/>
    <w:rsid w:val="00646412"/>
    <w:rsid w:val="006468BE"/>
    <w:rsid w:val="006468EA"/>
    <w:rsid w:val="00646C78"/>
    <w:rsid w:val="00646DAA"/>
    <w:rsid w:val="0064717B"/>
    <w:rsid w:val="00647485"/>
    <w:rsid w:val="00647501"/>
    <w:rsid w:val="006477E8"/>
    <w:rsid w:val="00647FDD"/>
    <w:rsid w:val="0065004E"/>
    <w:rsid w:val="00650258"/>
    <w:rsid w:val="006504D4"/>
    <w:rsid w:val="00650525"/>
    <w:rsid w:val="006506D4"/>
    <w:rsid w:val="00650700"/>
    <w:rsid w:val="00650B6A"/>
    <w:rsid w:val="00650C02"/>
    <w:rsid w:val="00650CD2"/>
    <w:rsid w:val="00650E19"/>
    <w:rsid w:val="00651097"/>
    <w:rsid w:val="00651379"/>
    <w:rsid w:val="00651447"/>
    <w:rsid w:val="00651644"/>
    <w:rsid w:val="00651681"/>
    <w:rsid w:val="006516E4"/>
    <w:rsid w:val="0065172B"/>
    <w:rsid w:val="00651AAB"/>
    <w:rsid w:val="006526EF"/>
    <w:rsid w:val="006528C4"/>
    <w:rsid w:val="006528D3"/>
    <w:rsid w:val="00652E47"/>
    <w:rsid w:val="006530EA"/>
    <w:rsid w:val="0065321C"/>
    <w:rsid w:val="00653498"/>
    <w:rsid w:val="006534EA"/>
    <w:rsid w:val="006537EB"/>
    <w:rsid w:val="00653858"/>
    <w:rsid w:val="006539F6"/>
    <w:rsid w:val="00653C83"/>
    <w:rsid w:val="00653C91"/>
    <w:rsid w:val="00653E92"/>
    <w:rsid w:val="00653EFE"/>
    <w:rsid w:val="00654080"/>
    <w:rsid w:val="00654122"/>
    <w:rsid w:val="00654239"/>
    <w:rsid w:val="00654338"/>
    <w:rsid w:val="0065434F"/>
    <w:rsid w:val="0065476E"/>
    <w:rsid w:val="0065488E"/>
    <w:rsid w:val="00654984"/>
    <w:rsid w:val="00654A44"/>
    <w:rsid w:val="00654EA5"/>
    <w:rsid w:val="00655044"/>
    <w:rsid w:val="0065532C"/>
    <w:rsid w:val="0065548C"/>
    <w:rsid w:val="006555D9"/>
    <w:rsid w:val="006557AB"/>
    <w:rsid w:val="00655B5E"/>
    <w:rsid w:val="00655C66"/>
    <w:rsid w:val="00655FDA"/>
    <w:rsid w:val="006560D5"/>
    <w:rsid w:val="0065642C"/>
    <w:rsid w:val="006569BD"/>
    <w:rsid w:val="00656B9D"/>
    <w:rsid w:val="00656D23"/>
    <w:rsid w:val="0065718F"/>
    <w:rsid w:val="006574D1"/>
    <w:rsid w:val="006574F6"/>
    <w:rsid w:val="006575D8"/>
    <w:rsid w:val="00657658"/>
    <w:rsid w:val="006577E2"/>
    <w:rsid w:val="00657F28"/>
    <w:rsid w:val="00657F6F"/>
    <w:rsid w:val="006601A5"/>
    <w:rsid w:val="006601E4"/>
    <w:rsid w:val="006604E4"/>
    <w:rsid w:val="00660F82"/>
    <w:rsid w:val="006610C3"/>
    <w:rsid w:val="006611E0"/>
    <w:rsid w:val="00661962"/>
    <w:rsid w:val="006619F4"/>
    <w:rsid w:val="00661C75"/>
    <w:rsid w:val="00661D07"/>
    <w:rsid w:val="00661DBF"/>
    <w:rsid w:val="006623AF"/>
    <w:rsid w:val="00662581"/>
    <w:rsid w:val="0066283B"/>
    <w:rsid w:val="00662887"/>
    <w:rsid w:val="00662B89"/>
    <w:rsid w:val="00662CCC"/>
    <w:rsid w:val="00662F84"/>
    <w:rsid w:val="00662FC9"/>
    <w:rsid w:val="006630DA"/>
    <w:rsid w:val="0066312A"/>
    <w:rsid w:val="00663165"/>
    <w:rsid w:val="00663185"/>
    <w:rsid w:val="006633C5"/>
    <w:rsid w:val="00663496"/>
    <w:rsid w:val="006647A5"/>
    <w:rsid w:val="006648D1"/>
    <w:rsid w:val="006649C2"/>
    <w:rsid w:val="00664A01"/>
    <w:rsid w:val="00664AE8"/>
    <w:rsid w:val="00664BB5"/>
    <w:rsid w:val="00664EED"/>
    <w:rsid w:val="006654FA"/>
    <w:rsid w:val="006655F1"/>
    <w:rsid w:val="00665626"/>
    <w:rsid w:val="00665678"/>
    <w:rsid w:val="006656AA"/>
    <w:rsid w:val="006659AB"/>
    <w:rsid w:val="006659AF"/>
    <w:rsid w:val="00665C84"/>
    <w:rsid w:val="00665EBB"/>
    <w:rsid w:val="00665EF5"/>
    <w:rsid w:val="00666143"/>
    <w:rsid w:val="00666846"/>
    <w:rsid w:val="006668C9"/>
    <w:rsid w:val="00666A1B"/>
    <w:rsid w:val="00667017"/>
    <w:rsid w:val="0066704F"/>
    <w:rsid w:val="006672B3"/>
    <w:rsid w:val="006673BE"/>
    <w:rsid w:val="00667473"/>
    <w:rsid w:val="0066765C"/>
    <w:rsid w:val="0066772D"/>
    <w:rsid w:val="006678A1"/>
    <w:rsid w:val="006678BB"/>
    <w:rsid w:val="006678DE"/>
    <w:rsid w:val="00667ADD"/>
    <w:rsid w:val="00667AEF"/>
    <w:rsid w:val="00667E05"/>
    <w:rsid w:val="00667E56"/>
    <w:rsid w:val="00667EC1"/>
    <w:rsid w:val="00667F3C"/>
    <w:rsid w:val="00667F59"/>
    <w:rsid w:val="006702B1"/>
    <w:rsid w:val="0067063E"/>
    <w:rsid w:val="0067076B"/>
    <w:rsid w:val="006708DC"/>
    <w:rsid w:val="00670B4F"/>
    <w:rsid w:val="00670C40"/>
    <w:rsid w:val="00670CC7"/>
    <w:rsid w:val="0067134C"/>
    <w:rsid w:val="006714F9"/>
    <w:rsid w:val="006717A5"/>
    <w:rsid w:val="0067193D"/>
    <w:rsid w:val="00671D3F"/>
    <w:rsid w:val="00671D9E"/>
    <w:rsid w:val="00671DF9"/>
    <w:rsid w:val="00672335"/>
    <w:rsid w:val="00672660"/>
    <w:rsid w:val="006727D8"/>
    <w:rsid w:val="00672EB2"/>
    <w:rsid w:val="00672F2E"/>
    <w:rsid w:val="00673037"/>
    <w:rsid w:val="006730B1"/>
    <w:rsid w:val="00673155"/>
    <w:rsid w:val="00673246"/>
    <w:rsid w:val="0067328B"/>
    <w:rsid w:val="00673742"/>
    <w:rsid w:val="00673CB3"/>
    <w:rsid w:val="00673DFA"/>
    <w:rsid w:val="00673E51"/>
    <w:rsid w:val="00673FA7"/>
    <w:rsid w:val="00674175"/>
    <w:rsid w:val="006741C7"/>
    <w:rsid w:val="0067474B"/>
    <w:rsid w:val="00674784"/>
    <w:rsid w:val="00674ED0"/>
    <w:rsid w:val="00674F95"/>
    <w:rsid w:val="00674FCD"/>
    <w:rsid w:val="006751C2"/>
    <w:rsid w:val="0067536B"/>
    <w:rsid w:val="006753D6"/>
    <w:rsid w:val="00675482"/>
    <w:rsid w:val="006754BB"/>
    <w:rsid w:val="00675658"/>
    <w:rsid w:val="00675705"/>
    <w:rsid w:val="006757AB"/>
    <w:rsid w:val="006757DE"/>
    <w:rsid w:val="00675AAD"/>
    <w:rsid w:val="00675B85"/>
    <w:rsid w:val="00675D4B"/>
    <w:rsid w:val="00675EF6"/>
    <w:rsid w:val="00675FA3"/>
    <w:rsid w:val="00676487"/>
    <w:rsid w:val="00676585"/>
    <w:rsid w:val="006767ED"/>
    <w:rsid w:val="006769A4"/>
    <w:rsid w:val="00676B2A"/>
    <w:rsid w:val="00676D28"/>
    <w:rsid w:val="00676F97"/>
    <w:rsid w:val="006770DE"/>
    <w:rsid w:val="0067732F"/>
    <w:rsid w:val="0067733A"/>
    <w:rsid w:val="00677497"/>
    <w:rsid w:val="00677D2F"/>
    <w:rsid w:val="00677FFA"/>
    <w:rsid w:val="0068012C"/>
    <w:rsid w:val="00680200"/>
    <w:rsid w:val="006804C0"/>
    <w:rsid w:val="0068073D"/>
    <w:rsid w:val="00680FDC"/>
    <w:rsid w:val="00681BAB"/>
    <w:rsid w:val="00681CDC"/>
    <w:rsid w:val="006821F8"/>
    <w:rsid w:val="006823B6"/>
    <w:rsid w:val="006824C4"/>
    <w:rsid w:val="0068285B"/>
    <w:rsid w:val="00682D0C"/>
    <w:rsid w:val="0068302A"/>
    <w:rsid w:val="0068325A"/>
    <w:rsid w:val="006833F2"/>
    <w:rsid w:val="0068348E"/>
    <w:rsid w:val="006835AB"/>
    <w:rsid w:val="00683C20"/>
    <w:rsid w:val="00683D49"/>
    <w:rsid w:val="00683E2F"/>
    <w:rsid w:val="00683F41"/>
    <w:rsid w:val="00683FA0"/>
    <w:rsid w:val="00683FAF"/>
    <w:rsid w:val="006840F1"/>
    <w:rsid w:val="006842CC"/>
    <w:rsid w:val="006849C8"/>
    <w:rsid w:val="00684B00"/>
    <w:rsid w:val="00684BE9"/>
    <w:rsid w:val="00684C17"/>
    <w:rsid w:val="006850E4"/>
    <w:rsid w:val="0068517B"/>
    <w:rsid w:val="006851C3"/>
    <w:rsid w:val="00685994"/>
    <w:rsid w:val="00685ACE"/>
    <w:rsid w:val="00685C18"/>
    <w:rsid w:val="00685E84"/>
    <w:rsid w:val="006860BA"/>
    <w:rsid w:val="00686177"/>
    <w:rsid w:val="00686205"/>
    <w:rsid w:val="006864C2"/>
    <w:rsid w:val="00686568"/>
    <w:rsid w:val="006869F8"/>
    <w:rsid w:val="00686CE3"/>
    <w:rsid w:val="00687329"/>
    <w:rsid w:val="00687598"/>
    <w:rsid w:val="006876C3"/>
    <w:rsid w:val="006877D2"/>
    <w:rsid w:val="00687803"/>
    <w:rsid w:val="00687BEC"/>
    <w:rsid w:val="00687BF2"/>
    <w:rsid w:val="00687F3E"/>
    <w:rsid w:val="00687F51"/>
    <w:rsid w:val="006900DF"/>
    <w:rsid w:val="00690135"/>
    <w:rsid w:val="006903CF"/>
    <w:rsid w:val="00690717"/>
    <w:rsid w:val="00690DF6"/>
    <w:rsid w:val="00691410"/>
    <w:rsid w:val="006914A9"/>
    <w:rsid w:val="00691890"/>
    <w:rsid w:val="006918D6"/>
    <w:rsid w:val="00691F03"/>
    <w:rsid w:val="006920B6"/>
    <w:rsid w:val="00692281"/>
    <w:rsid w:val="006923BA"/>
    <w:rsid w:val="00692740"/>
    <w:rsid w:val="006927B6"/>
    <w:rsid w:val="00692AC7"/>
    <w:rsid w:val="00692C52"/>
    <w:rsid w:val="00692EC0"/>
    <w:rsid w:val="006931DF"/>
    <w:rsid w:val="0069340C"/>
    <w:rsid w:val="00693479"/>
    <w:rsid w:val="00693569"/>
    <w:rsid w:val="0069367A"/>
    <w:rsid w:val="006938C4"/>
    <w:rsid w:val="00693D20"/>
    <w:rsid w:val="00693D51"/>
    <w:rsid w:val="00693E3F"/>
    <w:rsid w:val="006944A4"/>
    <w:rsid w:val="006944E6"/>
    <w:rsid w:val="006948CE"/>
    <w:rsid w:val="006949E9"/>
    <w:rsid w:val="00694C1C"/>
    <w:rsid w:val="00694C24"/>
    <w:rsid w:val="00694D9F"/>
    <w:rsid w:val="0069513F"/>
    <w:rsid w:val="0069521F"/>
    <w:rsid w:val="00695246"/>
    <w:rsid w:val="006956BF"/>
    <w:rsid w:val="00695A87"/>
    <w:rsid w:val="006960D9"/>
    <w:rsid w:val="0069620B"/>
    <w:rsid w:val="00696334"/>
    <w:rsid w:val="0069645F"/>
    <w:rsid w:val="0069668E"/>
    <w:rsid w:val="0069668F"/>
    <w:rsid w:val="00696B81"/>
    <w:rsid w:val="00696B8B"/>
    <w:rsid w:val="00696CE5"/>
    <w:rsid w:val="006970A5"/>
    <w:rsid w:val="00697394"/>
    <w:rsid w:val="006976F1"/>
    <w:rsid w:val="006978C1"/>
    <w:rsid w:val="0069791B"/>
    <w:rsid w:val="00697D27"/>
    <w:rsid w:val="00697DE5"/>
    <w:rsid w:val="006A0237"/>
    <w:rsid w:val="006A0281"/>
    <w:rsid w:val="006A0376"/>
    <w:rsid w:val="006A03B2"/>
    <w:rsid w:val="006A059A"/>
    <w:rsid w:val="006A06EC"/>
    <w:rsid w:val="006A0A3A"/>
    <w:rsid w:val="006A0AA9"/>
    <w:rsid w:val="006A0D55"/>
    <w:rsid w:val="006A0D6E"/>
    <w:rsid w:val="006A108C"/>
    <w:rsid w:val="006A109A"/>
    <w:rsid w:val="006A14DD"/>
    <w:rsid w:val="006A1561"/>
    <w:rsid w:val="006A1763"/>
    <w:rsid w:val="006A1972"/>
    <w:rsid w:val="006A1A5A"/>
    <w:rsid w:val="006A1AE1"/>
    <w:rsid w:val="006A1B62"/>
    <w:rsid w:val="006A1D9D"/>
    <w:rsid w:val="006A28B8"/>
    <w:rsid w:val="006A29ED"/>
    <w:rsid w:val="006A2D8B"/>
    <w:rsid w:val="006A2DD2"/>
    <w:rsid w:val="006A2EBA"/>
    <w:rsid w:val="006A336F"/>
    <w:rsid w:val="006A3458"/>
    <w:rsid w:val="006A3611"/>
    <w:rsid w:val="006A3716"/>
    <w:rsid w:val="006A3B6C"/>
    <w:rsid w:val="006A3B98"/>
    <w:rsid w:val="006A3BA9"/>
    <w:rsid w:val="006A3BFC"/>
    <w:rsid w:val="006A3DCF"/>
    <w:rsid w:val="006A423C"/>
    <w:rsid w:val="006A4F10"/>
    <w:rsid w:val="006A4FDB"/>
    <w:rsid w:val="006A52C1"/>
    <w:rsid w:val="006A580E"/>
    <w:rsid w:val="006A5CB6"/>
    <w:rsid w:val="006A5E03"/>
    <w:rsid w:val="006A5F08"/>
    <w:rsid w:val="006A626D"/>
    <w:rsid w:val="006A6A00"/>
    <w:rsid w:val="006A6D88"/>
    <w:rsid w:val="006A6EBF"/>
    <w:rsid w:val="006A7186"/>
    <w:rsid w:val="006A7234"/>
    <w:rsid w:val="006A7255"/>
    <w:rsid w:val="006A72BA"/>
    <w:rsid w:val="006A73A4"/>
    <w:rsid w:val="006A73A8"/>
    <w:rsid w:val="006A793E"/>
    <w:rsid w:val="006A7955"/>
    <w:rsid w:val="006A7C08"/>
    <w:rsid w:val="006A7E03"/>
    <w:rsid w:val="006A7F8B"/>
    <w:rsid w:val="006B019F"/>
    <w:rsid w:val="006B02DF"/>
    <w:rsid w:val="006B04A1"/>
    <w:rsid w:val="006B0AE9"/>
    <w:rsid w:val="006B0B2F"/>
    <w:rsid w:val="006B0D00"/>
    <w:rsid w:val="006B0D52"/>
    <w:rsid w:val="006B0E9C"/>
    <w:rsid w:val="006B1066"/>
    <w:rsid w:val="006B1382"/>
    <w:rsid w:val="006B171F"/>
    <w:rsid w:val="006B18FB"/>
    <w:rsid w:val="006B1C79"/>
    <w:rsid w:val="006B1CF3"/>
    <w:rsid w:val="006B1E5C"/>
    <w:rsid w:val="006B1F78"/>
    <w:rsid w:val="006B24E9"/>
    <w:rsid w:val="006B2533"/>
    <w:rsid w:val="006B2AE1"/>
    <w:rsid w:val="006B2B29"/>
    <w:rsid w:val="006B2B6D"/>
    <w:rsid w:val="006B2BD6"/>
    <w:rsid w:val="006B2DE0"/>
    <w:rsid w:val="006B2E7F"/>
    <w:rsid w:val="006B30D7"/>
    <w:rsid w:val="006B3288"/>
    <w:rsid w:val="006B3291"/>
    <w:rsid w:val="006B351F"/>
    <w:rsid w:val="006B3524"/>
    <w:rsid w:val="006B35BB"/>
    <w:rsid w:val="006B36B6"/>
    <w:rsid w:val="006B37F2"/>
    <w:rsid w:val="006B3977"/>
    <w:rsid w:val="006B3F29"/>
    <w:rsid w:val="006B40BA"/>
    <w:rsid w:val="006B4197"/>
    <w:rsid w:val="006B41B3"/>
    <w:rsid w:val="006B4200"/>
    <w:rsid w:val="006B466A"/>
    <w:rsid w:val="006B4678"/>
    <w:rsid w:val="006B4A98"/>
    <w:rsid w:val="006B4AA7"/>
    <w:rsid w:val="006B4D70"/>
    <w:rsid w:val="006B4E70"/>
    <w:rsid w:val="006B4EF8"/>
    <w:rsid w:val="006B4F47"/>
    <w:rsid w:val="006B51AD"/>
    <w:rsid w:val="006B553F"/>
    <w:rsid w:val="006B573F"/>
    <w:rsid w:val="006B5AC1"/>
    <w:rsid w:val="006B5F02"/>
    <w:rsid w:val="006B5F7E"/>
    <w:rsid w:val="006B60DD"/>
    <w:rsid w:val="006B614C"/>
    <w:rsid w:val="006B61B2"/>
    <w:rsid w:val="006B660E"/>
    <w:rsid w:val="006B6745"/>
    <w:rsid w:val="006B6A44"/>
    <w:rsid w:val="006B6BD2"/>
    <w:rsid w:val="006B6C16"/>
    <w:rsid w:val="006B6C85"/>
    <w:rsid w:val="006B7492"/>
    <w:rsid w:val="006B755B"/>
    <w:rsid w:val="006B76F5"/>
    <w:rsid w:val="006B788F"/>
    <w:rsid w:val="006B7933"/>
    <w:rsid w:val="006B7C0C"/>
    <w:rsid w:val="006B7FAA"/>
    <w:rsid w:val="006C054C"/>
    <w:rsid w:val="006C0DFC"/>
    <w:rsid w:val="006C107E"/>
    <w:rsid w:val="006C13EB"/>
    <w:rsid w:val="006C1470"/>
    <w:rsid w:val="006C14C8"/>
    <w:rsid w:val="006C155A"/>
    <w:rsid w:val="006C1635"/>
    <w:rsid w:val="006C16F8"/>
    <w:rsid w:val="006C1B0A"/>
    <w:rsid w:val="006C1F5D"/>
    <w:rsid w:val="006C2098"/>
    <w:rsid w:val="006C220C"/>
    <w:rsid w:val="006C224A"/>
    <w:rsid w:val="006C288F"/>
    <w:rsid w:val="006C29BF"/>
    <w:rsid w:val="006C3B98"/>
    <w:rsid w:val="006C3BC5"/>
    <w:rsid w:val="006C3E87"/>
    <w:rsid w:val="006C486F"/>
    <w:rsid w:val="006C48F2"/>
    <w:rsid w:val="006C4AB5"/>
    <w:rsid w:val="006C4B19"/>
    <w:rsid w:val="006C4DAF"/>
    <w:rsid w:val="006C507C"/>
    <w:rsid w:val="006C55EB"/>
    <w:rsid w:val="006C57F8"/>
    <w:rsid w:val="006C5AA2"/>
    <w:rsid w:val="006C5C98"/>
    <w:rsid w:val="006C5CDC"/>
    <w:rsid w:val="006C5D79"/>
    <w:rsid w:val="006C5F36"/>
    <w:rsid w:val="006C619A"/>
    <w:rsid w:val="006C62B8"/>
    <w:rsid w:val="006C6428"/>
    <w:rsid w:val="006C647C"/>
    <w:rsid w:val="006C65B4"/>
    <w:rsid w:val="006C6A3A"/>
    <w:rsid w:val="006C6B72"/>
    <w:rsid w:val="006C6C1A"/>
    <w:rsid w:val="006C6DFA"/>
    <w:rsid w:val="006C6EA4"/>
    <w:rsid w:val="006C6F32"/>
    <w:rsid w:val="006C7201"/>
    <w:rsid w:val="006C7824"/>
    <w:rsid w:val="006C7A38"/>
    <w:rsid w:val="006C7AB0"/>
    <w:rsid w:val="006C7B8D"/>
    <w:rsid w:val="006C7C5F"/>
    <w:rsid w:val="006D00BC"/>
    <w:rsid w:val="006D0245"/>
    <w:rsid w:val="006D042D"/>
    <w:rsid w:val="006D0494"/>
    <w:rsid w:val="006D0539"/>
    <w:rsid w:val="006D06CD"/>
    <w:rsid w:val="006D075C"/>
    <w:rsid w:val="006D136F"/>
    <w:rsid w:val="006D151B"/>
    <w:rsid w:val="006D1690"/>
    <w:rsid w:val="006D1695"/>
    <w:rsid w:val="006D1817"/>
    <w:rsid w:val="006D188D"/>
    <w:rsid w:val="006D1C49"/>
    <w:rsid w:val="006D1DE6"/>
    <w:rsid w:val="006D1E66"/>
    <w:rsid w:val="006D1EE5"/>
    <w:rsid w:val="006D2263"/>
    <w:rsid w:val="006D2500"/>
    <w:rsid w:val="006D27AD"/>
    <w:rsid w:val="006D2CB9"/>
    <w:rsid w:val="006D2CD6"/>
    <w:rsid w:val="006D2CFF"/>
    <w:rsid w:val="006D2E50"/>
    <w:rsid w:val="006D2EB8"/>
    <w:rsid w:val="006D2FD7"/>
    <w:rsid w:val="006D319E"/>
    <w:rsid w:val="006D353C"/>
    <w:rsid w:val="006D3671"/>
    <w:rsid w:val="006D3732"/>
    <w:rsid w:val="006D38A6"/>
    <w:rsid w:val="006D3A72"/>
    <w:rsid w:val="006D3C39"/>
    <w:rsid w:val="006D3CEA"/>
    <w:rsid w:val="006D400D"/>
    <w:rsid w:val="006D43F5"/>
    <w:rsid w:val="006D4A56"/>
    <w:rsid w:val="006D4AA6"/>
    <w:rsid w:val="006D4B8E"/>
    <w:rsid w:val="006D5015"/>
    <w:rsid w:val="006D50C9"/>
    <w:rsid w:val="006D545B"/>
    <w:rsid w:val="006D5602"/>
    <w:rsid w:val="006D5912"/>
    <w:rsid w:val="006D5A8B"/>
    <w:rsid w:val="006D5C48"/>
    <w:rsid w:val="006D5CDB"/>
    <w:rsid w:val="006D6057"/>
    <w:rsid w:val="006D610D"/>
    <w:rsid w:val="006D6959"/>
    <w:rsid w:val="006D6D0A"/>
    <w:rsid w:val="006D6E85"/>
    <w:rsid w:val="006D6EA1"/>
    <w:rsid w:val="006D7152"/>
    <w:rsid w:val="006D724B"/>
    <w:rsid w:val="006D738B"/>
    <w:rsid w:val="006D74EB"/>
    <w:rsid w:val="006D75D9"/>
    <w:rsid w:val="006D77A9"/>
    <w:rsid w:val="006D78A3"/>
    <w:rsid w:val="006D7A94"/>
    <w:rsid w:val="006D7C25"/>
    <w:rsid w:val="006D7C3B"/>
    <w:rsid w:val="006E015C"/>
    <w:rsid w:val="006E036E"/>
    <w:rsid w:val="006E0531"/>
    <w:rsid w:val="006E053F"/>
    <w:rsid w:val="006E05C0"/>
    <w:rsid w:val="006E09A5"/>
    <w:rsid w:val="006E0EEB"/>
    <w:rsid w:val="006E1044"/>
    <w:rsid w:val="006E11B9"/>
    <w:rsid w:val="006E1693"/>
    <w:rsid w:val="006E1853"/>
    <w:rsid w:val="006E191A"/>
    <w:rsid w:val="006E1A93"/>
    <w:rsid w:val="006E1AC3"/>
    <w:rsid w:val="006E1BDB"/>
    <w:rsid w:val="006E1C38"/>
    <w:rsid w:val="006E210C"/>
    <w:rsid w:val="006E229E"/>
    <w:rsid w:val="006E26EF"/>
    <w:rsid w:val="006E26FB"/>
    <w:rsid w:val="006E2E58"/>
    <w:rsid w:val="006E2EDB"/>
    <w:rsid w:val="006E2FF6"/>
    <w:rsid w:val="006E314F"/>
    <w:rsid w:val="006E320A"/>
    <w:rsid w:val="006E326F"/>
    <w:rsid w:val="006E3293"/>
    <w:rsid w:val="006E3428"/>
    <w:rsid w:val="006E3A84"/>
    <w:rsid w:val="006E3B30"/>
    <w:rsid w:val="006E4313"/>
    <w:rsid w:val="006E4363"/>
    <w:rsid w:val="006E439A"/>
    <w:rsid w:val="006E442D"/>
    <w:rsid w:val="006E446F"/>
    <w:rsid w:val="006E487E"/>
    <w:rsid w:val="006E49C3"/>
    <w:rsid w:val="006E4A02"/>
    <w:rsid w:val="006E4C7C"/>
    <w:rsid w:val="006E4E04"/>
    <w:rsid w:val="006E50F4"/>
    <w:rsid w:val="006E561C"/>
    <w:rsid w:val="006E5674"/>
    <w:rsid w:val="006E5CF2"/>
    <w:rsid w:val="006E5D16"/>
    <w:rsid w:val="006E5F64"/>
    <w:rsid w:val="006E60EB"/>
    <w:rsid w:val="006E6230"/>
    <w:rsid w:val="006E6695"/>
    <w:rsid w:val="006E6779"/>
    <w:rsid w:val="006E6920"/>
    <w:rsid w:val="006E6953"/>
    <w:rsid w:val="006E699F"/>
    <w:rsid w:val="006E6FED"/>
    <w:rsid w:val="006E6FF0"/>
    <w:rsid w:val="006E7116"/>
    <w:rsid w:val="006E7607"/>
    <w:rsid w:val="006E772D"/>
    <w:rsid w:val="006E7D49"/>
    <w:rsid w:val="006E7F4A"/>
    <w:rsid w:val="006F02A0"/>
    <w:rsid w:val="006F0308"/>
    <w:rsid w:val="006F0A1F"/>
    <w:rsid w:val="006F0A70"/>
    <w:rsid w:val="006F0B77"/>
    <w:rsid w:val="006F0DA3"/>
    <w:rsid w:val="006F1508"/>
    <w:rsid w:val="006F16A8"/>
    <w:rsid w:val="006F171C"/>
    <w:rsid w:val="006F18A5"/>
    <w:rsid w:val="006F1C1A"/>
    <w:rsid w:val="006F203D"/>
    <w:rsid w:val="006F2160"/>
    <w:rsid w:val="006F24DB"/>
    <w:rsid w:val="006F2AA5"/>
    <w:rsid w:val="006F2C0F"/>
    <w:rsid w:val="006F3143"/>
    <w:rsid w:val="006F3226"/>
    <w:rsid w:val="006F337D"/>
    <w:rsid w:val="006F338D"/>
    <w:rsid w:val="006F35F9"/>
    <w:rsid w:val="006F35FF"/>
    <w:rsid w:val="006F3669"/>
    <w:rsid w:val="006F366A"/>
    <w:rsid w:val="006F3694"/>
    <w:rsid w:val="006F3849"/>
    <w:rsid w:val="006F3BC8"/>
    <w:rsid w:val="006F3C3C"/>
    <w:rsid w:val="006F4048"/>
    <w:rsid w:val="006F40C5"/>
    <w:rsid w:val="006F43BE"/>
    <w:rsid w:val="006F43DF"/>
    <w:rsid w:val="006F4AB2"/>
    <w:rsid w:val="006F4CBB"/>
    <w:rsid w:val="006F4CDC"/>
    <w:rsid w:val="006F4DB1"/>
    <w:rsid w:val="006F50AA"/>
    <w:rsid w:val="006F513C"/>
    <w:rsid w:val="006F5466"/>
    <w:rsid w:val="006F54CC"/>
    <w:rsid w:val="006F589C"/>
    <w:rsid w:val="006F5AC3"/>
    <w:rsid w:val="006F5EA9"/>
    <w:rsid w:val="006F5FA5"/>
    <w:rsid w:val="006F63C9"/>
    <w:rsid w:val="006F6887"/>
    <w:rsid w:val="006F6B7B"/>
    <w:rsid w:val="006F6EE7"/>
    <w:rsid w:val="006F71BF"/>
    <w:rsid w:val="006F73AA"/>
    <w:rsid w:val="006F76ED"/>
    <w:rsid w:val="006F7970"/>
    <w:rsid w:val="006F7D2A"/>
    <w:rsid w:val="00700378"/>
    <w:rsid w:val="00700575"/>
    <w:rsid w:val="0070058E"/>
    <w:rsid w:val="007005F2"/>
    <w:rsid w:val="00700B7E"/>
    <w:rsid w:val="00700BE0"/>
    <w:rsid w:val="007010F9"/>
    <w:rsid w:val="0070114B"/>
    <w:rsid w:val="007013BB"/>
    <w:rsid w:val="00701649"/>
    <w:rsid w:val="0070174B"/>
    <w:rsid w:val="00701AAB"/>
    <w:rsid w:val="00701BB4"/>
    <w:rsid w:val="0070213B"/>
    <w:rsid w:val="007025B8"/>
    <w:rsid w:val="007026C5"/>
    <w:rsid w:val="00702783"/>
    <w:rsid w:val="00702882"/>
    <w:rsid w:val="007029F6"/>
    <w:rsid w:val="00702C7D"/>
    <w:rsid w:val="00702E44"/>
    <w:rsid w:val="00702E7D"/>
    <w:rsid w:val="007030E2"/>
    <w:rsid w:val="0070337B"/>
    <w:rsid w:val="007035B1"/>
    <w:rsid w:val="00703B4F"/>
    <w:rsid w:val="00703B55"/>
    <w:rsid w:val="00703B61"/>
    <w:rsid w:val="00704CDE"/>
    <w:rsid w:val="007051FD"/>
    <w:rsid w:val="0070530D"/>
    <w:rsid w:val="00705754"/>
    <w:rsid w:val="007059D2"/>
    <w:rsid w:val="00705C21"/>
    <w:rsid w:val="0070617A"/>
    <w:rsid w:val="00706257"/>
    <w:rsid w:val="0070672E"/>
    <w:rsid w:val="007067A9"/>
    <w:rsid w:val="007068B5"/>
    <w:rsid w:val="0070690E"/>
    <w:rsid w:val="00706BE0"/>
    <w:rsid w:val="00706E53"/>
    <w:rsid w:val="00706F23"/>
    <w:rsid w:val="0070721A"/>
    <w:rsid w:val="00707248"/>
    <w:rsid w:val="0070772D"/>
    <w:rsid w:val="00707960"/>
    <w:rsid w:val="00707EF1"/>
    <w:rsid w:val="00707FDE"/>
    <w:rsid w:val="00710102"/>
    <w:rsid w:val="00710A07"/>
    <w:rsid w:val="00710A0B"/>
    <w:rsid w:val="00710C7A"/>
    <w:rsid w:val="00710F8F"/>
    <w:rsid w:val="0071132B"/>
    <w:rsid w:val="0071146D"/>
    <w:rsid w:val="0071184E"/>
    <w:rsid w:val="00711878"/>
    <w:rsid w:val="0071193C"/>
    <w:rsid w:val="00711AB1"/>
    <w:rsid w:val="00711DB3"/>
    <w:rsid w:val="00711EF4"/>
    <w:rsid w:val="00711F42"/>
    <w:rsid w:val="007121F2"/>
    <w:rsid w:val="007123BF"/>
    <w:rsid w:val="007124A9"/>
    <w:rsid w:val="00712B6D"/>
    <w:rsid w:val="00713545"/>
    <w:rsid w:val="007137BC"/>
    <w:rsid w:val="00713B86"/>
    <w:rsid w:val="00713BE2"/>
    <w:rsid w:val="00713BFD"/>
    <w:rsid w:val="00713C19"/>
    <w:rsid w:val="00713CA2"/>
    <w:rsid w:val="007140AE"/>
    <w:rsid w:val="0071446F"/>
    <w:rsid w:val="00714801"/>
    <w:rsid w:val="00714809"/>
    <w:rsid w:val="00714947"/>
    <w:rsid w:val="00714A5E"/>
    <w:rsid w:val="00714B47"/>
    <w:rsid w:val="00714BE0"/>
    <w:rsid w:val="00714C2C"/>
    <w:rsid w:val="00715021"/>
    <w:rsid w:val="00715422"/>
    <w:rsid w:val="007154BF"/>
    <w:rsid w:val="00715576"/>
    <w:rsid w:val="00715D32"/>
    <w:rsid w:val="00715D7F"/>
    <w:rsid w:val="007160C7"/>
    <w:rsid w:val="007162FC"/>
    <w:rsid w:val="0071641C"/>
    <w:rsid w:val="007164A4"/>
    <w:rsid w:val="00716764"/>
    <w:rsid w:val="0071695E"/>
    <w:rsid w:val="00716B8F"/>
    <w:rsid w:val="00716D67"/>
    <w:rsid w:val="00716FC8"/>
    <w:rsid w:val="00717068"/>
    <w:rsid w:val="0071716F"/>
    <w:rsid w:val="0071728E"/>
    <w:rsid w:val="007173DD"/>
    <w:rsid w:val="007175A7"/>
    <w:rsid w:val="00717637"/>
    <w:rsid w:val="007176A3"/>
    <w:rsid w:val="007178D1"/>
    <w:rsid w:val="00717A77"/>
    <w:rsid w:val="00717C84"/>
    <w:rsid w:val="0072009E"/>
    <w:rsid w:val="007200F7"/>
    <w:rsid w:val="0072039A"/>
    <w:rsid w:val="00720647"/>
    <w:rsid w:val="0072065B"/>
    <w:rsid w:val="007207D1"/>
    <w:rsid w:val="0072098C"/>
    <w:rsid w:val="00720A29"/>
    <w:rsid w:val="00720B60"/>
    <w:rsid w:val="00720BD1"/>
    <w:rsid w:val="00720C54"/>
    <w:rsid w:val="00720CA8"/>
    <w:rsid w:val="00720DB0"/>
    <w:rsid w:val="00720F61"/>
    <w:rsid w:val="007216DD"/>
    <w:rsid w:val="00721DBB"/>
    <w:rsid w:val="00721F51"/>
    <w:rsid w:val="00721FB6"/>
    <w:rsid w:val="00721FFE"/>
    <w:rsid w:val="007221C0"/>
    <w:rsid w:val="007222DB"/>
    <w:rsid w:val="0072245C"/>
    <w:rsid w:val="007224B4"/>
    <w:rsid w:val="007224E9"/>
    <w:rsid w:val="0072268D"/>
    <w:rsid w:val="00722773"/>
    <w:rsid w:val="00722968"/>
    <w:rsid w:val="00722C98"/>
    <w:rsid w:val="00722ED7"/>
    <w:rsid w:val="00722FED"/>
    <w:rsid w:val="007230B2"/>
    <w:rsid w:val="007232FE"/>
    <w:rsid w:val="0072338D"/>
    <w:rsid w:val="00723482"/>
    <w:rsid w:val="007234B8"/>
    <w:rsid w:val="00723581"/>
    <w:rsid w:val="00723769"/>
    <w:rsid w:val="007237F0"/>
    <w:rsid w:val="00723BAB"/>
    <w:rsid w:val="00723D90"/>
    <w:rsid w:val="00723E73"/>
    <w:rsid w:val="00723F50"/>
    <w:rsid w:val="0072417F"/>
    <w:rsid w:val="0072443F"/>
    <w:rsid w:val="00724559"/>
    <w:rsid w:val="00724971"/>
    <w:rsid w:val="007249B3"/>
    <w:rsid w:val="00724B39"/>
    <w:rsid w:val="00724B98"/>
    <w:rsid w:val="00724BA2"/>
    <w:rsid w:val="00725011"/>
    <w:rsid w:val="0072501B"/>
    <w:rsid w:val="00725300"/>
    <w:rsid w:val="007253E2"/>
    <w:rsid w:val="007253E4"/>
    <w:rsid w:val="007254D2"/>
    <w:rsid w:val="0072567D"/>
    <w:rsid w:val="00725740"/>
    <w:rsid w:val="00725BF1"/>
    <w:rsid w:val="00725C9C"/>
    <w:rsid w:val="00725D41"/>
    <w:rsid w:val="0072612F"/>
    <w:rsid w:val="007261F9"/>
    <w:rsid w:val="00726276"/>
    <w:rsid w:val="007264DD"/>
    <w:rsid w:val="00726EE7"/>
    <w:rsid w:val="00726F37"/>
    <w:rsid w:val="00727178"/>
    <w:rsid w:val="0072722A"/>
    <w:rsid w:val="0072754A"/>
    <w:rsid w:val="007276F2"/>
    <w:rsid w:val="007277AF"/>
    <w:rsid w:val="0072780B"/>
    <w:rsid w:val="00727C1E"/>
    <w:rsid w:val="00727EB2"/>
    <w:rsid w:val="00730072"/>
    <w:rsid w:val="007302A8"/>
    <w:rsid w:val="0073036B"/>
    <w:rsid w:val="0073046B"/>
    <w:rsid w:val="007304AB"/>
    <w:rsid w:val="00730597"/>
    <w:rsid w:val="0073059E"/>
    <w:rsid w:val="00730800"/>
    <w:rsid w:val="007308A5"/>
    <w:rsid w:val="0073099B"/>
    <w:rsid w:val="0073100F"/>
    <w:rsid w:val="00731018"/>
    <w:rsid w:val="007311F9"/>
    <w:rsid w:val="00731420"/>
    <w:rsid w:val="00731434"/>
    <w:rsid w:val="0073163A"/>
    <w:rsid w:val="007317BB"/>
    <w:rsid w:val="0073187F"/>
    <w:rsid w:val="00731B0D"/>
    <w:rsid w:val="00731CA2"/>
    <w:rsid w:val="00731D24"/>
    <w:rsid w:val="00731E33"/>
    <w:rsid w:val="0073223E"/>
    <w:rsid w:val="00732CB9"/>
    <w:rsid w:val="00732EB6"/>
    <w:rsid w:val="00733071"/>
    <w:rsid w:val="0073318B"/>
    <w:rsid w:val="0073325C"/>
    <w:rsid w:val="007333F7"/>
    <w:rsid w:val="007336D3"/>
    <w:rsid w:val="0073390C"/>
    <w:rsid w:val="007339AE"/>
    <w:rsid w:val="00733B11"/>
    <w:rsid w:val="00733BA9"/>
    <w:rsid w:val="00733C7C"/>
    <w:rsid w:val="00733D49"/>
    <w:rsid w:val="00733D4A"/>
    <w:rsid w:val="00733D86"/>
    <w:rsid w:val="00733FC2"/>
    <w:rsid w:val="007340BC"/>
    <w:rsid w:val="0073431B"/>
    <w:rsid w:val="0073438A"/>
    <w:rsid w:val="007349BB"/>
    <w:rsid w:val="00734D39"/>
    <w:rsid w:val="007350EA"/>
    <w:rsid w:val="00735295"/>
    <w:rsid w:val="0073531F"/>
    <w:rsid w:val="00735558"/>
    <w:rsid w:val="007357A5"/>
    <w:rsid w:val="0073583E"/>
    <w:rsid w:val="00735A19"/>
    <w:rsid w:val="00735A94"/>
    <w:rsid w:val="00735C12"/>
    <w:rsid w:val="00735DB1"/>
    <w:rsid w:val="0073605C"/>
    <w:rsid w:val="007360D5"/>
    <w:rsid w:val="007362C6"/>
    <w:rsid w:val="0073674D"/>
    <w:rsid w:val="00736943"/>
    <w:rsid w:val="00736E07"/>
    <w:rsid w:val="00736F53"/>
    <w:rsid w:val="007371B2"/>
    <w:rsid w:val="007375D2"/>
    <w:rsid w:val="00737910"/>
    <w:rsid w:val="00737A3F"/>
    <w:rsid w:val="00737A6E"/>
    <w:rsid w:val="00737F38"/>
    <w:rsid w:val="00740147"/>
    <w:rsid w:val="0074017B"/>
    <w:rsid w:val="00740223"/>
    <w:rsid w:val="0074023A"/>
    <w:rsid w:val="0074029F"/>
    <w:rsid w:val="007406C7"/>
    <w:rsid w:val="0074084C"/>
    <w:rsid w:val="0074094F"/>
    <w:rsid w:val="00740B8D"/>
    <w:rsid w:val="00740C69"/>
    <w:rsid w:val="0074125E"/>
    <w:rsid w:val="0074151E"/>
    <w:rsid w:val="00741C23"/>
    <w:rsid w:val="007422EB"/>
    <w:rsid w:val="007425BF"/>
    <w:rsid w:val="007426A3"/>
    <w:rsid w:val="007426CC"/>
    <w:rsid w:val="007428F5"/>
    <w:rsid w:val="0074305F"/>
    <w:rsid w:val="00743154"/>
    <w:rsid w:val="00743391"/>
    <w:rsid w:val="00743443"/>
    <w:rsid w:val="00743479"/>
    <w:rsid w:val="007434F1"/>
    <w:rsid w:val="0074358B"/>
    <w:rsid w:val="007435CE"/>
    <w:rsid w:val="007435D6"/>
    <w:rsid w:val="0074376E"/>
    <w:rsid w:val="0074387F"/>
    <w:rsid w:val="0074392B"/>
    <w:rsid w:val="00743943"/>
    <w:rsid w:val="00743B67"/>
    <w:rsid w:val="00744385"/>
    <w:rsid w:val="007445C4"/>
    <w:rsid w:val="00744885"/>
    <w:rsid w:val="00744BC9"/>
    <w:rsid w:val="00744C32"/>
    <w:rsid w:val="00744DE6"/>
    <w:rsid w:val="00745313"/>
    <w:rsid w:val="007453A2"/>
    <w:rsid w:val="0074540A"/>
    <w:rsid w:val="00745494"/>
    <w:rsid w:val="007454BF"/>
    <w:rsid w:val="007459A6"/>
    <w:rsid w:val="00745A5C"/>
    <w:rsid w:val="00745ACA"/>
    <w:rsid w:val="00745F6F"/>
    <w:rsid w:val="007464FD"/>
    <w:rsid w:val="00746543"/>
    <w:rsid w:val="00746862"/>
    <w:rsid w:val="00746A67"/>
    <w:rsid w:val="00746D3D"/>
    <w:rsid w:val="00746FC4"/>
    <w:rsid w:val="007470A9"/>
    <w:rsid w:val="007471D6"/>
    <w:rsid w:val="00747E53"/>
    <w:rsid w:val="007503E4"/>
    <w:rsid w:val="007504C3"/>
    <w:rsid w:val="00750BCE"/>
    <w:rsid w:val="00750C40"/>
    <w:rsid w:val="00750E64"/>
    <w:rsid w:val="007513A1"/>
    <w:rsid w:val="00751B30"/>
    <w:rsid w:val="00751FF6"/>
    <w:rsid w:val="00752648"/>
    <w:rsid w:val="007526B6"/>
    <w:rsid w:val="007529D2"/>
    <w:rsid w:val="007529FF"/>
    <w:rsid w:val="00752AE7"/>
    <w:rsid w:val="00752D7E"/>
    <w:rsid w:val="007530C9"/>
    <w:rsid w:val="00753127"/>
    <w:rsid w:val="0075324B"/>
    <w:rsid w:val="0075344F"/>
    <w:rsid w:val="007535FA"/>
    <w:rsid w:val="00753656"/>
    <w:rsid w:val="00753677"/>
    <w:rsid w:val="007538FA"/>
    <w:rsid w:val="00753BFC"/>
    <w:rsid w:val="00753DD8"/>
    <w:rsid w:val="007540D0"/>
    <w:rsid w:val="007541A6"/>
    <w:rsid w:val="007542EB"/>
    <w:rsid w:val="0075443D"/>
    <w:rsid w:val="007545AA"/>
    <w:rsid w:val="007547EA"/>
    <w:rsid w:val="00754A63"/>
    <w:rsid w:val="00754FA3"/>
    <w:rsid w:val="00755512"/>
    <w:rsid w:val="00755704"/>
    <w:rsid w:val="00755A22"/>
    <w:rsid w:val="00755D58"/>
    <w:rsid w:val="00755F63"/>
    <w:rsid w:val="00755F78"/>
    <w:rsid w:val="0075608A"/>
    <w:rsid w:val="007569D5"/>
    <w:rsid w:val="00756A2D"/>
    <w:rsid w:val="00756D0C"/>
    <w:rsid w:val="00756DDF"/>
    <w:rsid w:val="00756EB1"/>
    <w:rsid w:val="00756FDD"/>
    <w:rsid w:val="007575EB"/>
    <w:rsid w:val="00757917"/>
    <w:rsid w:val="00760028"/>
    <w:rsid w:val="0076035E"/>
    <w:rsid w:val="007604FB"/>
    <w:rsid w:val="00760AEA"/>
    <w:rsid w:val="00760EEF"/>
    <w:rsid w:val="0076103F"/>
    <w:rsid w:val="007610AB"/>
    <w:rsid w:val="0076134F"/>
    <w:rsid w:val="00761412"/>
    <w:rsid w:val="00761587"/>
    <w:rsid w:val="00761691"/>
    <w:rsid w:val="00761786"/>
    <w:rsid w:val="0076192C"/>
    <w:rsid w:val="00761B96"/>
    <w:rsid w:val="00761B9D"/>
    <w:rsid w:val="00761C9C"/>
    <w:rsid w:val="00761F2E"/>
    <w:rsid w:val="0076262E"/>
    <w:rsid w:val="007626D8"/>
    <w:rsid w:val="00762788"/>
    <w:rsid w:val="007627B1"/>
    <w:rsid w:val="00762869"/>
    <w:rsid w:val="00762AE6"/>
    <w:rsid w:val="00762CEF"/>
    <w:rsid w:val="00762D2D"/>
    <w:rsid w:val="00762E1F"/>
    <w:rsid w:val="00763185"/>
    <w:rsid w:val="007631A3"/>
    <w:rsid w:val="00763222"/>
    <w:rsid w:val="00763430"/>
    <w:rsid w:val="007637C2"/>
    <w:rsid w:val="00763940"/>
    <w:rsid w:val="00763B53"/>
    <w:rsid w:val="007640CC"/>
    <w:rsid w:val="00764298"/>
    <w:rsid w:val="0076442E"/>
    <w:rsid w:val="00764467"/>
    <w:rsid w:val="00764532"/>
    <w:rsid w:val="00764CBA"/>
    <w:rsid w:val="00764CC2"/>
    <w:rsid w:val="007650DB"/>
    <w:rsid w:val="007653FE"/>
    <w:rsid w:val="00765459"/>
    <w:rsid w:val="00765DB3"/>
    <w:rsid w:val="00766421"/>
    <w:rsid w:val="0076719E"/>
    <w:rsid w:val="00767379"/>
    <w:rsid w:val="0076747B"/>
    <w:rsid w:val="00767AEC"/>
    <w:rsid w:val="00767BED"/>
    <w:rsid w:val="00767C9D"/>
    <w:rsid w:val="00767FD3"/>
    <w:rsid w:val="00770076"/>
    <w:rsid w:val="00770098"/>
    <w:rsid w:val="007701F4"/>
    <w:rsid w:val="007705F1"/>
    <w:rsid w:val="007708ED"/>
    <w:rsid w:val="007709D8"/>
    <w:rsid w:val="00770C45"/>
    <w:rsid w:val="00770C88"/>
    <w:rsid w:val="00770D03"/>
    <w:rsid w:val="00770F70"/>
    <w:rsid w:val="007710DB"/>
    <w:rsid w:val="007711BB"/>
    <w:rsid w:val="0077177B"/>
    <w:rsid w:val="0077191D"/>
    <w:rsid w:val="00771CE7"/>
    <w:rsid w:val="007720C3"/>
    <w:rsid w:val="007721E2"/>
    <w:rsid w:val="00772575"/>
    <w:rsid w:val="007728E3"/>
    <w:rsid w:val="007728F8"/>
    <w:rsid w:val="00772CE9"/>
    <w:rsid w:val="00772E44"/>
    <w:rsid w:val="00773051"/>
    <w:rsid w:val="00773690"/>
    <w:rsid w:val="0077370F"/>
    <w:rsid w:val="0077413B"/>
    <w:rsid w:val="00774646"/>
    <w:rsid w:val="00774A71"/>
    <w:rsid w:val="00774CAF"/>
    <w:rsid w:val="00774D29"/>
    <w:rsid w:val="00774DDA"/>
    <w:rsid w:val="00775153"/>
    <w:rsid w:val="007753E7"/>
    <w:rsid w:val="007753EC"/>
    <w:rsid w:val="007754DD"/>
    <w:rsid w:val="00775757"/>
    <w:rsid w:val="00775B80"/>
    <w:rsid w:val="00775C67"/>
    <w:rsid w:val="00775FF2"/>
    <w:rsid w:val="00776099"/>
    <w:rsid w:val="007760AD"/>
    <w:rsid w:val="007760D8"/>
    <w:rsid w:val="007765BD"/>
    <w:rsid w:val="007765C0"/>
    <w:rsid w:val="00776671"/>
    <w:rsid w:val="007767EF"/>
    <w:rsid w:val="00776CAD"/>
    <w:rsid w:val="00777558"/>
    <w:rsid w:val="00777605"/>
    <w:rsid w:val="00777698"/>
    <w:rsid w:val="0077783D"/>
    <w:rsid w:val="00777D9F"/>
    <w:rsid w:val="00780038"/>
    <w:rsid w:val="00780163"/>
    <w:rsid w:val="00780423"/>
    <w:rsid w:val="00780470"/>
    <w:rsid w:val="007804E7"/>
    <w:rsid w:val="007806D9"/>
    <w:rsid w:val="007806FB"/>
    <w:rsid w:val="00780850"/>
    <w:rsid w:val="007808D0"/>
    <w:rsid w:val="007809B6"/>
    <w:rsid w:val="00780AA6"/>
    <w:rsid w:val="00780ABE"/>
    <w:rsid w:val="00780DA6"/>
    <w:rsid w:val="00780DDB"/>
    <w:rsid w:val="00780F1F"/>
    <w:rsid w:val="00781882"/>
    <w:rsid w:val="007818F2"/>
    <w:rsid w:val="00781992"/>
    <w:rsid w:val="00781C64"/>
    <w:rsid w:val="00781E3D"/>
    <w:rsid w:val="00782049"/>
    <w:rsid w:val="00782A00"/>
    <w:rsid w:val="00782A69"/>
    <w:rsid w:val="00782CCD"/>
    <w:rsid w:val="00782D15"/>
    <w:rsid w:val="00782F4A"/>
    <w:rsid w:val="007830B5"/>
    <w:rsid w:val="007834CA"/>
    <w:rsid w:val="00783547"/>
    <w:rsid w:val="00783FE2"/>
    <w:rsid w:val="0078402A"/>
    <w:rsid w:val="00784091"/>
    <w:rsid w:val="007840B2"/>
    <w:rsid w:val="007844B4"/>
    <w:rsid w:val="00784C16"/>
    <w:rsid w:val="00784CE8"/>
    <w:rsid w:val="00784DDA"/>
    <w:rsid w:val="0078523A"/>
    <w:rsid w:val="007854B2"/>
    <w:rsid w:val="00785744"/>
    <w:rsid w:val="00785AEB"/>
    <w:rsid w:val="00785B0F"/>
    <w:rsid w:val="00785C07"/>
    <w:rsid w:val="00785C17"/>
    <w:rsid w:val="00785C2A"/>
    <w:rsid w:val="007860F2"/>
    <w:rsid w:val="00786331"/>
    <w:rsid w:val="0078639C"/>
    <w:rsid w:val="007863F1"/>
    <w:rsid w:val="0078642A"/>
    <w:rsid w:val="0078643D"/>
    <w:rsid w:val="0078720B"/>
    <w:rsid w:val="007873A3"/>
    <w:rsid w:val="007876C9"/>
    <w:rsid w:val="007879C3"/>
    <w:rsid w:val="00787C21"/>
    <w:rsid w:val="00790467"/>
    <w:rsid w:val="007905F6"/>
    <w:rsid w:val="007906C6"/>
    <w:rsid w:val="007907E2"/>
    <w:rsid w:val="00790A80"/>
    <w:rsid w:val="00790B6F"/>
    <w:rsid w:val="00790B88"/>
    <w:rsid w:val="00790C34"/>
    <w:rsid w:val="00790DDC"/>
    <w:rsid w:val="00790DF5"/>
    <w:rsid w:val="0079116D"/>
    <w:rsid w:val="00791198"/>
    <w:rsid w:val="00791476"/>
    <w:rsid w:val="007916B3"/>
    <w:rsid w:val="00791A23"/>
    <w:rsid w:val="00791EC5"/>
    <w:rsid w:val="007922CB"/>
    <w:rsid w:val="00792430"/>
    <w:rsid w:val="007925D9"/>
    <w:rsid w:val="007927DE"/>
    <w:rsid w:val="00793330"/>
    <w:rsid w:val="00793432"/>
    <w:rsid w:val="00793794"/>
    <w:rsid w:val="00793B17"/>
    <w:rsid w:val="00793CC5"/>
    <w:rsid w:val="007941B8"/>
    <w:rsid w:val="00794633"/>
    <w:rsid w:val="00794875"/>
    <w:rsid w:val="00794A27"/>
    <w:rsid w:val="00794AA8"/>
    <w:rsid w:val="00794D17"/>
    <w:rsid w:val="00794E56"/>
    <w:rsid w:val="00794F15"/>
    <w:rsid w:val="00794F18"/>
    <w:rsid w:val="00794FC3"/>
    <w:rsid w:val="00795311"/>
    <w:rsid w:val="00795876"/>
    <w:rsid w:val="00795984"/>
    <w:rsid w:val="00795AAD"/>
    <w:rsid w:val="00795D48"/>
    <w:rsid w:val="00795E37"/>
    <w:rsid w:val="00795FA2"/>
    <w:rsid w:val="00796144"/>
    <w:rsid w:val="00796221"/>
    <w:rsid w:val="007965B5"/>
    <w:rsid w:val="00796E25"/>
    <w:rsid w:val="00796EF6"/>
    <w:rsid w:val="00797006"/>
    <w:rsid w:val="00797025"/>
    <w:rsid w:val="00797137"/>
    <w:rsid w:val="0079713D"/>
    <w:rsid w:val="0079725E"/>
    <w:rsid w:val="00797495"/>
    <w:rsid w:val="007976B8"/>
    <w:rsid w:val="007976BA"/>
    <w:rsid w:val="00797799"/>
    <w:rsid w:val="00797B07"/>
    <w:rsid w:val="00797B8D"/>
    <w:rsid w:val="00797CB5"/>
    <w:rsid w:val="00797FB6"/>
    <w:rsid w:val="007A01DA"/>
    <w:rsid w:val="007A075B"/>
    <w:rsid w:val="007A094C"/>
    <w:rsid w:val="007A09C6"/>
    <w:rsid w:val="007A0DA5"/>
    <w:rsid w:val="007A0E24"/>
    <w:rsid w:val="007A10D4"/>
    <w:rsid w:val="007A1302"/>
    <w:rsid w:val="007A1354"/>
    <w:rsid w:val="007A1909"/>
    <w:rsid w:val="007A1D8A"/>
    <w:rsid w:val="007A210F"/>
    <w:rsid w:val="007A23E7"/>
    <w:rsid w:val="007A2432"/>
    <w:rsid w:val="007A26AF"/>
    <w:rsid w:val="007A295A"/>
    <w:rsid w:val="007A2A32"/>
    <w:rsid w:val="007A2A84"/>
    <w:rsid w:val="007A2D0F"/>
    <w:rsid w:val="007A2FE1"/>
    <w:rsid w:val="007A316C"/>
    <w:rsid w:val="007A33CD"/>
    <w:rsid w:val="007A3731"/>
    <w:rsid w:val="007A38A1"/>
    <w:rsid w:val="007A3EDD"/>
    <w:rsid w:val="007A4022"/>
    <w:rsid w:val="007A41F4"/>
    <w:rsid w:val="007A4204"/>
    <w:rsid w:val="007A4565"/>
    <w:rsid w:val="007A4CD0"/>
    <w:rsid w:val="007A4EFB"/>
    <w:rsid w:val="007A5552"/>
    <w:rsid w:val="007A55F6"/>
    <w:rsid w:val="007A5812"/>
    <w:rsid w:val="007A5A4D"/>
    <w:rsid w:val="007A5CBB"/>
    <w:rsid w:val="007A60C1"/>
    <w:rsid w:val="007A60F4"/>
    <w:rsid w:val="007A63B0"/>
    <w:rsid w:val="007A654B"/>
    <w:rsid w:val="007A6694"/>
    <w:rsid w:val="007A67ED"/>
    <w:rsid w:val="007A6999"/>
    <w:rsid w:val="007A69DA"/>
    <w:rsid w:val="007A6D2B"/>
    <w:rsid w:val="007A6D49"/>
    <w:rsid w:val="007A765C"/>
    <w:rsid w:val="007A7767"/>
    <w:rsid w:val="007A77C8"/>
    <w:rsid w:val="007A7821"/>
    <w:rsid w:val="007A7CCD"/>
    <w:rsid w:val="007A7CDC"/>
    <w:rsid w:val="007A7DBC"/>
    <w:rsid w:val="007A7E6F"/>
    <w:rsid w:val="007B07D9"/>
    <w:rsid w:val="007B08E2"/>
    <w:rsid w:val="007B0A7B"/>
    <w:rsid w:val="007B0D85"/>
    <w:rsid w:val="007B117C"/>
    <w:rsid w:val="007B126A"/>
    <w:rsid w:val="007B1305"/>
    <w:rsid w:val="007B1578"/>
    <w:rsid w:val="007B17BD"/>
    <w:rsid w:val="007B1F2A"/>
    <w:rsid w:val="007B2014"/>
    <w:rsid w:val="007B204D"/>
    <w:rsid w:val="007B20B1"/>
    <w:rsid w:val="007B2397"/>
    <w:rsid w:val="007B23D6"/>
    <w:rsid w:val="007B241A"/>
    <w:rsid w:val="007B24C5"/>
    <w:rsid w:val="007B2587"/>
    <w:rsid w:val="007B270F"/>
    <w:rsid w:val="007B2A70"/>
    <w:rsid w:val="007B2B59"/>
    <w:rsid w:val="007B2B94"/>
    <w:rsid w:val="007B2BAA"/>
    <w:rsid w:val="007B2C27"/>
    <w:rsid w:val="007B2F56"/>
    <w:rsid w:val="007B317B"/>
    <w:rsid w:val="007B3325"/>
    <w:rsid w:val="007B3780"/>
    <w:rsid w:val="007B3905"/>
    <w:rsid w:val="007B39D5"/>
    <w:rsid w:val="007B4177"/>
    <w:rsid w:val="007B44CB"/>
    <w:rsid w:val="007B492B"/>
    <w:rsid w:val="007B4D31"/>
    <w:rsid w:val="007B531F"/>
    <w:rsid w:val="007B53FA"/>
    <w:rsid w:val="007B5403"/>
    <w:rsid w:val="007B5445"/>
    <w:rsid w:val="007B55E7"/>
    <w:rsid w:val="007B578F"/>
    <w:rsid w:val="007B58C3"/>
    <w:rsid w:val="007B59F5"/>
    <w:rsid w:val="007B5D80"/>
    <w:rsid w:val="007B5F41"/>
    <w:rsid w:val="007B60F5"/>
    <w:rsid w:val="007B63DD"/>
    <w:rsid w:val="007B65C9"/>
    <w:rsid w:val="007B6677"/>
    <w:rsid w:val="007B668D"/>
    <w:rsid w:val="007B6799"/>
    <w:rsid w:val="007B6960"/>
    <w:rsid w:val="007B6A7B"/>
    <w:rsid w:val="007B6BE0"/>
    <w:rsid w:val="007B6C1B"/>
    <w:rsid w:val="007B6C8C"/>
    <w:rsid w:val="007B6D68"/>
    <w:rsid w:val="007B6F6F"/>
    <w:rsid w:val="007B6FC9"/>
    <w:rsid w:val="007B72AF"/>
    <w:rsid w:val="007B72C5"/>
    <w:rsid w:val="007B76BF"/>
    <w:rsid w:val="007B78BB"/>
    <w:rsid w:val="007B7BBB"/>
    <w:rsid w:val="007B7E7A"/>
    <w:rsid w:val="007C0112"/>
    <w:rsid w:val="007C055E"/>
    <w:rsid w:val="007C055F"/>
    <w:rsid w:val="007C06AD"/>
    <w:rsid w:val="007C06F9"/>
    <w:rsid w:val="007C07A9"/>
    <w:rsid w:val="007C0882"/>
    <w:rsid w:val="007C0B69"/>
    <w:rsid w:val="007C0EBA"/>
    <w:rsid w:val="007C0FDB"/>
    <w:rsid w:val="007C16FD"/>
    <w:rsid w:val="007C1831"/>
    <w:rsid w:val="007C1AE4"/>
    <w:rsid w:val="007C1DC0"/>
    <w:rsid w:val="007C1F07"/>
    <w:rsid w:val="007C20FE"/>
    <w:rsid w:val="007C2280"/>
    <w:rsid w:val="007C2286"/>
    <w:rsid w:val="007C297B"/>
    <w:rsid w:val="007C299E"/>
    <w:rsid w:val="007C29AE"/>
    <w:rsid w:val="007C2A13"/>
    <w:rsid w:val="007C2E25"/>
    <w:rsid w:val="007C3066"/>
    <w:rsid w:val="007C3174"/>
    <w:rsid w:val="007C3339"/>
    <w:rsid w:val="007C335C"/>
    <w:rsid w:val="007C33ED"/>
    <w:rsid w:val="007C3448"/>
    <w:rsid w:val="007C35A6"/>
    <w:rsid w:val="007C392F"/>
    <w:rsid w:val="007C3E11"/>
    <w:rsid w:val="007C4650"/>
    <w:rsid w:val="007C49DA"/>
    <w:rsid w:val="007C4A1E"/>
    <w:rsid w:val="007C4A8D"/>
    <w:rsid w:val="007C50E7"/>
    <w:rsid w:val="007C525A"/>
    <w:rsid w:val="007C5464"/>
    <w:rsid w:val="007C5598"/>
    <w:rsid w:val="007C568D"/>
    <w:rsid w:val="007C59DF"/>
    <w:rsid w:val="007C5EA3"/>
    <w:rsid w:val="007C6012"/>
    <w:rsid w:val="007C607E"/>
    <w:rsid w:val="007C6781"/>
    <w:rsid w:val="007C69C5"/>
    <w:rsid w:val="007C6A53"/>
    <w:rsid w:val="007C6B73"/>
    <w:rsid w:val="007C6FFC"/>
    <w:rsid w:val="007C7075"/>
    <w:rsid w:val="007C72C4"/>
    <w:rsid w:val="007C72D0"/>
    <w:rsid w:val="007C748C"/>
    <w:rsid w:val="007C7496"/>
    <w:rsid w:val="007C7650"/>
    <w:rsid w:val="007C76A0"/>
    <w:rsid w:val="007C7A4A"/>
    <w:rsid w:val="007C7AD0"/>
    <w:rsid w:val="007C7C25"/>
    <w:rsid w:val="007C7F99"/>
    <w:rsid w:val="007D006E"/>
    <w:rsid w:val="007D008A"/>
    <w:rsid w:val="007D04E9"/>
    <w:rsid w:val="007D0574"/>
    <w:rsid w:val="007D099D"/>
    <w:rsid w:val="007D0FC7"/>
    <w:rsid w:val="007D10D0"/>
    <w:rsid w:val="007D117C"/>
    <w:rsid w:val="007D14D0"/>
    <w:rsid w:val="007D1618"/>
    <w:rsid w:val="007D17AC"/>
    <w:rsid w:val="007D187C"/>
    <w:rsid w:val="007D199B"/>
    <w:rsid w:val="007D1B7B"/>
    <w:rsid w:val="007D1F56"/>
    <w:rsid w:val="007D2228"/>
    <w:rsid w:val="007D237A"/>
    <w:rsid w:val="007D2645"/>
    <w:rsid w:val="007D2756"/>
    <w:rsid w:val="007D28BD"/>
    <w:rsid w:val="007D29B3"/>
    <w:rsid w:val="007D2DEC"/>
    <w:rsid w:val="007D3553"/>
    <w:rsid w:val="007D375F"/>
    <w:rsid w:val="007D378F"/>
    <w:rsid w:val="007D3B93"/>
    <w:rsid w:val="007D3FD0"/>
    <w:rsid w:val="007D430C"/>
    <w:rsid w:val="007D436B"/>
    <w:rsid w:val="007D47FD"/>
    <w:rsid w:val="007D493D"/>
    <w:rsid w:val="007D50B1"/>
    <w:rsid w:val="007D51BD"/>
    <w:rsid w:val="007D527F"/>
    <w:rsid w:val="007D5695"/>
    <w:rsid w:val="007D57EB"/>
    <w:rsid w:val="007D590C"/>
    <w:rsid w:val="007D5B43"/>
    <w:rsid w:val="007D5B6B"/>
    <w:rsid w:val="007D6206"/>
    <w:rsid w:val="007D62A9"/>
    <w:rsid w:val="007D7691"/>
    <w:rsid w:val="007D775C"/>
    <w:rsid w:val="007D7A95"/>
    <w:rsid w:val="007D7BB9"/>
    <w:rsid w:val="007D7DBA"/>
    <w:rsid w:val="007D7E68"/>
    <w:rsid w:val="007E0003"/>
    <w:rsid w:val="007E01BF"/>
    <w:rsid w:val="007E0259"/>
    <w:rsid w:val="007E028C"/>
    <w:rsid w:val="007E060D"/>
    <w:rsid w:val="007E0C6C"/>
    <w:rsid w:val="007E0DE3"/>
    <w:rsid w:val="007E1267"/>
    <w:rsid w:val="007E1521"/>
    <w:rsid w:val="007E17F9"/>
    <w:rsid w:val="007E1A5B"/>
    <w:rsid w:val="007E1DF6"/>
    <w:rsid w:val="007E2319"/>
    <w:rsid w:val="007E233E"/>
    <w:rsid w:val="007E25E3"/>
    <w:rsid w:val="007E267C"/>
    <w:rsid w:val="007E2781"/>
    <w:rsid w:val="007E2975"/>
    <w:rsid w:val="007E2C7B"/>
    <w:rsid w:val="007E2DDB"/>
    <w:rsid w:val="007E333D"/>
    <w:rsid w:val="007E3BFB"/>
    <w:rsid w:val="007E3FB4"/>
    <w:rsid w:val="007E403B"/>
    <w:rsid w:val="007E4618"/>
    <w:rsid w:val="007E47E1"/>
    <w:rsid w:val="007E4890"/>
    <w:rsid w:val="007E4B63"/>
    <w:rsid w:val="007E5151"/>
    <w:rsid w:val="007E5592"/>
    <w:rsid w:val="007E5B1F"/>
    <w:rsid w:val="007E5C55"/>
    <w:rsid w:val="007E5C80"/>
    <w:rsid w:val="007E5C89"/>
    <w:rsid w:val="007E5CA9"/>
    <w:rsid w:val="007E5E2B"/>
    <w:rsid w:val="007E5F16"/>
    <w:rsid w:val="007E6109"/>
    <w:rsid w:val="007E62BD"/>
    <w:rsid w:val="007E65E8"/>
    <w:rsid w:val="007E68B9"/>
    <w:rsid w:val="007E6A35"/>
    <w:rsid w:val="007E6AA2"/>
    <w:rsid w:val="007E6B5E"/>
    <w:rsid w:val="007E6C7D"/>
    <w:rsid w:val="007E6CEE"/>
    <w:rsid w:val="007E6EA0"/>
    <w:rsid w:val="007E7221"/>
    <w:rsid w:val="007E7A53"/>
    <w:rsid w:val="007E7CA7"/>
    <w:rsid w:val="007E7DFB"/>
    <w:rsid w:val="007E7EE0"/>
    <w:rsid w:val="007F0080"/>
    <w:rsid w:val="007F010B"/>
    <w:rsid w:val="007F07FB"/>
    <w:rsid w:val="007F095D"/>
    <w:rsid w:val="007F0A5E"/>
    <w:rsid w:val="007F0E4B"/>
    <w:rsid w:val="007F0F7E"/>
    <w:rsid w:val="007F1305"/>
    <w:rsid w:val="007F13B3"/>
    <w:rsid w:val="007F1526"/>
    <w:rsid w:val="007F1625"/>
    <w:rsid w:val="007F1687"/>
    <w:rsid w:val="007F1722"/>
    <w:rsid w:val="007F1859"/>
    <w:rsid w:val="007F18E0"/>
    <w:rsid w:val="007F1AC7"/>
    <w:rsid w:val="007F1D1C"/>
    <w:rsid w:val="007F1D91"/>
    <w:rsid w:val="007F2250"/>
    <w:rsid w:val="007F23D2"/>
    <w:rsid w:val="007F2549"/>
    <w:rsid w:val="007F25DF"/>
    <w:rsid w:val="007F32FE"/>
    <w:rsid w:val="007F33FA"/>
    <w:rsid w:val="007F344A"/>
    <w:rsid w:val="007F34B1"/>
    <w:rsid w:val="007F353D"/>
    <w:rsid w:val="007F3889"/>
    <w:rsid w:val="007F392D"/>
    <w:rsid w:val="007F3A3F"/>
    <w:rsid w:val="007F3EA2"/>
    <w:rsid w:val="007F4119"/>
    <w:rsid w:val="007F4277"/>
    <w:rsid w:val="007F437A"/>
    <w:rsid w:val="007F4398"/>
    <w:rsid w:val="007F49B0"/>
    <w:rsid w:val="007F4AF1"/>
    <w:rsid w:val="007F4D1D"/>
    <w:rsid w:val="007F4E4E"/>
    <w:rsid w:val="007F4EAE"/>
    <w:rsid w:val="007F51BC"/>
    <w:rsid w:val="007F5270"/>
    <w:rsid w:val="007F55C4"/>
    <w:rsid w:val="007F55D0"/>
    <w:rsid w:val="007F5675"/>
    <w:rsid w:val="007F5AFA"/>
    <w:rsid w:val="007F5B17"/>
    <w:rsid w:val="007F5C80"/>
    <w:rsid w:val="007F5E37"/>
    <w:rsid w:val="007F627C"/>
    <w:rsid w:val="007F6311"/>
    <w:rsid w:val="007F6711"/>
    <w:rsid w:val="007F694D"/>
    <w:rsid w:val="007F6AFC"/>
    <w:rsid w:val="007F6B17"/>
    <w:rsid w:val="007F6FF9"/>
    <w:rsid w:val="007F7074"/>
    <w:rsid w:val="007F7C42"/>
    <w:rsid w:val="007F7C66"/>
    <w:rsid w:val="007F7D5B"/>
    <w:rsid w:val="007F7ED3"/>
    <w:rsid w:val="00800132"/>
    <w:rsid w:val="0080022F"/>
    <w:rsid w:val="00800883"/>
    <w:rsid w:val="00800954"/>
    <w:rsid w:val="00800963"/>
    <w:rsid w:val="00800E26"/>
    <w:rsid w:val="00800E32"/>
    <w:rsid w:val="00800EAB"/>
    <w:rsid w:val="00800F5C"/>
    <w:rsid w:val="00801019"/>
    <w:rsid w:val="008010DE"/>
    <w:rsid w:val="0080124F"/>
    <w:rsid w:val="0080134F"/>
    <w:rsid w:val="0080136B"/>
    <w:rsid w:val="00801A43"/>
    <w:rsid w:val="00801CBF"/>
    <w:rsid w:val="00801D45"/>
    <w:rsid w:val="00801DEC"/>
    <w:rsid w:val="0080220D"/>
    <w:rsid w:val="008023CE"/>
    <w:rsid w:val="00802479"/>
    <w:rsid w:val="008024AA"/>
    <w:rsid w:val="00802574"/>
    <w:rsid w:val="008029AA"/>
    <w:rsid w:val="00802A71"/>
    <w:rsid w:val="00802F35"/>
    <w:rsid w:val="00803310"/>
    <w:rsid w:val="008033FE"/>
    <w:rsid w:val="008035D0"/>
    <w:rsid w:val="00803772"/>
    <w:rsid w:val="00803832"/>
    <w:rsid w:val="00803970"/>
    <w:rsid w:val="00803985"/>
    <w:rsid w:val="00803B6E"/>
    <w:rsid w:val="00803BC6"/>
    <w:rsid w:val="00803C3C"/>
    <w:rsid w:val="00803D3C"/>
    <w:rsid w:val="00803F14"/>
    <w:rsid w:val="00803F9D"/>
    <w:rsid w:val="00803FB1"/>
    <w:rsid w:val="0080427C"/>
    <w:rsid w:val="00804291"/>
    <w:rsid w:val="00804689"/>
    <w:rsid w:val="0080491D"/>
    <w:rsid w:val="0080497F"/>
    <w:rsid w:val="008049DC"/>
    <w:rsid w:val="00804A07"/>
    <w:rsid w:val="00804FDB"/>
    <w:rsid w:val="00805051"/>
    <w:rsid w:val="00805574"/>
    <w:rsid w:val="00805585"/>
    <w:rsid w:val="0080583B"/>
    <w:rsid w:val="00805FF3"/>
    <w:rsid w:val="008062F8"/>
    <w:rsid w:val="008064F2"/>
    <w:rsid w:val="00806534"/>
    <w:rsid w:val="008065FF"/>
    <w:rsid w:val="00806844"/>
    <w:rsid w:val="00806865"/>
    <w:rsid w:val="0080691B"/>
    <w:rsid w:val="00806C5F"/>
    <w:rsid w:val="00806EF5"/>
    <w:rsid w:val="00806EF8"/>
    <w:rsid w:val="00806F93"/>
    <w:rsid w:val="00807049"/>
    <w:rsid w:val="0080715C"/>
    <w:rsid w:val="00807365"/>
    <w:rsid w:val="0080744D"/>
    <w:rsid w:val="0080784A"/>
    <w:rsid w:val="00807919"/>
    <w:rsid w:val="008079A5"/>
    <w:rsid w:val="00807C28"/>
    <w:rsid w:val="00807DE6"/>
    <w:rsid w:val="00807E7B"/>
    <w:rsid w:val="00807EA6"/>
    <w:rsid w:val="00807F44"/>
    <w:rsid w:val="0081010D"/>
    <w:rsid w:val="008102D3"/>
    <w:rsid w:val="008103E2"/>
    <w:rsid w:val="0081041D"/>
    <w:rsid w:val="008106D6"/>
    <w:rsid w:val="008107E1"/>
    <w:rsid w:val="008108B1"/>
    <w:rsid w:val="008109BC"/>
    <w:rsid w:val="00810BFC"/>
    <w:rsid w:val="00810E49"/>
    <w:rsid w:val="00810E4E"/>
    <w:rsid w:val="00811076"/>
    <w:rsid w:val="0081113C"/>
    <w:rsid w:val="008114AC"/>
    <w:rsid w:val="00811633"/>
    <w:rsid w:val="00811A99"/>
    <w:rsid w:val="00811CCD"/>
    <w:rsid w:val="00811DB3"/>
    <w:rsid w:val="00811F1C"/>
    <w:rsid w:val="0081224C"/>
    <w:rsid w:val="008123B9"/>
    <w:rsid w:val="008123E5"/>
    <w:rsid w:val="0081253C"/>
    <w:rsid w:val="00812581"/>
    <w:rsid w:val="008129FF"/>
    <w:rsid w:val="00812CED"/>
    <w:rsid w:val="00812DA5"/>
    <w:rsid w:val="00812DCF"/>
    <w:rsid w:val="00812EA4"/>
    <w:rsid w:val="00812EF7"/>
    <w:rsid w:val="00812FA8"/>
    <w:rsid w:val="00812FD2"/>
    <w:rsid w:val="008138F9"/>
    <w:rsid w:val="00813903"/>
    <w:rsid w:val="00813A4F"/>
    <w:rsid w:val="00813AAE"/>
    <w:rsid w:val="00813BE4"/>
    <w:rsid w:val="0081409A"/>
    <w:rsid w:val="0081413D"/>
    <w:rsid w:val="008142FC"/>
    <w:rsid w:val="0081495E"/>
    <w:rsid w:val="008149A6"/>
    <w:rsid w:val="00814A01"/>
    <w:rsid w:val="00814A85"/>
    <w:rsid w:val="00814AB8"/>
    <w:rsid w:val="00814CF6"/>
    <w:rsid w:val="00814D3C"/>
    <w:rsid w:val="00814EC6"/>
    <w:rsid w:val="00814ED1"/>
    <w:rsid w:val="00814FB9"/>
    <w:rsid w:val="008152FF"/>
    <w:rsid w:val="008153FB"/>
    <w:rsid w:val="008154A6"/>
    <w:rsid w:val="008157C9"/>
    <w:rsid w:val="00815907"/>
    <w:rsid w:val="0081596B"/>
    <w:rsid w:val="00815CCA"/>
    <w:rsid w:val="008160B9"/>
    <w:rsid w:val="008161E4"/>
    <w:rsid w:val="0081629C"/>
    <w:rsid w:val="008162AC"/>
    <w:rsid w:val="008164FE"/>
    <w:rsid w:val="008165F5"/>
    <w:rsid w:val="00816653"/>
    <w:rsid w:val="008166F9"/>
    <w:rsid w:val="00816BD6"/>
    <w:rsid w:val="00816C1F"/>
    <w:rsid w:val="008174BB"/>
    <w:rsid w:val="008175CD"/>
    <w:rsid w:val="00817CDD"/>
    <w:rsid w:val="00817D24"/>
    <w:rsid w:val="00817D3B"/>
    <w:rsid w:val="00817E24"/>
    <w:rsid w:val="00817EF9"/>
    <w:rsid w:val="0082077B"/>
    <w:rsid w:val="00820AC2"/>
    <w:rsid w:val="00820C65"/>
    <w:rsid w:val="00820F57"/>
    <w:rsid w:val="0082129E"/>
    <w:rsid w:val="008212C6"/>
    <w:rsid w:val="008214BB"/>
    <w:rsid w:val="008215D9"/>
    <w:rsid w:val="00821840"/>
    <w:rsid w:val="00821906"/>
    <w:rsid w:val="00821B47"/>
    <w:rsid w:val="00821B61"/>
    <w:rsid w:val="00821F92"/>
    <w:rsid w:val="00822078"/>
    <w:rsid w:val="008223B5"/>
    <w:rsid w:val="008223D1"/>
    <w:rsid w:val="008224AE"/>
    <w:rsid w:val="008229B8"/>
    <w:rsid w:val="00822E01"/>
    <w:rsid w:val="00822EEE"/>
    <w:rsid w:val="0082300F"/>
    <w:rsid w:val="008230E9"/>
    <w:rsid w:val="00823158"/>
    <w:rsid w:val="00823C88"/>
    <w:rsid w:val="00823D73"/>
    <w:rsid w:val="00823FAA"/>
    <w:rsid w:val="00824484"/>
    <w:rsid w:val="008244C8"/>
    <w:rsid w:val="00824D46"/>
    <w:rsid w:val="00824D71"/>
    <w:rsid w:val="00824EEE"/>
    <w:rsid w:val="00824F9F"/>
    <w:rsid w:val="00825242"/>
    <w:rsid w:val="008252F4"/>
    <w:rsid w:val="00825340"/>
    <w:rsid w:val="0082548B"/>
    <w:rsid w:val="008254CA"/>
    <w:rsid w:val="0082559B"/>
    <w:rsid w:val="00825880"/>
    <w:rsid w:val="00825AEF"/>
    <w:rsid w:val="00825FDC"/>
    <w:rsid w:val="00826179"/>
    <w:rsid w:val="0082683C"/>
    <w:rsid w:val="008269AE"/>
    <w:rsid w:val="00826F12"/>
    <w:rsid w:val="008270D2"/>
    <w:rsid w:val="008272E9"/>
    <w:rsid w:val="00827562"/>
    <w:rsid w:val="008277C6"/>
    <w:rsid w:val="008279B3"/>
    <w:rsid w:val="0083004C"/>
    <w:rsid w:val="00830976"/>
    <w:rsid w:val="00830D64"/>
    <w:rsid w:val="008313C5"/>
    <w:rsid w:val="008314DD"/>
    <w:rsid w:val="00831617"/>
    <w:rsid w:val="00831A5B"/>
    <w:rsid w:val="00831B8E"/>
    <w:rsid w:val="00831BD8"/>
    <w:rsid w:val="00831C32"/>
    <w:rsid w:val="00831CF1"/>
    <w:rsid w:val="00831E3A"/>
    <w:rsid w:val="00831F5A"/>
    <w:rsid w:val="00832063"/>
    <w:rsid w:val="00832534"/>
    <w:rsid w:val="008326C2"/>
    <w:rsid w:val="00832998"/>
    <w:rsid w:val="00832A83"/>
    <w:rsid w:val="00832AEF"/>
    <w:rsid w:val="00832B8A"/>
    <w:rsid w:val="00832C31"/>
    <w:rsid w:val="00832F3A"/>
    <w:rsid w:val="00833143"/>
    <w:rsid w:val="00833167"/>
    <w:rsid w:val="008332F8"/>
    <w:rsid w:val="00833553"/>
    <w:rsid w:val="00833882"/>
    <w:rsid w:val="00833B0D"/>
    <w:rsid w:val="00833C93"/>
    <w:rsid w:val="00833DE1"/>
    <w:rsid w:val="00833E31"/>
    <w:rsid w:val="00833E81"/>
    <w:rsid w:val="00833EE4"/>
    <w:rsid w:val="00834197"/>
    <w:rsid w:val="0083426E"/>
    <w:rsid w:val="008344E7"/>
    <w:rsid w:val="00834AF8"/>
    <w:rsid w:val="00834D4A"/>
    <w:rsid w:val="00834FAA"/>
    <w:rsid w:val="008356A2"/>
    <w:rsid w:val="0083579B"/>
    <w:rsid w:val="008357E6"/>
    <w:rsid w:val="00835C20"/>
    <w:rsid w:val="00835D85"/>
    <w:rsid w:val="008362EE"/>
    <w:rsid w:val="008365BB"/>
    <w:rsid w:val="00836669"/>
    <w:rsid w:val="0083674B"/>
    <w:rsid w:val="00836EA8"/>
    <w:rsid w:val="00837229"/>
    <w:rsid w:val="0083726E"/>
    <w:rsid w:val="0083731F"/>
    <w:rsid w:val="00837943"/>
    <w:rsid w:val="00837B70"/>
    <w:rsid w:val="00837BC2"/>
    <w:rsid w:val="00840204"/>
    <w:rsid w:val="0084027E"/>
    <w:rsid w:val="00840295"/>
    <w:rsid w:val="00840866"/>
    <w:rsid w:val="00840A25"/>
    <w:rsid w:val="00840AAB"/>
    <w:rsid w:val="00840B50"/>
    <w:rsid w:val="00840CAB"/>
    <w:rsid w:val="00841296"/>
    <w:rsid w:val="00841398"/>
    <w:rsid w:val="00841624"/>
    <w:rsid w:val="0084194E"/>
    <w:rsid w:val="00841B59"/>
    <w:rsid w:val="00841D80"/>
    <w:rsid w:val="00841F53"/>
    <w:rsid w:val="00841FA8"/>
    <w:rsid w:val="00842345"/>
    <w:rsid w:val="008424E1"/>
    <w:rsid w:val="00842546"/>
    <w:rsid w:val="008427DD"/>
    <w:rsid w:val="00842952"/>
    <w:rsid w:val="00842A59"/>
    <w:rsid w:val="00842B84"/>
    <w:rsid w:val="0084325D"/>
    <w:rsid w:val="00843278"/>
    <w:rsid w:val="008436D9"/>
    <w:rsid w:val="00843AC2"/>
    <w:rsid w:val="00843DC2"/>
    <w:rsid w:val="008440DF"/>
    <w:rsid w:val="00844656"/>
    <w:rsid w:val="00844865"/>
    <w:rsid w:val="00844914"/>
    <w:rsid w:val="00844A2E"/>
    <w:rsid w:val="00844A39"/>
    <w:rsid w:val="00844EE2"/>
    <w:rsid w:val="00845179"/>
    <w:rsid w:val="00845250"/>
    <w:rsid w:val="00845343"/>
    <w:rsid w:val="008453BA"/>
    <w:rsid w:val="00845480"/>
    <w:rsid w:val="00845533"/>
    <w:rsid w:val="00845808"/>
    <w:rsid w:val="00845A32"/>
    <w:rsid w:val="00845AF4"/>
    <w:rsid w:val="00845ECF"/>
    <w:rsid w:val="0084615A"/>
    <w:rsid w:val="0084619F"/>
    <w:rsid w:val="008461A4"/>
    <w:rsid w:val="00846304"/>
    <w:rsid w:val="00846383"/>
    <w:rsid w:val="008463BE"/>
    <w:rsid w:val="0084676D"/>
    <w:rsid w:val="00846CBF"/>
    <w:rsid w:val="00846DD5"/>
    <w:rsid w:val="008474A5"/>
    <w:rsid w:val="00847712"/>
    <w:rsid w:val="00847959"/>
    <w:rsid w:val="008479B7"/>
    <w:rsid w:val="008479C6"/>
    <w:rsid w:val="00847BF0"/>
    <w:rsid w:val="00847C15"/>
    <w:rsid w:val="00847C7C"/>
    <w:rsid w:val="00847CE6"/>
    <w:rsid w:val="00850111"/>
    <w:rsid w:val="008502D9"/>
    <w:rsid w:val="00850380"/>
    <w:rsid w:val="0085040D"/>
    <w:rsid w:val="008504FD"/>
    <w:rsid w:val="00850D23"/>
    <w:rsid w:val="00850E05"/>
    <w:rsid w:val="00850E85"/>
    <w:rsid w:val="0085131B"/>
    <w:rsid w:val="0085137A"/>
    <w:rsid w:val="00851553"/>
    <w:rsid w:val="00851573"/>
    <w:rsid w:val="0085170B"/>
    <w:rsid w:val="0085178E"/>
    <w:rsid w:val="00851900"/>
    <w:rsid w:val="00851D76"/>
    <w:rsid w:val="00851EFF"/>
    <w:rsid w:val="00852204"/>
    <w:rsid w:val="00852404"/>
    <w:rsid w:val="00852466"/>
    <w:rsid w:val="00852583"/>
    <w:rsid w:val="00852A49"/>
    <w:rsid w:val="00852A8A"/>
    <w:rsid w:val="00852C5D"/>
    <w:rsid w:val="00852D3C"/>
    <w:rsid w:val="00852F2E"/>
    <w:rsid w:val="0085305F"/>
    <w:rsid w:val="008531E8"/>
    <w:rsid w:val="0085339A"/>
    <w:rsid w:val="008534EB"/>
    <w:rsid w:val="008534FA"/>
    <w:rsid w:val="00853531"/>
    <w:rsid w:val="00853639"/>
    <w:rsid w:val="008536E4"/>
    <w:rsid w:val="00853701"/>
    <w:rsid w:val="00853B40"/>
    <w:rsid w:val="00853F10"/>
    <w:rsid w:val="0085465C"/>
    <w:rsid w:val="00854A07"/>
    <w:rsid w:val="00854C02"/>
    <w:rsid w:val="00854C84"/>
    <w:rsid w:val="00854E51"/>
    <w:rsid w:val="008552AC"/>
    <w:rsid w:val="008555D8"/>
    <w:rsid w:val="008558E0"/>
    <w:rsid w:val="008559B0"/>
    <w:rsid w:val="00855D8F"/>
    <w:rsid w:val="00855DA2"/>
    <w:rsid w:val="00855DB5"/>
    <w:rsid w:val="008561FA"/>
    <w:rsid w:val="0085627E"/>
    <w:rsid w:val="00856319"/>
    <w:rsid w:val="008563F3"/>
    <w:rsid w:val="00856447"/>
    <w:rsid w:val="008564B4"/>
    <w:rsid w:val="00856539"/>
    <w:rsid w:val="008565F8"/>
    <w:rsid w:val="00856A61"/>
    <w:rsid w:val="00856A83"/>
    <w:rsid w:val="00856D32"/>
    <w:rsid w:val="0085765A"/>
    <w:rsid w:val="00857CA7"/>
    <w:rsid w:val="00857EFC"/>
    <w:rsid w:val="00857F95"/>
    <w:rsid w:val="00860479"/>
    <w:rsid w:val="00860764"/>
    <w:rsid w:val="00860895"/>
    <w:rsid w:val="00860B86"/>
    <w:rsid w:val="00860C62"/>
    <w:rsid w:val="008612B7"/>
    <w:rsid w:val="0086152D"/>
    <w:rsid w:val="0086197C"/>
    <w:rsid w:val="00861B83"/>
    <w:rsid w:val="00861F35"/>
    <w:rsid w:val="008620A6"/>
    <w:rsid w:val="00862263"/>
    <w:rsid w:val="00862488"/>
    <w:rsid w:val="00862763"/>
    <w:rsid w:val="0086280D"/>
    <w:rsid w:val="0086287A"/>
    <w:rsid w:val="00862CF3"/>
    <w:rsid w:val="008631E4"/>
    <w:rsid w:val="0086324B"/>
    <w:rsid w:val="00863286"/>
    <w:rsid w:val="0086330E"/>
    <w:rsid w:val="0086353F"/>
    <w:rsid w:val="008637C2"/>
    <w:rsid w:val="00863AA3"/>
    <w:rsid w:val="00863B37"/>
    <w:rsid w:val="00864172"/>
    <w:rsid w:val="00864202"/>
    <w:rsid w:val="00864445"/>
    <w:rsid w:val="008645C1"/>
    <w:rsid w:val="00864750"/>
    <w:rsid w:val="00864C0C"/>
    <w:rsid w:val="00865188"/>
    <w:rsid w:val="00865317"/>
    <w:rsid w:val="0086543C"/>
    <w:rsid w:val="0086575E"/>
    <w:rsid w:val="00865873"/>
    <w:rsid w:val="00865AAB"/>
    <w:rsid w:val="00865E24"/>
    <w:rsid w:val="0086620F"/>
    <w:rsid w:val="00866C66"/>
    <w:rsid w:val="00866DC4"/>
    <w:rsid w:val="00867A91"/>
    <w:rsid w:val="00867BCD"/>
    <w:rsid w:val="00867BE8"/>
    <w:rsid w:val="00867CE5"/>
    <w:rsid w:val="008700E0"/>
    <w:rsid w:val="00870122"/>
    <w:rsid w:val="0087021B"/>
    <w:rsid w:val="008703B8"/>
    <w:rsid w:val="008705EB"/>
    <w:rsid w:val="00870AB3"/>
    <w:rsid w:val="00870BD7"/>
    <w:rsid w:val="00870CA9"/>
    <w:rsid w:val="00870E55"/>
    <w:rsid w:val="00870EBA"/>
    <w:rsid w:val="00871382"/>
    <w:rsid w:val="0087151F"/>
    <w:rsid w:val="00871764"/>
    <w:rsid w:val="008718DE"/>
    <w:rsid w:val="00871D97"/>
    <w:rsid w:val="00872577"/>
    <w:rsid w:val="00872877"/>
    <w:rsid w:val="008729AD"/>
    <w:rsid w:val="00872C24"/>
    <w:rsid w:val="00873239"/>
    <w:rsid w:val="008735C2"/>
    <w:rsid w:val="00873994"/>
    <w:rsid w:val="00873AE0"/>
    <w:rsid w:val="00873DB4"/>
    <w:rsid w:val="00874301"/>
    <w:rsid w:val="008743FB"/>
    <w:rsid w:val="008746AE"/>
    <w:rsid w:val="008746DF"/>
    <w:rsid w:val="00874A2D"/>
    <w:rsid w:val="00874F4C"/>
    <w:rsid w:val="00875742"/>
    <w:rsid w:val="008758D3"/>
    <w:rsid w:val="00875B2E"/>
    <w:rsid w:val="00875FC9"/>
    <w:rsid w:val="008761B6"/>
    <w:rsid w:val="00876479"/>
    <w:rsid w:val="0087652D"/>
    <w:rsid w:val="00876542"/>
    <w:rsid w:val="00876591"/>
    <w:rsid w:val="008766FF"/>
    <w:rsid w:val="00876AA6"/>
    <w:rsid w:val="008770F7"/>
    <w:rsid w:val="008775BB"/>
    <w:rsid w:val="00877B5A"/>
    <w:rsid w:val="00880082"/>
    <w:rsid w:val="00880329"/>
    <w:rsid w:val="00880918"/>
    <w:rsid w:val="00880A6B"/>
    <w:rsid w:val="00880B71"/>
    <w:rsid w:val="00880E0C"/>
    <w:rsid w:val="0088100D"/>
    <w:rsid w:val="00881879"/>
    <w:rsid w:val="0088197C"/>
    <w:rsid w:val="0088197F"/>
    <w:rsid w:val="00881A46"/>
    <w:rsid w:val="00881A5E"/>
    <w:rsid w:val="00881ECA"/>
    <w:rsid w:val="008821ED"/>
    <w:rsid w:val="00882315"/>
    <w:rsid w:val="008823C6"/>
    <w:rsid w:val="008823D6"/>
    <w:rsid w:val="008826AA"/>
    <w:rsid w:val="008826BD"/>
    <w:rsid w:val="00882738"/>
    <w:rsid w:val="008827E2"/>
    <w:rsid w:val="00882E6F"/>
    <w:rsid w:val="00882FC0"/>
    <w:rsid w:val="0088306B"/>
    <w:rsid w:val="008830F6"/>
    <w:rsid w:val="008832AE"/>
    <w:rsid w:val="00883358"/>
    <w:rsid w:val="00883386"/>
    <w:rsid w:val="008833FF"/>
    <w:rsid w:val="008845C7"/>
    <w:rsid w:val="00884667"/>
    <w:rsid w:val="0088530E"/>
    <w:rsid w:val="00885415"/>
    <w:rsid w:val="008854BB"/>
    <w:rsid w:val="008855EA"/>
    <w:rsid w:val="00885A67"/>
    <w:rsid w:val="00885AAA"/>
    <w:rsid w:val="00885B60"/>
    <w:rsid w:val="00885EFE"/>
    <w:rsid w:val="008861BF"/>
    <w:rsid w:val="008861C3"/>
    <w:rsid w:val="00886277"/>
    <w:rsid w:val="008866E5"/>
    <w:rsid w:val="008866FB"/>
    <w:rsid w:val="00886C41"/>
    <w:rsid w:val="00886D3F"/>
    <w:rsid w:val="00886E0C"/>
    <w:rsid w:val="00886EFC"/>
    <w:rsid w:val="008870DD"/>
    <w:rsid w:val="0088766F"/>
    <w:rsid w:val="008876FE"/>
    <w:rsid w:val="00887869"/>
    <w:rsid w:val="00887C0F"/>
    <w:rsid w:val="00887ED3"/>
    <w:rsid w:val="00887FF0"/>
    <w:rsid w:val="008900D8"/>
    <w:rsid w:val="00890123"/>
    <w:rsid w:val="008901B9"/>
    <w:rsid w:val="008902DB"/>
    <w:rsid w:val="00890427"/>
    <w:rsid w:val="008904D5"/>
    <w:rsid w:val="008906F6"/>
    <w:rsid w:val="00890B1D"/>
    <w:rsid w:val="00890B40"/>
    <w:rsid w:val="00890C56"/>
    <w:rsid w:val="00891462"/>
    <w:rsid w:val="008917D5"/>
    <w:rsid w:val="00891B13"/>
    <w:rsid w:val="00891CF2"/>
    <w:rsid w:val="00891DDD"/>
    <w:rsid w:val="008921FA"/>
    <w:rsid w:val="0089231C"/>
    <w:rsid w:val="00892445"/>
    <w:rsid w:val="008926DE"/>
    <w:rsid w:val="00892B36"/>
    <w:rsid w:val="00892D68"/>
    <w:rsid w:val="00893178"/>
    <w:rsid w:val="00893329"/>
    <w:rsid w:val="008935E8"/>
    <w:rsid w:val="0089380C"/>
    <w:rsid w:val="00893B0A"/>
    <w:rsid w:val="00893C19"/>
    <w:rsid w:val="00893E41"/>
    <w:rsid w:val="00893E85"/>
    <w:rsid w:val="0089424E"/>
    <w:rsid w:val="008946B3"/>
    <w:rsid w:val="00894725"/>
    <w:rsid w:val="0089478C"/>
    <w:rsid w:val="0089480A"/>
    <w:rsid w:val="00894880"/>
    <w:rsid w:val="00894EA5"/>
    <w:rsid w:val="00894FC4"/>
    <w:rsid w:val="0089539C"/>
    <w:rsid w:val="00895455"/>
    <w:rsid w:val="00895528"/>
    <w:rsid w:val="00895723"/>
    <w:rsid w:val="008960C7"/>
    <w:rsid w:val="0089625F"/>
    <w:rsid w:val="0089697D"/>
    <w:rsid w:val="00896AF0"/>
    <w:rsid w:val="00896C68"/>
    <w:rsid w:val="008971E9"/>
    <w:rsid w:val="008972D7"/>
    <w:rsid w:val="00897490"/>
    <w:rsid w:val="00897542"/>
    <w:rsid w:val="008978F4"/>
    <w:rsid w:val="008978FD"/>
    <w:rsid w:val="00897AB1"/>
    <w:rsid w:val="00897D47"/>
    <w:rsid w:val="00897F1C"/>
    <w:rsid w:val="008A02EB"/>
    <w:rsid w:val="008A0459"/>
    <w:rsid w:val="008A090B"/>
    <w:rsid w:val="008A0C50"/>
    <w:rsid w:val="008A0EB9"/>
    <w:rsid w:val="008A0EFC"/>
    <w:rsid w:val="008A0F23"/>
    <w:rsid w:val="008A1077"/>
    <w:rsid w:val="008A158C"/>
    <w:rsid w:val="008A1610"/>
    <w:rsid w:val="008A180E"/>
    <w:rsid w:val="008A1BE4"/>
    <w:rsid w:val="008A1C1D"/>
    <w:rsid w:val="008A1D08"/>
    <w:rsid w:val="008A1E62"/>
    <w:rsid w:val="008A1F23"/>
    <w:rsid w:val="008A1F43"/>
    <w:rsid w:val="008A2037"/>
    <w:rsid w:val="008A24DB"/>
    <w:rsid w:val="008A27A4"/>
    <w:rsid w:val="008A2848"/>
    <w:rsid w:val="008A29A1"/>
    <w:rsid w:val="008A29DE"/>
    <w:rsid w:val="008A2A67"/>
    <w:rsid w:val="008A2B80"/>
    <w:rsid w:val="008A2C45"/>
    <w:rsid w:val="008A2E9A"/>
    <w:rsid w:val="008A34BF"/>
    <w:rsid w:val="008A3600"/>
    <w:rsid w:val="008A3895"/>
    <w:rsid w:val="008A3B9E"/>
    <w:rsid w:val="008A3C3B"/>
    <w:rsid w:val="008A3C93"/>
    <w:rsid w:val="008A4052"/>
    <w:rsid w:val="008A4193"/>
    <w:rsid w:val="008A438A"/>
    <w:rsid w:val="008A48D0"/>
    <w:rsid w:val="008A49D9"/>
    <w:rsid w:val="008A4A0F"/>
    <w:rsid w:val="008A4A7F"/>
    <w:rsid w:val="008A4A91"/>
    <w:rsid w:val="008A4A9E"/>
    <w:rsid w:val="008A4AD4"/>
    <w:rsid w:val="008A4D95"/>
    <w:rsid w:val="008A4E20"/>
    <w:rsid w:val="008A5233"/>
    <w:rsid w:val="008A53CB"/>
    <w:rsid w:val="008A55DA"/>
    <w:rsid w:val="008A5657"/>
    <w:rsid w:val="008A5688"/>
    <w:rsid w:val="008A5696"/>
    <w:rsid w:val="008A5807"/>
    <w:rsid w:val="008A5A8F"/>
    <w:rsid w:val="008A5BAA"/>
    <w:rsid w:val="008A5D22"/>
    <w:rsid w:val="008A5DFD"/>
    <w:rsid w:val="008A5E8C"/>
    <w:rsid w:val="008A6110"/>
    <w:rsid w:val="008A6286"/>
    <w:rsid w:val="008A6308"/>
    <w:rsid w:val="008A6432"/>
    <w:rsid w:val="008A6483"/>
    <w:rsid w:val="008A65E3"/>
    <w:rsid w:val="008A6AAF"/>
    <w:rsid w:val="008A6CF1"/>
    <w:rsid w:val="008A6D2E"/>
    <w:rsid w:val="008A750F"/>
    <w:rsid w:val="008A765F"/>
    <w:rsid w:val="008A7718"/>
    <w:rsid w:val="008A7816"/>
    <w:rsid w:val="008A793D"/>
    <w:rsid w:val="008B0252"/>
    <w:rsid w:val="008B03AC"/>
    <w:rsid w:val="008B069A"/>
    <w:rsid w:val="008B0F22"/>
    <w:rsid w:val="008B102A"/>
    <w:rsid w:val="008B103B"/>
    <w:rsid w:val="008B114E"/>
    <w:rsid w:val="008B129B"/>
    <w:rsid w:val="008B1C01"/>
    <w:rsid w:val="008B1C3F"/>
    <w:rsid w:val="008B1EDF"/>
    <w:rsid w:val="008B20A7"/>
    <w:rsid w:val="008B2142"/>
    <w:rsid w:val="008B21D0"/>
    <w:rsid w:val="008B251B"/>
    <w:rsid w:val="008B25C2"/>
    <w:rsid w:val="008B26FC"/>
    <w:rsid w:val="008B2A6A"/>
    <w:rsid w:val="008B2B81"/>
    <w:rsid w:val="008B2C45"/>
    <w:rsid w:val="008B2E52"/>
    <w:rsid w:val="008B2E61"/>
    <w:rsid w:val="008B301E"/>
    <w:rsid w:val="008B303E"/>
    <w:rsid w:val="008B32D4"/>
    <w:rsid w:val="008B33D4"/>
    <w:rsid w:val="008B360A"/>
    <w:rsid w:val="008B3663"/>
    <w:rsid w:val="008B393D"/>
    <w:rsid w:val="008B39BD"/>
    <w:rsid w:val="008B39C2"/>
    <w:rsid w:val="008B3D45"/>
    <w:rsid w:val="008B3D61"/>
    <w:rsid w:val="008B452A"/>
    <w:rsid w:val="008B467D"/>
    <w:rsid w:val="008B4755"/>
    <w:rsid w:val="008B4820"/>
    <w:rsid w:val="008B49EF"/>
    <w:rsid w:val="008B4A92"/>
    <w:rsid w:val="008B4C3A"/>
    <w:rsid w:val="008B4D7C"/>
    <w:rsid w:val="008B4E49"/>
    <w:rsid w:val="008B4F31"/>
    <w:rsid w:val="008B4F8F"/>
    <w:rsid w:val="008B506D"/>
    <w:rsid w:val="008B5127"/>
    <w:rsid w:val="008B53C7"/>
    <w:rsid w:val="008B576D"/>
    <w:rsid w:val="008B5874"/>
    <w:rsid w:val="008B5D70"/>
    <w:rsid w:val="008B6358"/>
    <w:rsid w:val="008B63D1"/>
    <w:rsid w:val="008B6659"/>
    <w:rsid w:val="008B6761"/>
    <w:rsid w:val="008B6C69"/>
    <w:rsid w:val="008B6CB0"/>
    <w:rsid w:val="008B6F38"/>
    <w:rsid w:val="008B6F75"/>
    <w:rsid w:val="008B7061"/>
    <w:rsid w:val="008B70CA"/>
    <w:rsid w:val="008B7817"/>
    <w:rsid w:val="008B7860"/>
    <w:rsid w:val="008B79C2"/>
    <w:rsid w:val="008B7C78"/>
    <w:rsid w:val="008B7E4F"/>
    <w:rsid w:val="008B7F4A"/>
    <w:rsid w:val="008C011B"/>
    <w:rsid w:val="008C0187"/>
    <w:rsid w:val="008C01B3"/>
    <w:rsid w:val="008C04E3"/>
    <w:rsid w:val="008C0669"/>
    <w:rsid w:val="008C076B"/>
    <w:rsid w:val="008C083D"/>
    <w:rsid w:val="008C08D9"/>
    <w:rsid w:val="008C09E2"/>
    <w:rsid w:val="008C0D83"/>
    <w:rsid w:val="008C10F1"/>
    <w:rsid w:val="008C129D"/>
    <w:rsid w:val="008C1371"/>
    <w:rsid w:val="008C1467"/>
    <w:rsid w:val="008C15B7"/>
    <w:rsid w:val="008C17E0"/>
    <w:rsid w:val="008C1A22"/>
    <w:rsid w:val="008C1D05"/>
    <w:rsid w:val="008C1D3F"/>
    <w:rsid w:val="008C1D47"/>
    <w:rsid w:val="008C1DB8"/>
    <w:rsid w:val="008C2037"/>
    <w:rsid w:val="008C2132"/>
    <w:rsid w:val="008C22F9"/>
    <w:rsid w:val="008C24E7"/>
    <w:rsid w:val="008C25D3"/>
    <w:rsid w:val="008C2AE9"/>
    <w:rsid w:val="008C2B0D"/>
    <w:rsid w:val="008C2B42"/>
    <w:rsid w:val="008C2D98"/>
    <w:rsid w:val="008C2DBD"/>
    <w:rsid w:val="008C2EBE"/>
    <w:rsid w:val="008C2ECD"/>
    <w:rsid w:val="008C2F6D"/>
    <w:rsid w:val="008C3075"/>
    <w:rsid w:val="008C33ED"/>
    <w:rsid w:val="008C3954"/>
    <w:rsid w:val="008C3994"/>
    <w:rsid w:val="008C39A8"/>
    <w:rsid w:val="008C3A38"/>
    <w:rsid w:val="008C3DF2"/>
    <w:rsid w:val="008C3E6D"/>
    <w:rsid w:val="008C419A"/>
    <w:rsid w:val="008C4300"/>
    <w:rsid w:val="008C4492"/>
    <w:rsid w:val="008C4B02"/>
    <w:rsid w:val="008C4B42"/>
    <w:rsid w:val="008C4E73"/>
    <w:rsid w:val="008C534F"/>
    <w:rsid w:val="008C578F"/>
    <w:rsid w:val="008C5904"/>
    <w:rsid w:val="008C5937"/>
    <w:rsid w:val="008C5A92"/>
    <w:rsid w:val="008C5D8B"/>
    <w:rsid w:val="008C5E17"/>
    <w:rsid w:val="008C5E42"/>
    <w:rsid w:val="008C5E75"/>
    <w:rsid w:val="008C6223"/>
    <w:rsid w:val="008C6558"/>
    <w:rsid w:val="008C666A"/>
    <w:rsid w:val="008C66C2"/>
    <w:rsid w:val="008C66EC"/>
    <w:rsid w:val="008C6873"/>
    <w:rsid w:val="008C6A7B"/>
    <w:rsid w:val="008C6ADF"/>
    <w:rsid w:val="008C6D17"/>
    <w:rsid w:val="008C7200"/>
    <w:rsid w:val="008C7252"/>
    <w:rsid w:val="008C73D0"/>
    <w:rsid w:val="008C759B"/>
    <w:rsid w:val="008C76AE"/>
    <w:rsid w:val="008D0061"/>
    <w:rsid w:val="008D008A"/>
    <w:rsid w:val="008D0196"/>
    <w:rsid w:val="008D09E6"/>
    <w:rsid w:val="008D0AB9"/>
    <w:rsid w:val="008D108C"/>
    <w:rsid w:val="008D1372"/>
    <w:rsid w:val="008D146D"/>
    <w:rsid w:val="008D1974"/>
    <w:rsid w:val="008D1B99"/>
    <w:rsid w:val="008D1BC1"/>
    <w:rsid w:val="008D1D6B"/>
    <w:rsid w:val="008D1E04"/>
    <w:rsid w:val="008D22DD"/>
    <w:rsid w:val="008D25B5"/>
    <w:rsid w:val="008D29EC"/>
    <w:rsid w:val="008D2AB9"/>
    <w:rsid w:val="008D2C53"/>
    <w:rsid w:val="008D3121"/>
    <w:rsid w:val="008D323E"/>
    <w:rsid w:val="008D374E"/>
    <w:rsid w:val="008D3D5E"/>
    <w:rsid w:val="008D3E3C"/>
    <w:rsid w:val="008D3F94"/>
    <w:rsid w:val="008D40BC"/>
    <w:rsid w:val="008D4197"/>
    <w:rsid w:val="008D447A"/>
    <w:rsid w:val="008D44DB"/>
    <w:rsid w:val="008D46CB"/>
    <w:rsid w:val="008D47EB"/>
    <w:rsid w:val="008D49A9"/>
    <w:rsid w:val="008D4B0F"/>
    <w:rsid w:val="008D4BF6"/>
    <w:rsid w:val="008D4C72"/>
    <w:rsid w:val="008D508F"/>
    <w:rsid w:val="008D5333"/>
    <w:rsid w:val="008D5358"/>
    <w:rsid w:val="008D54BC"/>
    <w:rsid w:val="008D561F"/>
    <w:rsid w:val="008D5899"/>
    <w:rsid w:val="008D5F03"/>
    <w:rsid w:val="008D63BB"/>
    <w:rsid w:val="008D6620"/>
    <w:rsid w:val="008D67A1"/>
    <w:rsid w:val="008D6875"/>
    <w:rsid w:val="008D694E"/>
    <w:rsid w:val="008D6A1E"/>
    <w:rsid w:val="008D6BC0"/>
    <w:rsid w:val="008D6C4A"/>
    <w:rsid w:val="008D6CDF"/>
    <w:rsid w:val="008D6F36"/>
    <w:rsid w:val="008D7855"/>
    <w:rsid w:val="008E0079"/>
    <w:rsid w:val="008E0264"/>
    <w:rsid w:val="008E04A5"/>
    <w:rsid w:val="008E04C5"/>
    <w:rsid w:val="008E0802"/>
    <w:rsid w:val="008E0BB9"/>
    <w:rsid w:val="008E0C30"/>
    <w:rsid w:val="008E0FDD"/>
    <w:rsid w:val="008E111C"/>
    <w:rsid w:val="008E113A"/>
    <w:rsid w:val="008E12E2"/>
    <w:rsid w:val="008E131F"/>
    <w:rsid w:val="008E1756"/>
    <w:rsid w:val="008E18E8"/>
    <w:rsid w:val="008E1A83"/>
    <w:rsid w:val="008E1D24"/>
    <w:rsid w:val="008E1DB1"/>
    <w:rsid w:val="008E1E27"/>
    <w:rsid w:val="008E1E2F"/>
    <w:rsid w:val="008E1FB1"/>
    <w:rsid w:val="008E2578"/>
    <w:rsid w:val="008E286F"/>
    <w:rsid w:val="008E2870"/>
    <w:rsid w:val="008E29C9"/>
    <w:rsid w:val="008E2C1D"/>
    <w:rsid w:val="008E2DC8"/>
    <w:rsid w:val="008E2FB7"/>
    <w:rsid w:val="008E3214"/>
    <w:rsid w:val="008E327B"/>
    <w:rsid w:val="008E3541"/>
    <w:rsid w:val="008E368E"/>
    <w:rsid w:val="008E391F"/>
    <w:rsid w:val="008E39DB"/>
    <w:rsid w:val="008E3CD4"/>
    <w:rsid w:val="008E3DB5"/>
    <w:rsid w:val="008E41F5"/>
    <w:rsid w:val="008E451C"/>
    <w:rsid w:val="008E47CB"/>
    <w:rsid w:val="008E483A"/>
    <w:rsid w:val="008E48D1"/>
    <w:rsid w:val="008E4F9A"/>
    <w:rsid w:val="008E500C"/>
    <w:rsid w:val="008E5363"/>
    <w:rsid w:val="008E5547"/>
    <w:rsid w:val="008E5F70"/>
    <w:rsid w:val="008E5FDE"/>
    <w:rsid w:val="008E69A2"/>
    <w:rsid w:val="008E6FFE"/>
    <w:rsid w:val="008E7337"/>
    <w:rsid w:val="008E73AD"/>
    <w:rsid w:val="008E76F1"/>
    <w:rsid w:val="008E7890"/>
    <w:rsid w:val="008E7993"/>
    <w:rsid w:val="008E7AF0"/>
    <w:rsid w:val="008E7D36"/>
    <w:rsid w:val="008E7D9E"/>
    <w:rsid w:val="008E7E1E"/>
    <w:rsid w:val="008E7FEF"/>
    <w:rsid w:val="008F017E"/>
    <w:rsid w:val="008F03E1"/>
    <w:rsid w:val="008F0613"/>
    <w:rsid w:val="008F06B8"/>
    <w:rsid w:val="008F093A"/>
    <w:rsid w:val="008F0B55"/>
    <w:rsid w:val="008F0CDA"/>
    <w:rsid w:val="008F0CDE"/>
    <w:rsid w:val="008F100E"/>
    <w:rsid w:val="008F119F"/>
    <w:rsid w:val="008F12F1"/>
    <w:rsid w:val="008F1500"/>
    <w:rsid w:val="008F1B42"/>
    <w:rsid w:val="008F203B"/>
    <w:rsid w:val="008F2163"/>
    <w:rsid w:val="008F2241"/>
    <w:rsid w:val="008F2587"/>
    <w:rsid w:val="008F25AB"/>
    <w:rsid w:val="008F2796"/>
    <w:rsid w:val="008F27A6"/>
    <w:rsid w:val="008F2834"/>
    <w:rsid w:val="008F2942"/>
    <w:rsid w:val="008F296E"/>
    <w:rsid w:val="008F2ADB"/>
    <w:rsid w:val="008F2D77"/>
    <w:rsid w:val="008F2DBD"/>
    <w:rsid w:val="008F2EC0"/>
    <w:rsid w:val="008F2F3D"/>
    <w:rsid w:val="008F3127"/>
    <w:rsid w:val="008F321E"/>
    <w:rsid w:val="008F35F0"/>
    <w:rsid w:val="008F3660"/>
    <w:rsid w:val="008F386C"/>
    <w:rsid w:val="008F38B1"/>
    <w:rsid w:val="008F428B"/>
    <w:rsid w:val="008F466B"/>
    <w:rsid w:val="008F46D0"/>
    <w:rsid w:val="008F4E03"/>
    <w:rsid w:val="008F4EBE"/>
    <w:rsid w:val="008F50CC"/>
    <w:rsid w:val="008F5470"/>
    <w:rsid w:val="008F54A0"/>
    <w:rsid w:val="008F5552"/>
    <w:rsid w:val="008F5697"/>
    <w:rsid w:val="008F5767"/>
    <w:rsid w:val="008F5CB7"/>
    <w:rsid w:val="008F5F35"/>
    <w:rsid w:val="008F5FBC"/>
    <w:rsid w:val="008F64F6"/>
    <w:rsid w:val="008F668D"/>
    <w:rsid w:val="008F66AB"/>
    <w:rsid w:val="008F6854"/>
    <w:rsid w:val="008F68A2"/>
    <w:rsid w:val="008F6928"/>
    <w:rsid w:val="008F692E"/>
    <w:rsid w:val="008F69CC"/>
    <w:rsid w:val="008F6AE9"/>
    <w:rsid w:val="008F6E0B"/>
    <w:rsid w:val="008F6FCC"/>
    <w:rsid w:val="008F7269"/>
    <w:rsid w:val="008F7312"/>
    <w:rsid w:val="008F76F1"/>
    <w:rsid w:val="008F7A8D"/>
    <w:rsid w:val="008F7F02"/>
    <w:rsid w:val="008F7F81"/>
    <w:rsid w:val="0090040A"/>
    <w:rsid w:val="0090052A"/>
    <w:rsid w:val="00900548"/>
    <w:rsid w:val="0090072F"/>
    <w:rsid w:val="00900754"/>
    <w:rsid w:val="00900D67"/>
    <w:rsid w:val="00900E30"/>
    <w:rsid w:val="00901155"/>
    <w:rsid w:val="009011F6"/>
    <w:rsid w:val="00901840"/>
    <w:rsid w:val="009018BF"/>
    <w:rsid w:val="00901908"/>
    <w:rsid w:val="00901AA5"/>
    <w:rsid w:val="009022B8"/>
    <w:rsid w:val="0090254D"/>
    <w:rsid w:val="009025DC"/>
    <w:rsid w:val="00903069"/>
    <w:rsid w:val="00903079"/>
    <w:rsid w:val="009034CF"/>
    <w:rsid w:val="00903B7D"/>
    <w:rsid w:val="00903B94"/>
    <w:rsid w:val="00904081"/>
    <w:rsid w:val="00904089"/>
    <w:rsid w:val="009040E1"/>
    <w:rsid w:val="0090427D"/>
    <w:rsid w:val="0090431C"/>
    <w:rsid w:val="00904464"/>
    <w:rsid w:val="009044EF"/>
    <w:rsid w:val="00904820"/>
    <w:rsid w:val="00904AB7"/>
    <w:rsid w:val="00904DD6"/>
    <w:rsid w:val="00904EDF"/>
    <w:rsid w:val="00904F57"/>
    <w:rsid w:val="00905065"/>
    <w:rsid w:val="00905214"/>
    <w:rsid w:val="009052FF"/>
    <w:rsid w:val="00905C9D"/>
    <w:rsid w:val="00905DD0"/>
    <w:rsid w:val="00905EBD"/>
    <w:rsid w:val="00905F0E"/>
    <w:rsid w:val="00905FD5"/>
    <w:rsid w:val="00906015"/>
    <w:rsid w:val="00906400"/>
    <w:rsid w:val="00906486"/>
    <w:rsid w:val="00906A11"/>
    <w:rsid w:val="00906AE7"/>
    <w:rsid w:val="00906D86"/>
    <w:rsid w:val="00906E0F"/>
    <w:rsid w:val="00907038"/>
    <w:rsid w:val="0090707E"/>
    <w:rsid w:val="00907797"/>
    <w:rsid w:val="0090788C"/>
    <w:rsid w:val="00907A61"/>
    <w:rsid w:val="00907C3A"/>
    <w:rsid w:val="00907ED4"/>
    <w:rsid w:val="00907F08"/>
    <w:rsid w:val="00910283"/>
    <w:rsid w:val="0091068F"/>
    <w:rsid w:val="009107C2"/>
    <w:rsid w:val="0091089D"/>
    <w:rsid w:val="00910917"/>
    <w:rsid w:val="00910C1D"/>
    <w:rsid w:val="00910E30"/>
    <w:rsid w:val="00910EEA"/>
    <w:rsid w:val="009110C6"/>
    <w:rsid w:val="00911250"/>
    <w:rsid w:val="0091130E"/>
    <w:rsid w:val="0091144F"/>
    <w:rsid w:val="00911586"/>
    <w:rsid w:val="00911942"/>
    <w:rsid w:val="009119DA"/>
    <w:rsid w:val="00911AA1"/>
    <w:rsid w:val="00911B12"/>
    <w:rsid w:val="00911B49"/>
    <w:rsid w:val="00911DF7"/>
    <w:rsid w:val="00911EEC"/>
    <w:rsid w:val="009120C5"/>
    <w:rsid w:val="009128CC"/>
    <w:rsid w:val="00912918"/>
    <w:rsid w:val="00912AFB"/>
    <w:rsid w:val="00912CC1"/>
    <w:rsid w:val="00912D08"/>
    <w:rsid w:val="00913413"/>
    <w:rsid w:val="009135A5"/>
    <w:rsid w:val="00913779"/>
    <w:rsid w:val="00913883"/>
    <w:rsid w:val="00913C25"/>
    <w:rsid w:val="00913E62"/>
    <w:rsid w:val="009141D0"/>
    <w:rsid w:val="00914501"/>
    <w:rsid w:val="00914A33"/>
    <w:rsid w:val="00914A4C"/>
    <w:rsid w:val="00914C0F"/>
    <w:rsid w:val="00914DBB"/>
    <w:rsid w:val="009150D5"/>
    <w:rsid w:val="009152A5"/>
    <w:rsid w:val="009153D1"/>
    <w:rsid w:val="009153F0"/>
    <w:rsid w:val="009156CE"/>
    <w:rsid w:val="009158BF"/>
    <w:rsid w:val="00915BD1"/>
    <w:rsid w:val="00915E64"/>
    <w:rsid w:val="00916049"/>
    <w:rsid w:val="00916395"/>
    <w:rsid w:val="009163D5"/>
    <w:rsid w:val="009168D7"/>
    <w:rsid w:val="00916A82"/>
    <w:rsid w:val="00916F78"/>
    <w:rsid w:val="00916FEE"/>
    <w:rsid w:val="00917030"/>
    <w:rsid w:val="0091713D"/>
    <w:rsid w:val="00917607"/>
    <w:rsid w:val="00917658"/>
    <w:rsid w:val="0091785B"/>
    <w:rsid w:val="009179B3"/>
    <w:rsid w:val="00920047"/>
    <w:rsid w:val="00920107"/>
    <w:rsid w:val="00920503"/>
    <w:rsid w:val="00920571"/>
    <w:rsid w:val="0092070D"/>
    <w:rsid w:val="00920807"/>
    <w:rsid w:val="00920955"/>
    <w:rsid w:val="009212A2"/>
    <w:rsid w:val="009212B0"/>
    <w:rsid w:val="00921377"/>
    <w:rsid w:val="009214F6"/>
    <w:rsid w:val="00921561"/>
    <w:rsid w:val="0092181B"/>
    <w:rsid w:val="00921894"/>
    <w:rsid w:val="009218F6"/>
    <w:rsid w:val="00921952"/>
    <w:rsid w:val="009219C7"/>
    <w:rsid w:val="00921C1D"/>
    <w:rsid w:val="00921C73"/>
    <w:rsid w:val="00921E80"/>
    <w:rsid w:val="00921EA6"/>
    <w:rsid w:val="009224FC"/>
    <w:rsid w:val="009225AA"/>
    <w:rsid w:val="00922C6D"/>
    <w:rsid w:val="00922D2F"/>
    <w:rsid w:val="009230D4"/>
    <w:rsid w:val="00923167"/>
    <w:rsid w:val="009232B4"/>
    <w:rsid w:val="00923708"/>
    <w:rsid w:val="00923935"/>
    <w:rsid w:val="00923A7C"/>
    <w:rsid w:val="00923A7F"/>
    <w:rsid w:val="00923CBD"/>
    <w:rsid w:val="00923F81"/>
    <w:rsid w:val="00923FF2"/>
    <w:rsid w:val="0092440B"/>
    <w:rsid w:val="0092451B"/>
    <w:rsid w:val="00924629"/>
    <w:rsid w:val="00924697"/>
    <w:rsid w:val="0092476D"/>
    <w:rsid w:val="0092492A"/>
    <w:rsid w:val="00924A0C"/>
    <w:rsid w:val="00924BDA"/>
    <w:rsid w:val="00924C01"/>
    <w:rsid w:val="00924C75"/>
    <w:rsid w:val="00924F2C"/>
    <w:rsid w:val="009250B5"/>
    <w:rsid w:val="00925195"/>
    <w:rsid w:val="00925206"/>
    <w:rsid w:val="0092523D"/>
    <w:rsid w:val="009252BD"/>
    <w:rsid w:val="0092532E"/>
    <w:rsid w:val="009253BA"/>
    <w:rsid w:val="009253D2"/>
    <w:rsid w:val="009253F0"/>
    <w:rsid w:val="009259B8"/>
    <w:rsid w:val="00925AD2"/>
    <w:rsid w:val="00925CDC"/>
    <w:rsid w:val="00925E3F"/>
    <w:rsid w:val="00926063"/>
    <w:rsid w:val="009260E3"/>
    <w:rsid w:val="00926437"/>
    <w:rsid w:val="009267A6"/>
    <w:rsid w:val="009267B9"/>
    <w:rsid w:val="00926E6E"/>
    <w:rsid w:val="00926F2A"/>
    <w:rsid w:val="00927878"/>
    <w:rsid w:val="00927924"/>
    <w:rsid w:val="009279C1"/>
    <w:rsid w:val="00927A87"/>
    <w:rsid w:val="00927A9B"/>
    <w:rsid w:val="00927AA9"/>
    <w:rsid w:val="00927C3B"/>
    <w:rsid w:val="00927C84"/>
    <w:rsid w:val="00927D9C"/>
    <w:rsid w:val="00927DAA"/>
    <w:rsid w:val="009300D5"/>
    <w:rsid w:val="00930485"/>
    <w:rsid w:val="009306A6"/>
    <w:rsid w:val="009306C4"/>
    <w:rsid w:val="00930F18"/>
    <w:rsid w:val="009311D5"/>
    <w:rsid w:val="009311E3"/>
    <w:rsid w:val="0093120C"/>
    <w:rsid w:val="0093126E"/>
    <w:rsid w:val="0093158F"/>
    <w:rsid w:val="0093186D"/>
    <w:rsid w:val="009318EE"/>
    <w:rsid w:val="009319A2"/>
    <w:rsid w:val="00931A41"/>
    <w:rsid w:val="00931F7A"/>
    <w:rsid w:val="00931FE9"/>
    <w:rsid w:val="009321A1"/>
    <w:rsid w:val="0093234A"/>
    <w:rsid w:val="009330D6"/>
    <w:rsid w:val="009332CB"/>
    <w:rsid w:val="00933397"/>
    <w:rsid w:val="009333E0"/>
    <w:rsid w:val="009334EF"/>
    <w:rsid w:val="009336BA"/>
    <w:rsid w:val="00933BC9"/>
    <w:rsid w:val="00933FE4"/>
    <w:rsid w:val="0093439C"/>
    <w:rsid w:val="009343AD"/>
    <w:rsid w:val="009346BD"/>
    <w:rsid w:val="009346E2"/>
    <w:rsid w:val="00934950"/>
    <w:rsid w:val="00934953"/>
    <w:rsid w:val="009349CA"/>
    <w:rsid w:val="00934B26"/>
    <w:rsid w:val="00934C43"/>
    <w:rsid w:val="00934D77"/>
    <w:rsid w:val="00934FA7"/>
    <w:rsid w:val="0093512A"/>
    <w:rsid w:val="0093518A"/>
    <w:rsid w:val="00935432"/>
    <w:rsid w:val="00935450"/>
    <w:rsid w:val="00935478"/>
    <w:rsid w:val="00935877"/>
    <w:rsid w:val="00935A47"/>
    <w:rsid w:val="00935C19"/>
    <w:rsid w:val="00935CF7"/>
    <w:rsid w:val="00935D7D"/>
    <w:rsid w:val="00935F1D"/>
    <w:rsid w:val="00936071"/>
    <w:rsid w:val="009364B5"/>
    <w:rsid w:val="0093670B"/>
    <w:rsid w:val="009368C8"/>
    <w:rsid w:val="009369C4"/>
    <w:rsid w:val="00936A35"/>
    <w:rsid w:val="00936FA4"/>
    <w:rsid w:val="00936FEC"/>
    <w:rsid w:val="009370EA"/>
    <w:rsid w:val="009375B2"/>
    <w:rsid w:val="009377F5"/>
    <w:rsid w:val="00937843"/>
    <w:rsid w:val="0093784F"/>
    <w:rsid w:val="0093787F"/>
    <w:rsid w:val="0093791E"/>
    <w:rsid w:val="00937968"/>
    <w:rsid w:val="009379F6"/>
    <w:rsid w:val="00937AAE"/>
    <w:rsid w:val="00937B53"/>
    <w:rsid w:val="0094003D"/>
    <w:rsid w:val="0094015F"/>
    <w:rsid w:val="00940301"/>
    <w:rsid w:val="0094032C"/>
    <w:rsid w:val="009403A9"/>
    <w:rsid w:val="0094041B"/>
    <w:rsid w:val="009406E9"/>
    <w:rsid w:val="00940C3F"/>
    <w:rsid w:val="00940DF5"/>
    <w:rsid w:val="00940FD1"/>
    <w:rsid w:val="009413A8"/>
    <w:rsid w:val="00941669"/>
    <w:rsid w:val="009416D6"/>
    <w:rsid w:val="009417E3"/>
    <w:rsid w:val="009419D3"/>
    <w:rsid w:val="00941D52"/>
    <w:rsid w:val="00942060"/>
    <w:rsid w:val="00942868"/>
    <w:rsid w:val="00942914"/>
    <w:rsid w:val="00942AE9"/>
    <w:rsid w:val="00942B94"/>
    <w:rsid w:val="00942BB7"/>
    <w:rsid w:val="009430EA"/>
    <w:rsid w:val="00943755"/>
    <w:rsid w:val="0094379F"/>
    <w:rsid w:val="009438D7"/>
    <w:rsid w:val="009439D7"/>
    <w:rsid w:val="00943CF1"/>
    <w:rsid w:val="00943FEF"/>
    <w:rsid w:val="00944116"/>
    <w:rsid w:val="0094421E"/>
    <w:rsid w:val="009442A0"/>
    <w:rsid w:val="0094464A"/>
    <w:rsid w:val="00944A00"/>
    <w:rsid w:val="00944E15"/>
    <w:rsid w:val="00944F62"/>
    <w:rsid w:val="00944FF2"/>
    <w:rsid w:val="00945021"/>
    <w:rsid w:val="0094502D"/>
    <w:rsid w:val="009450CE"/>
    <w:rsid w:val="009450D5"/>
    <w:rsid w:val="009452FD"/>
    <w:rsid w:val="0094532C"/>
    <w:rsid w:val="0094555E"/>
    <w:rsid w:val="009459B4"/>
    <w:rsid w:val="00945B2A"/>
    <w:rsid w:val="00945C6B"/>
    <w:rsid w:val="0094603A"/>
    <w:rsid w:val="009464F5"/>
    <w:rsid w:val="00946743"/>
    <w:rsid w:val="009469FB"/>
    <w:rsid w:val="00946A3F"/>
    <w:rsid w:val="00946C0E"/>
    <w:rsid w:val="00946FE7"/>
    <w:rsid w:val="00947042"/>
    <w:rsid w:val="0094720B"/>
    <w:rsid w:val="009473AD"/>
    <w:rsid w:val="009476F5"/>
    <w:rsid w:val="009477F0"/>
    <w:rsid w:val="009477FC"/>
    <w:rsid w:val="009478F9"/>
    <w:rsid w:val="00947A81"/>
    <w:rsid w:val="00947F10"/>
    <w:rsid w:val="0095033A"/>
    <w:rsid w:val="009505DC"/>
    <w:rsid w:val="00950978"/>
    <w:rsid w:val="00950CB6"/>
    <w:rsid w:val="00950D91"/>
    <w:rsid w:val="00950F05"/>
    <w:rsid w:val="00950FFA"/>
    <w:rsid w:val="00951281"/>
    <w:rsid w:val="00951949"/>
    <w:rsid w:val="00952087"/>
    <w:rsid w:val="009522B7"/>
    <w:rsid w:val="00952341"/>
    <w:rsid w:val="00952466"/>
    <w:rsid w:val="0095263A"/>
    <w:rsid w:val="009526F0"/>
    <w:rsid w:val="0095278C"/>
    <w:rsid w:val="00952890"/>
    <w:rsid w:val="00952FC1"/>
    <w:rsid w:val="009530B3"/>
    <w:rsid w:val="009531EB"/>
    <w:rsid w:val="009533B0"/>
    <w:rsid w:val="009536A7"/>
    <w:rsid w:val="00953833"/>
    <w:rsid w:val="009539AB"/>
    <w:rsid w:val="00953CC1"/>
    <w:rsid w:val="00953D7A"/>
    <w:rsid w:val="00953E3F"/>
    <w:rsid w:val="00953E46"/>
    <w:rsid w:val="0095426F"/>
    <w:rsid w:val="0095446F"/>
    <w:rsid w:val="00954484"/>
    <w:rsid w:val="0095448B"/>
    <w:rsid w:val="009546BC"/>
    <w:rsid w:val="0095485C"/>
    <w:rsid w:val="0095490D"/>
    <w:rsid w:val="00954A02"/>
    <w:rsid w:val="00954AC7"/>
    <w:rsid w:val="00954CCB"/>
    <w:rsid w:val="00954EF0"/>
    <w:rsid w:val="00954F96"/>
    <w:rsid w:val="0095525C"/>
    <w:rsid w:val="009553DC"/>
    <w:rsid w:val="009556E0"/>
    <w:rsid w:val="009557D2"/>
    <w:rsid w:val="009558B5"/>
    <w:rsid w:val="009558DF"/>
    <w:rsid w:val="00955BDC"/>
    <w:rsid w:val="00956620"/>
    <w:rsid w:val="0095671A"/>
    <w:rsid w:val="00956948"/>
    <w:rsid w:val="00956B34"/>
    <w:rsid w:val="00956DB4"/>
    <w:rsid w:val="00956FE9"/>
    <w:rsid w:val="00957A05"/>
    <w:rsid w:val="00957DE7"/>
    <w:rsid w:val="00960292"/>
    <w:rsid w:val="00960416"/>
    <w:rsid w:val="00960454"/>
    <w:rsid w:val="00960535"/>
    <w:rsid w:val="00960590"/>
    <w:rsid w:val="009608E7"/>
    <w:rsid w:val="00960A99"/>
    <w:rsid w:val="00960BDF"/>
    <w:rsid w:val="00960E5C"/>
    <w:rsid w:val="009619F0"/>
    <w:rsid w:val="00961A19"/>
    <w:rsid w:val="00961D5B"/>
    <w:rsid w:val="00961E9F"/>
    <w:rsid w:val="00962179"/>
    <w:rsid w:val="00962182"/>
    <w:rsid w:val="0096223A"/>
    <w:rsid w:val="00962268"/>
    <w:rsid w:val="0096258C"/>
    <w:rsid w:val="009625F8"/>
    <w:rsid w:val="009627B5"/>
    <w:rsid w:val="009628FE"/>
    <w:rsid w:val="0096297E"/>
    <w:rsid w:val="00962ABE"/>
    <w:rsid w:val="00962C5F"/>
    <w:rsid w:val="00962D17"/>
    <w:rsid w:val="00962D92"/>
    <w:rsid w:val="00962F5B"/>
    <w:rsid w:val="00963020"/>
    <w:rsid w:val="0096308E"/>
    <w:rsid w:val="009635E0"/>
    <w:rsid w:val="00963F09"/>
    <w:rsid w:val="00964273"/>
    <w:rsid w:val="009649BF"/>
    <w:rsid w:val="00964C3F"/>
    <w:rsid w:val="00964CD0"/>
    <w:rsid w:val="00964ED1"/>
    <w:rsid w:val="0096532E"/>
    <w:rsid w:val="00965349"/>
    <w:rsid w:val="00965687"/>
    <w:rsid w:val="00965787"/>
    <w:rsid w:val="009659A9"/>
    <w:rsid w:val="009659B6"/>
    <w:rsid w:val="009659E3"/>
    <w:rsid w:val="00965A2B"/>
    <w:rsid w:val="00965AD1"/>
    <w:rsid w:val="00965C72"/>
    <w:rsid w:val="00965D52"/>
    <w:rsid w:val="00965DC0"/>
    <w:rsid w:val="0096635E"/>
    <w:rsid w:val="009663A5"/>
    <w:rsid w:val="0096668B"/>
    <w:rsid w:val="00966771"/>
    <w:rsid w:val="009669D5"/>
    <w:rsid w:val="009669D9"/>
    <w:rsid w:val="00966A2E"/>
    <w:rsid w:val="00966C78"/>
    <w:rsid w:val="009670BC"/>
    <w:rsid w:val="009672D7"/>
    <w:rsid w:val="009672FF"/>
    <w:rsid w:val="00967427"/>
    <w:rsid w:val="00967535"/>
    <w:rsid w:val="00967743"/>
    <w:rsid w:val="00967AE0"/>
    <w:rsid w:val="00967B87"/>
    <w:rsid w:val="00967D7E"/>
    <w:rsid w:val="00967EC1"/>
    <w:rsid w:val="00967F3F"/>
    <w:rsid w:val="00967F6F"/>
    <w:rsid w:val="009702B6"/>
    <w:rsid w:val="009702C7"/>
    <w:rsid w:val="009707C6"/>
    <w:rsid w:val="00970876"/>
    <w:rsid w:val="00970932"/>
    <w:rsid w:val="00970DBA"/>
    <w:rsid w:val="00970F1B"/>
    <w:rsid w:val="0097105F"/>
    <w:rsid w:val="009710B0"/>
    <w:rsid w:val="00971153"/>
    <w:rsid w:val="0097164A"/>
    <w:rsid w:val="00971771"/>
    <w:rsid w:val="00971FAD"/>
    <w:rsid w:val="00972188"/>
    <w:rsid w:val="0097240B"/>
    <w:rsid w:val="0097263A"/>
    <w:rsid w:val="009727F3"/>
    <w:rsid w:val="00972873"/>
    <w:rsid w:val="00972B46"/>
    <w:rsid w:val="00972D54"/>
    <w:rsid w:val="00972DAB"/>
    <w:rsid w:val="00972E83"/>
    <w:rsid w:val="0097308E"/>
    <w:rsid w:val="0097312D"/>
    <w:rsid w:val="009732A3"/>
    <w:rsid w:val="009732AE"/>
    <w:rsid w:val="0097339F"/>
    <w:rsid w:val="009733A1"/>
    <w:rsid w:val="009733F5"/>
    <w:rsid w:val="0097389F"/>
    <w:rsid w:val="00973F39"/>
    <w:rsid w:val="00973F57"/>
    <w:rsid w:val="0097401C"/>
    <w:rsid w:val="0097422B"/>
    <w:rsid w:val="00974291"/>
    <w:rsid w:val="009743C3"/>
    <w:rsid w:val="009745A0"/>
    <w:rsid w:val="009748C0"/>
    <w:rsid w:val="009749DD"/>
    <w:rsid w:val="00974D1F"/>
    <w:rsid w:val="00974F59"/>
    <w:rsid w:val="009750B6"/>
    <w:rsid w:val="00975313"/>
    <w:rsid w:val="009753C3"/>
    <w:rsid w:val="0097584F"/>
    <w:rsid w:val="0097591C"/>
    <w:rsid w:val="00975BD0"/>
    <w:rsid w:val="00975D82"/>
    <w:rsid w:val="009762C0"/>
    <w:rsid w:val="0097630B"/>
    <w:rsid w:val="0097680D"/>
    <w:rsid w:val="00976819"/>
    <w:rsid w:val="009768C9"/>
    <w:rsid w:val="009769D8"/>
    <w:rsid w:val="00976D9A"/>
    <w:rsid w:val="00976F40"/>
    <w:rsid w:val="00976FE3"/>
    <w:rsid w:val="009771DA"/>
    <w:rsid w:val="00977287"/>
    <w:rsid w:val="009774DE"/>
    <w:rsid w:val="0097755C"/>
    <w:rsid w:val="00977907"/>
    <w:rsid w:val="00977E9F"/>
    <w:rsid w:val="00980165"/>
    <w:rsid w:val="00980201"/>
    <w:rsid w:val="009802DC"/>
    <w:rsid w:val="00980583"/>
    <w:rsid w:val="0098067B"/>
    <w:rsid w:val="00980C76"/>
    <w:rsid w:val="00980D7B"/>
    <w:rsid w:val="009810CD"/>
    <w:rsid w:val="0098111A"/>
    <w:rsid w:val="00981437"/>
    <w:rsid w:val="0098153C"/>
    <w:rsid w:val="00981588"/>
    <w:rsid w:val="009817A9"/>
    <w:rsid w:val="00981994"/>
    <w:rsid w:val="00981A19"/>
    <w:rsid w:val="00981D8C"/>
    <w:rsid w:val="0098215A"/>
    <w:rsid w:val="009821BE"/>
    <w:rsid w:val="009824F4"/>
    <w:rsid w:val="00982723"/>
    <w:rsid w:val="00982C27"/>
    <w:rsid w:val="00982F38"/>
    <w:rsid w:val="00983033"/>
    <w:rsid w:val="009836FE"/>
    <w:rsid w:val="0098384A"/>
    <w:rsid w:val="0098386E"/>
    <w:rsid w:val="009839C3"/>
    <w:rsid w:val="00983C07"/>
    <w:rsid w:val="00983E7C"/>
    <w:rsid w:val="009840CC"/>
    <w:rsid w:val="0098435C"/>
    <w:rsid w:val="0098440A"/>
    <w:rsid w:val="00984D72"/>
    <w:rsid w:val="00984FA7"/>
    <w:rsid w:val="00985137"/>
    <w:rsid w:val="009853A2"/>
    <w:rsid w:val="00985678"/>
    <w:rsid w:val="009856DC"/>
    <w:rsid w:val="00985A61"/>
    <w:rsid w:val="00985BEC"/>
    <w:rsid w:val="00986043"/>
    <w:rsid w:val="009861EA"/>
    <w:rsid w:val="009866E9"/>
    <w:rsid w:val="0098674A"/>
    <w:rsid w:val="00986AB0"/>
    <w:rsid w:val="00986DA8"/>
    <w:rsid w:val="00986F1A"/>
    <w:rsid w:val="009878B8"/>
    <w:rsid w:val="00987BF7"/>
    <w:rsid w:val="00987C48"/>
    <w:rsid w:val="00987C53"/>
    <w:rsid w:val="00987C66"/>
    <w:rsid w:val="00987CC3"/>
    <w:rsid w:val="00987D1C"/>
    <w:rsid w:val="00987D8B"/>
    <w:rsid w:val="00987E72"/>
    <w:rsid w:val="00990263"/>
    <w:rsid w:val="009903AB"/>
    <w:rsid w:val="009903B3"/>
    <w:rsid w:val="00990555"/>
    <w:rsid w:val="00990572"/>
    <w:rsid w:val="009905FF"/>
    <w:rsid w:val="00990A9F"/>
    <w:rsid w:val="00991179"/>
    <w:rsid w:val="0099147B"/>
    <w:rsid w:val="0099156E"/>
    <w:rsid w:val="00991626"/>
    <w:rsid w:val="009917C5"/>
    <w:rsid w:val="009917D3"/>
    <w:rsid w:val="009917E5"/>
    <w:rsid w:val="00991AD6"/>
    <w:rsid w:val="00991B98"/>
    <w:rsid w:val="00991D5B"/>
    <w:rsid w:val="00991F5D"/>
    <w:rsid w:val="00991F9A"/>
    <w:rsid w:val="0099221C"/>
    <w:rsid w:val="00992343"/>
    <w:rsid w:val="0099265D"/>
    <w:rsid w:val="009927DD"/>
    <w:rsid w:val="009927FC"/>
    <w:rsid w:val="0099283C"/>
    <w:rsid w:val="00992C35"/>
    <w:rsid w:val="00992EAC"/>
    <w:rsid w:val="0099306F"/>
    <w:rsid w:val="009932CA"/>
    <w:rsid w:val="0099369B"/>
    <w:rsid w:val="00993B0D"/>
    <w:rsid w:val="00993C7C"/>
    <w:rsid w:val="00993E00"/>
    <w:rsid w:val="0099490D"/>
    <w:rsid w:val="00994BA3"/>
    <w:rsid w:val="00994C0E"/>
    <w:rsid w:val="00994E2C"/>
    <w:rsid w:val="00994E8A"/>
    <w:rsid w:val="00994F1D"/>
    <w:rsid w:val="0099582F"/>
    <w:rsid w:val="00995CCA"/>
    <w:rsid w:val="009961BC"/>
    <w:rsid w:val="00996422"/>
    <w:rsid w:val="009967B4"/>
    <w:rsid w:val="0099682F"/>
    <w:rsid w:val="0099688F"/>
    <w:rsid w:val="00996CC9"/>
    <w:rsid w:val="00996ED1"/>
    <w:rsid w:val="00997303"/>
    <w:rsid w:val="0099744B"/>
    <w:rsid w:val="009976F4"/>
    <w:rsid w:val="00997751"/>
    <w:rsid w:val="009977A3"/>
    <w:rsid w:val="00997A18"/>
    <w:rsid w:val="00997A2A"/>
    <w:rsid w:val="00997AB0"/>
    <w:rsid w:val="00997B28"/>
    <w:rsid w:val="00997B94"/>
    <w:rsid w:val="00997BBB"/>
    <w:rsid w:val="00997EFD"/>
    <w:rsid w:val="00997F3B"/>
    <w:rsid w:val="009A0444"/>
    <w:rsid w:val="009A049D"/>
    <w:rsid w:val="009A08AF"/>
    <w:rsid w:val="009A0EF4"/>
    <w:rsid w:val="009A0F69"/>
    <w:rsid w:val="009A0FED"/>
    <w:rsid w:val="009A0FFD"/>
    <w:rsid w:val="009A1059"/>
    <w:rsid w:val="009A1612"/>
    <w:rsid w:val="009A16D8"/>
    <w:rsid w:val="009A2333"/>
    <w:rsid w:val="009A2519"/>
    <w:rsid w:val="009A2A52"/>
    <w:rsid w:val="009A2AE3"/>
    <w:rsid w:val="009A2C22"/>
    <w:rsid w:val="009A380D"/>
    <w:rsid w:val="009A3977"/>
    <w:rsid w:val="009A3D44"/>
    <w:rsid w:val="009A3D81"/>
    <w:rsid w:val="009A3E0D"/>
    <w:rsid w:val="009A3F86"/>
    <w:rsid w:val="009A3FDB"/>
    <w:rsid w:val="009A4550"/>
    <w:rsid w:val="009A460F"/>
    <w:rsid w:val="009A46E4"/>
    <w:rsid w:val="009A470A"/>
    <w:rsid w:val="009A4720"/>
    <w:rsid w:val="009A493D"/>
    <w:rsid w:val="009A49FC"/>
    <w:rsid w:val="009A4A25"/>
    <w:rsid w:val="009A4A41"/>
    <w:rsid w:val="009A4C1A"/>
    <w:rsid w:val="009A4FEF"/>
    <w:rsid w:val="009A51A3"/>
    <w:rsid w:val="009A51B9"/>
    <w:rsid w:val="009A51BB"/>
    <w:rsid w:val="009A5D39"/>
    <w:rsid w:val="009A5FBB"/>
    <w:rsid w:val="009A61D4"/>
    <w:rsid w:val="009A66CD"/>
    <w:rsid w:val="009A6902"/>
    <w:rsid w:val="009A6B01"/>
    <w:rsid w:val="009A7326"/>
    <w:rsid w:val="009A73FF"/>
    <w:rsid w:val="009A74AC"/>
    <w:rsid w:val="009A76D3"/>
    <w:rsid w:val="009A7878"/>
    <w:rsid w:val="009A79D2"/>
    <w:rsid w:val="009A7EAE"/>
    <w:rsid w:val="009B00AD"/>
    <w:rsid w:val="009B00BA"/>
    <w:rsid w:val="009B0181"/>
    <w:rsid w:val="009B01C0"/>
    <w:rsid w:val="009B033B"/>
    <w:rsid w:val="009B0536"/>
    <w:rsid w:val="009B05AD"/>
    <w:rsid w:val="009B0853"/>
    <w:rsid w:val="009B0A6E"/>
    <w:rsid w:val="009B0BA0"/>
    <w:rsid w:val="009B0C27"/>
    <w:rsid w:val="009B0D50"/>
    <w:rsid w:val="009B0E73"/>
    <w:rsid w:val="009B0EE4"/>
    <w:rsid w:val="009B0F52"/>
    <w:rsid w:val="009B10EF"/>
    <w:rsid w:val="009B128B"/>
    <w:rsid w:val="009B1CA3"/>
    <w:rsid w:val="009B1CF8"/>
    <w:rsid w:val="009B1D4A"/>
    <w:rsid w:val="009B1DB8"/>
    <w:rsid w:val="009B1F81"/>
    <w:rsid w:val="009B2364"/>
    <w:rsid w:val="009B23DD"/>
    <w:rsid w:val="009B2615"/>
    <w:rsid w:val="009B2682"/>
    <w:rsid w:val="009B2872"/>
    <w:rsid w:val="009B28CC"/>
    <w:rsid w:val="009B2C12"/>
    <w:rsid w:val="009B39E9"/>
    <w:rsid w:val="009B3BE5"/>
    <w:rsid w:val="009B3C70"/>
    <w:rsid w:val="009B3DA9"/>
    <w:rsid w:val="009B4023"/>
    <w:rsid w:val="009B418E"/>
    <w:rsid w:val="009B41F4"/>
    <w:rsid w:val="009B43A3"/>
    <w:rsid w:val="009B43EF"/>
    <w:rsid w:val="009B444E"/>
    <w:rsid w:val="009B4538"/>
    <w:rsid w:val="009B4A47"/>
    <w:rsid w:val="009B4CD2"/>
    <w:rsid w:val="009B4EF4"/>
    <w:rsid w:val="009B4F18"/>
    <w:rsid w:val="009B5010"/>
    <w:rsid w:val="009B5012"/>
    <w:rsid w:val="009B5206"/>
    <w:rsid w:val="009B521D"/>
    <w:rsid w:val="009B532D"/>
    <w:rsid w:val="009B54E2"/>
    <w:rsid w:val="009B59A3"/>
    <w:rsid w:val="009B5C8D"/>
    <w:rsid w:val="009B5DB4"/>
    <w:rsid w:val="009B5F3F"/>
    <w:rsid w:val="009B61EE"/>
    <w:rsid w:val="009B663E"/>
    <w:rsid w:val="009B699B"/>
    <w:rsid w:val="009B6C89"/>
    <w:rsid w:val="009B6D46"/>
    <w:rsid w:val="009B6E2E"/>
    <w:rsid w:val="009B6EEE"/>
    <w:rsid w:val="009B7006"/>
    <w:rsid w:val="009B708F"/>
    <w:rsid w:val="009B7501"/>
    <w:rsid w:val="009B78D5"/>
    <w:rsid w:val="009B7DE3"/>
    <w:rsid w:val="009B7DE8"/>
    <w:rsid w:val="009B7E96"/>
    <w:rsid w:val="009C0030"/>
    <w:rsid w:val="009C00B4"/>
    <w:rsid w:val="009C01F3"/>
    <w:rsid w:val="009C0447"/>
    <w:rsid w:val="009C0589"/>
    <w:rsid w:val="009C0848"/>
    <w:rsid w:val="009C09A9"/>
    <w:rsid w:val="009C0AE8"/>
    <w:rsid w:val="009C0C7F"/>
    <w:rsid w:val="009C0D60"/>
    <w:rsid w:val="009C0E12"/>
    <w:rsid w:val="009C0E85"/>
    <w:rsid w:val="009C0F27"/>
    <w:rsid w:val="009C120E"/>
    <w:rsid w:val="009C1978"/>
    <w:rsid w:val="009C1A6E"/>
    <w:rsid w:val="009C1BF6"/>
    <w:rsid w:val="009C1DD5"/>
    <w:rsid w:val="009C247D"/>
    <w:rsid w:val="009C24FF"/>
    <w:rsid w:val="009C2613"/>
    <w:rsid w:val="009C2656"/>
    <w:rsid w:val="009C269F"/>
    <w:rsid w:val="009C297A"/>
    <w:rsid w:val="009C2AFB"/>
    <w:rsid w:val="009C2D28"/>
    <w:rsid w:val="009C2E29"/>
    <w:rsid w:val="009C3166"/>
    <w:rsid w:val="009C3A6B"/>
    <w:rsid w:val="009C3F0E"/>
    <w:rsid w:val="009C4096"/>
    <w:rsid w:val="009C4137"/>
    <w:rsid w:val="009C444F"/>
    <w:rsid w:val="009C4483"/>
    <w:rsid w:val="009C4493"/>
    <w:rsid w:val="009C4CEF"/>
    <w:rsid w:val="009C4FB9"/>
    <w:rsid w:val="009C4FE4"/>
    <w:rsid w:val="009C5192"/>
    <w:rsid w:val="009C5198"/>
    <w:rsid w:val="009C55A3"/>
    <w:rsid w:val="009C59F2"/>
    <w:rsid w:val="009C5A61"/>
    <w:rsid w:val="009C5B67"/>
    <w:rsid w:val="009C5F83"/>
    <w:rsid w:val="009C6307"/>
    <w:rsid w:val="009C6682"/>
    <w:rsid w:val="009C6710"/>
    <w:rsid w:val="009C67BB"/>
    <w:rsid w:val="009C6DD7"/>
    <w:rsid w:val="009C70A9"/>
    <w:rsid w:val="009C711D"/>
    <w:rsid w:val="009C735F"/>
    <w:rsid w:val="009C7948"/>
    <w:rsid w:val="009C7DD3"/>
    <w:rsid w:val="009C7EB7"/>
    <w:rsid w:val="009D065F"/>
    <w:rsid w:val="009D0B0D"/>
    <w:rsid w:val="009D0BC8"/>
    <w:rsid w:val="009D0C6D"/>
    <w:rsid w:val="009D0C76"/>
    <w:rsid w:val="009D0DA2"/>
    <w:rsid w:val="009D0EEF"/>
    <w:rsid w:val="009D11FC"/>
    <w:rsid w:val="009D1522"/>
    <w:rsid w:val="009D16BE"/>
    <w:rsid w:val="009D18E4"/>
    <w:rsid w:val="009D19AD"/>
    <w:rsid w:val="009D1A6A"/>
    <w:rsid w:val="009D1C26"/>
    <w:rsid w:val="009D24CF"/>
    <w:rsid w:val="009D28F2"/>
    <w:rsid w:val="009D2B49"/>
    <w:rsid w:val="009D2D2F"/>
    <w:rsid w:val="009D312B"/>
    <w:rsid w:val="009D3279"/>
    <w:rsid w:val="009D3295"/>
    <w:rsid w:val="009D35BE"/>
    <w:rsid w:val="009D3657"/>
    <w:rsid w:val="009D36B9"/>
    <w:rsid w:val="009D38ED"/>
    <w:rsid w:val="009D3F44"/>
    <w:rsid w:val="009D3F59"/>
    <w:rsid w:val="009D41CF"/>
    <w:rsid w:val="009D445C"/>
    <w:rsid w:val="009D456D"/>
    <w:rsid w:val="009D46E2"/>
    <w:rsid w:val="009D46FB"/>
    <w:rsid w:val="009D48B1"/>
    <w:rsid w:val="009D48B7"/>
    <w:rsid w:val="009D4A64"/>
    <w:rsid w:val="009D4E90"/>
    <w:rsid w:val="009D4F39"/>
    <w:rsid w:val="009D516B"/>
    <w:rsid w:val="009D5174"/>
    <w:rsid w:val="009D5403"/>
    <w:rsid w:val="009D5820"/>
    <w:rsid w:val="009D5930"/>
    <w:rsid w:val="009D5B81"/>
    <w:rsid w:val="009D5DBC"/>
    <w:rsid w:val="009D5E1A"/>
    <w:rsid w:val="009D5F55"/>
    <w:rsid w:val="009D6032"/>
    <w:rsid w:val="009D6752"/>
    <w:rsid w:val="009D6B04"/>
    <w:rsid w:val="009D6C83"/>
    <w:rsid w:val="009D6F16"/>
    <w:rsid w:val="009D70F2"/>
    <w:rsid w:val="009D73A9"/>
    <w:rsid w:val="009D7514"/>
    <w:rsid w:val="009D7541"/>
    <w:rsid w:val="009D7561"/>
    <w:rsid w:val="009D7608"/>
    <w:rsid w:val="009D7635"/>
    <w:rsid w:val="009D77B9"/>
    <w:rsid w:val="009D7996"/>
    <w:rsid w:val="009D7AA0"/>
    <w:rsid w:val="009D7CFF"/>
    <w:rsid w:val="009E015E"/>
    <w:rsid w:val="009E0321"/>
    <w:rsid w:val="009E03A1"/>
    <w:rsid w:val="009E0464"/>
    <w:rsid w:val="009E0508"/>
    <w:rsid w:val="009E050D"/>
    <w:rsid w:val="009E0837"/>
    <w:rsid w:val="009E0900"/>
    <w:rsid w:val="009E0A8E"/>
    <w:rsid w:val="009E0AB4"/>
    <w:rsid w:val="009E0B48"/>
    <w:rsid w:val="009E0E73"/>
    <w:rsid w:val="009E1347"/>
    <w:rsid w:val="009E1685"/>
    <w:rsid w:val="009E1750"/>
    <w:rsid w:val="009E175B"/>
    <w:rsid w:val="009E19CC"/>
    <w:rsid w:val="009E1C00"/>
    <w:rsid w:val="009E1E99"/>
    <w:rsid w:val="009E20BB"/>
    <w:rsid w:val="009E21A9"/>
    <w:rsid w:val="009E26BA"/>
    <w:rsid w:val="009E26D7"/>
    <w:rsid w:val="009E28BE"/>
    <w:rsid w:val="009E293C"/>
    <w:rsid w:val="009E2942"/>
    <w:rsid w:val="009E2B46"/>
    <w:rsid w:val="009E2CC9"/>
    <w:rsid w:val="009E2E8C"/>
    <w:rsid w:val="009E2EED"/>
    <w:rsid w:val="009E2F0A"/>
    <w:rsid w:val="009E305D"/>
    <w:rsid w:val="009E3141"/>
    <w:rsid w:val="009E3C74"/>
    <w:rsid w:val="009E3DE1"/>
    <w:rsid w:val="009E3F5E"/>
    <w:rsid w:val="009E4233"/>
    <w:rsid w:val="009E44FC"/>
    <w:rsid w:val="009E4528"/>
    <w:rsid w:val="009E4915"/>
    <w:rsid w:val="009E4A11"/>
    <w:rsid w:val="009E4C32"/>
    <w:rsid w:val="009E4F17"/>
    <w:rsid w:val="009E50AE"/>
    <w:rsid w:val="009E5133"/>
    <w:rsid w:val="009E57B7"/>
    <w:rsid w:val="009E583B"/>
    <w:rsid w:val="009E5A98"/>
    <w:rsid w:val="009E5B8E"/>
    <w:rsid w:val="009E5B9E"/>
    <w:rsid w:val="009E5DA3"/>
    <w:rsid w:val="009E5F61"/>
    <w:rsid w:val="009E62FC"/>
    <w:rsid w:val="009E63BC"/>
    <w:rsid w:val="009E684A"/>
    <w:rsid w:val="009E6E01"/>
    <w:rsid w:val="009E72AC"/>
    <w:rsid w:val="009E7A50"/>
    <w:rsid w:val="009E7A93"/>
    <w:rsid w:val="009E7AA6"/>
    <w:rsid w:val="009E7B7C"/>
    <w:rsid w:val="009E7CB3"/>
    <w:rsid w:val="009E7D75"/>
    <w:rsid w:val="009F00E2"/>
    <w:rsid w:val="009F0206"/>
    <w:rsid w:val="009F02D3"/>
    <w:rsid w:val="009F0307"/>
    <w:rsid w:val="009F054C"/>
    <w:rsid w:val="009F0598"/>
    <w:rsid w:val="009F0741"/>
    <w:rsid w:val="009F076C"/>
    <w:rsid w:val="009F09F1"/>
    <w:rsid w:val="009F0D78"/>
    <w:rsid w:val="009F1152"/>
    <w:rsid w:val="009F120C"/>
    <w:rsid w:val="009F1427"/>
    <w:rsid w:val="009F1868"/>
    <w:rsid w:val="009F1E86"/>
    <w:rsid w:val="009F1EFA"/>
    <w:rsid w:val="009F2507"/>
    <w:rsid w:val="009F25D5"/>
    <w:rsid w:val="009F27A0"/>
    <w:rsid w:val="009F29B6"/>
    <w:rsid w:val="009F2C75"/>
    <w:rsid w:val="009F2CB5"/>
    <w:rsid w:val="009F30ED"/>
    <w:rsid w:val="009F33CB"/>
    <w:rsid w:val="009F372E"/>
    <w:rsid w:val="009F388B"/>
    <w:rsid w:val="009F3AED"/>
    <w:rsid w:val="009F3B2F"/>
    <w:rsid w:val="009F41F2"/>
    <w:rsid w:val="009F4318"/>
    <w:rsid w:val="009F4356"/>
    <w:rsid w:val="009F4435"/>
    <w:rsid w:val="009F44E2"/>
    <w:rsid w:val="009F462E"/>
    <w:rsid w:val="009F4640"/>
    <w:rsid w:val="009F4792"/>
    <w:rsid w:val="009F49C0"/>
    <w:rsid w:val="009F4C7B"/>
    <w:rsid w:val="009F4C9B"/>
    <w:rsid w:val="009F4E30"/>
    <w:rsid w:val="009F4E99"/>
    <w:rsid w:val="009F549E"/>
    <w:rsid w:val="009F5872"/>
    <w:rsid w:val="009F5A1F"/>
    <w:rsid w:val="009F5B20"/>
    <w:rsid w:val="009F5B74"/>
    <w:rsid w:val="009F5C27"/>
    <w:rsid w:val="009F5C2A"/>
    <w:rsid w:val="009F5F09"/>
    <w:rsid w:val="009F5FDD"/>
    <w:rsid w:val="009F634F"/>
    <w:rsid w:val="009F6CCA"/>
    <w:rsid w:val="009F7125"/>
    <w:rsid w:val="009F717C"/>
    <w:rsid w:val="009F71E6"/>
    <w:rsid w:val="009F7342"/>
    <w:rsid w:val="009F73B7"/>
    <w:rsid w:val="009F7C7A"/>
    <w:rsid w:val="009F7D55"/>
    <w:rsid w:val="009F7D5E"/>
    <w:rsid w:val="009F7D68"/>
    <w:rsid w:val="00A001B7"/>
    <w:rsid w:val="00A002EB"/>
    <w:rsid w:val="00A003D6"/>
    <w:rsid w:val="00A00679"/>
    <w:rsid w:val="00A00A05"/>
    <w:rsid w:val="00A00AE2"/>
    <w:rsid w:val="00A00E08"/>
    <w:rsid w:val="00A00F2A"/>
    <w:rsid w:val="00A01010"/>
    <w:rsid w:val="00A01238"/>
    <w:rsid w:val="00A0139F"/>
    <w:rsid w:val="00A017CD"/>
    <w:rsid w:val="00A01875"/>
    <w:rsid w:val="00A01B0D"/>
    <w:rsid w:val="00A01DAA"/>
    <w:rsid w:val="00A01ED7"/>
    <w:rsid w:val="00A02102"/>
    <w:rsid w:val="00A0226F"/>
    <w:rsid w:val="00A0256B"/>
    <w:rsid w:val="00A025CC"/>
    <w:rsid w:val="00A025E0"/>
    <w:rsid w:val="00A0275B"/>
    <w:rsid w:val="00A02787"/>
    <w:rsid w:val="00A02A4B"/>
    <w:rsid w:val="00A02CC8"/>
    <w:rsid w:val="00A02CED"/>
    <w:rsid w:val="00A02E92"/>
    <w:rsid w:val="00A03113"/>
    <w:rsid w:val="00A03140"/>
    <w:rsid w:val="00A032F4"/>
    <w:rsid w:val="00A03321"/>
    <w:rsid w:val="00A03523"/>
    <w:rsid w:val="00A03A7C"/>
    <w:rsid w:val="00A03BBD"/>
    <w:rsid w:val="00A03E9D"/>
    <w:rsid w:val="00A03F8D"/>
    <w:rsid w:val="00A0400C"/>
    <w:rsid w:val="00A041DF"/>
    <w:rsid w:val="00A04221"/>
    <w:rsid w:val="00A045A1"/>
    <w:rsid w:val="00A04700"/>
    <w:rsid w:val="00A04896"/>
    <w:rsid w:val="00A048BA"/>
    <w:rsid w:val="00A051FC"/>
    <w:rsid w:val="00A05297"/>
    <w:rsid w:val="00A054B3"/>
    <w:rsid w:val="00A0560D"/>
    <w:rsid w:val="00A0562B"/>
    <w:rsid w:val="00A059D4"/>
    <w:rsid w:val="00A05E37"/>
    <w:rsid w:val="00A05E7A"/>
    <w:rsid w:val="00A0602B"/>
    <w:rsid w:val="00A061AD"/>
    <w:rsid w:val="00A0644A"/>
    <w:rsid w:val="00A06719"/>
    <w:rsid w:val="00A06DA3"/>
    <w:rsid w:val="00A06E8E"/>
    <w:rsid w:val="00A06EE7"/>
    <w:rsid w:val="00A07125"/>
    <w:rsid w:val="00A0712B"/>
    <w:rsid w:val="00A07352"/>
    <w:rsid w:val="00A078FF"/>
    <w:rsid w:val="00A07B09"/>
    <w:rsid w:val="00A1037F"/>
    <w:rsid w:val="00A104B9"/>
    <w:rsid w:val="00A10722"/>
    <w:rsid w:val="00A10770"/>
    <w:rsid w:val="00A10828"/>
    <w:rsid w:val="00A1082E"/>
    <w:rsid w:val="00A10DA0"/>
    <w:rsid w:val="00A10F0D"/>
    <w:rsid w:val="00A10F1A"/>
    <w:rsid w:val="00A10FB4"/>
    <w:rsid w:val="00A113E8"/>
    <w:rsid w:val="00A11496"/>
    <w:rsid w:val="00A115B0"/>
    <w:rsid w:val="00A115E5"/>
    <w:rsid w:val="00A1163F"/>
    <w:rsid w:val="00A116A0"/>
    <w:rsid w:val="00A119F1"/>
    <w:rsid w:val="00A11E72"/>
    <w:rsid w:val="00A11F3B"/>
    <w:rsid w:val="00A11F85"/>
    <w:rsid w:val="00A11FD1"/>
    <w:rsid w:val="00A11FE3"/>
    <w:rsid w:val="00A1208B"/>
    <w:rsid w:val="00A124C1"/>
    <w:rsid w:val="00A1263D"/>
    <w:rsid w:val="00A12684"/>
    <w:rsid w:val="00A12B00"/>
    <w:rsid w:val="00A12BBC"/>
    <w:rsid w:val="00A12BF3"/>
    <w:rsid w:val="00A12DF7"/>
    <w:rsid w:val="00A13055"/>
    <w:rsid w:val="00A13128"/>
    <w:rsid w:val="00A1353C"/>
    <w:rsid w:val="00A135B8"/>
    <w:rsid w:val="00A13676"/>
    <w:rsid w:val="00A136DA"/>
    <w:rsid w:val="00A13A2B"/>
    <w:rsid w:val="00A13A98"/>
    <w:rsid w:val="00A13CAE"/>
    <w:rsid w:val="00A13D70"/>
    <w:rsid w:val="00A13E59"/>
    <w:rsid w:val="00A13E6D"/>
    <w:rsid w:val="00A13F74"/>
    <w:rsid w:val="00A14140"/>
    <w:rsid w:val="00A141DB"/>
    <w:rsid w:val="00A144D4"/>
    <w:rsid w:val="00A14540"/>
    <w:rsid w:val="00A14661"/>
    <w:rsid w:val="00A14A08"/>
    <w:rsid w:val="00A14A2F"/>
    <w:rsid w:val="00A14A86"/>
    <w:rsid w:val="00A14CA4"/>
    <w:rsid w:val="00A15356"/>
    <w:rsid w:val="00A153AF"/>
    <w:rsid w:val="00A153DD"/>
    <w:rsid w:val="00A154A7"/>
    <w:rsid w:val="00A154D7"/>
    <w:rsid w:val="00A154DD"/>
    <w:rsid w:val="00A158A1"/>
    <w:rsid w:val="00A15A3C"/>
    <w:rsid w:val="00A15E12"/>
    <w:rsid w:val="00A15E35"/>
    <w:rsid w:val="00A15EA7"/>
    <w:rsid w:val="00A1605C"/>
    <w:rsid w:val="00A160E0"/>
    <w:rsid w:val="00A1637E"/>
    <w:rsid w:val="00A16435"/>
    <w:rsid w:val="00A165BF"/>
    <w:rsid w:val="00A16710"/>
    <w:rsid w:val="00A1683C"/>
    <w:rsid w:val="00A168E0"/>
    <w:rsid w:val="00A16B1F"/>
    <w:rsid w:val="00A16E33"/>
    <w:rsid w:val="00A176DC"/>
    <w:rsid w:val="00A179CE"/>
    <w:rsid w:val="00A17B5F"/>
    <w:rsid w:val="00A17DEE"/>
    <w:rsid w:val="00A17E0A"/>
    <w:rsid w:val="00A2008F"/>
    <w:rsid w:val="00A200A1"/>
    <w:rsid w:val="00A20129"/>
    <w:rsid w:val="00A204B9"/>
    <w:rsid w:val="00A20558"/>
    <w:rsid w:val="00A20DE4"/>
    <w:rsid w:val="00A21303"/>
    <w:rsid w:val="00A215BF"/>
    <w:rsid w:val="00A21A1E"/>
    <w:rsid w:val="00A21C3A"/>
    <w:rsid w:val="00A21EB6"/>
    <w:rsid w:val="00A21EC1"/>
    <w:rsid w:val="00A22209"/>
    <w:rsid w:val="00A224A0"/>
    <w:rsid w:val="00A22983"/>
    <w:rsid w:val="00A22B18"/>
    <w:rsid w:val="00A22BC9"/>
    <w:rsid w:val="00A22EEF"/>
    <w:rsid w:val="00A22FB5"/>
    <w:rsid w:val="00A23021"/>
    <w:rsid w:val="00A2313F"/>
    <w:rsid w:val="00A23305"/>
    <w:rsid w:val="00A234B4"/>
    <w:rsid w:val="00A23682"/>
    <w:rsid w:val="00A237DB"/>
    <w:rsid w:val="00A23992"/>
    <w:rsid w:val="00A23C00"/>
    <w:rsid w:val="00A23CB6"/>
    <w:rsid w:val="00A23D84"/>
    <w:rsid w:val="00A23DF9"/>
    <w:rsid w:val="00A2414D"/>
    <w:rsid w:val="00A241D6"/>
    <w:rsid w:val="00A24208"/>
    <w:rsid w:val="00A2426B"/>
    <w:rsid w:val="00A242DC"/>
    <w:rsid w:val="00A24469"/>
    <w:rsid w:val="00A244B3"/>
    <w:rsid w:val="00A245AD"/>
    <w:rsid w:val="00A246D3"/>
    <w:rsid w:val="00A2474E"/>
    <w:rsid w:val="00A24BC2"/>
    <w:rsid w:val="00A24BD5"/>
    <w:rsid w:val="00A24C1A"/>
    <w:rsid w:val="00A24D58"/>
    <w:rsid w:val="00A24E63"/>
    <w:rsid w:val="00A24E6F"/>
    <w:rsid w:val="00A24E7A"/>
    <w:rsid w:val="00A24ED5"/>
    <w:rsid w:val="00A251DA"/>
    <w:rsid w:val="00A25B6B"/>
    <w:rsid w:val="00A25CF4"/>
    <w:rsid w:val="00A25D0F"/>
    <w:rsid w:val="00A2600C"/>
    <w:rsid w:val="00A2601A"/>
    <w:rsid w:val="00A26109"/>
    <w:rsid w:val="00A2621E"/>
    <w:rsid w:val="00A263CE"/>
    <w:rsid w:val="00A264AA"/>
    <w:rsid w:val="00A26623"/>
    <w:rsid w:val="00A26A74"/>
    <w:rsid w:val="00A272BC"/>
    <w:rsid w:val="00A273D5"/>
    <w:rsid w:val="00A2755E"/>
    <w:rsid w:val="00A27778"/>
    <w:rsid w:val="00A27A00"/>
    <w:rsid w:val="00A27AA0"/>
    <w:rsid w:val="00A27BB6"/>
    <w:rsid w:val="00A27BE1"/>
    <w:rsid w:val="00A27D4D"/>
    <w:rsid w:val="00A27D90"/>
    <w:rsid w:val="00A27DDF"/>
    <w:rsid w:val="00A3039B"/>
    <w:rsid w:val="00A30443"/>
    <w:rsid w:val="00A3094E"/>
    <w:rsid w:val="00A30D72"/>
    <w:rsid w:val="00A30DB4"/>
    <w:rsid w:val="00A30E08"/>
    <w:rsid w:val="00A311EF"/>
    <w:rsid w:val="00A314CD"/>
    <w:rsid w:val="00A3173D"/>
    <w:rsid w:val="00A317B4"/>
    <w:rsid w:val="00A317B7"/>
    <w:rsid w:val="00A319F6"/>
    <w:rsid w:val="00A32068"/>
    <w:rsid w:val="00A3236B"/>
    <w:rsid w:val="00A3270C"/>
    <w:rsid w:val="00A3281D"/>
    <w:rsid w:val="00A32897"/>
    <w:rsid w:val="00A32BD0"/>
    <w:rsid w:val="00A32C60"/>
    <w:rsid w:val="00A32C66"/>
    <w:rsid w:val="00A32DB5"/>
    <w:rsid w:val="00A32F66"/>
    <w:rsid w:val="00A33171"/>
    <w:rsid w:val="00A3320D"/>
    <w:rsid w:val="00A3360B"/>
    <w:rsid w:val="00A3369E"/>
    <w:rsid w:val="00A339C8"/>
    <w:rsid w:val="00A339F7"/>
    <w:rsid w:val="00A33AE5"/>
    <w:rsid w:val="00A33CC0"/>
    <w:rsid w:val="00A33E91"/>
    <w:rsid w:val="00A34000"/>
    <w:rsid w:val="00A3413B"/>
    <w:rsid w:val="00A342C8"/>
    <w:rsid w:val="00A34758"/>
    <w:rsid w:val="00A3478B"/>
    <w:rsid w:val="00A348D5"/>
    <w:rsid w:val="00A348D9"/>
    <w:rsid w:val="00A34B1F"/>
    <w:rsid w:val="00A34D32"/>
    <w:rsid w:val="00A3532F"/>
    <w:rsid w:val="00A35449"/>
    <w:rsid w:val="00A3553F"/>
    <w:rsid w:val="00A35585"/>
    <w:rsid w:val="00A356A9"/>
    <w:rsid w:val="00A362A8"/>
    <w:rsid w:val="00A364B7"/>
    <w:rsid w:val="00A36582"/>
    <w:rsid w:val="00A365B0"/>
    <w:rsid w:val="00A36869"/>
    <w:rsid w:val="00A3687E"/>
    <w:rsid w:val="00A369F9"/>
    <w:rsid w:val="00A37014"/>
    <w:rsid w:val="00A371B8"/>
    <w:rsid w:val="00A37206"/>
    <w:rsid w:val="00A372DF"/>
    <w:rsid w:val="00A373A3"/>
    <w:rsid w:val="00A374C2"/>
    <w:rsid w:val="00A37A68"/>
    <w:rsid w:val="00A37BD5"/>
    <w:rsid w:val="00A37BEB"/>
    <w:rsid w:val="00A40A61"/>
    <w:rsid w:val="00A40E0D"/>
    <w:rsid w:val="00A41570"/>
    <w:rsid w:val="00A41677"/>
    <w:rsid w:val="00A41AEA"/>
    <w:rsid w:val="00A41B27"/>
    <w:rsid w:val="00A41B7C"/>
    <w:rsid w:val="00A41B85"/>
    <w:rsid w:val="00A42549"/>
    <w:rsid w:val="00A427F5"/>
    <w:rsid w:val="00A4283D"/>
    <w:rsid w:val="00A42DED"/>
    <w:rsid w:val="00A43209"/>
    <w:rsid w:val="00A4328C"/>
    <w:rsid w:val="00A436E3"/>
    <w:rsid w:val="00A43714"/>
    <w:rsid w:val="00A43BD8"/>
    <w:rsid w:val="00A43E70"/>
    <w:rsid w:val="00A43FCE"/>
    <w:rsid w:val="00A445E7"/>
    <w:rsid w:val="00A44A0A"/>
    <w:rsid w:val="00A44C8B"/>
    <w:rsid w:val="00A44E22"/>
    <w:rsid w:val="00A44FE4"/>
    <w:rsid w:val="00A4524B"/>
    <w:rsid w:val="00A45361"/>
    <w:rsid w:val="00A45478"/>
    <w:rsid w:val="00A45620"/>
    <w:rsid w:val="00A456DC"/>
    <w:rsid w:val="00A457B5"/>
    <w:rsid w:val="00A458F2"/>
    <w:rsid w:val="00A45E38"/>
    <w:rsid w:val="00A45EB8"/>
    <w:rsid w:val="00A45ECD"/>
    <w:rsid w:val="00A4653A"/>
    <w:rsid w:val="00A46609"/>
    <w:rsid w:val="00A46936"/>
    <w:rsid w:val="00A46A5D"/>
    <w:rsid w:val="00A46BEA"/>
    <w:rsid w:val="00A46F61"/>
    <w:rsid w:val="00A46FEF"/>
    <w:rsid w:val="00A47002"/>
    <w:rsid w:val="00A47541"/>
    <w:rsid w:val="00A47568"/>
    <w:rsid w:val="00A47842"/>
    <w:rsid w:val="00A47A2A"/>
    <w:rsid w:val="00A47C83"/>
    <w:rsid w:val="00A47D0F"/>
    <w:rsid w:val="00A47F47"/>
    <w:rsid w:val="00A50025"/>
    <w:rsid w:val="00A5003D"/>
    <w:rsid w:val="00A502AC"/>
    <w:rsid w:val="00A509A1"/>
    <w:rsid w:val="00A50BBC"/>
    <w:rsid w:val="00A5121D"/>
    <w:rsid w:val="00A514D9"/>
    <w:rsid w:val="00A515D4"/>
    <w:rsid w:val="00A51609"/>
    <w:rsid w:val="00A51706"/>
    <w:rsid w:val="00A5175B"/>
    <w:rsid w:val="00A51CB7"/>
    <w:rsid w:val="00A51D70"/>
    <w:rsid w:val="00A51E3B"/>
    <w:rsid w:val="00A51E4B"/>
    <w:rsid w:val="00A51F5D"/>
    <w:rsid w:val="00A522E0"/>
    <w:rsid w:val="00A5261D"/>
    <w:rsid w:val="00A526F8"/>
    <w:rsid w:val="00A5280F"/>
    <w:rsid w:val="00A52A72"/>
    <w:rsid w:val="00A52E60"/>
    <w:rsid w:val="00A53248"/>
    <w:rsid w:val="00A53251"/>
    <w:rsid w:val="00A533E3"/>
    <w:rsid w:val="00A534F5"/>
    <w:rsid w:val="00A535FA"/>
    <w:rsid w:val="00A5360C"/>
    <w:rsid w:val="00A53A76"/>
    <w:rsid w:val="00A53C0A"/>
    <w:rsid w:val="00A54183"/>
    <w:rsid w:val="00A5442B"/>
    <w:rsid w:val="00A546A8"/>
    <w:rsid w:val="00A546B3"/>
    <w:rsid w:val="00A5487B"/>
    <w:rsid w:val="00A54BF1"/>
    <w:rsid w:val="00A54BF4"/>
    <w:rsid w:val="00A54C25"/>
    <w:rsid w:val="00A553EC"/>
    <w:rsid w:val="00A5563C"/>
    <w:rsid w:val="00A556C1"/>
    <w:rsid w:val="00A557DD"/>
    <w:rsid w:val="00A55AD0"/>
    <w:rsid w:val="00A55CE2"/>
    <w:rsid w:val="00A55D34"/>
    <w:rsid w:val="00A55DBE"/>
    <w:rsid w:val="00A5658A"/>
    <w:rsid w:val="00A567B4"/>
    <w:rsid w:val="00A56B1D"/>
    <w:rsid w:val="00A56FAF"/>
    <w:rsid w:val="00A5709C"/>
    <w:rsid w:val="00A57209"/>
    <w:rsid w:val="00A573BB"/>
    <w:rsid w:val="00A574BD"/>
    <w:rsid w:val="00A575ED"/>
    <w:rsid w:val="00A575EF"/>
    <w:rsid w:val="00A577D0"/>
    <w:rsid w:val="00A57871"/>
    <w:rsid w:val="00A5794B"/>
    <w:rsid w:val="00A57C76"/>
    <w:rsid w:val="00A57C8A"/>
    <w:rsid w:val="00A57F25"/>
    <w:rsid w:val="00A605AD"/>
    <w:rsid w:val="00A605BF"/>
    <w:rsid w:val="00A6066A"/>
    <w:rsid w:val="00A60671"/>
    <w:rsid w:val="00A60986"/>
    <w:rsid w:val="00A60B60"/>
    <w:rsid w:val="00A60C69"/>
    <w:rsid w:val="00A60DA2"/>
    <w:rsid w:val="00A60E44"/>
    <w:rsid w:val="00A60E92"/>
    <w:rsid w:val="00A610A2"/>
    <w:rsid w:val="00A612A3"/>
    <w:rsid w:val="00A6147D"/>
    <w:rsid w:val="00A615B9"/>
    <w:rsid w:val="00A615D7"/>
    <w:rsid w:val="00A61C44"/>
    <w:rsid w:val="00A61E2D"/>
    <w:rsid w:val="00A61EAD"/>
    <w:rsid w:val="00A62010"/>
    <w:rsid w:val="00A62309"/>
    <w:rsid w:val="00A6238E"/>
    <w:rsid w:val="00A62489"/>
    <w:rsid w:val="00A624F7"/>
    <w:rsid w:val="00A62882"/>
    <w:rsid w:val="00A62F00"/>
    <w:rsid w:val="00A630AD"/>
    <w:rsid w:val="00A635AA"/>
    <w:rsid w:val="00A637B8"/>
    <w:rsid w:val="00A63968"/>
    <w:rsid w:val="00A63BA6"/>
    <w:rsid w:val="00A63D6D"/>
    <w:rsid w:val="00A6477C"/>
    <w:rsid w:val="00A6489D"/>
    <w:rsid w:val="00A64999"/>
    <w:rsid w:val="00A649AE"/>
    <w:rsid w:val="00A64BB7"/>
    <w:rsid w:val="00A65052"/>
    <w:rsid w:val="00A6521D"/>
    <w:rsid w:val="00A653B2"/>
    <w:rsid w:val="00A65B03"/>
    <w:rsid w:val="00A65B75"/>
    <w:rsid w:val="00A65C12"/>
    <w:rsid w:val="00A65C2E"/>
    <w:rsid w:val="00A6618B"/>
    <w:rsid w:val="00A66219"/>
    <w:rsid w:val="00A66866"/>
    <w:rsid w:val="00A66999"/>
    <w:rsid w:val="00A66E46"/>
    <w:rsid w:val="00A66F60"/>
    <w:rsid w:val="00A66FC4"/>
    <w:rsid w:val="00A67137"/>
    <w:rsid w:val="00A67139"/>
    <w:rsid w:val="00A671CB"/>
    <w:rsid w:val="00A673EE"/>
    <w:rsid w:val="00A67CB5"/>
    <w:rsid w:val="00A700A8"/>
    <w:rsid w:val="00A701FA"/>
    <w:rsid w:val="00A70275"/>
    <w:rsid w:val="00A70290"/>
    <w:rsid w:val="00A702EE"/>
    <w:rsid w:val="00A70300"/>
    <w:rsid w:val="00A70566"/>
    <w:rsid w:val="00A706A1"/>
    <w:rsid w:val="00A706E4"/>
    <w:rsid w:val="00A706FE"/>
    <w:rsid w:val="00A7071D"/>
    <w:rsid w:val="00A70735"/>
    <w:rsid w:val="00A70916"/>
    <w:rsid w:val="00A709E7"/>
    <w:rsid w:val="00A709F7"/>
    <w:rsid w:val="00A70A5A"/>
    <w:rsid w:val="00A70B12"/>
    <w:rsid w:val="00A70B1B"/>
    <w:rsid w:val="00A70E3B"/>
    <w:rsid w:val="00A70EC5"/>
    <w:rsid w:val="00A70F18"/>
    <w:rsid w:val="00A712F6"/>
    <w:rsid w:val="00A7139A"/>
    <w:rsid w:val="00A71572"/>
    <w:rsid w:val="00A71610"/>
    <w:rsid w:val="00A71A60"/>
    <w:rsid w:val="00A71B08"/>
    <w:rsid w:val="00A71D09"/>
    <w:rsid w:val="00A71D53"/>
    <w:rsid w:val="00A71D62"/>
    <w:rsid w:val="00A71F3C"/>
    <w:rsid w:val="00A71F78"/>
    <w:rsid w:val="00A71FEC"/>
    <w:rsid w:val="00A7204F"/>
    <w:rsid w:val="00A72105"/>
    <w:rsid w:val="00A72284"/>
    <w:rsid w:val="00A724C4"/>
    <w:rsid w:val="00A728D9"/>
    <w:rsid w:val="00A72916"/>
    <w:rsid w:val="00A72BEF"/>
    <w:rsid w:val="00A72C79"/>
    <w:rsid w:val="00A72D4A"/>
    <w:rsid w:val="00A72DD3"/>
    <w:rsid w:val="00A72E9C"/>
    <w:rsid w:val="00A72F4C"/>
    <w:rsid w:val="00A733CC"/>
    <w:rsid w:val="00A735D1"/>
    <w:rsid w:val="00A73869"/>
    <w:rsid w:val="00A73904"/>
    <w:rsid w:val="00A73979"/>
    <w:rsid w:val="00A73A08"/>
    <w:rsid w:val="00A73E0F"/>
    <w:rsid w:val="00A74165"/>
    <w:rsid w:val="00A74279"/>
    <w:rsid w:val="00A74329"/>
    <w:rsid w:val="00A74407"/>
    <w:rsid w:val="00A74606"/>
    <w:rsid w:val="00A74608"/>
    <w:rsid w:val="00A746A5"/>
    <w:rsid w:val="00A74764"/>
    <w:rsid w:val="00A7491C"/>
    <w:rsid w:val="00A74C01"/>
    <w:rsid w:val="00A74D19"/>
    <w:rsid w:val="00A7505B"/>
    <w:rsid w:val="00A750FC"/>
    <w:rsid w:val="00A7530F"/>
    <w:rsid w:val="00A75B70"/>
    <w:rsid w:val="00A75B87"/>
    <w:rsid w:val="00A75E72"/>
    <w:rsid w:val="00A7624E"/>
    <w:rsid w:val="00A762C6"/>
    <w:rsid w:val="00A76429"/>
    <w:rsid w:val="00A76482"/>
    <w:rsid w:val="00A766D4"/>
    <w:rsid w:val="00A76972"/>
    <w:rsid w:val="00A7699C"/>
    <w:rsid w:val="00A76C0E"/>
    <w:rsid w:val="00A76C3A"/>
    <w:rsid w:val="00A76CDD"/>
    <w:rsid w:val="00A76DF2"/>
    <w:rsid w:val="00A77319"/>
    <w:rsid w:val="00A77881"/>
    <w:rsid w:val="00A77896"/>
    <w:rsid w:val="00A77AB9"/>
    <w:rsid w:val="00A77C32"/>
    <w:rsid w:val="00A77C37"/>
    <w:rsid w:val="00A77CCE"/>
    <w:rsid w:val="00A77E5E"/>
    <w:rsid w:val="00A77ED8"/>
    <w:rsid w:val="00A77FF5"/>
    <w:rsid w:val="00A80319"/>
    <w:rsid w:val="00A80930"/>
    <w:rsid w:val="00A8094B"/>
    <w:rsid w:val="00A80BAE"/>
    <w:rsid w:val="00A80C77"/>
    <w:rsid w:val="00A80E27"/>
    <w:rsid w:val="00A80F09"/>
    <w:rsid w:val="00A80F4D"/>
    <w:rsid w:val="00A80F80"/>
    <w:rsid w:val="00A80F88"/>
    <w:rsid w:val="00A80F8E"/>
    <w:rsid w:val="00A80FE6"/>
    <w:rsid w:val="00A81385"/>
    <w:rsid w:val="00A813E3"/>
    <w:rsid w:val="00A81473"/>
    <w:rsid w:val="00A818E8"/>
    <w:rsid w:val="00A81909"/>
    <w:rsid w:val="00A81D6F"/>
    <w:rsid w:val="00A81DAD"/>
    <w:rsid w:val="00A81F12"/>
    <w:rsid w:val="00A823F5"/>
    <w:rsid w:val="00A82555"/>
    <w:rsid w:val="00A82557"/>
    <w:rsid w:val="00A8272F"/>
    <w:rsid w:val="00A82946"/>
    <w:rsid w:val="00A82B20"/>
    <w:rsid w:val="00A82C15"/>
    <w:rsid w:val="00A82C9F"/>
    <w:rsid w:val="00A82E37"/>
    <w:rsid w:val="00A83578"/>
    <w:rsid w:val="00A839D9"/>
    <w:rsid w:val="00A83A81"/>
    <w:rsid w:val="00A83AEE"/>
    <w:rsid w:val="00A83B1E"/>
    <w:rsid w:val="00A83D58"/>
    <w:rsid w:val="00A83DB2"/>
    <w:rsid w:val="00A83ED6"/>
    <w:rsid w:val="00A8411C"/>
    <w:rsid w:val="00A841A9"/>
    <w:rsid w:val="00A84407"/>
    <w:rsid w:val="00A84658"/>
    <w:rsid w:val="00A849EF"/>
    <w:rsid w:val="00A84B2A"/>
    <w:rsid w:val="00A84B76"/>
    <w:rsid w:val="00A84E03"/>
    <w:rsid w:val="00A85506"/>
    <w:rsid w:val="00A8582A"/>
    <w:rsid w:val="00A858D9"/>
    <w:rsid w:val="00A85A50"/>
    <w:rsid w:val="00A85D90"/>
    <w:rsid w:val="00A85F8A"/>
    <w:rsid w:val="00A863DD"/>
    <w:rsid w:val="00A8642C"/>
    <w:rsid w:val="00A867B6"/>
    <w:rsid w:val="00A8684E"/>
    <w:rsid w:val="00A86886"/>
    <w:rsid w:val="00A868AC"/>
    <w:rsid w:val="00A868F2"/>
    <w:rsid w:val="00A8699D"/>
    <w:rsid w:val="00A869AD"/>
    <w:rsid w:val="00A86B67"/>
    <w:rsid w:val="00A86CAA"/>
    <w:rsid w:val="00A86FF5"/>
    <w:rsid w:val="00A87108"/>
    <w:rsid w:val="00A87C0A"/>
    <w:rsid w:val="00A87C5C"/>
    <w:rsid w:val="00A87DE9"/>
    <w:rsid w:val="00A87EC6"/>
    <w:rsid w:val="00A87F1E"/>
    <w:rsid w:val="00A87F4D"/>
    <w:rsid w:val="00A9018B"/>
    <w:rsid w:val="00A901B1"/>
    <w:rsid w:val="00A9028F"/>
    <w:rsid w:val="00A9044A"/>
    <w:rsid w:val="00A90608"/>
    <w:rsid w:val="00A906D8"/>
    <w:rsid w:val="00A908F2"/>
    <w:rsid w:val="00A90CD5"/>
    <w:rsid w:val="00A90E8B"/>
    <w:rsid w:val="00A91186"/>
    <w:rsid w:val="00A913AE"/>
    <w:rsid w:val="00A91A4A"/>
    <w:rsid w:val="00A91AB5"/>
    <w:rsid w:val="00A91B34"/>
    <w:rsid w:val="00A91B37"/>
    <w:rsid w:val="00A91F8D"/>
    <w:rsid w:val="00A92193"/>
    <w:rsid w:val="00A92615"/>
    <w:rsid w:val="00A92C49"/>
    <w:rsid w:val="00A92E23"/>
    <w:rsid w:val="00A9318D"/>
    <w:rsid w:val="00A932CE"/>
    <w:rsid w:val="00A933FE"/>
    <w:rsid w:val="00A9340D"/>
    <w:rsid w:val="00A937F2"/>
    <w:rsid w:val="00A93AFF"/>
    <w:rsid w:val="00A93D3A"/>
    <w:rsid w:val="00A94188"/>
    <w:rsid w:val="00A942A5"/>
    <w:rsid w:val="00A94796"/>
    <w:rsid w:val="00A9494F"/>
    <w:rsid w:val="00A949CC"/>
    <w:rsid w:val="00A94BBD"/>
    <w:rsid w:val="00A94DA5"/>
    <w:rsid w:val="00A94F91"/>
    <w:rsid w:val="00A950C9"/>
    <w:rsid w:val="00A95183"/>
    <w:rsid w:val="00A95231"/>
    <w:rsid w:val="00A953D9"/>
    <w:rsid w:val="00A95614"/>
    <w:rsid w:val="00A95A0E"/>
    <w:rsid w:val="00A95C9C"/>
    <w:rsid w:val="00A95D3B"/>
    <w:rsid w:val="00A95DBF"/>
    <w:rsid w:val="00A95F0A"/>
    <w:rsid w:val="00A95FAD"/>
    <w:rsid w:val="00A96036"/>
    <w:rsid w:val="00A961C9"/>
    <w:rsid w:val="00A9624D"/>
    <w:rsid w:val="00A962B8"/>
    <w:rsid w:val="00A962F0"/>
    <w:rsid w:val="00A964CB"/>
    <w:rsid w:val="00A9650F"/>
    <w:rsid w:val="00A96556"/>
    <w:rsid w:val="00A965AC"/>
    <w:rsid w:val="00A966A3"/>
    <w:rsid w:val="00A9672B"/>
    <w:rsid w:val="00A968FA"/>
    <w:rsid w:val="00A96FA9"/>
    <w:rsid w:val="00A96FD1"/>
    <w:rsid w:val="00A97024"/>
    <w:rsid w:val="00A970D8"/>
    <w:rsid w:val="00A97132"/>
    <w:rsid w:val="00A97473"/>
    <w:rsid w:val="00A976C2"/>
    <w:rsid w:val="00A977A3"/>
    <w:rsid w:val="00A978B2"/>
    <w:rsid w:val="00AA0048"/>
    <w:rsid w:val="00AA011B"/>
    <w:rsid w:val="00AA045B"/>
    <w:rsid w:val="00AA04B6"/>
    <w:rsid w:val="00AA0983"/>
    <w:rsid w:val="00AA0BDD"/>
    <w:rsid w:val="00AA10FB"/>
    <w:rsid w:val="00AA128C"/>
    <w:rsid w:val="00AA14AB"/>
    <w:rsid w:val="00AA1581"/>
    <w:rsid w:val="00AA1894"/>
    <w:rsid w:val="00AA1904"/>
    <w:rsid w:val="00AA1B2E"/>
    <w:rsid w:val="00AA1C12"/>
    <w:rsid w:val="00AA1D25"/>
    <w:rsid w:val="00AA2110"/>
    <w:rsid w:val="00AA2194"/>
    <w:rsid w:val="00AA2374"/>
    <w:rsid w:val="00AA27FF"/>
    <w:rsid w:val="00AA3038"/>
    <w:rsid w:val="00AA311D"/>
    <w:rsid w:val="00AA312E"/>
    <w:rsid w:val="00AA3B74"/>
    <w:rsid w:val="00AA3EFA"/>
    <w:rsid w:val="00AA3F46"/>
    <w:rsid w:val="00AA4030"/>
    <w:rsid w:val="00AA40E3"/>
    <w:rsid w:val="00AA49BC"/>
    <w:rsid w:val="00AA4C02"/>
    <w:rsid w:val="00AA4C0D"/>
    <w:rsid w:val="00AA5529"/>
    <w:rsid w:val="00AA574A"/>
    <w:rsid w:val="00AA5CDA"/>
    <w:rsid w:val="00AA5D36"/>
    <w:rsid w:val="00AA5E78"/>
    <w:rsid w:val="00AA6217"/>
    <w:rsid w:val="00AA64F5"/>
    <w:rsid w:val="00AA68F8"/>
    <w:rsid w:val="00AA6D32"/>
    <w:rsid w:val="00AA73EC"/>
    <w:rsid w:val="00AA74FA"/>
    <w:rsid w:val="00AA75CC"/>
    <w:rsid w:val="00AA7772"/>
    <w:rsid w:val="00AA7C74"/>
    <w:rsid w:val="00AA7DE4"/>
    <w:rsid w:val="00AA7E4F"/>
    <w:rsid w:val="00AA7EC7"/>
    <w:rsid w:val="00AA7FC6"/>
    <w:rsid w:val="00AB06FE"/>
    <w:rsid w:val="00AB09D0"/>
    <w:rsid w:val="00AB0A83"/>
    <w:rsid w:val="00AB0A85"/>
    <w:rsid w:val="00AB0B78"/>
    <w:rsid w:val="00AB1183"/>
    <w:rsid w:val="00AB1191"/>
    <w:rsid w:val="00AB11FF"/>
    <w:rsid w:val="00AB161F"/>
    <w:rsid w:val="00AB173B"/>
    <w:rsid w:val="00AB177C"/>
    <w:rsid w:val="00AB188B"/>
    <w:rsid w:val="00AB1B1D"/>
    <w:rsid w:val="00AB2106"/>
    <w:rsid w:val="00AB2267"/>
    <w:rsid w:val="00AB22B5"/>
    <w:rsid w:val="00AB2456"/>
    <w:rsid w:val="00AB29A8"/>
    <w:rsid w:val="00AB2A2B"/>
    <w:rsid w:val="00AB2AF8"/>
    <w:rsid w:val="00AB2D4E"/>
    <w:rsid w:val="00AB306D"/>
    <w:rsid w:val="00AB313C"/>
    <w:rsid w:val="00AB399D"/>
    <w:rsid w:val="00AB39EC"/>
    <w:rsid w:val="00AB3AE4"/>
    <w:rsid w:val="00AB3D3D"/>
    <w:rsid w:val="00AB462F"/>
    <w:rsid w:val="00AB482D"/>
    <w:rsid w:val="00AB48EA"/>
    <w:rsid w:val="00AB4AD8"/>
    <w:rsid w:val="00AB4ADC"/>
    <w:rsid w:val="00AB5287"/>
    <w:rsid w:val="00AB5315"/>
    <w:rsid w:val="00AB548A"/>
    <w:rsid w:val="00AB5662"/>
    <w:rsid w:val="00AB5C07"/>
    <w:rsid w:val="00AB5CDB"/>
    <w:rsid w:val="00AB5CFF"/>
    <w:rsid w:val="00AB5D93"/>
    <w:rsid w:val="00AB63A3"/>
    <w:rsid w:val="00AB677B"/>
    <w:rsid w:val="00AB6D61"/>
    <w:rsid w:val="00AB6D80"/>
    <w:rsid w:val="00AB6E9D"/>
    <w:rsid w:val="00AB6EE3"/>
    <w:rsid w:val="00AB7125"/>
    <w:rsid w:val="00AB75A6"/>
    <w:rsid w:val="00AB76FE"/>
    <w:rsid w:val="00AB78DD"/>
    <w:rsid w:val="00AB7CE2"/>
    <w:rsid w:val="00AC007D"/>
    <w:rsid w:val="00AC00CE"/>
    <w:rsid w:val="00AC01CA"/>
    <w:rsid w:val="00AC09E8"/>
    <w:rsid w:val="00AC0CC4"/>
    <w:rsid w:val="00AC0F59"/>
    <w:rsid w:val="00AC0F5F"/>
    <w:rsid w:val="00AC110E"/>
    <w:rsid w:val="00AC132C"/>
    <w:rsid w:val="00AC1EAD"/>
    <w:rsid w:val="00AC1EB9"/>
    <w:rsid w:val="00AC1FE3"/>
    <w:rsid w:val="00AC232B"/>
    <w:rsid w:val="00AC2391"/>
    <w:rsid w:val="00AC23B6"/>
    <w:rsid w:val="00AC23D2"/>
    <w:rsid w:val="00AC246A"/>
    <w:rsid w:val="00AC279F"/>
    <w:rsid w:val="00AC2C7B"/>
    <w:rsid w:val="00AC2C80"/>
    <w:rsid w:val="00AC2F65"/>
    <w:rsid w:val="00AC3099"/>
    <w:rsid w:val="00AC33A4"/>
    <w:rsid w:val="00AC33DC"/>
    <w:rsid w:val="00AC3568"/>
    <w:rsid w:val="00AC364E"/>
    <w:rsid w:val="00AC3743"/>
    <w:rsid w:val="00AC3825"/>
    <w:rsid w:val="00AC3852"/>
    <w:rsid w:val="00AC387A"/>
    <w:rsid w:val="00AC3984"/>
    <w:rsid w:val="00AC3A31"/>
    <w:rsid w:val="00AC3E2C"/>
    <w:rsid w:val="00AC3E98"/>
    <w:rsid w:val="00AC3FCA"/>
    <w:rsid w:val="00AC4379"/>
    <w:rsid w:val="00AC4486"/>
    <w:rsid w:val="00AC468E"/>
    <w:rsid w:val="00AC4726"/>
    <w:rsid w:val="00AC4A5B"/>
    <w:rsid w:val="00AC520D"/>
    <w:rsid w:val="00AC530D"/>
    <w:rsid w:val="00AC5677"/>
    <w:rsid w:val="00AC5789"/>
    <w:rsid w:val="00AC5BAE"/>
    <w:rsid w:val="00AC5CFC"/>
    <w:rsid w:val="00AC5D4D"/>
    <w:rsid w:val="00AC5DAD"/>
    <w:rsid w:val="00AC5E3F"/>
    <w:rsid w:val="00AC5EB5"/>
    <w:rsid w:val="00AC6287"/>
    <w:rsid w:val="00AC6365"/>
    <w:rsid w:val="00AC64AE"/>
    <w:rsid w:val="00AC65DE"/>
    <w:rsid w:val="00AC6A1B"/>
    <w:rsid w:val="00AC6B85"/>
    <w:rsid w:val="00AC6E71"/>
    <w:rsid w:val="00AC7041"/>
    <w:rsid w:val="00AC70EB"/>
    <w:rsid w:val="00AC789D"/>
    <w:rsid w:val="00AC7B81"/>
    <w:rsid w:val="00AC7BFB"/>
    <w:rsid w:val="00AC7C53"/>
    <w:rsid w:val="00AC7F4F"/>
    <w:rsid w:val="00AD007B"/>
    <w:rsid w:val="00AD03F7"/>
    <w:rsid w:val="00AD0520"/>
    <w:rsid w:val="00AD0752"/>
    <w:rsid w:val="00AD09D5"/>
    <w:rsid w:val="00AD0C12"/>
    <w:rsid w:val="00AD0C9A"/>
    <w:rsid w:val="00AD0ECB"/>
    <w:rsid w:val="00AD1405"/>
    <w:rsid w:val="00AD1A96"/>
    <w:rsid w:val="00AD1AF4"/>
    <w:rsid w:val="00AD1C69"/>
    <w:rsid w:val="00AD1D05"/>
    <w:rsid w:val="00AD21A9"/>
    <w:rsid w:val="00AD2370"/>
    <w:rsid w:val="00AD239B"/>
    <w:rsid w:val="00AD2BD4"/>
    <w:rsid w:val="00AD2C46"/>
    <w:rsid w:val="00AD2CD1"/>
    <w:rsid w:val="00AD2E45"/>
    <w:rsid w:val="00AD30FA"/>
    <w:rsid w:val="00AD312A"/>
    <w:rsid w:val="00AD34A1"/>
    <w:rsid w:val="00AD369D"/>
    <w:rsid w:val="00AD3A32"/>
    <w:rsid w:val="00AD3B49"/>
    <w:rsid w:val="00AD3BD7"/>
    <w:rsid w:val="00AD3D60"/>
    <w:rsid w:val="00AD3FB9"/>
    <w:rsid w:val="00AD40D1"/>
    <w:rsid w:val="00AD42F6"/>
    <w:rsid w:val="00AD4552"/>
    <w:rsid w:val="00AD4B93"/>
    <w:rsid w:val="00AD4C2D"/>
    <w:rsid w:val="00AD4D16"/>
    <w:rsid w:val="00AD4D8D"/>
    <w:rsid w:val="00AD4E84"/>
    <w:rsid w:val="00AD51C1"/>
    <w:rsid w:val="00AD5406"/>
    <w:rsid w:val="00AD55E1"/>
    <w:rsid w:val="00AD5743"/>
    <w:rsid w:val="00AD575E"/>
    <w:rsid w:val="00AD5797"/>
    <w:rsid w:val="00AD57C2"/>
    <w:rsid w:val="00AD5AD1"/>
    <w:rsid w:val="00AD5D3C"/>
    <w:rsid w:val="00AD5EBD"/>
    <w:rsid w:val="00AD6011"/>
    <w:rsid w:val="00AD61B8"/>
    <w:rsid w:val="00AD659D"/>
    <w:rsid w:val="00AD67C7"/>
    <w:rsid w:val="00AD68FD"/>
    <w:rsid w:val="00AD6C45"/>
    <w:rsid w:val="00AD74E4"/>
    <w:rsid w:val="00AD7B27"/>
    <w:rsid w:val="00AD7D15"/>
    <w:rsid w:val="00AD7E42"/>
    <w:rsid w:val="00AE0618"/>
    <w:rsid w:val="00AE0C2E"/>
    <w:rsid w:val="00AE0D18"/>
    <w:rsid w:val="00AE0E1C"/>
    <w:rsid w:val="00AE0E71"/>
    <w:rsid w:val="00AE0F25"/>
    <w:rsid w:val="00AE0FA6"/>
    <w:rsid w:val="00AE10E9"/>
    <w:rsid w:val="00AE15C1"/>
    <w:rsid w:val="00AE15C2"/>
    <w:rsid w:val="00AE1AC9"/>
    <w:rsid w:val="00AE1B82"/>
    <w:rsid w:val="00AE1BFD"/>
    <w:rsid w:val="00AE1DE3"/>
    <w:rsid w:val="00AE1F05"/>
    <w:rsid w:val="00AE204B"/>
    <w:rsid w:val="00AE2565"/>
    <w:rsid w:val="00AE25A8"/>
    <w:rsid w:val="00AE2677"/>
    <w:rsid w:val="00AE26BE"/>
    <w:rsid w:val="00AE29E9"/>
    <w:rsid w:val="00AE2AFB"/>
    <w:rsid w:val="00AE2D1F"/>
    <w:rsid w:val="00AE2E39"/>
    <w:rsid w:val="00AE31EC"/>
    <w:rsid w:val="00AE3331"/>
    <w:rsid w:val="00AE338C"/>
    <w:rsid w:val="00AE343D"/>
    <w:rsid w:val="00AE3598"/>
    <w:rsid w:val="00AE3B7F"/>
    <w:rsid w:val="00AE412C"/>
    <w:rsid w:val="00AE4185"/>
    <w:rsid w:val="00AE420A"/>
    <w:rsid w:val="00AE4813"/>
    <w:rsid w:val="00AE49F4"/>
    <w:rsid w:val="00AE4A7F"/>
    <w:rsid w:val="00AE4A85"/>
    <w:rsid w:val="00AE4CC6"/>
    <w:rsid w:val="00AE4E2E"/>
    <w:rsid w:val="00AE4E60"/>
    <w:rsid w:val="00AE4F63"/>
    <w:rsid w:val="00AE5267"/>
    <w:rsid w:val="00AE52C0"/>
    <w:rsid w:val="00AE5429"/>
    <w:rsid w:val="00AE5605"/>
    <w:rsid w:val="00AE57CA"/>
    <w:rsid w:val="00AE584A"/>
    <w:rsid w:val="00AE58D2"/>
    <w:rsid w:val="00AE592D"/>
    <w:rsid w:val="00AE593D"/>
    <w:rsid w:val="00AE5A4E"/>
    <w:rsid w:val="00AE5AC7"/>
    <w:rsid w:val="00AE5D03"/>
    <w:rsid w:val="00AE5EB7"/>
    <w:rsid w:val="00AE5FA3"/>
    <w:rsid w:val="00AE62F9"/>
    <w:rsid w:val="00AE64E9"/>
    <w:rsid w:val="00AE6540"/>
    <w:rsid w:val="00AE670A"/>
    <w:rsid w:val="00AE6899"/>
    <w:rsid w:val="00AE6E47"/>
    <w:rsid w:val="00AE706C"/>
    <w:rsid w:val="00AE70D4"/>
    <w:rsid w:val="00AE7716"/>
    <w:rsid w:val="00AE77E2"/>
    <w:rsid w:val="00AE7A47"/>
    <w:rsid w:val="00AE7B3C"/>
    <w:rsid w:val="00AE7DCE"/>
    <w:rsid w:val="00AE7E0F"/>
    <w:rsid w:val="00AF00D9"/>
    <w:rsid w:val="00AF02D1"/>
    <w:rsid w:val="00AF030B"/>
    <w:rsid w:val="00AF0343"/>
    <w:rsid w:val="00AF068A"/>
    <w:rsid w:val="00AF0858"/>
    <w:rsid w:val="00AF1176"/>
    <w:rsid w:val="00AF12D6"/>
    <w:rsid w:val="00AF13B7"/>
    <w:rsid w:val="00AF142F"/>
    <w:rsid w:val="00AF144B"/>
    <w:rsid w:val="00AF17F7"/>
    <w:rsid w:val="00AF1959"/>
    <w:rsid w:val="00AF1CB1"/>
    <w:rsid w:val="00AF1D33"/>
    <w:rsid w:val="00AF202A"/>
    <w:rsid w:val="00AF27F6"/>
    <w:rsid w:val="00AF296B"/>
    <w:rsid w:val="00AF2B82"/>
    <w:rsid w:val="00AF2C62"/>
    <w:rsid w:val="00AF2D9C"/>
    <w:rsid w:val="00AF300E"/>
    <w:rsid w:val="00AF3252"/>
    <w:rsid w:val="00AF33D9"/>
    <w:rsid w:val="00AF3485"/>
    <w:rsid w:val="00AF36A0"/>
    <w:rsid w:val="00AF3838"/>
    <w:rsid w:val="00AF38D6"/>
    <w:rsid w:val="00AF38FB"/>
    <w:rsid w:val="00AF3A17"/>
    <w:rsid w:val="00AF3D79"/>
    <w:rsid w:val="00AF3DBF"/>
    <w:rsid w:val="00AF4859"/>
    <w:rsid w:val="00AF4920"/>
    <w:rsid w:val="00AF49E6"/>
    <w:rsid w:val="00AF5217"/>
    <w:rsid w:val="00AF5333"/>
    <w:rsid w:val="00AF53D5"/>
    <w:rsid w:val="00AF5439"/>
    <w:rsid w:val="00AF59B7"/>
    <w:rsid w:val="00AF59D7"/>
    <w:rsid w:val="00AF5B4C"/>
    <w:rsid w:val="00AF5BE7"/>
    <w:rsid w:val="00AF5C20"/>
    <w:rsid w:val="00AF6107"/>
    <w:rsid w:val="00AF6332"/>
    <w:rsid w:val="00AF66B4"/>
    <w:rsid w:val="00AF7013"/>
    <w:rsid w:val="00AF72A7"/>
    <w:rsid w:val="00AF77A8"/>
    <w:rsid w:val="00AF7CD5"/>
    <w:rsid w:val="00AF7D88"/>
    <w:rsid w:val="00AF7F4B"/>
    <w:rsid w:val="00B0017D"/>
    <w:rsid w:val="00B0055D"/>
    <w:rsid w:val="00B0085D"/>
    <w:rsid w:val="00B008E3"/>
    <w:rsid w:val="00B0099D"/>
    <w:rsid w:val="00B00A05"/>
    <w:rsid w:val="00B00B2F"/>
    <w:rsid w:val="00B00DCF"/>
    <w:rsid w:val="00B00EDC"/>
    <w:rsid w:val="00B00F80"/>
    <w:rsid w:val="00B00FF9"/>
    <w:rsid w:val="00B01142"/>
    <w:rsid w:val="00B012FD"/>
    <w:rsid w:val="00B013AF"/>
    <w:rsid w:val="00B01541"/>
    <w:rsid w:val="00B01659"/>
    <w:rsid w:val="00B016CA"/>
    <w:rsid w:val="00B0185C"/>
    <w:rsid w:val="00B019F5"/>
    <w:rsid w:val="00B01A19"/>
    <w:rsid w:val="00B01A35"/>
    <w:rsid w:val="00B01BE2"/>
    <w:rsid w:val="00B01CFE"/>
    <w:rsid w:val="00B023C4"/>
    <w:rsid w:val="00B0272A"/>
    <w:rsid w:val="00B0291E"/>
    <w:rsid w:val="00B02D3B"/>
    <w:rsid w:val="00B02EA6"/>
    <w:rsid w:val="00B030BA"/>
    <w:rsid w:val="00B032C0"/>
    <w:rsid w:val="00B03416"/>
    <w:rsid w:val="00B03530"/>
    <w:rsid w:val="00B03703"/>
    <w:rsid w:val="00B037B5"/>
    <w:rsid w:val="00B039D8"/>
    <w:rsid w:val="00B03A16"/>
    <w:rsid w:val="00B03B01"/>
    <w:rsid w:val="00B03CBF"/>
    <w:rsid w:val="00B03E99"/>
    <w:rsid w:val="00B0409F"/>
    <w:rsid w:val="00B0423A"/>
    <w:rsid w:val="00B042A6"/>
    <w:rsid w:val="00B0483D"/>
    <w:rsid w:val="00B04844"/>
    <w:rsid w:val="00B048F4"/>
    <w:rsid w:val="00B0494D"/>
    <w:rsid w:val="00B04C40"/>
    <w:rsid w:val="00B04C7A"/>
    <w:rsid w:val="00B04D35"/>
    <w:rsid w:val="00B04F07"/>
    <w:rsid w:val="00B05116"/>
    <w:rsid w:val="00B056F4"/>
    <w:rsid w:val="00B057D5"/>
    <w:rsid w:val="00B05874"/>
    <w:rsid w:val="00B05FFC"/>
    <w:rsid w:val="00B06106"/>
    <w:rsid w:val="00B061B3"/>
    <w:rsid w:val="00B06301"/>
    <w:rsid w:val="00B065DA"/>
    <w:rsid w:val="00B06767"/>
    <w:rsid w:val="00B06DA0"/>
    <w:rsid w:val="00B0740D"/>
    <w:rsid w:val="00B0756F"/>
    <w:rsid w:val="00B07803"/>
    <w:rsid w:val="00B07AE3"/>
    <w:rsid w:val="00B07B2D"/>
    <w:rsid w:val="00B07E63"/>
    <w:rsid w:val="00B07F9A"/>
    <w:rsid w:val="00B07FCC"/>
    <w:rsid w:val="00B100CE"/>
    <w:rsid w:val="00B10106"/>
    <w:rsid w:val="00B1042A"/>
    <w:rsid w:val="00B10602"/>
    <w:rsid w:val="00B108B6"/>
    <w:rsid w:val="00B1098C"/>
    <w:rsid w:val="00B10A27"/>
    <w:rsid w:val="00B10A4E"/>
    <w:rsid w:val="00B10BAA"/>
    <w:rsid w:val="00B10C69"/>
    <w:rsid w:val="00B10DB7"/>
    <w:rsid w:val="00B10DFF"/>
    <w:rsid w:val="00B10E4A"/>
    <w:rsid w:val="00B110A8"/>
    <w:rsid w:val="00B11181"/>
    <w:rsid w:val="00B111A7"/>
    <w:rsid w:val="00B1124C"/>
    <w:rsid w:val="00B1147A"/>
    <w:rsid w:val="00B1165F"/>
    <w:rsid w:val="00B117AC"/>
    <w:rsid w:val="00B1229F"/>
    <w:rsid w:val="00B12389"/>
    <w:rsid w:val="00B123EA"/>
    <w:rsid w:val="00B1240C"/>
    <w:rsid w:val="00B1261F"/>
    <w:rsid w:val="00B1264A"/>
    <w:rsid w:val="00B128D9"/>
    <w:rsid w:val="00B128EF"/>
    <w:rsid w:val="00B12EBE"/>
    <w:rsid w:val="00B1359F"/>
    <w:rsid w:val="00B13789"/>
    <w:rsid w:val="00B13919"/>
    <w:rsid w:val="00B139F0"/>
    <w:rsid w:val="00B13AC8"/>
    <w:rsid w:val="00B13E12"/>
    <w:rsid w:val="00B13F20"/>
    <w:rsid w:val="00B1401D"/>
    <w:rsid w:val="00B1418A"/>
    <w:rsid w:val="00B141F6"/>
    <w:rsid w:val="00B14891"/>
    <w:rsid w:val="00B148DA"/>
    <w:rsid w:val="00B14A39"/>
    <w:rsid w:val="00B14C3A"/>
    <w:rsid w:val="00B14E0C"/>
    <w:rsid w:val="00B15104"/>
    <w:rsid w:val="00B15AE3"/>
    <w:rsid w:val="00B15C44"/>
    <w:rsid w:val="00B15FFE"/>
    <w:rsid w:val="00B1603F"/>
    <w:rsid w:val="00B16096"/>
    <w:rsid w:val="00B16112"/>
    <w:rsid w:val="00B1636B"/>
    <w:rsid w:val="00B163F7"/>
    <w:rsid w:val="00B164BB"/>
    <w:rsid w:val="00B16598"/>
    <w:rsid w:val="00B16646"/>
    <w:rsid w:val="00B168C1"/>
    <w:rsid w:val="00B168E7"/>
    <w:rsid w:val="00B16B15"/>
    <w:rsid w:val="00B16F63"/>
    <w:rsid w:val="00B17149"/>
    <w:rsid w:val="00B171DC"/>
    <w:rsid w:val="00B17206"/>
    <w:rsid w:val="00B174AE"/>
    <w:rsid w:val="00B17599"/>
    <w:rsid w:val="00B176A5"/>
    <w:rsid w:val="00B1774C"/>
    <w:rsid w:val="00B1792E"/>
    <w:rsid w:val="00B17AAC"/>
    <w:rsid w:val="00B17C03"/>
    <w:rsid w:val="00B17D1E"/>
    <w:rsid w:val="00B17E1D"/>
    <w:rsid w:val="00B202AE"/>
    <w:rsid w:val="00B202C5"/>
    <w:rsid w:val="00B20772"/>
    <w:rsid w:val="00B20A0A"/>
    <w:rsid w:val="00B20CBC"/>
    <w:rsid w:val="00B20E25"/>
    <w:rsid w:val="00B20EB8"/>
    <w:rsid w:val="00B21038"/>
    <w:rsid w:val="00B21084"/>
    <w:rsid w:val="00B2136D"/>
    <w:rsid w:val="00B2161F"/>
    <w:rsid w:val="00B2168F"/>
    <w:rsid w:val="00B21761"/>
    <w:rsid w:val="00B21B5B"/>
    <w:rsid w:val="00B21E90"/>
    <w:rsid w:val="00B220C6"/>
    <w:rsid w:val="00B22133"/>
    <w:rsid w:val="00B22293"/>
    <w:rsid w:val="00B22474"/>
    <w:rsid w:val="00B224BB"/>
    <w:rsid w:val="00B22639"/>
    <w:rsid w:val="00B2274F"/>
    <w:rsid w:val="00B22765"/>
    <w:rsid w:val="00B2283B"/>
    <w:rsid w:val="00B22870"/>
    <w:rsid w:val="00B22C4A"/>
    <w:rsid w:val="00B230CF"/>
    <w:rsid w:val="00B23223"/>
    <w:rsid w:val="00B2322F"/>
    <w:rsid w:val="00B234B6"/>
    <w:rsid w:val="00B23618"/>
    <w:rsid w:val="00B23B12"/>
    <w:rsid w:val="00B23B6B"/>
    <w:rsid w:val="00B23D3C"/>
    <w:rsid w:val="00B23DE5"/>
    <w:rsid w:val="00B23E27"/>
    <w:rsid w:val="00B23EEA"/>
    <w:rsid w:val="00B24265"/>
    <w:rsid w:val="00B24624"/>
    <w:rsid w:val="00B24643"/>
    <w:rsid w:val="00B24921"/>
    <w:rsid w:val="00B24AD7"/>
    <w:rsid w:val="00B24BD2"/>
    <w:rsid w:val="00B24EAA"/>
    <w:rsid w:val="00B251BF"/>
    <w:rsid w:val="00B2531F"/>
    <w:rsid w:val="00B257C5"/>
    <w:rsid w:val="00B25A93"/>
    <w:rsid w:val="00B25AB9"/>
    <w:rsid w:val="00B25DBB"/>
    <w:rsid w:val="00B26089"/>
    <w:rsid w:val="00B263D8"/>
    <w:rsid w:val="00B2685B"/>
    <w:rsid w:val="00B26A00"/>
    <w:rsid w:val="00B26A0B"/>
    <w:rsid w:val="00B26DC8"/>
    <w:rsid w:val="00B26E52"/>
    <w:rsid w:val="00B27BA2"/>
    <w:rsid w:val="00B27C65"/>
    <w:rsid w:val="00B27DAD"/>
    <w:rsid w:val="00B27ECF"/>
    <w:rsid w:val="00B3030F"/>
    <w:rsid w:val="00B30AC1"/>
    <w:rsid w:val="00B30B47"/>
    <w:rsid w:val="00B30E8D"/>
    <w:rsid w:val="00B31352"/>
    <w:rsid w:val="00B3160C"/>
    <w:rsid w:val="00B31647"/>
    <w:rsid w:val="00B31938"/>
    <w:rsid w:val="00B31ACD"/>
    <w:rsid w:val="00B31BE1"/>
    <w:rsid w:val="00B31D0C"/>
    <w:rsid w:val="00B31D3E"/>
    <w:rsid w:val="00B31DC9"/>
    <w:rsid w:val="00B31DEC"/>
    <w:rsid w:val="00B32055"/>
    <w:rsid w:val="00B322AA"/>
    <w:rsid w:val="00B32425"/>
    <w:rsid w:val="00B324A4"/>
    <w:rsid w:val="00B324E5"/>
    <w:rsid w:val="00B325BA"/>
    <w:rsid w:val="00B32710"/>
    <w:rsid w:val="00B329F4"/>
    <w:rsid w:val="00B329F9"/>
    <w:rsid w:val="00B32ADC"/>
    <w:rsid w:val="00B32F8A"/>
    <w:rsid w:val="00B333EE"/>
    <w:rsid w:val="00B33825"/>
    <w:rsid w:val="00B338E2"/>
    <w:rsid w:val="00B33A51"/>
    <w:rsid w:val="00B33C94"/>
    <w:rsid w:val="00B33CA5"/>
    <w:rsid w:val="00B34464"/>
    <w:rsid w:val="00B34692"/>
    <w:rsid w:val="00B34878"/>
    <w:rsid w:val="00B34A8F"/>
    <w:rsid w:val="00B34C0F"/>
    <w:rsid w:val="00B35134"/>
    <w:rsid w:val="00B355B2"/>
    <w:rsid w:val="00B356FC"/>
    <w:rsid w:val="00B35893"/>
    <w:rsid w:val="00B35B79"/>
    <w:rsid w:val="00B35F8E"/>
    <w:rsid w:val="00B360D9"/>
    <w:rsid w:val="00B361C1"/>
    <w:rsid w:val="00B362E7"/>
    <w:rsid w:val="00B36303"/>
    <w:rsid w:val="00B36343"/>
    <w:rsid w:val="00B3654E"/>
    <w:rsid w:val="00B36766"/>
    <w:rsid w:val="00B36798"/>
    <w:rsid w:val="00B368C3"/>
    <w:rsid w:val="00B368E8"/>
    <w:rsid w:val="00B36CAD"/>
    <w:rsid w:val="00B36DCB"/>
    <w:rsid w:val="00B36DF8"/>
    <w:rsid w:val="00B36FDE"/>
    <w:rsid w:val="00B3703C"/>
    <w:rsid w:val="00B372C8"/>
    <w:rsid w:val="00B37875"/>
    <w:rsid w:val="00B3796D"/>
    <w:rsid w:val="00B37A7B"/>
    <w:rsid w:val="00B37C4E"/>
    <w:rsid w:val="00B37EF1"/>
    <w:rsid w:val="00B402C8"/>
    <w:rsid w:val="00B40348"/>
    <w:rsid w:val="00B4037E"/>
    <w:rsid w:val="00B40722"/>
    <w:rsid w:val="00B409DC"/>
    <w:rsid w:val="00B40AE8"/>
    <w:rsid w:val="00B40B92"/>
    <w:rsid w:val="00B40C3B"/>
    <w:rsid w:val="00B40DE4"/>
    <w:rsid w:val="00B40E5E"/>
    <w:rsid w:val="00B40F9D"/>
    <w:rsid w:val="00B41323"/>
    <w:rsid w:val="00B41466"/>
    <w:rsid w:val="00B41503"/>
    <w:rsid w:val="00B417F4"/>
    <w:rsid w:val="00B41CDA"/>
    <w:rsid w:val="00B41DAA"/>
    <w:rsid w:val="00B421AF"/>
    <w:rsid w:val="00B4227C"/>
    <w:rsid w:val="00B422B4"/>
    <w:rsid w:val="00B4286B"/>
    <w:rsid w:val="00B429A8"/>
    <w:rsid w:val="00B42BC0"/>
    <w:rsid w:val="00B42D21"/>
    <w:rsid w:val="00B42D3B"/>
    <w:rsid w:val="00B434A5"/>
    <w:rsid w:val="00B43863"/>
    <w:rsid w:val="00B43871"/>
    <w:rsid w:val="00B43AE7"/>
    <w:rsid w:val="00B43B86"/>
    <w:rsid w:val="00B43C13"/>
    <w:rsid w:val="00B43E84"/>
    <w:rsid w:val="00B44344"/>
    <w:rsid w:val="00B4459D"/>
    <w:rsid w:val="00B44ABC"/>
    <w:rsid w:val="00B44D93"/>
    <w:rsid w:val="00B44FF3"/>
    <w:rsid w:val="00B45286"/>
    <w:rsid w:val="00B45425"/>
    <w:rsid w:val="00B4542D"/>
    <w:rsid w:val="00B45652"/>
    <w:rsid w:val="00B459DD"/>
    <w:rsid w:val="00B45BD0"/>
    <w:rsid w:val="00B45C2C"/>
    <w:rsid w:val="00B45EE9"/>
    <w:rsid w:val="00B46048"/>
    <w:rsid w:val="00B46128"/>
    <w:rsid w:val="00B46409"/>
    <w:rsid w:val="00B46482"/>
    <w:rsid w:val="00B4669A"/>
    <w:rsid w:val="00B467ED"/>
    <w:rsid w:val="00B467F7"/>
    <w:rsid w:val="00B46820"/>
    <w:rsid w:val="00B46B83"/>
    <w:rsid w:val="00B46BC1"/>
    <w:rsid w:val="00B46CD8"/>
    <w:rsid w:val="00B46D3E"/>
    <w:rsid w:val="00B46E80"/>
    <w:rsid w:val="00B4703D"/>
    <w:rsid w:val="00B470FD"/>
    <w:rsid w:val="00B47106"/>
    <w:rsid w:val="00B472D7"/>
    <w:rsid w:val="00B47531"/>
    <w:rsid w:val="00B47587"/>
    <w:rsid w:val="00B475CA"/>
    <w:rsid w:val="00B4760C"/>
    <w:rsid w:val="00B47669"/>
    <w:rsid w:val="00B47CC1"/>
    <w:rsid w:val="00B50101"/>
    <w:rsid w:val="00B50162"/>
    <w:rsid w:val="00B5021E"/>
    <w:rsid w:val="00B50650"/>
    <w:rsid w:val="00B50827"/>
    <w:rsid w:val="00B50AAA"/>
    <w:rsid w:val="00B50D85"/>
    <w:rsid w:val="00B5110D"/>
    <w:rsid w:val="00B51670"/>
    <w:rsid w:val="00B5204B"/>
    <w:rsid w:val="00B522D1"/>
    <w:rsid w:val="00B52409"/>
    <w:rsid w:val="00B52529"/>
    <w:rsid w:val="00B52738"/>
    <w:rsid w:val="00B528C0"/>
    <w:rsid w:val="00B53193"/>
    <w:rsid w:val="00B53533"/>
    <w:rsid w:val="00B5357F"/>
    <w:rsid w:val="00B5359E"/>
    <w:rsid w:val="00B53971"/>
    <w:rsid w:val="00B53EE7"/>
    <w:rsid w:val="00B543AD"/>
    <w:rsid w:val="00B545C9"/>
    <w:rsid w:val="00B5462B"/>
    <w:rsid w:val="00B54685"/>
    <w:rsid w:val="00B54818"/>
    <w:rsid w:val="00B5487D"/>
    <w:rsid w:val="00B549CD"/>
    <w:rsid w:val="00B551C5"/>
    <w:rsid w:val="00B5526A"/>
    <w:rsid w:val="00B55DA9"/>
    <w:rsid w:val="00B55EC0"/>
    <w:rsid w:val="00B55F01"/>
    <w:rsid w:val="00B55F2F"/>
    <w:rsid w:val="00B56198"/>
    <w:rsid w:val="00B563DC"/>
    <w:rsid w:val="00B563E4"/>
    <w:rsid w:val="00B564E3"/>
    <w:rsid w:val="00B565EE"/>
    <w:rsid w:val="00B56812"/>
    <w:rsid w:val="00B568F6"/>
    <w:rsid w:val="00B56BDA"/>
    <w:rsid w:val="00B56C38"/>
    <w:rsid w:val="00B57660"/>
    <w:rsid w:val="00B579AD"/>
    <w:rsid w:val="00B579D5"/>
    <w:rsid w:val="00B57A54"/>
    <w:rsid w:val="00B57C53"/>
    <w:rsid w:val="00B603A2"/>
    <w:rsid w:val="00B60461"/>
    <w:rsid w:val="00B60610"/>
    <w:rsid w:val="00B607EE"/>
    <w:rsid w:val="00B6092D"/>
    <w:rsid w:val="00B60A13"/>
    <w:rsid w:val="00B60AAC"/>
    <w:rsid w:val="00B60B1D"/>
    <w:rsid w:val="00B60C2D"/>
    <w:rsid w:val="00B60E1D"/>
    <w:rsid w:val="00B60F9B"/>
    <w:rsid w:val="00B61005"/>
    <w:rsid w:val="00B61123"/>
    <w:rsid w:val="00B61158"/>
    <w:rsid w:val="00B61159"/>
    <w:rsid w:val="00B61448"/>
    <w:rsid w:val="00B618D2"/>
    <w:rsid w:val="00B61E16"/>
    <w:rsid w:val="00B61FD9"/>
    <w:rsid w:val="00B621C2"/>
    <w:rsid w:val="00B62210"/>
    <w:rsid w:val="00B622C8"/>
    <w:rsid w:val="00B62432"/>
    <w:rsid w:val="00B624D9"/>
    <w:rsid w:val="00B62799"/>
    <w:rsid w:val="00B627F6"/>
    <w:rsid w:val="00B629C4"/>
    <w:rsid w:val="00B63061"/>
    <w:rsid w:val="00B631FD"/>
    <w:rsid w:val="00B636E5"/>
    <w:rsid w:val="00B6380B"/>
    <w:rsid w:val="00B63843"/>
    <w:rsid w:val="00B63BB9"/>
    <w:rsid w:val="00B63FFE"/>
    <w:rsid w:val="00B640C1"/>
    <w:rsid w:val="00B6424C"/>
    <w:rsid w:val="00B64365"/>
    <w:rsid w:val="00B643B5"/>
    <w:rsid w:val="00B644E4"/>
    <w:rsid w:val="00B64506"/>
    <w:rsid w:val="00B645C0"/>
    <w:rsid w:val="00B649CA"/>
    <w:rsid w:val="00B64B4C"/>
    <w:rsid w:val="00B64E23"/>
    <w:rsid w:val="00B64E7C"/>
    <w:rsid w:val="00B64F8C"/>
    <w:rsid w:val="00B64FC7"/>
    <w:rsid w:val="00B6550D"/>
    <w:rsid w:val="00B6552C"/>
    <w:rsid w:val="00B65555"/>
    <w:rsid w:val="00B655E4"/>
    <w:rsid w:val="00B65606"/>
    <w:rsid w:val="00B6569F"/>
    <w:rsid w:val="00B656AF"/>
    <w:rsid w:val="00B6571B"/>
    <w:rsid w:val="00B657FD"/>
    <w:rsid w:val="00B6589F"/>
    <w:rsid w:val="00B65B8A"/>
    <w:rsid w:val="00B65BB0"/>
    <w:rsid w:val="00B65DFB"/>
    <w:rsid w:val="00B65E34"/>
    <w:rsid w:val="00B66005"/>
    <w:rsid w:val="00B66079"/>
    <w:rsid w:val="00B6615F"/>
    <w:rsid w:val="00B66318"/>
    <w:rsid w:val="00B66505"/>
    <w:rsid w:val="00B6660E"/>
    <w:rsid w:val="00B666FD"/>
    <w:rsid w:val="00B66B72"/>
    <w:rsid w:val="00B66C84"/>
    <w:rsid w:val="00B66E5E"/>
    <w:rsid w:val="00B6707E"/>
    <w:rsid w:val="00B6718A"/>
    <w:rsid w:val="00B672EB"/>
    <w:rsid w:val="00B6734E"/>
    <w:rsid w:val="00B67A74"/>
    <w:rsid w:val="00B67B7A"/>
    <w:rsid w:val="00B67BFC"/>
    <w:rsid w:val="00B700C8"/>
    <w:rsid w:val="00B70990"/>
    <w:rsid w:val="00B70B2D"/>
    <w:rsid w:val="00B70BC2"/>
    <w:rsid w:val="00B70DB4"/>
    <w:rsid w:val="00B71040"/>
    <w:rsid w:val="00B71279"/>
    <w:rsid w:val="00B71514"/>
    <w:rsid w:val="00B71B4D"/>
    <w:rsid w:val="00B71DC4"/>
    <w:rsid w:val="00B72013"/>
    <w:rsid w:val="00B720A6"/>
    <w:rsid w:val="00B72620"/>
    <w:rsid w:val="00B729D7"/>
    <w:rsid w:val="00B72DB4"/>
    <w:rsid w:val="00B731B8"/>
    <w:rsid w:val="00B737F1"/>
    <w:rsid w:val="00B73859"/>
    <w:rsid w:val="00B73B66"/>
    <w:rsid w:val="00B7420A"/>
    <w:rsid w:val="00B74CB2"/>
    <w:rsid w:val="00B74EFE"/>
    <w:rsid w:val="00B751E9"/>
    <w:rsid w:val="00B7529E"/>
    <w:rsid w:val="00B7545C"/>
    <w:rsid w:val="00B75631"/>
    <w:rsid w:val="00B756CA"/>
    <w:rsid w:val="00B75766"/>
    <w:rsid w:val="00B759EA"/>
    <w:rsid w:val="00B75ADB"/>
    <w:rsid w:val="00B75CCD"/>
    <w:rsid w:val="00B75D2F"/>
    <w:rsid w:val="00B75D3E"/>
    <w:rsid w:val="00B76178"/>
    <w:rsid w:val="00B761D8"/>
    <w:rsid w:val="00B76837"/>
    <w:rsid w:val="00B7687A"/>
    <w:rsid w:val="00B76A50"/>
    <w:rsid w:val="00B76AED"/>
    <w:rsid w:val="00B76DD7"/>
    <w:rsid w:val="00B76E10"/>
    <w:rsid w:val="00B76EFD"/>
    <w:rsid w:val="00B774D2"/>
    <w:rsid w:val="00B775A4"/>
    <w:rsid w:val="00B7762B"/>
    <w:rsid w:val="00B776A2"/>
    <w:rsid w:val="00B7775F"/>
    <w:rsid w:val="00B77813"/>
    <w:rsid w:val="00B77AC9"/>
    <w:rsid w:val="00B80264"/>
    <w:rsid w:val="00B8040A"/>
    <w:rsid w:val="00B80683"/>
    <w:rsid w:val="00B806F0"/>
    <w:rsid w:val="00B806F8"/>
    <w:rsid w:val="00B808B4"/>
    <w:rsid w:val="00B80974"/>
    <w:rsid w:val="00B80A3C"/>
    <w:rsid w:val="00B81101"/>
    <w:rsid w:val="00B8118A"/>
    <w:rsid w:val="00B811BE"/>
    <w:rsid w:val="00B811E9"/>
    <w:rsid w:val="00B81519"/>
    <w:rsid w:val="00B8175F"/>
    <w:rsid w:val="00B817F4"/>
    <w:rsid w:val="00B81B95"/>
    <w:rsid w:val="00B81D55"/>
    <w:rsid w:val="00B81D66"/>
    <w:rsid w:val="00B81DF3"/>
    <w:rsid w:val="00B81E8D"/>
    <w:rsid w:val="00B8239F"/>
    <w:rsid w:val="00B82805"/>
    <w:rsid w:val="00B82870"/>
    <w:rsid w:val="00B828D2"/>
    <w:rsid w:val="00B82C50"/>
    <w:rsid w:val="00B8349A"/>
    <w:rsid w:val="00B83599"/>
    <w:rsid w:val="00B83615"/>
    <w:rsid w:val="00B836DD"/>
    <w:rsid w:val="00B838D8"/>
    <w:rsid w:val="00B8390C"/>
    <w:rsid w:val="00B83A20"/>
    <w:rsid w:val="00B83FF4"/>
    <w:rsid w:val="00B84015"/>
    <w:rsid w:val="00B840D9"/>
    <w:rsid w:val="00B840ED"/>
    <w:rsid w:val="00B84216"/>
    <w:rsid w:val="00B8483E"/>
    <w:rsid w:val="00B8502C"/>
    <w:rsid w:val="00B850B7"/>
    <w:rsid w:val="00B85422"/>
    <w:rsid w:val="00B85465"/>
    <w:rsid w:val="00B85473"/>
    <w:rsid w:val="00B8549B"/>
    <w:rsid w:val="00B858D1"/>
    <w:rsid w:val="00B859A0"/>
    <w:rsid w:val="00B85BB7"/>
    <w:rsid w:val="00B86017"/>
    <w:rsid w:val="00B8609B"/>
    <w:rsid w:val="00B86186"/>
    <w:rsid w:val="00B8624A"/>
    <w:rsid w:val="00B86794"/>
    <w:rsid w:val="00B86959"/>
    <w:rsid w:val="00B86A86"/>
    <w:rsid w:val="00B86BD6"/>
    <w:rsid w:val="00B86DE6"/>
    <w:rsid w:val="00B86E72"/>
    <w:rsid w:val="00B86F7B"/>
    <w:rsid w:val="00B86FA3"/>
    <w:rsid w:val="00B87167"/>
    <w:rsid w:val="00B876BD"/>
    <w:rsid w:val="00B8799D"/>
    <w:rsid w:val="00B87A21"/>
    <w:rsid w:val="00B87AC9"/>
    <w:rsid w:val="00B87C24"/>
    <w:rsid w:val="00B87C8C"/>
    <w:rsid w:val="00B87FF6"/>
    <w:rsid w:val="00B90257"/>
    <w:rsid w:val="00B90290"/>
    <w:rsid w:val="00B90661"/>
    <w:rsid w:val="00B907E0"/>
    <w:rsid w:val="00B90815"/>
    <w:rsid w:val="00B90849"/>
    <w:rsid w:val="00B90A1F"/>
    <w:rsid w:val="00B90C76"/>
    <w:rsid w:val="00B90C89"/>
    <w:rsid w:val="00B90E05"/>
    <w:rsid w:val="00B90EDF"/>
    <w:rsid w:val="00B90EFC"/>
    <w:rsid w:val="00B91199"/>
    <w:rsid w:val="00B9123B"/>
    <w:rsid w:val="00B912A4"/>
    <w:rsid w:val="00B91301"/>
    <w:rsid w:val="00B913B7"/>
    <w:rsid w:val="00B914E1"/>
    <w:rsid w:val="00B915BA"/>
    <w:rsid w:val="00B91BD0"/>
    <w:rsid w:val="00B91E53"/>
    <w:rsid w:val="00B91F79"/>
    <w:rsid w:val="00B91FC3"/>
    <w:rsid w:val="00B92551"/>
    <w:rsid w:val="00B92590"/>
    <w:rsid w:val="00B927E6"/>
    <w:rsid w:val="00B92AA6"/>
    <w:rsid w:val="00B92B5E"/>
    <w:rsid w:val="00B92B9F"/>
    <w:rsid w:val="00B92BA7"/>
    <w:rsid w:val="00B92D4E"/>
    <w:rsid w:val="00B93255"/>
    <w:rsid w:val="00B93363"/>
    <w:rsid w:val="00B9336C"/>
    <w:rsid w:val="00B939AC"/>
    <w:rsid w:val="00B93CC4"/>
    <w:rsid w:val="00B93D8B"/>
    <w:rsid w:val="00B940C5"/>
    <w:rsid w:val="00B94243"/>
    <w:rsid w:val="00B9451D"/>
    <w:rsid w:val="00B9452B"/>
    <w:rsid w:val="00B94546"/>
    <w:rsid w:val="00B949E6"/>
    <w:rsid w:val="00B94A8F"/>
    <w:rsid w:val="00B94BAB"/>
    <w:rsid w:val="00B94CE3"/>
    <w:rsid w:val="00B94DFB"/>
    <w:rsid w:val="00B94E2D"/>
    <w:rsid w:val="00B950A9"/>
    <w:rsid w:val="00B954E4"/>
    <w:rsid w:val="00B9587B"/>
    <w:rsid w:val="00B9587F"/>
    <w:rsid w:val="00B96059"/>
    <w:rsid w:val="00B962C7"/>
    <w:rsid w:val="00B9688B"/>
    <w:rsid w:val="00B96B34"/>
    <w:rsid w:val="00B96BAC"/>
    <w:rsid w:val="00B96C22"/>
    <w:rsid w:val="00B96D4C"/>
    <w:rsid w:val="00B9733D"/>
    <w:rsid w:val="00B9735E"/>
    <w:rsid w:val="00B9744B"/>
    <w:rsid w:val="00B9744E"/>
    <w:rsid w:val="00B97BBC"/>
    <w:rsid w:val="00B97C65"/>
    <w:rsid w:val="00B97ED4"/>
    <w:rsid w:val="00BA023B"/>
    <w:rsid w:val="00BA04A5"/>
    <w:rsid w:val="00BA0569"/>
    <w:rsid w:val="00BA06A7"/>
    <w:rsid w:val="00BA0A13"/>
    <w:rsid w:val="00BA0A15"/>
    <w:rsid w:val="00BA0A43"/>
    <w:rsid w:val="00BA0E27"/>
    <w:rsid w:val="00BA12B0"/>
    <w:rsid w:val="00BA137E"/>
    <w:rsid w:val="00BA14C0"/>
    <w:rsid w:val="00BA1532"/>
    <w:rsid w:val="00BA1564"/>
    <w:rsid w:val="00BA1671"/>
    <w:rsid w:val="00BA168D"/>
    <w:rsid w:val="00BA1891"/>
    <w:rsid w:val="00BA1935"/>
    <w:rsid w:val="00BA1A55"/>
    <w:rsid w:val="00BA1A9D"/>
    <w:rsid w:val="00BA1AC2"/>
    <w:rsid w:val="00BA1B22"/>
    <w:rsid w:val="00BA1C83"/>
    <w:rsid w:val="00BA1D15"/>
    <w:rsid w:val="00BA1D2E"/>
    <w:rsid w:val="00BA1DE6"/>
    <w:rsid w:val="00BA2526"/>
    <w:rsid w:val="00BA2668"/>
    <w:rsid w:val="00BA26C7"/>
    <w:rsid w:val="00BA288F"/>
    <w:rsid w:val="00BA2D49"/>
    <w:rsid w:val="00BA32B5"/>
    <w:rsid w:val="00BA39D6"/>
    <w:rsid w:val="00BA3ACC"/>
    <w:rsid w:val="00BA3DFC"/>
    <w:rsid w:val="00BA3FC3"/>
    <w:rsid w:val="00BA3FD9"/>
    <w:rsid w:val="00BA4190"/>
    <w:rsid w:val="00BA421F"/>
    <w:rsid w:val="00BA435D"/>
    <w:rsid w:val="00BA44ED"/>
    <w:rsid w:val="00BA4CA9"/>
    <w:rsid w:val="00BA5032"/>
    <w:rsid w:val="00BA507B"/>
    <w:rsid w:val="00BA539C"/>
    <w:rsid w:val="00BA5755"/>
    <w:rsid w:val="00BA57AC"/>
    <w:rsid w:val="00BA5974"/>
    <w:rsid w:val="00BA5D1D"/>
    <w:rsid w:val="00BA605A"/>
    <w:rsid w:val="00BA6091"/>
    <w:rsid w:val="00BA6963"/>
    <w:rsid w:val="00BA699D"/>
    <w:rsid w:val="00BA7751"/>
    <w:rsid w:val="00BA7759"/>
    <w:rsid w:val="00BA78D0"/>
    <w:rsid w:val="00BA79FF"/>
    <w:rsid w:val="00BA7A02"/>
    <w:rsid w:val="00BA7A47"/>
    <w:rsid w:val="00BA7E1A"/>
    <w:rsid w:val="00BA7F49"/>
    <w:rsid w:val="00BA7F81"/>
    <w:rsid w:val="00BB0164"/>
    <w:rsid w:val="00BB0430"/>
    <w:rsid w:val="00BB0618"/>
    <w:rsid w:val="00BB06B7"/>
    <w:rsid w:val="00BB072F"/>
    <w:rsid w:val="00BB1084"/>
    <w:rsid w:val="00BB13BB"/>
    <w:rsid w:val="00BB15EB"/>
    <w:rsid w:val="00BB16A9"/>
    <w:rsid w:val="00BB1907"/>
    <w:rsid w:val="00BB1B10"/>
    <w:rsid w:val="00BB1B56"/>
    <w:rsid w:val="00BB1FC6"/>
    <w:rsid w:val="00BB211F"/>
    <w:rsid w:val="00BB2572"/>
    <w:rsid w:val="00BB266F"/>
    <w:rsid w:val="00BB2687"/>
    <w:rsid w:val="00BB26C2"/>
    <w:rsid w:val="00BB279C"/>
    <w:rsid w:val="00BB27AE"/>
    <w:rsid w:val="00BB2802"/>
    <w:rsid w:val="00BB2951"/>
    <w:rsid w:val="00BB2DFD"/>
    <w:rsid w:val="00BB3130"/>
    <w:rsid w:val="00BB3249"/>
    <w:rsid w:val="00BB34C8"/>
    <w:rsid w:val="00BB3A61"/>
    <w:rsid w:val="00BB3CB1"/>
    <w:rsid w:val="00BB3F3E"/>
    <w:rsid w:val="00BB41DC"/>
    <w:rsid w:val="00BB4294"/>
    <w:rsid w:val="00BB44AA"/>
    <w:rsid w:val="00BB529F"/>
    <w:rsid w:val="00BB535E"/>
    <w:rsid w:val="00BB55BC"/>
    <w:rsid w:val="00BB593C"/>
    <w:rsid w:val="00BB5C45"/>
    <w:rsid w:val="00BB6195"/>
    <w:rsid w:val="00BB62A5"/>
    <w:rsid w:val="00BB63A0"/>
    <w:rsid w:val="00BB6943"/>
    <w:rsid w:val="00BB6A4D"/>
    <w:rsid w:val="00BB6CF7"/>
    <w:rsid w:val="00BB6DA0"/>
    <w:rsid w:val="00BB6E60"/>
    <w:rsid w:val="00BB70D2"/>
    <w:rsid w:val="00BB7840"/>
    <w:rsid w:val="00BB7953"/>
    <w:rsid w:val="00BB7BF0"/>
    <w:rsid w:val="00BC00EC"/>
    <w:rsid w:val="00BC0165"/>
    <w:rsid w:val="00BC018D"/>
    <w:rsid w:val="00BC01AC"/>
    <w:rsid w:val="00BC0371"/>
    <w:rsid w:val="00BC04A5"/>
    <w:rsid w:val="00BC0877"/>
    <w:rsid w:val="00BC0AE9"/>
    <w:rsid w:val="00BC0F96"/>
    <w:rsid w:val="00BC1468"/>
    <w:rsid w:val="00BC193E"/>
    <w:rsid w:val="00BC19D2"/>
    <w:rsid w:val="00BC1BEA"/>
    <w:rsid w:val="00BC1E87"/>
    <w:rsid w:val="00BC2145"/>
    <w:rsid w:val="00BC23CA"/>
    <w:rsid w:val="00BC24A7"/>
    <w:rsid w:val="00BC279E"/>
    <w:rsid w:val="00BC28E5"/>
    <w:rsid w:val="00BC29D4"/>
    <w:rsid w:val="00BC29DF"/>
    <w:rsid w:val="00BC2BD8"/>
    <w:rsid w:val="00BC2CD3"/>
    <w:rsid w:val="00BC2E3A"/>
    <w:rsid w:val="00BC355D"/>
    <w:rsid w:val="00BC3649"/>
    <w:rsid w:val="00BC37D1"/>
    <w:rsid w:val="00BC3800"/>
    <w:rsid w:val="00BC38A6"/>
    <w:rsid w:val="00BC3C16"/>
    <w:rsid w:val="00BC3C9D"/>
    <w:rsid w:val="00BC4501"/>
    <w:rsid w:val="00BC47BB"/>
    <w:rsid w:val="00BC4969"/>
    <w:rsid w:val="00BC4B61"/>
    <w:rsid w:val="00BC4D96"/>
    <w:rsid w:val="00BC4DBF"/>
    <w:rsid w:val="00BC4E1C"/>
    <w:rsid w:val="00BC52FF"/>
    <w:rsid w:val="00BC5675"/>
    <w:rsid w:val="00BC590F"/>
    <w:rsid w:val="00BC5DF8"/>
    <w:rsid w:val="00BC5F30"/>
    <w:rsid w:val="00BC6513"/>
    <w:rsid w:val="00BC658F"/>
    <w:rsid w:val="00BC6EB0"/>
    <w:rsid w:val="00BC7035"/>
    <w:rsid w:val="00BC7077"/>
    <w:rsid w:val="00BC7154"/>
    <w:rsid w:val="00BC72E1"/>
    <w:rsid w:val="00BC732B"/>
    <w:rsid w:val="00BC7885"/>
    <w:rsid w:val="00BC7B2A"/>
    <w:rsid w:val="00BC7D7E"/>
    <w:rsid w:val="00BC7EC6"/>
    <w:rsid w:val="00BD00FF"/>
    <w:rsid w:val="00BD015E"/>
    <w:rsid w:val="00BD0179"/>
    <w:rsid w:val="00BD063C"/>
    <w:rsid w:val="00BD07CE"/>
    <w:rsid w:val="00BD08B3"/>
    <w:rsid w:val="00BD091D"/>
    <w:rsid w:val="00BD09D5"/>
    <w:rsid w:val="00BD09F3"/>
    <w:rsid w:val="00BD0F94"/>
    <w:rsid w:val="00BD129C"/>
    <w:rsid w:val="00BD1690"/>
    <w:rsid w:val="00BD17CB"/>
    <w:rsid w:val="00BD1927"/>
    <w:rsid w:val="00BD21E4"/>
    <w:rsid w:val="00BD2384"/>
    <w:rsid w:val="00BD23E9"/>
    <w:rsid w:val="00BD267B"/>
    <w:rsid w:val="00BD26A6"/>
    <w:rsid w:val="00BD28D8"/>
    <w:rsid w:val="00BD3092"/>
    <w:rsid w:val="00BD3127"/>
    <w:rsid w:val="00BD31E8"/>
    <w:rsid w:val="00BD33B7"/>
    <w:rsid w:val="00BD3558"/>
    <w:rsid w:val="00BD38F1"/>
    <w:rsid w:val="00BD3C39"/>
    <w:rsid w:val="00BD4393"/>
    <w:rsid w:val="00BD4473"/>
    <w:rsid w:val="00BD453E"/>
    <w:rsid w:val="00BD467F"/>
    <w:rsid w:val="00BD47C0"/>
    <w:rsid w:val="00BD4988"/>
    <w:rsid w:val="00BD49D3"/>
    <w:rsid w:val="00BD5073"/>
    <w:rsid w:val="00BD50A9"/>
    <w:rsid w:val="00BD53D6"/>
    <w:rsid w:val="00BD565C"/>
    <w:rsid w:val="00BD569F"/>
    <w:rsid w:val="00BD5C38"/>
    <w:rsid w:val="00BD5EAA"/>
    <w:rsid w:val="00BD5F5A"/>
    <w:rsid w:val="00BD5F95"/>
    <w:rsid w:val="00BD5FDD"/>
    <w:rsid w:val="00BD6094"/>
    <w:rsid w:val="00BD6673"/>
    <w:rsid w:val="00BD6A42"/>
    <w:rsid w:val="00BD6D4A"/>
    <w:rsid w:val="00BD6EF6"/>
    <w:rsid w:val="00BD714C"/>
    <w:rsid w:val="00BD719B"/>
    <w:rsid w:val="00BD71E6"/>
    <w:rsid w:val="00BD725F"/>
    <w:rsid w:val="00BD7456"/>
    <w:rsid w:val="00BD74DE"/>
    <w:rsid w:val="00BD7A7C"/>
    <w:rsid w:val="00BD7B8A"/>
    <w:rsid w:val="00BD7E64"/>
    <w:rsid w:val="00BD7F8E"/>
    <w:rsid w:val="00BE0304"/>
    <w:rsid w:val="00BE03C4"/>
    <w:rsid w:val="00BE08AB"/>
    <w:rsid w:val="00BE093F"/>
    <w:rsid w:val="00BE0A88"/>
    <w:rsid w:val="00BE0BA2"/>
    <w:rsid w:val="00BE0D18"/>
    <w:rsid w:val="00BE1218"/>
    <w:rsid w:val="00BE123A"/>
    <w:rsid w:val="00BE1250"/>
    <w:rsid w:val="00BE1289"/>
    <w:rsid w:val="00BE129D"/>
    <w:rsid w:val="00BE1B48"/>
    <w:rsid w:val="00BE1FD2"/>
    <w:rsid w:val="00BE206D"/>
    <w:rsid w:val="00BE212F"/>
    <w:rsid w:val="00BE22A1"/>
    <w:rsid w:val="00BE22B1"/>
    <w:rsid w:val="00BE22DD"/>
    <w:rsid w:val="00BE2384"/>
    <w:rsid w:val="00BE2424"/>
    <w:rsid w:val="00BE242F"/>
    <w:rsid w:val="00BE2758"/>
    <w:rsid w:val="00BE293F"/>
    <w:rsid w:val="00BE295F"/>
    <w:rsid w:val="00BE2A11"/>
    <w:rsid w:val="00BE2A44"/>
    <w:rsid w:val="00BE2A8F"/>
    <w:rsid w:val="00BE2E1F"/>
    <w:rsid w:val="00BE2F49"/>
    <w:rsid w:val="00BE3897"/>
    <w:rsid w:val="00BE38BA"/>
    <w:rsid w:val="00BE38D5"/>
    <w:rsid w:val="00BE3993"/>
    <w:rsid w:val="00BE3CFD"/>
    <w:rsid w:val="00BE3F84"/>
    <w:rsid w:val="00BE4203"/>
    <w:rsid w:val="00BE474B"/>
    <w:rsid w:val="00BE4C76"/>
    <w:rsid w:val="00BE50B3"/>
    <w:rsid w:val="00BE5118"/>
    <w:rsid w:val="00BE51B9"/>
    <w:rsid w:val="00BE51E8"/>
    <w:rsid w:val="00BE59EB"/>
    <w:rsid w:val="00BE5ACC"/>
    <w:rsid w:val="00BE5B2D"/>
    <w:rsid w:val="00BE5EB9"/>
    <w:rsid w:val="00BE6244"/>
    <w:rsid w:val="00BE6245"/>
    <w:rsid w:val="00BE63FE"/>
    <w:rsid w:val="00BE66D3"/>
    <w:rsid w:val="00BE6768"/>
    <w:rsid w:val="00BE6CEF"/>
    <w:rsid w:val="00BE7023"/>
    <w:rsid w:val="00BE7173"/>
    <w:rsid w:val="00BE75DB"/>
    <w:rsid w:val="00BE7DB0"/>
    <w:rsid w:val="00BE7E48"/>
    <w:rsid w:val="00BF0030"/>
    <w:rsid w:val="00BF01BC"/>
    <w:rsid w:val="00BF0284"/>
    <w:rsid w:val="00BF05F6"/>
    <w:rsid w:val="00BF08CC"/>
    <w:rsid w:val="00BF0A7C"/>
    <w:rsid w:val="00BF0B07"/>
    <w:rsid w:val="00BF0D96"/>
    <w:rsid w:val="00BF0DCA"/>
    <w:rsid w:val="00BF0E0C"/>
    <w:rsid w:val="00BF0F93"/>
    <w:rsid w:val="00BF1244"/>
    <w:rsid w:val="00BF1319"/>
    <w:rsid w:val="00BF150D"/>
    <w:rsid w:val="00BF16FE"/>
    <w:rsid w:val="00BF1925"/>
    <w:rsid w:val="00BF1BFF"/>
    <w:rsid w:val="00BF1DA6"/>
    <w:rsid w:val="00BF2572"/>
    <w:rsid w:val="00BF25BE"/>
    <w:rsid w:val="00BF266F"/>
    <w:rsid w:val="00BF270F"/>
    <w:rsid w:val="00BF2842"/>
    <w:rsid w:val="00BF2A49"/>
    <w:rsid w:val="00BF2CF0"/>
    <w:rsid w:val="00BF2D22"/>
    <w:rsid w:val="00BF2DAD"/>
    <w:rsid w:val="00BF31CB"/>
    <w:rsid w:val="00BF3252"/>
    <w:rsid w:val="00BF342F"/>
    <w:rsid w:val="00BF3477"/>
    <w:rsid w:val="00BF365D"/>
    <w:rsid w:val="00BF382D"/>
    <w:rsid w:val="00BF387A"/>
    <w:rsid w:val="00BF3AE3"/>
    <w:rsid w:val="00BF3BE5"/>
    <w:rsid w:val="00BF3C3A"/>
    <w:rsid w:val="00BF3EA0"/>
    <w:rsid w:val="00BF400E"/>
    <w:rsid w:val="00BF4035"/>
    <w:rsid w:val="00BF41CA"/>
    <w:rsid w:val="00BF43AD"/>
    <w:rsid w:val="00BF461B"/>
    <w:rsid w:val="00BF4F1E"/>
    <w:rsid w:val="00BF5166"/>
    <w:rsid w:val="00BF525E"/>
    <w:rsid w:val="00BF52C0"/>
    <w:rsid w:val="00BF5700"/>
    <w:rsid w:val="00BF5714"/>
    <w:rsid w:val="00BF58D1"/>
    <w:rsid w:val="00BF60DD"/>
    <w:rsid w:val="00BF6180"/>
    <w:rsid w:val="00BF62EC"/>
    <w:rsid w:val="00BF65AA"/>
    <w:rsid w:val="00BF69C8"/>
    <w:rsid w:val="00BF6B86"/>
    <w:rsid w:val="00BF6E16"/>
    <w:rsid w:val="00BF6FB6"/>
    <w:rsid w:val="00BF74BD"/>
    <w:rsid w:val="00BF75BC"/>
    <w:rsid w:val="00BF76BE"/>
    <w:rsid w:val="00BF78F4"/>
    <w:rsid w:val="00BF7E83"/>
    <w:rsid w:val="00BF7FF2"/>
    <w:rsid w:val="00C0018E"/>
    <w:rsid w:val="00C004C5"/>
    <w:rsid w:val="00C007B3"/>
    <w:rsid w:val="00C00AF7"/>
    <w:rsid w:val="00C00B2F"/>
    <w:rsid w:val="00C00FFA"/>
    <w:rsid w:val="00C0173E"/>
    <w:rsid w:val="00C017AD"/>
    <w:rsid w:val="00C01BF0"/>
    <w:rsid w:val="00C021A6"/>
    <w:rsid w:val="00C021B8"/>
    <w:rsid w:val="00C021D4"/>
    <w:rsid w:val="00C02B6F"/>
    <w:rsid w:val="00C02C8D"/>
    <w:rsid w:val="00C02CE7"/>
    <w:rsid w:val="00C02EBD"/>
    <w:rsid w:val="00C02F74"/>
    <w:rsid w:val="00C02F83"/>
    <w:rsid w:val="00C031E6"/>
    <w:rsid w:val="00C031EB"/>
    <w:rsid w:val="00C03E3F"/>
    <w:rsid w:val="00C03EBE"/>
    <w:rsid w:val="00C03ED6"/>
    <w:rsid w:val="00C04746"/>
    <w:rsid w:val="00C04CC9"/>
    <w:rsid w:val="00C05131"/>
    <w:rsid w:val="00C05834"/>
    <w:rsid w:val="00C06396"/>
    <w:rsid w:val="00C06619"/>
    <w:rsid w:val="00C06928"/>
    <w:rsid w:val="00C06993"/>
    <w:rsid w:val="00C073BC"/>
    <w:rsid w:val="00C07492"/>
    <w:rsid w:val="00C07525"/>
    <w:rsid w:val="00C07685"/>
    <w:rsid w:val="00C0784D"/>
    <w:rsid w:val="00C078BD"/>
    <w:rsid w:val="00C0797A"/>
    <w:rsid w:val="00C07E92"/>
    <w:rsid w:val="00C104A9"/>
    <w:rsid w:val="00C1063F"/>
    <w:rsid w:val="00C10B98"/>
    <w:rsid w:val="00C10C5B"/>
    <w:rsid w:val="00C10CE9"/>
    <w:rsid w:val="00C112AE"/>
    <w:rsid w:val="00C113DD"/>
    <w:rsid w:val="00C115C9"/>
    <w:rsid w:val="00C1191A"/>
    <w:rsid w:val="00C11AFA"/>
    <w:rsid w:val="00C11EA2"/>
    <w:rsid w:val="00C122AB"/>
    <w:rsid w:val="00C12392"/>
    <w:rsid w:val="00C125D0"/>
    <w:rsid w:val="00C12662"/>
    <w:rsid w:val="00C12686"/>
    <w:rsid w:val="00C12CD1"/>
    <w:rsid w:val="00C12ECE"/>
    <w:rsid w:val="00C130D1"/>
    <w:rsid w:val="00C132AB"/>
    <w:rsid w:val="00C13540"/>
    <w:rsid w:val="00C13C59"/>
    <w:rsid w:val="00C13C64"/>
    <w:rsid w:val="00C13D2E"/>
    <w:rsid w:val="00C13DA2"/>
    <w:rsid w:val="00C14258"/>
    <w:rsid w:val="00C1425A"/>
    <w:rsid w:val="00C142EC"/>
    <w:rsid w:val="00C14534"/>
    <w:rsid w:val="00C146CF"/>
    <w:rsid w:val="00C149B9"/>
    <w:rsid w:val="00C14A26"/>
    <w:rsid w:val="00C14EEF"/>
    <w:rsid w:val="00C14FC9"/>
    <w:rsid w:val="00C150ED"/>
    <w:rsid w:val="00C15344"/>
    <w:rsid w:val="00C153C8"/>
    <w:rsid w:val="00C1556E"/>
    <w:rsid w:val="00C15583"/>
    <w:rsid w:val="00C156D7"/>
    <w:rsid w:val="00C15A0C"/>
    <w:rsid w:val="00C15AD9"/>
    <w:rsid w:val="00C15BAD"/>
    <w:rsid w:val="00C15E1A"/>
    <w:rsid w:val="00C15E5F"/>
    <w:rsid w:val="00C15EDA"/>
    <w:rsid w:val="00C16074"/>
    <w:rsid w:val="00C160B5"/>
    <w:rsid w:val="00C161D3"/>
    <w:rsid w:val="00C1629F"/>
    <w:rsid w:val="00C1660B"/>
    <w:rsid w:val="00C16633"/>
    <w:rsid w:val="00C16A3D"/>
    <w:rsid w:val="00C16CDB"/>
    <w:rsid w:val="00C16DBD"/>
    <w:rsid w:val="00C16FC8"/>
    <w:rsid w:val="00C1700A"/>
    <w:rsid w:val="00C17012"/>
    <w:rsid w:val="00C17423"/>
    <w:rsid w:val="00C1774B"/>
    <w:rsid w:val="00C17898"/>
    <w:rsid w:val="00C17B0D"/>
    <w:rsid w:val="00C17B25"/>
    <w:rsid w:val="00C17F5F"/>
    <w:rsid w:val="00C2018A"/>
    <w:rsid w:val="00C205B1"/>
    <w:rsid w:val="00C205D3"/>
    <w:rsid w:val="00C20B4B"/>
    <w:rsid w:val="00C20C2D"/>
    <w:rsid w:val="00C20E63"/>
    <w:rsid w:val="00C212D4"/>
    <w:rsid w:val="00C212FE"/>
    <w:rsid w:val="00C21384"/>
    <w:rsid w:val="00C21802"/>
    <w:rsid w:val="00C21910"/>
    <w:rsid w:val="00C21B4B"/>
    <w:rsid w:val="00C21C15"/>
    <w:rsid w:val="00C223E8"/>
    <w:rsid w:val="00C224E2"/>
    <w:rsid w:val="00C225D2"/>
    <w:rsid w:val="00C22949"/>
    <w:rsid w:val="00C22B01"/>
    <w:rsid w:val="00C230A4"/>
    <w:rsid w:val="00C235BC"/>
    <w:rsid w:val="00C235EC"/>
    <w:rsid w:val="00C2365F"/>
    <w:rsid w:val="00C23665"/>
    <w:rsid w:val="00C23807"/>
    <w:rsid w:val="00C239F1"/>
    <w:rsid w:val="00C23A18"/>
    <w:rsid w:val="00C23A61"/>
    <w:rsid w:val="00C23BCB"/>
    <w:rsid w:val="00C23C99"/>
    <w:rsid w:val="00C23F65"/>
    <w:rsid w:val="00C2469E"/>
    <w:rsid w:val="00C24B9A"/>
    <w:rsid w:val="00C24EAE"/>
    <w:rsid w:val="00C24F29"/>
    <w:rsid w:val="00C24F77"/>
    <w:rsid w:val="00C2536B"/>
    <w:rsid w:val="00C254AE"/>
    <w:rsid w:val="00C25649"/>
    <w:rsid w:val="00C25848"/>
    <w:rsid w:val="00C2591C"/>
    <w:rsid w:val="00C25B48"/>
    <w:rsid w:val="00C25F2C"/>
    <w:rsid w:val="00C25F7A"/>
    <w:rsid w:val="00C26059"/>
    <w:rsid w:val="00C262C5"/>
    <w:rsid w:val="00C26304"/>
    <w:rsid w:val="00C265ED"/>
    <w:rsid w:val="00C267C2"/>
    <w:rsid w:val="00C2697F"/>
    <w:rsid w:val="00C26E99"/>
    <w:rsid w:val="00C2713A"/>
    <w:rsid w:val="00C271E6"/>
    <w:rsid w:val="00C27691"/>
    <w:rsid w:val="00C27C2C"/>
    <w:rsid w:val="00C3048B"/>
    <w:rsid w:val="00C304F8"/>
    <w:rsid w:val="00C30522"/>
    <w:rsid w:val="00C305B2"/>
    <w:rsid w:val="00C30759"/>
    <w:rsid w:val="00C30D07"/>
    <w:rsid w:val="00C30DFF"/>
    <w:rsid w:val="00C30E4F"/>
    <w:rsid w:val="00C30FF3"/>
    <w:rsid w:val="00C3104C"/>
    <w:rsid w:val="00C31078"/>
    <w:rsid w:val="00C31368"/>
    <w:rsid w:val="00C31BED"/>
    <w:rsid w:val="00C32044"/>
    <w:rsid w:val="00C320DE"/>
    <w:rsid w:val="00C3252E"/>
    <w:rsid w:val="00C325A4"/>
    <w:rsid w:val="00C326C6"/>
    <w:rsid w:val="00C32A18"/>
    <w:rsid w:val="00C32B3A"/>
    <w:rsid w:val="00C32EDD"/>
    <w:rsid w:val="00C33035"/>
    <w:rsid w:val="00C333D5"/>
    <w:rsid w:val="00C3371C"/>
    <w:rsid w:val="00C33937"/>
    <w:rsid w:val="00C33ABA"/>
    <w:rsid w:val="00C33C80"/>
    <w:rsid w:val="00C3415C"/>
    <w:rsid w:val="00C346A6"/>
    <w:rsid w:val="00C348CA"/>
    <w:rsid w:val="00C34AE9"/>
    <w:rsid w:val="00C34BC5"/>
    <w:rsid w:val="00C34DC9"/>
    <w:rsid w:val="00C34E02"/>
    <w:rsid w:val="00C34E99"/>
    <w:rsid w:val="00C34F46"/>
    <w:rsid w:val="00C3521B"/>
    <w:rsid w:val="00C35600"/>
    <w:rsid w:val="00C35D24"/>
    <w:rsid w:val="00C35DE4"/>
    <w:rsid w:val="00C3618B"/>
    <w:rsid w:val="00C3642F"/>
    <w:rsid w:val="00C36488"/>
    <w:rsid w:val="00C3689A"/>
    <w:rsid w:val="00C368EE"/>
    <w:rsid w:val="00C36BBF"/>
    <w:rsid w:val="00C36D6C"/>
    <w:rsid w:val="00C36DA2"/>
    <w:rsid w:val="00C36E20"/>
    <w:rsid w:val="00C3711D"/>
    <w:rsid w:val="00C3713F"/>
    <w:rsid w:val="00C37251"/>
    <w:rsid w:val="00C37537"/>
    <w:rsid w:val="00C37A46"/>
    <w:rsid w:val="00C37D91"/>
    <w:rsid w:val="00C400FF"/>
    <w:rsid w:val="00C403EB"/>
    <w:rsid w:val="00C4053B"/>
    <w:rsid w:val="00C4053D"/>
    <w:rsid w:val="00C406C2"/>
    <w:rsid w:val="00C40A0A"/>
    <w:rsid w:val="00C40C01"/>
    <w:rsid w:val="00C40C3E"/>
    <w:rsid w:val="00C40FE3"/>
    <w:rsid w:val="00C41069"/>
    <w:rsid w:val="00C41300"/>
    <w:rsid w:val="00C41402"/>
    <w:rsid w:val="00C4166D"/>
    <w:rsid w:val="00C41A3A"/>
    <w:rsid w:val="00C41AC5"/>
    <w:rsid w:val="00C41BBF"/>
    <w:rsid w:val="00C41CE6"/>
    <w:rsid w:val="00C41EC2"/>
    <w:rsid w:val="00C420A9"/>
    <w:rsid w:val="00C422AF"/>
    <w:rsid w:val="00C428E7"/>
    <w:rsid w:val="00C42A4B"/>
    <w:rsid w:val="00C42A59"/>
    <w:rsid w:val="00C42A76"/>
    <w:rsid w:val="00C430DD"/>
    <w:rsid w:val="00C43498"/>
    <w:rsid w:val="00C4363C"/>
    <w:rsid w:val="00C43788"/>
    <w:rsid w:val="00C43822"/>
    <w:rsid w:val="00C438E0"/>
    <w:rsid w:val="00C43904"/>
    <w:rsid w:val="00C440E6"/>
    <w:rsid w:val="00C442C1"/>
    <w:rsid w:val="00C443E4"/>
    <w:rsid w:val="00C4479F"/>
    <w:rsid w:val="00C4493C"/>
    <w:rsid w:val="00C44B3D"/>
    <w:rsid w:val="00C44BB0"/>
    <w:rsid w:val="00C44BFC"/>
    <w:rsid w:val="00C44CCD"/>
    <w:rsid w:val="00C44D86"/>
    <w:rsid w:val="00C44F9F"/>
    <w:rsid w:val="00C45011"/>
    <w:rsid w:val="00C4553C"/>
    <w:rsid w:val="00C456D7"/>
    <w:rsid w:val="00C45896"/>
    <w:rsid w:val="00C45A60"/>
    <w:rsid w:val="00C45C22"/>
    <w:rsid w:val="00C4653C"/>
    <w:rsid w:val="00C46588"/>
    <w:rsid w:val="00C466CE"/>
    <w:rsid w:val="00C46A06"/>
    <w:rsid w:val="00C46B1D"/>
    <w:rsid w:val="00C46EF6"/>
    <w:rsid w:val="00C46F88"/>
    <w:rsid w:val="00C4720D"/>
    <w:rsid w:val="00C473B2"/>
    <w:rsid w:val="00C478EE"/>
    <w:rsid w:val="00C504AF"/>
    <w:rsid w:val="00C50603"/>
    <w:rsid w:val="00C50682"/>
    <w:rsid w:val="00C50710"/>
    <w:rsid w:val="00C5090B"/>
    <w:rsid w:val="00C50977"/>
    <w:rsid w:val="00C5098B"/>
    <w:rsid w:val="00C50E2F"/>
    <w:rsid w:val="00C512A2"/>
    <w:rsid w:val="00C51460"/>
    <w:rsid w:val="00C515E9"/>
    <w:rsid w:val="00C516A8"/>
    <w:rsid w:val="00C51B04"/>
    <w:rsid w:val="00C51B25"/>
    <w:rsid w:val="00C51B92"/>
    <w:rsid w:val="00C51DC0"/>
    <w:rsid w:val="00C51F1A"/>
    <w:rsid w:val="00C51F35"/>
    <w:rsid w:val="00C51F4C"/>
    <w:rsid w:val="00C52150"/>
    <w:rsid w:val="00C52258"/>
    <w:rsid w:val="00C523D4"/>
    <w:rsid w:val="00C5243B"/>
    <w:rsid w:val="00C527A8"/>
    <w:rsid w:val="00C52836"/>
    <w:rsid w:val="00C52ABD"/>
    <w:rsid w:val="00C52B34"/>
    <w:rsid w:val="00C52D9E"/>
    <w:rsid w:val="00C52F13"/>
    <w:rsid w:val="00C531A1"/>
    <w:rsid w:val="00C53445"/>
    <w:rsid w:val="00C535A2"/>
    <w:rsid w:val="00C535E5"/>
    <w:rsid w:val="00C537CC"/>
    <w:rsid w:val="00C5394A"/>
    <w:rsid w:val="00C5397A"/>
    <w:rsid w:val="00C539AE"/>
    <w:rsid w:val="00C539D3"/>
    <w:rsid w:val="00C53AC1"/>
    <w:rsid w:val="00C53BBC"/>
    <w:rsid w:val="00C53DC2"/>
    <w:rsid w:val="00C54161"/>
    <w:rsid w:val="00C54270"/>
    <w:rsid w:val="00C543BD"/>
    <w:rsid w:val="00C546A7"/>
    <w:rsid w:val="00C54824"/>
    <w:rsid w:val="00C548CB"/>
    <w:rsid w:val="00C5495A"/>
    <w:rsid w:val="00C54D81"/>
    <w:rsid w:val="00C550D9"/>
    <w:rsid w:val="00C55851"/>
    <w:rsid w:val="00C55950"/>
    <w:rsid w:val="00C560A2"/>
    <w:rsid w:val="00C56285"/>
    <w:rsid w:val="00C562B7"/>
    <w:rsid w:val="00C563A9"/>
    <w:rsid w:val="00C565B8"/>
    <w:rsid w:val="00C56BC9"/>
    <w:rsid w:val="00C56C70"/>
    <w:rsid w:val="00C56D77"/>
    <w:rsid w:val="00C56F4B"/>
    <w:rsid w:val="00C57056"/>
    <w:rsid w:val="00C57059"/>
    <w:rsid w:val="00C571C9"/>
    <w:rsid w:val="00C579A5"/>
    <w:rsid w:val="00C57A41"/>
    <w:rsid w:val="00C57D04"/>
    <w:rsid w:val="00C57EDC"/>
    <w:rsid w:val="00C60471"/>
    <w:rsid w:val="00C604FA"/>
    <w:rsid w:val="00C60A7D"/>
    <w:rsid w:val="00C60BE1"/>
    <w:rsid w:val="00C60D2E"/>
    <w:rsid w:val="00C60F39"/>
    <w:rsid w:val="00C60F6A"/>
    <w:rsid w:val="00C60FFA"/>
    <w:rsid w:val="00C614BE"/>
    <w:rsid w:val="00C61A0B"/>
    <w:rsid w:val="00C62127"/>
    <w:rsid w:val="00C6218B"/>
    <w:rsid w:val="00C6228D"/>
    <w:rsid w:val="00C622D9"/>
    <w:rsid w:val="00C62400"/>
    <w:rsid w:val="00C625CB"/>
    <w:rsid w:val="00C62789"/>
    <w:rsid w:val="00C627E1"/>
    <w:rsid w:val="00C6292D"/>
    <w:rsid w:val="00C62A84"/>
    <w:rsid w:val="00C62D57"/>
    <w:rsid w:val="00C62D6C"/>
    <w:rsid w:val="00C62DC4"/>
    <w:rsid w:val="00C632E9"/>
    <w:rsid w:val="00C635DD"/>
    <w:rsid w:val="00C6367A"/>
    <w:rsid w:val="00C63748"/>
    <w:rsid w:val="00C638D7"/>
    <w:rsid w:val="00C63EDE"/>
    <w:rsid w:val="00C63F3D"/>
    <w:rsid w:val="00C63F95"/>
    <w:rsid w:val="00C63FD5"/>
    <w:rsid w:val="00C64295"/>
    <w:rsid w:val="00C64390"/>
    <w:rsid w:val="00C649DB"/>
    <w:rsid w:val="00C651FD"/>
    <w:rsid w:val="00C6573A"/>
    <w:rsid w:val="00C65753"/>
    <w:rsid w:val="00C65787"/>
    <w:rsid w:val="00C6594C"/>
    <w:rsid w:val="00C65DD2"/>
    <w:rsid w:val="00C66063"/>
    <w:rsid w:val="00C661BE"/>
    <w:rsid w:val="00C663EB"/>
    <w:rsid w:val="00C66868"/>
    <w:rsid w:val="00C66BD3"/>
    <w:rsid w:val="00C67393"/>
    <w:rsid w:val="00C67456"/>
    <w:rsid w:val="00C67574"/>
    <w:rsid w:val="00C67A0D"/>
    <w:rsid w:val="00C67BCB"/>
    <w:rsid w:val="00C67E65"/>
    <w:rsid w:val="00C700F2"/>
    <w:rsid w:val="00C70274"/>
    <w:rsid w:val="00C7034D"/>
    <w:rsid w:val="00C70553"/>
    <w:rsid w:val="00C70594"/>
    <w:rsid w:val="00C707B6"/>
    <w:rsid w:val="00C70E18"/>
    <w:rsid w:val="00C71533"/>
    <w:rsid w:val="00C71586"/>
    <w:rsid w:val="00C71A29"/>
    <w:rsid w:val="00C71F74"/>
    <w:rsid w:val="00C72046"/>
    <w:rsid w:val="00C72123"/>
    <w:rsid w:val="00C72471"/>
    <w:rsid w:val="00C724EA"/>
    <w:rsid w:val="00C72564"/>
    <w:rsid w:val="00C725AE"/>
    <w:rsid w:val="00C726A0"/>
    <w:rsid w:val="00C726B1"/>
    <w:rsid w:val="00C727EF"/>
    <w:rsid w:val="00C72AFC"/>
    <w:rsid w:val="00C72D76"/>
    <w:rsid w:val="00C73244"/>
    <w:rsid w:val="00C7330B"/>
    <w:rsid w:val="00C73572"/>
    <w:rsid w:val="00C7389B"/>
    <w:rsid w:val="00C738FB"/>
    <w:rsid w:val="00C73B2D"/>
    <w:rsid w:val="00C73F41"/>
    <w:rsid w:val="00C74456"/>
    <w:rsid w:val="00C74706"/>
    <w:rsid w:val="00C7487E"/>
    <w:rsid w:val="00C748C2"/>
    <w:rsid w:val="00C748E2"/>
    <w:rsid w:val="00C74BB1"/>
    <w:rsid w:val="00C74FEE"/>
    <w:rsid w:val="00C75092"/>
    <w:rsid w:val="00C75318"/>
    <w:rsid w:val="00C75405"/>
    <w:rsid w:val="00C755FA"/>
    <w:rsid w:val="00C75CF3"/>
    <w:rsid w:val="00C75D67"/>
    <w:rsid w:val="00C75E45"/>
    <w:rsid w:val="00C75F9E"/>
    <w:rsid w:val="00C76954"/>
    <w:rsid w:val="00C775F2"/>
    <w:rsid w:val="00C776D2"/>
    <w:rsid w:val="00C7782E"/>
    <w:rsid w:val="00C77836"/>
    <w:rsid w:val="00C7785B"/>
    <w:rsid w:val="00C77B4A"/>
    <w:rsid w:val="00C77FCE"/>
    <w:rsid w:val="00C800BC"/>
    <w:rsid w:val="00C802C4"/>
    <w:rsid w:val="00C80649"/>
    <w:rsid w:val="00C8084A"/>
    <w:rsid w:val="00C8084B"/>
    <w:rsid w:val="00C8084D"/>
    <w:rsid w:val="00C80E5E"/>
    <w:rsid w:val="00C80E9A"/>
    <w:rsid w:val="00C80EF6"/>
    <w:rsid w:val="00C8100C"/>
    <w:rsid w:val="00C817AB"/>
    <w:rsid w:val="00C8186E"/>
    <w:rsid w:val="00C819D3"/>
    <w:rsid w:val="00C81A9C"/>
    <w:rsid w:val="00C81C81"/>
    <w:rsid w:val="00C81D43"/>
    <w:rsid w:val="00C81EBD"/>
    <w:rsid w:val="00C82067"/>
    <w:rsid w:val="00C82393"/>
    <w:rsid w:val="00C82632"/>
    <w:rsid w:val="00C8280B"/>
    <w:rsid w:val="00C82C87"/>
    <w:rsid w:val="00C82EAD"/>
    <w:rsid w:val="00C83015"/>
    <w:rsid w:val="00C830CC"/>
    <w:rsid w:val="00C832E7"/>
    <w:rsid w:val="00C83480"/>
    <w:rsid w:val="00C83837"/>
    <w:rsid w:val="00C838B9"/>
    <w:rsid w:val="00C83B46"/>
    <w:rsid w:val="00C83F8F"/>
    <w:rsid w:val="00C83FFE"/>
    <w:rsid w:val="00C841FC"/>
    <w:rsid w:val="00C842B3"/>
    <w:rsid w:val="00C8433A"/>
    <w:rsid w:val="00C84357"/>
    <w:rsid w:val="00C843F3"/>
    <w:rsid w:val="00C84771"/>
    <w:rsid w:val="00C84B11"/>
    <w:rsid w:val="00C84B2E"/>
    <w:rsid w:val="00C84BD4"/>
    <w:rsid w:val="00C84E06"/>
    <w:rsid w:val="00C84F62"/>
    <w:rsid w:val="00C84FBF"/>
    <w:rsid w:val="00C8500D"/>
    <w:rsid w:val="00C85098"/>
    <w:rsid w:val="00C85246"/>
    <w:rsid w:val="00C85335"/>
    <w:rsid w:val="00C855CA"/>
    <w:rsid w:val="00C85641"/>
    <w:rsid w:val="00C859DF"/>
    <w:rsid w:val="00C85A20"/>
    <w:rsid w:val="00C85BD4"/>
    <w:rsid w:val="00C86380"/>
    <w:rsid w:val="00C864E2"/>
    <w:rsid w:val="00C86682"/>
    <w:rsid w:val="00C86812"/>
    <w:rsid w:val="00C86A2A"/>
    <w:rsid w:val="00C86D21"/>
    <w:rsid w:val="00C86F36"/>
    <w:rsid w:val="00C8763C"/>
    <w:rsid w:val="00C878F7"/>
    <w:rsid w:val="00C87A22"/>
    <w:rsid w:val="00C87B01"/>
    <w:rsid w:val="00C87B04"/>
    <w:rsid w:val="00C87B37"/>
    <w:rsid w:val="00C9018A"/>
    <w:rsid w:val="00C903EC"/>
    <w:rsid w:val="00C904C5"/>
    <w:rsid w:val="00C90767"/>
    <w:rsid w:val="00C909EE"/>
    <w:rsid w:val="00C90A4D"/>
    <w:rsid w:val="00C90A83"/>
    <w:rsid w:val="00C90ADA"/>
    <w:rsid w:val="00C90D89"/>
    <w:rsid w:val="00C90DD7"/>
    <w:rsid w:val="00C90E19"/>
    <w:rsid w:val="00C90FB5"/>
    <w:rsid w:val="00C91054"/>
    <w:rsid w:val="00C91143"/>
    <w:rsid w:val="00C91359"/>
    <w:rsid w:val="00C91606"/>
    <w:rsid w:val="00C91621"/>
    <w:rsid w:val="00C917B1"/>
    <w:rsid w:val="00C917C7"/>
    <w:rsid w:val="00C919C1"/>
    <w:rsid w:val="00C91A87"/>
    <w:rsid w:val="00C91C04"/>
    <w:rsid w:val="00C91D4E"/>
    <w:rsid w:val="00C92064"/>
    <w:rsid w:val="00C9209B"/>
    <w:rsid w:val="00C9209D"/>
    <w:rsid w:val="00C9210F"/>
    <w:rsid w:val="00C925E4"/>
    <w:rsid w:val="00C927C7"/>
    <w:rsid w:val="00C92832"/>
    <w:rsid w:val="00C92B78"/>
    <w:rsid w:val="00C92F26"/>
    <w:rsid w:val="00C92F41"/>
    <w:rsid w:val="00C92F4D"/>
    <w:rsid w:val="00C92F7E"/>
    <w:rsid w:val="00C93864"/>
    <w:rsid w:val="00C93B75"/>
    <w:rsid w:val="00C93CF5"/>
    <w:rsid w:val="00C93E8D"/>
    <w:rsid w:val="00C9402C"/>
    <w:rsid w:val="00C941FE"/>
    <w:rsid w:val="00C9427F"/>
    <w:rsid w:val="00C944C9"/>
    <w:rsid w:val="00C944D2"/>
    <w:rsid w:val="00C9472F"/>
    <w:rsid w:val="00C94842"/>
    <w:rsid w:val="00C94BAD"/>
    <w:rsid w:val="00C9507F"/>
    <w:rsid w:val="00C95229"/>
    <w:rsid w:val="00C95274"/>
    <w:rsid w:val="00C9529A"/>
    <w:rsid w:val="00C95365"/>
    <w:rsid w:val="00C95479"/>
    <w:rsid w:val="00C9566A"/>
    <w:rsid w:val="00C95717"/>
    <w:rsid w:val="00C95908"/>
    <w:rsid w:val="00C9593C"/>
    <w:rsid w:val="00C95A15"/>
    <w:rsid w:val="00C9602A"/>
    <w:rsid w:val="00C96111"/>
    <w:rsid w:val="00C9613F"/>
    <w:rsid w:val="00C967D1"/>
    <w:rsid w:val="00C967F0"/>
    <w:rsid w:val="00C9698B"/>
    <w:rsid w:val="00C96A52"/>
    <w:rsid w:val="00C96A7B"/>
    <w:rsid w:val="00C96B20"/>
    <w:rsid w:val="00C96B55"/>
    <w:rsid w:val="00C96C36"/>
    <w:rsid w:val="00C97210"/>
    <w:rsid w:val="00C9726D"/>
    <w:rsid w:val="00C972E9"/>
    <w:rsid w:val="00C972F9"/>
    <w:rsid w:val="00C974A0"/>
    <w:rsid w:val="00C97625"/>
    <w:rsid w:val="00C9764E"/>
    <w:rsid w:val="00C9772E"/>
    <w:rsid w:val="00C9787C"/>
    <w:rsid w:val="00C979B1"/>
    <w:rsid w:val="00C97E8B"/>
    <w:rsid w:val="00CA00A9"/>
    <w:rsid w:val="00CA023C"/>
    <w:rsid w:val="00CA0295"/>
    <w:rsid w:val="00CA0309"/>
    <w:rsid w:val="00CA09E9"/>
    <w:rsid w:val="00CA0B75"/>
    <w:rsid w:val="00CA0E49"/>
    <w:rsid w:val="00CA0EAC"/>
    <w:rsid w:val="00CA0F87"/>
    <w:rsid w:val="00CA0F99"/>
    <w:rsid w:val="00CA0FB9"/>
    <w:rsid w:val="00CA127D"/>
    <w:rsid w:val="00CA14B4"/>
    <w:rsid w:val="00CA1658"/>
    <w:rsid w:val="00CA1A43"/>
    <w:rsid w:val="00CA1C91"/>
    <w:rsid w:val="00CA22DE"/>
    <w:rsid w:val="00CA257E"/>
    <w:rsid w:val="00CA2ACB"/>
    <w:rsid w:val="00CA2AFF"/>
    <w:rsid w:val="00CA2BA4"/>
    <w:rsid w:val="00CA2BAC"/>
    <w:rsid w:val="00CA3016"/>
    <w:rsid w:val="00CA3551"/>
    <w:rsid w:val="00CA37B6"/>
    <w:rsid w:val="00CA3845"/>
    <w:rsid w:val="00CA384E"/>
    <w:rsid w:val="00CA3AAF"/>
    <w:rsid w:val="00CA3B0E"/>
    <w:rsid w:val="00CA426E"/>
    <w:rsid w:val="00CA4432"/>
    <w:rsid w:val="00CA45A3"/>
    <w:rsid w:val="00CA46B7"/>
    <w:rsid w:val="00CA4D79"/>
    <w:rsid w:val="00CA4D8F"/>
    <w:rsid w:val="00CA4EC7"/>
    <w:rsid w:val="00CA4F17"/>
    <w:rsid w:val="00CA5044"/>
    <w:rsid w:val="00CA506E"/>
    <w:rsid w:val="00CA53B6"/>
    <w:rsid w:val="00CA5470"/>
    <w:rsid w:val="00CA54DC"/>
    <w:rsid w:val="00CA5AA6"/>
    <w:rsid w:val="00CA5B26"/>
    <w:rsid w:val="00CA5FEA"/>
    <w:rsid w:val="00CA613C"/>
    <w:rsid w:val="00CA62BF"/>
    <w:rsid w:val="00CA63F3"/>
    <w:rsid w:val="00CA692B"/>
    <w:rsid w:val="00CA6B2B"/>
    <w:rsid w:val="00CA6F19"/>
    <w:rsid w:val="00CA725D"/>
    <w:rsid w:val="00CA75A7"/>
    <w:rsid w:val="00CA7693"/>
    <w:rsid w:val="00CA7786"/>
    <w:rsid w:val="00CA79AC"/>
    <w:rsid w:val="00CA79BB"/>
    <w:rsid w:val="00CA7B56"/>
    <w:rsid w:val="00CB0064"/>
    <w:rsid w:val="00CB00A1"/>
    <w:rsid w:val="00CB025B"/>
    <w:rsid w:val="00CB0284"/>
    <w:rsid w:val="00CB062F"/>
    <w:rsid w:val="00CB073A"/>
    <w:rsid w:val="00CB07EF"/>
    <w:rsid w:val="00CB0A13"/>
    <w:rsid w:val="00CB0BC4"/>
    <w:rsid w:val="00CB0C30"/>
    <w:rsid w:val="00CB0E47"/>
    <w:rsid w:val="00CB10F5"/>
    <w:rsid w:val="00CB1466"/>
    <w:rsid w:val="00CB1BB1"/>
    <w:rsid w:val="00CB1D09"/>
    <w:rsid w:val="00CB1D76"/>
    <w:rsid w:val="00CB1F4A"/>
    <w:rsid w:val="00CB2330"/>
    <w:rsid w:val="00CB25E2"/>
    <w:rsid w:val="00CB26CB"/>
    <w:rsid w:val="00CB2FC4"/>
    <w:rsid w:val="00CB30B5"/>
    <w:rsid w:val="00CB357A"/>
    <w:rsid w:val="00CB35F0"/>
    <w:rsid w:val="00CB3938"/>
    <w:rsid w:val="00CB39C1"/>
    <w:rsid w:val="00CB3AFF"/>
    <w:rsid w:val="00CB3C56"/>
    <w:rsid w:val="00CB3D60"/>
    <w:rsid w:val="00CB3E67"/>
    <w:rsid w:val="00CB3E9E"/>
    <w:rsid w:val="00CB3EAF"/>
    <w:rsid w:val="00CB3FD9"/>
    <w:rsid w:val="00CB402E"/>
    <w:rsid w:val="00CB4774"/>
    <w:rsid w:val="00CB48D0"/>
    <w:rsid w:val="00CB4E9F"/>
    <w:rsid w:val="00CB513A"/>
    <w:rsid w:val="00CB519F"/>
    <w:rsid w:val="00CB53B0"/>
    <w:rsid w:val="00CB5496"/>
    <w:rsid w:val="00CB5642"/>
    <w:rsid w:val="00CB58D8"/>
    <w:rsid w:val="00CB5CB4"/>
    <w:rsid w:val="00CB603D"/>
    <w:rsid w:val="00CB60B6"/>
    <w:rsid w:val="00CB6874"/>
    <w:rsid w:val="00CB6BB4"/>
    <w:rsid w:val="00CB762E"/>
    <w:rsid w:val="00CB792C"/>
    <w:rsid w:val="00CB796C"/>
    <w:rsid w:val="00CB7AF4"/>
    <w:rsid w:val="00CB7D5D"/>
    <w:rsid w:val="00CB7DA0"/>
    <w:rsid w:val="00CB7DCD"/>
    <w:rsid w:val="00CB7ECF"/>
    <w:rsid w:val="00CC01A7"/>
    <w:rsid w:val="00CC0291"/>
    <w:rsid w:val="00CC03CF"/>
    <w:rsid w:val="00CC0750"/>
    <w:rsid w:val="00CC0D75"/>
    <w:rsid w:val="00CC10E1"/>
    <w:rsid w:val="00CC1B27"/>
    <w:rsid w:val="00CC24BF"/>
    <w:rsid w:val="00CC26B5"/>
    <w:rsid w:val="00CC2A99"/>
    <w:rsid w:val="00CC2B7E"/>
    <w:rsid w:val="00CC2DB3"/>
    <w:rsid w:val="00CC2E36"/>
    <w:rsid w:val="00CC2EC9"/>
    <w:rsid w:val="00CC3062"/>
    <w:rsid w:val="00CC306E"/>
    <w:rsid w:val="00CC3288"/>
    <w:rsid w:val="00CC32D5"/>
    <w:rsid w:val="00CC3594"/>
    <w:rsid w:val="00CC3611"/>
    <w:rsid w:val="00CC390E"/>
    <w:rsid w:val="00CC3AE1"/>
    <w:rsid w:val="00CC3B3F"/>
    <w:rsid w:val="00CC3B7A"/>
    <w:rsid w:val="00CC3D10"/>
    <w:rsid w:val="00CC4164"/>
    <w:rsid w:val="00CC41B8"/>
    <w:rsid w:val="00CC45B2"/>
    <w:rsid w:val="00CC4801"/>
    <w:rsid w:val="00CC4A22"/>
    <w:rsid w:val="00CC4E53"/>
    <w:rsid w:val="00CC50CA"/>
    <w:rsid w:val="00CC5117"/>
    <w:rsid w:val="00CC5251"/>
    <w:rsid w:val="00CC53A5"/>
    <w:rsid w:val="00CC55EA"/>
    <w:rsid w:val="00CC5ED1"/>
    <w:rsid w:val="00CC65B7"/>
    <w:rsid w:val="00CC679F"/>
    <w:rsid w:val="00CC6829"/>
    <w:rsid w:val="00CC68B1"/>
    <w:rsid w:val="00CC6C2D"/>
    <w:rsid w:val="00CC6F71"/>
    <w:rsid w:val="00CC7051"/>
    <w:rsid w:val="00CC717C"/>
    <w:rsid w:val="00CC71B4"/>
    <w:rsid w:val="00CC7530"/>
    <w:rsid w:val="00CC7BBD"/>
    <w:rsid w:val="00CC7D3E"/>
    <w:rsid w:val="00CC7E29"/>
    <w:rsid w:val="00CC7F19"/>
    <w:rsid w:val="00CC7F8D"/>
    <w:rsid w:val="00CD03DC"/>
    <w:rsid w:val="00CD0660"/>
    <w:rsid w:val="00CD087C"/>
    <w:rsid w:val="00CD0DFA"/>
    <w:rsid w:val="00CD0EE3"/>
    <w:rsid w:val="00CD1457"/>
    <w:rsid w:val="00CD1556"/>
    <w:rsid w:val="00CD174F"/>
    <w:rsid w:val="00CD1759"/>
    <w:rsid w:val="00CD1BBC"/>
    <w:rsid w:val="00CD1C64"/>
    <w:rsid w:val="00CD1E7F"/>
    <w:rsid w:val="00CD1F3C"/>
    <w:rsid w:val="00CD203C"/>
    <w:rsid w:val="00CD210D"/>
    <w:rsid w:val="00CD21A2"/>
    <w:rsid w:val="00CD28D6"/>
    <w:rsid w:val="00CD2CE7"/>
    <w:rsid w:val="00CD2EC5"/>
    <w:rsid w:val="00CD2ECD"/>
    <w:rsid w:val="00CD2FCF"/>
    <w:rsid w:val="00CD3005"/>
    <w:rsid w:val="00CD31D3"/>
    <w:rsid w:val="00CD352E"/>
    <w:rsid w:val="00CD3749"/>
    <w:rsid w:val="00CD3D23"/>
    <w:rsid w:val="00CD3E1A"/>
    <w:rsid w:val="00CD4360"/>
    <w:rsid w:val="00CD444F"/>
    <w:rsid w:val="00CD49D9"/>
    <w:rsid w:val="00CD4C5B"/>
    <w:rsid w:val="00CD4CFD"/>
    <w:rsid w:val="00CD4F2D"/>
    <w:rsid w:val="00CD4F46"/>
    <w:rsid w:val="00CD51DB"/>
    <w:rsid w:val="00CD526B"/>
    <w:rsid w:val="00CD52F3"/>
    <w:rsid w:val="00CD52F6"/>
    <w:rsid w:val="00CD5497"/>
    <w:rsid w:val="00CD54D8"/>
    <w:rsid w:val="00CD55F0"/>
    <w:rsid w:val="00CD573B"/>
    <w:rsid w:val="00CD57FF"/>
    <w:rsid w:val="00CD5A2E"/>
    <w:rsid w:val="00CD5CA7"/>
    <w:rsid w:val="00CD60D2"/>
    <w:rsid w:val="00CD626E"/>
    <w:rsid w:val="00CD6297"/>
    <w:rsid w:val="00CD658A"/>
    <w:rsid w:val="00CD6763"/>
    <w:rsid w:val="00CD6766"/>
    <w:rsid w:val="00CD678E"/>
    <w:rsid w:val="00CD67E0"/>
    <w:rsid w:val="00CD69E1"/>
    <w:rsid w:val="00CD6A9A"/>
    <w:rsid w:val="00CD7002"/>
    <w:rsid w:val="00CD7003"/>
    <w:rsid w:val="00CD700D"/>
    <w:rsid w:val="00CD7479"/>
    <w:rsid w:val="00CD76E5"/>
    <w:rsid w:val="00CD772B"/>
    <w:rsid w:val="00CD77AE"/>
    <w:rsid w:val="00CD7C21"/>
    <w:rsid w:val="00CD7C73"/>
    <w:rsid w:val="00CD7DC3"/>
    <w:rsid w:val="00CD7DFB"/>
    <w:rsid w:val="00CD7F1F"/>
    <w:rsid w:val="00CE005B"/>
    <w:rsid w:val="00CE04C7"/>
    <w:rsid w:val="00CE054B"/>
    <w:rsid w:val="00CE0588"/>
    <w:rsid w:val="00CE0620"/>
    <w:rsid w:val="00CE09EE"/>
    <w:rsid w:val="00CE0B4A"/>
    <w:rsid w:val="00CE12B2"/>
    <w:rsid w:val="00CE149D"/>
    <w:rsid w:val="00CE1888"/>
    <w:rsid w:val="00CE18F0"/>
    <w:rsid w:val="00CE1952"/>
    <w:rsid w:val="00CE19B1"/>
    <w:rsid w:val="00CE1BD0"/>
    <w:rsid w:val="00CE1C64"/>
    <w:rsid w:val="00CE1CE1"/>
    <w:rsid w:val="00CE1D33"/>
    <w:rsid w:val="00CE1DE3"/>
    <w:rsid w:val="00CE1DFA"/>
    <w:rsid w:val="00CE1FA5"/>
    <w:rsid w:val="00CE21F5"/>
    <w:rsid w:val="00CE2835"/>
    <w:rsid w:val="00CE28E0"/>
    <w:rsid w:val="00CE28F6"/>
    <w:rsid w:val="00CE29AE"/>
    <w:rsid w:val="00CE2A5C"/>
    <w:rsid w:val="00CE2C01"/>
    <w:rsid w:val="00CE2CA9"/>
    <w:rsid w:val="00CE2CB7"/>
    <w:rsid w:val="00CE2D4F"/>
    <w:rsid w:val="00CE2F83"/>
    <w:rsid w:val="00CE34C1"/>
    <w:rsid w:val="00CE36F6"/>
    <w:rsid w:val="00CE3948"/>
    <w:rsid w:val="00CE3D4F"/>
    <w:rsid w:val="00CE3E35"/>
    <w:rsid w:val="00CE4152"/>
    <w:rsid w:val="00CE4628"/>
    <w:rsid w:val="00CE485D"/>
    <w:rsid w:val="00CE4BDA"/>
    <w:rsid w:val="00CE4D39"/>
    <w:rsid w:val="00CE4FCB"/>
    <w:rsid w:val="00CE515D"/>
    <w:rsid w:val="00CE541E"/>
    <w:rsid w:val="00CE54BE"/>
    <w:rsid w:val="00CE5729"/>
    <w:rsid w:val="00CE58EC"/>
    <w:rsid w:val="00CE61B2"/>
    <w:rsid w:val="00CE63E3"/>
    <w:rsid w:val="00CE64F5"/>
    <w:rsid w:val="00CE6611"/>
    <w:rsid w:val="00CE6685"/>
    <w:rsid w:val="00CE6D53"/>
    <w:rsid w:val="00CE6D7A"/>
    <w:rsid w:val="00CE6DE9"/>
    <w:rsid w:val="00CE6F3A"/>
    <w:rsid w:val="00CE70CF"/>
    <w:rsid w:val="00CE7466"/>
    <w:rsid w:val="00CE771D"/>
    <w:rsid w:val="00CE7757"/>
    <w:rsid w:val="00CE777E"/>
    <w:rsid w:val="00CE789B"/>
    <w:rsid w:val="00CE791B"/>
    <w:rsid w:val="00CE7982"/>
    <w:rsid w:val="00CF0212"/>
    <w:rsid w:val="00CF0523"/>
    <w:rsid w:val="00CF06BD"/>
    <w:rsid w:val="00CF0BBC"/>
    <w:rsid w:val="00CF0CE9"/>
    <w:rsid w:val="00CF0DFA"/>
    <w:rsid w:val="00CF1437"/>
    <w:rsid w:val="00CF1506"/>
    <w:rsid w:val="00CF1B1A"/>
    <w:rsid w:val="00CF1B67"/>
    <w:rsid w:val="00CF1E72"/>
    <w:rsid w:val="00CF226B"/>
    <w:rsid w:val="00CF230F"/>
    <w:rsid w:val="00CF26A5"/>
    <w:rsid w:val="00CF272E"/>
    <w:rsid w:val="00CF2CCC"/>
    <w:rsid w:val="00CF30C6"/>
    <w:rsid w:val="00CF317B"/>
    <w:rsid w:val="00CF328D"/>
    <w:rsid w:val="00CF345C"/>
    <w:rsid w:val="00CF34C0"/>
    <w:rsid w:val="00CF355B"/>
    <w:rsid w:val="00CF3E7B"/>
    <w:rsid w:val="00CF400E"/>
    <w:rsid w:val="00CF4114"/>
    <w:rsid w:val="00CF41EB"/>
    <w:rsid w:val="00CF43FF"/>
    <w:rsid w:val="00CF4758"/>
    <w:rsid w:val="00CF47CC"/>
    <w:rsid w:val="00CF4874"/>
    <w:rsid w:val="00CF48CF"/>
    <w:rsid w:val="00CF4FC2"/>
    <w:rsid w:val="00CF5361"/>
    <w:rsid w:val="00CF5719"/>
    <w:rsid w:val="00CF5BCE"/>
    <w:rsid w:val="00CF622B"/>
    <w:rsid w:val="00CF653F"/>
    <w:rsid w:val="00CF6579"/>
    <w:rsid w:val="00CF65B5"/>
    <w:rsid w:val="00CF6AE2"/>
    <w:rsid w:val="00CF6B31"/>
    <w:rsid w:val="00CF6DB8"/>
    <w:rsid w:val="00CF702F"/>
    <w:rsid w:val="00CF7234"/>
    <w:rsid w:val="00CF7265"/>
    <w:rsid w:val="00CF7846"/>
    <w:rsid w:val="00CF79C7"/>
    <w:rsid w:val="00CF7A47"/>
    <w:rsid w:val="00CF7B1E"/>
    <w:rsid w:val="00CF7D66"/>
    <w:rsid w:val="00CF7E8D"/>
    <w:rsid w:val="00CF7E9A"/>
    <w:rsid w:val="00CF7FB2"/>
    <w:rsid w:val="00D0013F"/>
    <w:rsid w:val="00D0014B"/>
    <w:rsid w:val="00D003F8"/>
    <w:rsid w:val="00D00415"/>
    <w:rsid w:val="00D0069D"/>
    <w:rsid w:val="00D007CD"/>
    <w:rsid w:val="00D007DE"/>
    <w:rsid w:val="00D0098C"/>
    <w:rsid w:val="00D00A8C"/>
    <w:rsid w:val="00D00BAB"/>
    <w:rsid w:val="00D00C65"/>
    <w:rsid w:val="00D00EBC"/>
    <w:rsid w:val="00D018D0"/>
    <w:rsid w:val="00D01AB4"/>
    <w:rsid w:val="00D01C8D"/>
    <w:rsid w:val="00D01E1A"/>
    <w:rsid w:val="00D01E4F"/>
    <w:rsid w:val="00D01E83"/>
    <w:rsid w:val="00D0209D"/>
    <w:rsid w:val="00D020F4"/>
    <w:rsid w:val="00D023B3"/>
    <w:rsid w:val="00D02A76"/>
    <w:rsid w:val="00D02CE5"/>
    <w:rsid w:val="00D02EBE"/>
    <w:rsid w:val="00D0334E"/>
    <w:rsid w:val="00D0335D"/>
    <w:rsid w:val="00D03574"/>
    <w:rsid w:val="00D0365D"/>
    <w:rsid w:val="00D03789"/>
    <w:rsid w:val="00D039D3"/>
    <w:rsid w:val="00D039F6"/>
    <w:rsid w:val="00D03F36"/>
    <w:rsid w:val="00D03FD3"/>
    <w:rsid w:val="00D042B4"/>
    <w:rsid w:val="00D04881"/>
    <w:rsid w:val="00D04983"/>
    <w:rsid w:val="00D04A29"/>
    <w:rsid w:val="00D04ECD"/>
    <w:rsid w:val="00D04F11"/>
    <w:rsid w:val="00D05359"/>
    <w:rsid w:val="00D05613"/>
    <w:rsid w:val="00D059CD"/>
    <w:rsid w:val="00D05D84"/>
    <w:rsid w:val="00D05DDA"/>
    <w:rsid w:val="00D05F98"/>
    <w:rsid w:val="00D064A6"/>
    <w:rsid w:val="00D06780"/>
    <w:rsid w:val="00D0691A"/>
    <w:rsid w:val="00D06958"/>
    <w:rsid w:val="00D06A9A"/>
    <w:rsid w:val="00D06F32"/>
    <w:rsid w:val="00D07342"/>
    <w:rsid w:val="00D077F4"/>
    <w:rsid w:val="00D07AAB"/>
    <w:rsid w:val="00D07BF8"/>
    <w:rsid w:val="00D07E75"/>
    <w:rsid w:val="00D1024C"/>
    <w:rsid w:val="00D1042B"/>
    <w:rsid w:val="00D10505"/>
    <w:rsid w:val="00D1052F"/>
    <w:rsid w:val="00D1061B"/>
    <w:rsid w:val="00D1065A"/>
    <w:rsid w:val="00D106B3"/>
    <w:rsid w:val="00D10945"/>
    <w:rsid w:val="00D11176"/>
    <w:rsid w:val="00D11275"/>
    <w:rsid w:val="00D11410"/>
    <w:rsid w:val="00D116A3"/>
    <w:rsid w:val="00D116B4"/>
    <w:rsid w:val="00D116B6"/>
    <w:rsid w:val="00D117EA"/>
    <w:rsid w:val="00D11881"/>
    <w:rsid w:val="00D11ACD"/>
    <w:rsid w:val="00D11D21"/>
    <w:rsid w:val="00D11F44"/>
    <w:rsid w:val="00D1207B"/>
    <w:rsid w:val="00D12231"/>
    <w:rsid w:val="00D12319"/>
    <w:rsid w:val="00D12681"/>
    <w:rsid w:val="00D12685"/>
    <w:rsid w:val="00D12706"/>
    <w:rsid w:val="00D12A97"/>
    <w:rsid w:val="00D12D18"/>
    <w:rsid w:val="00D12D87"/>
    <w:rsid w:val="00D12D97"/>
    <w:rsid w:val="00D12F92"/>
    <w:rsid w:val="00D1301F"/>
    <w:rsid w:val="00D13191"/>
    <w:rsid w:val="00D13252"/>
    <w:rsid w:val="00D13332"/>
    <w:rsid w:val="00D13358"/>
    <w:rsid w:val="00D1335D"/>
    <w:rsid w:val="00D133CC"/>
    <w:rsid w:val="00D133F7"/>
    <w:rsid w:val="00D13659"/>
    <w:rsid w:val="00D13687"/>
    <w:rsid w:val="00D137F5"/>
    <w:rsid w:val="00D1393A"/>
    <w:rsid w:val="00D13BA0"/>
    <w:rsid w:val="00D13BEF"/>
    <w:rsid w:val="00D13CAD"/>
    <w:rsid w:val="00D13FDD"/>
    <w:rsid w:val="00D147E4"/>
    <w:rsid w:val="00D14814"/>
    <w:rsid w:val="00D14B9A"/>
    <w:rsid w:val="00D14D06"/>
    <w:rsid w:val="00D14D1E"/>
    <w:rsid w:val="00D14FD3"/>
    <w:rsid w:val="00D14FF8"/>
    <w:rsid w:val="00D15043"/>
    <w:rsid w:val="00D156D1"/>
    <w:rsid w:val="00D15D01"/>
    <w:rsid w:val="00D15DEE"/>
    <w:rsid w:val="00D15F41"/>
    <w:rsid w:val="00D160CC"/>
    <w:rsid w:val="00D1619C"/>
    <w:rsid w:val="00D16448"/>
    <w:rsid w:val="00D169AB"/>
    <w:rsid w:val="00D16A4C"/>
    <w:rsid w:val="00D16BAC"/>
    <w:rsid w:val="00D16D92"/>
    <w:rsid w:val="00D16D9A"/>
    <w:rsid w:val="00D16F29"/>
    <w:rsid w:val="00D16FAB"/>
    <w:rsid w:val="00D16FBE"/>
    <w:rsid w:val="00D16FC9"/>
    <w:rsid w:val="00D17068"/>
    <w:rsid w:val="00D17264"/>
    <w:rsid w:val="00D17315"/>
    <w:rsid w:val="00D17395"/>
    <w:rsid w:val="00D17473"/>
    <w:rsid w:val="00D17599"/>
    <w:rsid w:val="00D176D0"/>
    <w:rsid w:val="00D17776"/>
    <w:rsid w:val="00D17988"/>
    <w:rsid w:val="00D17B98"/>
    <w:rsid w:val="00D17C50"/>
    <w:rsid w:val="00D17E6F"/>
    <w:rsid w:val="00D201BB"/>
    <w:rsid w:val="00D20BEE"/>
    <w:rsid w:val="00D210FB"/>
    <w:rsid w:val="00D21164"/>
    <w:rsid w:val="00D21167"/>
    <w:rsid w:val="00D21256"/>
    <w:rsid w:val="00D2182A"/>
    <w:rsid w:val="00D21864"/>
    <w:rsid w:val="00D21BD3"/>
    <w:rsid w:val="00D21C3E"/>
    <w:rsid w:val="00D21CB4"/>
    <w:rsid w:val="00D21D91"/>
    <w:rsid w:val="00D21D9D"/>
    <w:rsid w:val="00D21DCD"/>
    <w:rsid w:val="00D21ECB"/>
    <w:rsid w:val="00D224A2"/>
    <w:rsid w:val="00D225AB"/>
    <w:rsid w:val="00D2297B"/>
    <w:rsid w:val="00D23058"/>
    <w:rsid w:val="00D2365F"/>
    <w:rsid w:val="00D23C00"/>
    <w:rsid w:val="00D23C22"/>
    <w:rsid w:val="00D23DC1"/>
    <w:rsid w:val="00D23F26"/>
    <w:rsid w:val="00D24306"/>
    <w:rsid w:val="00D2487E"/>
    <w:rsid w:val="00D24ADE"/>
    <w:rsid w:val="00D24FAD"/>
    <w:rsid w:val="00D25258"/>
    <w:rsid w:val="00D2547F"/>
    <w:rsid w:val="00D255A9"/>
    <w:rsid w:val="00D258DE"/>
    <w:rsid w:val="00D25BFE"/>
    <w:rsid w:val="00D26148"/>
    <w:rsid w:val="00D263CD"/>
    <w:rsid w:val="00D2654D"/>
    <w:rsid w:val="00D26601"/>
    <w:rsid w:val="00D26630"/>
    <w:rsid w:val="00D26736"/>
    <w:rsid w:val="00D269E8"/>
    <w:rsid w:val="00D26B8D"/>
    <w:rsid w:val="00D270CD"/>
    <w:rsid w:val="00D2715B"/>
    <w:rsid w:val="00D27202"/>
    <w:rsid w:val="00D2759A"/>
    <w:rsid w:val="00D2771F"/>
    <w:rsid w:val="00D27876"/>
    <w:rsid w:val="00D27884"/>
    <w:rsid w:val="00D278F4"/>
    <w:rsid w:val="00D27A06"/>
    <w:rsid w:val="00D27A72"/>
    <w:rsid w:val="00D27B00"/>
    <w:rsid w:val="00D27E29"/>
    <w:rsid w:val="00D30330"/>
    <w:rsid w:val="00D30375"/>
    <w:rsid w:val="00D30642"/>
    <w:rsid w:val="00D306F5"/>
    <w:rsid w:val="00D30FBB"/>
    <w:rsid w:val="00D31211"/>
    <w:rsid w:val="00D31255"/>
    <w:rsid w:val="00D31D79"/>
    <w:rsid w:val="00D31ECF"/>
    <w:rsid w:val="00D32254"/>
    <w:rsid w:val="00D322DA"/>
    <w:rsid w:val="00D3277C"/>
    <w:rsid w:val="00D3282A"/>
    <w:rsid w:val="00D32C69"/>
    <w:rsid w:val="00D32C99"/>
    <w:rsid w:val="00D32F88"/>
    <w:rsid w:val="00D3313A"/>
    <w:rsid w:val="00D3343E"/>
    <w:rsid w:val="00D336DB"/>
    <w:rsid w:val="00D33BAF"/>
    <w:rsid w:val="00D340C6"/>
    <w:rsid w:val="00D345A1"/>
    <w:rsid w:val="00D346E3"/>
    <w:rsid w:val="00D34908"/>
    <w:rsid w:val="00D34FA6"/>
    <w:rsid w:val="00D35086"/>
    <w:rsid w:val="00D351D4"/>
    <w:rsid w:val="00D355EA"/>
    <w:rsid w:val="00D35712"/>
    <w:rsid w:val="00D357D6"/>
    <w:rsid w:val="00D35888"/>
    <w:rsid w:val="00D35F3E"/>
    <w:rsid w:val="00D35F8C"/>
    <w:rsid w:val="00D36218"/>
    <w:rsid w:val="00D362AC"/>
    <w:rsid w:val="00D36345"/>
    <w:rsid w:val="00D3684D"/>
    <w:rsid w:val="00D368D0"/>
    <w:rsid w:val="00D36DEF"/>
    <w:rsid w:val="00D36EA7"/>
    <w:rsid w:val="00D37AB4"/>
    <w:rsid w:val="00D401D6"/>
    <w:rsid w:val="00D403ED"/>
    <w:rsid w:val="00D404A9"/>
    <w:rsid w:val="00D404ED"/>
    <w:rsid w:val="00D40707"/>
    <w:rsid w:val="00D4071E"/>
    <w:rsid w:val="00D40917"/>
    <w:rsid w:val="00D40B0A"/>
    <w:rsid w:val="00D40C7B"/>
    <w:rsid w:val="00D40C7C"/>
    <w:rsid w:val="00D414EE"/>
    <w:rsid w:val="00D4181C"/>
    <w:rsid w:val="00D41A64"/>
    <w:rsid w:val="00D41D3C"/>
    <w:rsid w:val="00D41F29"/>
    <w:rsid w:val="00D42021"/>
    <w:rsid w:val="00D4226B"/>
    <w:rsid w:val="00D4238F"/>
    <w:rsid w:val="00D42818"/>
    <w:rsid w:val="00D4286D"/>
    <w:rsid w:val="00D42C38"/>
    <w:rsid w:val="00D4302E"/>
    <w:rsid w:val="00D432D6"/>
    <w:rsid w:val="00D436FE"/>
    <w:rsid w:val="00D438BB"/>
    <w:rsid w:val="00D438DF"/>
    <w:rsid w:val="00D43F58"/>
    <w:rsid w:val="00D445E2"/>
    <w:rsid w:val="00D44981"/>
    <w:rsid w:val="00D44AE7"/>
    <w:rsid w:val="00D454B4"/>
    <w:rsid w:val="00D4556C"/>
    <w:rsid w:val="00D458BE"/>
    <w:rsid w:val="00D458DD"/>
    <w:rsid w:val="00D45901"/>
    <w:rsid w:val="00D459AB"/>
    <w:rsid w:val="00D46398"/>
    <w:rsid w:val="00D465C4"/>
    <w:rsid w:val="00D467D3"/>
    <w:rsid w:val="00D4686C"/>
    <w:rsid w:val="00D4688A"/>
    <w:rsid w:val="00D46BF4"/>
    <w:rsid w:val="00D46D0B"/>
    <w:rsid w:val="00D46D9C"/>
    <w:rsid w:val="00D46DE8"/>
    <w:rsid w:val="00D46E43"/>
    <w:rsid w:val="00D46EA6"/>
    <w:rsid w:val="00D46EAB"/>
    <w:rsid w:val="00D472BA"/>
    <w:rsid w:val="00D47738"/>
    <w:rsid w:val="00D478ED"/>
    <w:rsid w:val="00D47A89"/>
    <w:rsid w:val="00D500BC"/>
    <w:rsid w:val="00D5012C"/>
    <w:rsid w:val="00D503D5"/>
    <w:rsid w:val="00D504CD"/>
    <w:rsid w:val="00D5081F"/>
    <w:rsid w:val="00D509F6"/>
    <w:rsid w:val="00D50E4A"/>
    <w:rsid w:val="00D5109F"/>
    <w:rsid w:val="00D51636"/>
    <w:rsid w:val="00D51E03"/>
    <w:rsid w:val="00D52072"/>
    <w:rsid w:val="00D52310"/>
    <w:rsid w:val="00D5239C"/>
    <w:rsid w:val="00D52498"/>
    <w:rsid w:val="00D5285D"/>
    <w:rsid w:val="00D52F8B"/>
    <w:rsid w:val="00D53018"/>
    <w:rsid w:val="00D531E5"/>
    <w:rsid w:val="00D53BEC"/>
    <w:rsid w:val="00D53D24"/>
    <w:rsid w:val="00D545EE"/>
    <w:rsid w:val="00D5496B"/>
    <w:rsid w:val="00D54A85"/>
    <w:rsid w:val="00D54DA7"/>
    <w:rsid w:val="00D55106"/>
    <w:rsid w:val="00D55157"/>
    <w:rsid w:val="00D55441"/>
    <w:rsid w:val="00D5569E"/>
    <w:rsid w:val="00D558A5"/>
    <w:rsid w:val="00D55974"/>
    <w:rsid w:val="00D55C8A"/>
    <w:rsid w:val="00D5616F"/>
    <w:rsid w:val="00D56200"/>
    <w:rsid w:val="00D5632C"/>
    <w:rsid w:val="00D5642E"/>
    <w:rsid w:val="00D5656B"/>
    <w:rsid w:val="00D5656F"/>
    <w:rsid w:val="00D56701"/>
    <w:rsid w:val="00D56936"/>
    <w:rsid w:val="00D56CA3"/>
    <w:rsid w:val="00D56D11"/>
    <w:rsid w:val="00D56DD2"/>
    <w:rsid w:val="00D56E5E"/>
    <w:rsid w:val="00D56F78"/>
    <w:rsid w:val="00D5728A"/>
    <w:rsid w:val="00D573CE"/>
    <w:rsid w:val="00D57434"/>
    <w:rsid w:val="00D57601"/>
    <w:rsid w:val="00D576BD"/>
    <w:rsid w:val="00D57A17"/>
    <w:rsid w:val="00D57D7C"/>
    <w:rsid w:val="00D60233"/>
    <w:rsid w:val="00D6039E"/>
    <w:rsid w:val="00D60688"/>
    <w:rsid w:val="00D606C0"/>
    <w:rsid w:val="00D6080A"/>
    <w:rsid w:val="00D6080B"/>
    <w:rsid w:val="00D608CD"/>
    <w:rsid w:val="00D60A52"/>
    <w:rsid w:val="00D60F64"/>
    <w:rsid w:val="00D6107F"/>
    <w:rsid w:val="00D61766"/>
    <w:rsid w:val="00D61B2A"/>
    <w:rsid w:val="00D62050"/>
    <w:rsid w:val="00D62150"/>
    <w:rsid w:val="00D62205"/>
    <w:rsid w:val="00D62271"/>
    <w:rsid w:val="00D62676"/>
    <w:rsid w:val="00D62961"/>
    <w:rsid w:val="00D62AFC"/>
    <w:rsid w:val="00D62BDF"/>
    <w:rsid w:val="00D62F44"/>
    <w:rsid w:val="00D632C0"/>
    <w:rsid w:val="00D63434"/>
    <w:rsid w:val="00D6350E"/>
    <w:rsid w:val="00D636DC"/>
    <w:rsid w:val="00D63A88"/>
    <w:rsid w:val="00D63B72"/>
    <w:rsid w:val="00D63BFF"/>
    <w:rsid w:val="00D63E3F"/>
    <w:rsid w:val="00D63E81"/>
    <w:rsid w:val="00D63F06"/>
    <w:rsid w:val="00D63F33"/>
    <w:rsid w:val="00D6408D"/>
    <w:rsid w:val="00D6414B"/>
    <w:rsid w:val="00D641C7"/>
    <w:rsid w:val="00D6440F"/>
    <w:rsid w:val="00D645AE"/>
    <w:rsid w:val="00D6466A"/>
    <w:rsid w:val="00D64778"/>
    <w:rsid w:val="00D64779"/>
    <w:rsid w:val="00D648AC"/>
    <w:rsid w:val="00D648BC"/>
    <w:rsid w:val="00D64D9B"/>
    <w:rsid w:val="00D650BA"/>
    <w:rsid w:val="00D650E3"/>
    <w:rsid w:val="00D65409"/>
    <w:rsid w:val="00D655CE"/>
    <w:rsid w:val="00D65817"/>
    <w:rsid w:val="00D658C9"/>
    <w:rsid w:val="00D65AA1"/>
    <w:rsid w:val="00D65E51"/>
    <w:rsid w:val="00D65EE5"/>
    <w:rsid w:val="00D65F2D"/>
    <w:rsid w:val="00D65F8B"/>
    <w:rsid w:val="00D66009"/>
    <w:rsid w:val="00D6605B"/>
    <w:rsid w:val="00D6611F"/>
    <w:rsid w:val="00D661F9"/>
    <w:rsid w:val="00D66485"/>
    <w:rsid w:val="00D66725"/>
    <w:rsid w:val="00D6673E"/>
    <w:rsid w:val="00D668BD"/>
    <w:rsid w:val="00D66BF1"/>
    <w:rsid w:val="00D66F33"/>
    <w:rsid w:val="00D66FF7"/>
    <w:rsid w:val="00D6740A"/>
    <w:rsid w:val="00D679A8"/>
    <w:rsid w:val="00D67C33"/>
    <w:rsid w:val="00D67ED4"/>
    <w:rsid w:val="00D67FB8"/>
    <w:rsid w:val="00D704DE"/>
    <w:rsid w:val="00D7099F"/>
    <w:rsid w:val="00D70A32"/>
    <w:rsid w:val="00D70B39"/>
    <w:rsid w:val="00D70DBE"/>
    <w:rsid w:val="00D711D7"/>
    <w:rsid w:val="00D71307"/>
    <w:rsid w:val="00D7147B"/>
    <w:rsid w:val="00D71663"/>
    <w:rsid w:val="00D717C1"/>
    <w:rsid w:val="00D71C08"/>
    <w:rsid w:val="00D71D7D"/>
    <w:rsid w:val="00D71F1A"/>
    <w:rsid w:val="00D721B7"/>
    <w:rsid w:val="00D721E5"/>
    <w:rsid w:val="00D72385"/>
    <w:rsid w:val="00D723EF"/>
    <w:rsid w:val="00D72530"/>
    <w:rsid w:val="00D72796"/>
    <w:rsid w:val="00D7296A"/>
    <w:rsid w:val="00D72981"/>
    <w:rsid w:val="00D72A2A"/>
    <w:rsid w:val="00D72D5B"/>
    <w:rsid w:val="00D72E52"/>
    <w:rsid w:val="00D72F43"/>
    <w:rsid w:val="00D730EF"/>
    <w:rsid w:val="00D731C0"/>
    <w:rsid w:val="00D73221"/>
    <w:rsid w:val="00D733C4"/>
    <w:rsid w:val="00D73773"/>
    <w:rsid w:val="00D73801"/>
    <w:rsid w:val="00D73A40"/>
    <w:rsid w:val="00D73D61"/>
    <w:rsid w:val="00D73DDF"/>
    <w:rsid w:val="00D74187"/>
    <w:rsid w:val="00D74464"/>
    <w:rsid w:val="00D74D7D"/>
    <w:rsid w:val="00D7507D"/>
    <w:rsid w:val="00D751BC"/>
    <w:rsid w:val="00D75798"/>
    <w:rsid w:val="00D757CC"/>
    <w:rsid w:val="00D75826"/>
    <w:rsid w:val="00D75955"/>
    <w:rsid w:val="00D759AA"/>
    <w:rsid w:val="00D75A33"/>
    <w:rsid w:val="00D75A35"/>
    <w:rsid w:val="00D75A79"/>
    <w:rsid w:val="00D75AA0"/>
    <w:rsid w:val="00D75BF6"/>
    <w:rsid w:val="00D761F5"/>
    <w:rsid w:val="00D76378"/>
    <w:rsid w:val="00D76391"/>
    <w:rsid w:val="00D7658E"/>
    <w:rsid w:val="00D76762"/>
    <w:rsid w:val="00D767BC"/>
    <w:rsid w:val="00D76C36"/>
    <w:rsid w:val="00D76D15"/>
    <w:rsid w:val="00D76D1F"/>
    <w:rsid w:val="00D76DAD"/>
    <w:rsid w:val="00D7725F"/>
    <w:rsid w:val="00D77A33"/>
    <w:rsid w:val="00D77A6A"/>
    <w:rsid w:val="00D77AA6"/>
    <w:rsid w:val="00D77BC8"/>
    <w:rsid w:val="00D77CE3"/>
    <w:rsid w:val="00D803C3"/>
    <w:rsid w:val="00D80422"/>
    <w:rsid w:val="00D80923"/>
    <w:rsid w:val="00D80FA7"/>
    <w:rsid w:val="00D8107C"/>
    <w:rsid w:val="00D812C6"/>
    <w:rsid w:val="00D8160A"/>
    <w:rsid w:val="00D8168B"/>
    <w:rsid w:val="00D8184D"/>
    <w:rsid w:val="00D81BDC"/>
    <w:rsid w:val="00D81D47"/>
    <w:rsid w:val="00D81FEF"/>
    <w:rsid w:val="00D82040"/>
    <w:rsid w:val="00D82209"/>
    <w:rsid w:val="00D82244"/>
    <w:rsid w:val="00D8252E"/>
    <w:rsid w:val="00D826F4"/>
    <w:rsid w:val="00D82C3D"/>
    <w:rsid w:val="00D82C87"/>
    <w:rsid w:val="00D82D17"/>
    <w:rsid w:val="00D82F43"/>
    <w:rsid w:val="00D82FA2"/>
    <w:rsid w:val="00D831D5"/>
    <w:rsid w:val="00D8327A"/>
    <w:rsid w:val="00D834A0"/>
    <w:rsid w:val="00D8376B"/>
    <w:rsid w:val="00D83922"/>
    <w:rsid w:val="00D839DA"/>
    <w:rsid w:val="00D83AA9"/>
    <w:rsid w:val="00D83ACC"/>
    <w:rsid w:val="00D83CCD"/>
    <w:rsid w:val="00D84012"/>
    <w:rsid w:val="00D84275"/>
    <w:rsid w:val="00D8434F"/>
    <w:rsid w:val="00D843D1"/>
    <w:rsid w:val="00D844EB"/>
    <w:rsid w:val="00D84513"/>
    <w:rsid w:val="00D847EA"/>
    <w:rsid w:val="00D84A69"/>
    <w:rsid w:val="00D84D8C"/>
    <w:rsid w:val="00D84EBD"/>
    <w:rsid w:val="00D851D0"/>
    <w:rsid w:val="00D85212"/>
    <w:rsid w:val="00D8540F"/>
    <w:rsid w:val="00D8547F"/>
    <w:rsid w:val="00D854FE"/>
    <w:rsid w:val="00D859F5"/>
    <w:rsid w:val="00D85AAD"/>
    <w:rsid w:val="00D85ED1"/>
    <w:rsid w:val="00D86284"/>
    <w:rsid w:val="00D8644C"/>
    <w:rsid w:val="00D865D4"/>
    <w:rsid w:val="00D86A4C"/>
    <w:rsid w:val="00D86B7D"/>
    <w:rsid w:val="00D86C5E"/>
    <w:rsid w:val="00D86D1B"/>
    <w:rsid w:val="00D86F77"/>
    <w:rsid w:val="00D87035"/>
    <w:rsid w:val="00D8704C"/>
    <w:rsid w:val="00D87233"/>
    <w:rsid w:val="00D872F7"/>
    <w:rsid w:val="00D876E3"/>
    <w:rsid w:val="00D87B97"/>
    <w:rsid w:val="00D904AC"/>
    <w:rsid w:val="00D904B9"/>
    <w:rsid w:val="00D90585"/>
    <w:rsid w:val="00D9076E"/>
    <w:rsid w:val="00D908E7"/>
    <w:rsid w:val="00D90A1D"/>
    <w:rsid w:val="00D90A28"/>
    <w:rsid w:val="00D90A32"/>
    <w:rsid w:val="00D90AB0"/>
    <w:rsid w:val="00D90D58"/>
    <w:rsid w:val="00D91222"/>
    <w:rsid w:val="00D916C0"/>
    <w:rsid w:val="00D91739"/>
    <w:rsid w:val="00D917C3"/>
    <w:rsid w:val="00D91CD3"/>
    <w:rsid w:val="00D92013"/>
    <w:rsid w:val="00D92855"/>
    <w:rsid w:val="00D92933"/>
    <w:rsid w:val="00D92B2D"/>
    <w:rsid w:val="00D9304D"/>
    <w:rsid w:val="00D93093"/>
    <w:rsid w:val="00D93185"/>
    <w:rsid w:val="00D93371"/>
    <w:rsid w:val="00D940D9"/>
    <w:rsid w:val="00D94383"/>
    <w:rsid w:val="00D94CD5"/>
    <w:rsid w:val="00D94CED"/>
    <w:rsid w:val="00D951AA"/>
    <w:rsid w:val="00D95374"/>
    <w:rsid w:val="00D95423"/>
    <w:rsid w:val="00D9588D"/>
    <w:rsid w:val="00D95EC4"/>
    <w:rsid w:val="00D96307"/>
    <w:rsid w:val="00D96894"/>
    <w:rsid w:val="00D96944"/>
    <w:rsid w:val="00D96973"/>
    <w:rsid w:val="00D969DF"/>
    <w:rsid w:val="00D96B6A"/>
    <w:rsid w:val="00D96E43"/>
    <w:rsid w:val="00D96F3D"/>
    <w:rsid w:val="00D97046"/>
    <w:rsid w:val="00D97093"/>
    <w:rsid w:val="00D97125"/>
    <w:rsid w:val="00D97207"/>
    <w:rsid w:val="00D97275"/>
    <w:rsid w:val="00D972C0"/>
    <w:rsid w:val="00D975EF"/>
    <w:rsid w:val="00D97662"/>
    <w:rsid w:val="00D97801"/>
    <w:rsid w:val="00D979F6"/>
    <w:rsid w:val="00D97AF1"/>
    <w:rsid w:val="00D97D3D"/>
    <w:rsid w:val="00DA0014"/>
    <w:rsid w:val="00DA00A1"/>
    <w:rsid w:val="00DA00A2"/>
    <w:rsid w:val="00DA014D"/>
    <w:rsid w:val="00DA02C5"/>
    <w:rsid w:val="00DA034F"/>
    <w:rsid w:val="00DA0590"/>
    <w:rsid w:val="00DA07B0"/>
    <w:rsid w:val="00DA089E"/>
    <w:rsid w:val="00DA0BC2"/>
    <w:rsid w:val="00DA12F2"/>
    <w:rsid w:val="00DA135F"/>
    <w:rsid w:val="00DA1419"/>
    <w:rsid w:val="00DA1630"/>
    <w:rsid w:val="00DA17DF"/>
    <w:rsid w:val="00DA17F5"/>
    <w:rsid w:val="00DA18BB"/>
    <w:rsid w:val="00DA18E7"/>
    <w:rsid w:val="00DA1C4C"/>
    <w:rsid w:val="00DA214F"/>
    <w:rsid w:val="00DA2153"/>
    <w:rsid w:val="00DA221A"/>
    <w:rsid w:val="00DA2296"/>
    <w:rsid w:val="00DA2389"/>
    <w:rsid w:val="00DA2503"/>
    <w:rsid w:val="00DA2531"/>
    <w:rsid w:val="00DA26C9"/>
    <w:rsid w:val="00DA28AD"/>
    <w:rsid w:val="00DA2BBA"/>
    <w:rsid w:val="00DA2DD2"/>
    <w:rsid w:val="00DA3351"/>
    <w:rsid w:val="00DA335B"/>
    <w:rsid w:val="00DA356D"/>
    <w:rsid w:val="00DA36DC"/>
    <w:rsid w:val="00DA379A"/>
    <w:rsid w:val="00DA387F"/>
    <w:rsid w:val="00DA38AB"/>
    <w:rsid w:val="00DA3B92"/>
    <w:rsid w:val="00DA3F7D"/>
    <w:rsid w:val="00DA4881"/>
    <w:rsid w:val="00DA496E"/>
    <w:rsid w:val="00DA49C7"/>
    <w:rsid w:val="00DA49DB"/>
    <w:rsid w:val="00DA4B7B"/>
    <w:rsid w:val="00DA4C5B"/>
    <w:rsid w:val="00DA4CC5"/>
    <w:rsid w:val="00DA4F38"/>
    <w:rsid w:val="00DA5103"/>
    <w:rsid w:val="00DA53E8"/>
    <w:rsid w:val="00DA547E"/>
    <w:rsid w:val="00DA54F7"/>
    <w:rsid w:val="00DA586C"/>
    <w:rsid w:val="00DA58BF"/>
    <w:rsid w:val="00DA5A03"/>
    <w:rsid w:val="00DA5B6A"/>
    <w:rsid w:val="00DA5BA9"/>
    <w:rsid w:val="00DA5BF4"/>
    <w:rsid w:val="00DA5DC5"/>
    <w:rsid w:val="00DA5E5A"/>
    <w:rsid w:val="00DA625F"/>
    <w:rsid w:val="00DA6590"/>
    <w:rsid w:val="00DA65B2"/>
    <w:rsid w:val="00DA6656"/>
    <w:rsid w:val="00DA6812"/>
    <w:rsid w:val="00DA6883"/>
    <w:rsid w:val="00DA6B20"/>
    <w:rsid w:val="00DA6BF8"/>
    <w:rsid w:val="00DA6C1C"/>
    <w:rsid w:val="00DA6C3D"/>
    <w:rsid w:val="00DA6D77"/>
    <w:rsid w:val="00DA6E7B"/>
    <w:rsid w:val="00DA6ED2"/>
    <w:rsid w:val="00DA6F2E"/>
    <w:rsid w:val="00DA70BA"/>
    <w:rsid w:val="00DA70D3"/>
    <w:rsid w:val="00DA7190"/>
    <w:rsid w:val="00DA719B"/>
    <w:rsid w:val="00DA743A"/>
    <w:rsid w:val="00DA778C"/>
    <w:rsid w:val="00DA7B25"/>
    <w:rsid w:val="00DA7B5B"/>
    <w:rsid w:val="00DA7CE6"/>
    <w:rsid w:val="00DA7E98"/>
    <w:rsid w:val="00DB04BC"/>
    <w:rsid w:val="00DB085D"/>
    <w:rsid w:val="00DB0A6B"/>
    <w:rsid w:val="00DB14B3"/>
    <w:rsid w:val="00DB15BC"/>
    <w:rsid w:val="00DB1690"/>
    <w:rsid w:val="00DB1708"/>
    <w:rsid w:val="00DB1CA5"/>
    <w:rsid w:val="00DB1F51"/>
    <w:rsid w:val="00DB2523"/>
    <w:rsid w:val="00DB25D9"/>
    <w:rsid w:val="00DB27D6"/>
    <w:rsid w:val="00DB2877"/>
    <w:rsid w:val="00DB29C0"/>
    <w:rsid w:val="00DB2A6F"/>
    <w:rsid w:val="00DB2A80"/>
    <w:rsid w:val="00DB2D24"/>
    <w:rsid w:val="00DB3730"/>
    <w:rsid w:val="00DB37DB"/>
    <w:rsid w:val="00DB3E22"/>
    <w:rsid w:val="00DB4264"/>
    <w:rsid w:val="00DB433B"/>
    <w:rsid w:val="00DB434E"/>
    <w:rsid w:val="00DB442F"/>
    <w:rsid w:val="00DB44DF"/>
    <w:rsid w:val="00DB4758"/>
    <w:rsid w:val="00DB48E8"/>
    <w:rsid w:val="00DB4C31"/>
    <w:rsid w:val="00DB4D28"/>
    <w:rsid w:val="00DB5026"/>
    <w:rsid w:val="00DB5077"/>
    <w:rsid w:val="00DB51AF"/>
    <w:rsid w:val="00DB53FD"/>
    <w:rsid w:val="00DB5B02"/>
    <w:rsid w:val="00DB5B6A"/>
    <w:rsid w:val="00DB5B9E"/>
    <w:rsid w:val="00DB638C"/>
    <w:rsid w:val="00DB6445"/>
    <w:rsid w:val="00DB6452"/>
    <w:rsid w:val="00DB6680"/>
    <w:rsid w:val="00DB669D"/>
    <w:rsid w:val="00DB691B"/>
    <w:rsid w:val="00DB7099"/>
    <w:rsid w:val="00DB73CE"/>
    <w:rsid w:val="00DB73E7"/>
    <w:rsid w:val="00DB76A1"/>
    <w:rsid w:val="00DB7C48"/>
    <w:rsid w:val="00DB7D6B"/>
    <w:rsid w:val="00DB7D75"/>
    <w:rsid w:val="00DB7D9B"/>
    <w:rsid w:val="00DB7DB1"/>
    <w:rsid w:val="00DB7DC1"/>
    <w:rsid w:val="00DB7F19"/>
    <w:rsid w:val="00DC00E1"/>
    <w:rsid w:val="00DC01C2"/>
    <w:rsid w:val="00DC071A"/>
    <w:rsid w:val="00DC0738"/>
    <w:rsid w:val="00DC0744"/>
    <w:rsid w:val="00DC083B"/>
    <w:rsid w:val="00DC0A96"/>
    <w:rsid w:val="00DC0CCD"/>
    <w:rsid w:val="00DC0D42"/>
    <w:rsid w:val="00DC0F1A"/>
    <w:rsid w:val="00DC16EE"/>
    <w:rsid w:val="00DC181F"/>
    <w:rsid w:val="00DC1935"/>
    <w:rsid w:val="00DC1A87"/>
    <w:rsid w:val="00DC1ACE"/>
    <w:rsid w:val="00DC21D6"/>
    <w:rsid w:val="00DC256B"/>
    <w:rsid w:val="00DC263E"/>
    <w:rsid w:val="00DC29ED"/>
    <w:rsid w:val="00DC2CBC"/>
    <w:rsid w:val="00DC2D56"/>
    <w:rsid w:val="00DC2ED7"/>
    <w:rsid w:val="00DC2F06"/>
    <w:rsid w:val="00DC307C"/>
    <w:rsid w:val="00DC326B"/>
    <w:rsid w:val="00DC32DE"/>
    <w:rsid w:val="00DC3410"/>
    <w:rsid w:val="00DC348B"/>
    <w:rsid w:val="00DC3592"/>
    <w:rsid w:val="00DC3BB9"/>
    <w:rsid w:val="00DC3C06"/>
    <w:rsid w:val="00DC402B"/>
    <w:rsid w:val="00DC49ED"/>
    <w:rsid w:val="00DC4C03"/>
    <w:rsid w:val="00DC4D64"/>
    <w:rsid w:val="00DC4D90"/>
    <w:rsid w:val="00DC4DD6"/>
    <w:rsid w:val="00DC5CCD"/>
    <w:rsid w:val="00DC5F80"/>
    <w:rsid w:val="00DC603A"/>
    <w:rsid w:val="00DC6227"/>
    <w:rsid w:val="00DC65D4"/>
    <w:rsid w:val="00DC6ADE"/>
    <w:rsid w:val="00DC6D5D"/>
    <w:rsid w:val="00DC6DD4"/>
    <w:rsid w:val="00DC6E6A"/>
    <w:rsid w:val="00DC6EF5"/>
    <w:rsid w:val="00DC7126"/>
    <w:rsid w:val="00DC71FF"/>
    <w:rsid w:val="00DC7355"/>
    <w:rsid w:val="00DC75CC"/>
    <w:rsid w:val="00DC7751"/>
    <w:rsid w:val="00DD001E"/>
    <w:rsid w:val="00DD0222"/>
    <w:rsid w:val="00DD03D2"/>
    <w:rsid w:val="00DD06B9"/>
    <w:rsid w:val="00DD07F8"/>
    <w:rsid w:val="00DD0A1A"/>
    <w:rsid w:val="00DD0DFD"/>
    <w:rsid w:val="00DD0E90"/>
    <w:rsid w:val="00DD133F"/>
    <w:rsid w:val="00DD13B1"/>
    <w:rsid w:val="00DD15BC"/>
    <w:rsid w:val="00DD15F4"/>
    <w:rsid w:val="00DD1BC3"/>
    <w:rsid w:val="00DD1DF2"/>
    <w:rsid w:val="00DD2386"/>
    <w:rsid w:val="00DD241B"/>
    <w:rsid w:val="00DD24F6"/>
    <w:rsid w:val="00DD25A6"/>
    <w:rsid w:val="00DD26BC"/>
    <w:rsid w:val="00DD273F"/>
    <w:rsid w:val="00DD3567"/>
    <w:rsid w:val="00DD38EE"/>
    <w:rsid w:val="00DD3A9D"/>
    <w:rsid w:val="00DD3C72"/>
    <w:rsid w:val="00DD3E14"/>
    <w:rsid w:val="00DD3E5D"/>
    <w:rsid w:val="00DD40E6"/>
    <w:rsid w:val="00DD4D4E"/>
    <w:rsid w:val="00DD50C7"/>
    <w:rsid w:val="00DD5152"/>
    <w:rsid w:val="00DD5195"/>
    <w:rsid w:val="00DD531D"/>
    <w:rsid w:val="00DD54B5"/>
    <w:rsid w:val="00DD56CE"/>
    <w:rsid w:val="00DD5E15"/>
    <w:rsid w:val="00DD604F"/>
    <w:rsid w:val="00DD62BD"/>
    <w:rsid w:val="00DD636C"/>
    <w:rsid w:val="00DD64A9"/>
    <w:rsid w:val="00DD666B"/>
    <w:rsid w:val="00DD669C"/>
    <w:rsid w:val="00DD6CDF"/>
    <w:rsid w:val="00DD6D43"/>
    <w:rsid w:val="00DD6FAA"/>
    <w:rsid w:val="00DD7230"/>
    <w:rsid w:val="00DD7395"/>
    <w:rsid w:val="00DD7748"/>
    <w:rsid w:val="00DD7813"/>
    <w:rsid w:val="00DD784F"/>
    <w:rsid w:val="00DD7A9D"/>
    <w:rsid w:val="00DD7C67"/>
    <w:rsid w:val="00DD7CFE"/>
    <w:rsid w:val="00DE002A"/>
    <w:rsid w:val="00DE0845"/>
    <w:rsid w:val="00DE08AB"/>
    <w:rsid w:val="00DE094F"/>
    <w:rsid w:val="00DE0FEC"/>
    <w:rsid w:val="00DE1065"/>
    <w:rsid w:val="00DE10D3"/>
    <w:rsid w:val="00DE1180"/>
    <w:rsid w:val="00DE122F"/>
    <w:rsid w:val="00DE12B2"/>
    <w:rsid w:val="00DE13D3"/>
    <w:rsid w:val="00DE15B8"/>
    <w:rsid w:val="00DE1A99"/>
    <w:rsid w:val="00DE1B20"/>
    <w:rsid w:val="00DE2405"/>
    <w:rsid w:val="00DE2409"/>
    <w:rsid w:val="00DE24BB"/>
    <w:rsid w:val="00DE259C"/>
    <w:rsid w:val="00DE28C5"/>
    <w:rsid w:val="00DE2B5E"/>
    <w:rsid w:val="00DE2BB4"/>
    <w:rsid w:val="00DE2C03"/>
    <w:rsid w:val="00DE2CFE"/>
    <w:rsid w:val="00DE31A1"/>
    <w:rsid w:val="00DE338B"/>
    <w:rsid w:val="00DE3989"/>
    <w:rsid w:val="00DE3A67"/>
    <w:rsid w:val="00DE3B28"/>
    <w:rsid w:val="00DE3C91"/>
    <w:rsid w:val="00DE44A1"/>
    <w:rsid w:val="00DE452C"/>
    <w:rsid w:val="00DE4611"/>
    <w:rsid w:val="00DE4C25"/>
    <w:rsid w:val="00DE4E97"/>
    <w:rsid w:val="00DE4EAB"/>
    <w:rsid w:val="00DE50D8"/>
    <w:rsid w:val="00DE51D7"/>
    <w:rsid w:val="00DE574F"/>
    <w:rsid w:val="00DE5D23"/>
    <w:rsid w:val="00DE5E78"/>
    <w:rsid w:val="00DE5EA3"/>
    <w:rsid w:val="00DE5F3C"/>
    <w:rsid w:val="00DE6074"/>
    <w:rsid w:val="00DE6448"/>
    <w:rsid w:val="00DE64FB"/>
    <w:rsid w:val="00DE668F"/>
    <w:rsid w:val="00DE6A27"/>
    <w:rsid w:val="00DE6CA6"/>
    <w:rsid w:val="00DE717B"/>
    <w:rsid w:val="00DE74C1"/>
    <w:rsid w:val="00DE74CE"/>
    <w:rsid w:val="00DE7769"/>
    <w:rsid w:val="00DE78F1"/>
    <w:rsid w:val="00DE79FB"/>
    <w:rsid w:val="00DE7E62"/>
    <w:rsid w:val="00DE7EB0"/>
    <w:rsid w:val="00DE7F49"/>
    <w:rsid w:val="00DF00CC"/>
    <w:rsid w:val="00DF0231"/>
    <w:rsid w:val="00DF07B5"/>
    <w:rsid w:val="00DF07C1"/>
    <w:rsid w:val="00DF0C09"/>
    <w:rsid w:val="00DF0FC1"/>
    <w:rsid w:val="00DF11B7"/>
    <w:rsid w:val="00DF12A6"/>
    <w:rsid w:val="00DF12EE"/>
    <w:rsid w:val="00DF1683"/>
    <w:rsid w:val="00DF16A5"/>
    <w:rsid w:val="00DF1B91"/>
    <w:rsid w:val="00DF1DE2"/>
    <w:rsid w:val="00DF2051"/>
    <w:rsid w:val="00DF2063"/>
    <w:rsid w:val="00DF23FA"/>
    <w:rsid w:val="00DF24B5"/>
    <w:rsid w:val="00DF264E"/>
    <w:rsid w:val="00DF291C"/>
    <w:rsid w:val="00DF2993"/>
    <w:rsid w:val="00DF32FE"/>
    <w:rsid w:val="00DF334A"/>
    <w:rsid w:val="00DF361E"/>
    <w:rsid w:val="00DF3930"/>
    <w:rsid w:val="00DF3C59"/>
    <w:rsid w:val="00DF3D53"/>
    <w:rsid w:val="00DF3D7D"/>
    <w:rsid w:val="00DF3E1E"/>
    <w:rsid w:val="00DF45F3"/>
    <w:rsid w:val="00DF48E7"/>
    <w:rsid w:val="00DF51CA"/>
    <w:rsid w:val="00DF51EC"/>
    <w:rsid w:val="00DF51F8"/>
    <w:rsid w:val="00DF5282"/>
    <w:rsid w:val="00DF528C"/>
    <w:rsid w:val="00DF531B"/>
    <w:rsid w:val="00DF5562"/>
    <w:rsid w:val="00DF5579"/>
    <w:rsid w:val="00DF5683"/>
    <w:rsid w:val="00DF58C0"/>
    <w:rsid w:val="00DF5988"/>
    <w:rsid w:val="00DF5A23"/>
    <w:rsid w:val="00DF5D41"/>
    <w:rsid w:val="00DF5EB9"/>
    <w:rsid w:val="00DF607C"/>
    <w:rsid w:val="00DF6092"/>
    <w:rsid w:val="00DF62CD"/>
    <w:rsid w:val="00DF6707"/>
    <w:rsid w:val="00DF6DC2"/>
    <w:rsid w:val="00DF6EAE"/>
    <w:rsid w:val="00DF6F50"/>
    <w:rsid w:val="00DF70E7"/>
    <w:rsid w:val="00DF72CF"/>
    <w:rsid w:val="00DF7918"/>
    <w:rsid w:val="00DF7D8D"/>
    <w:rsid w:val="00E000FB"/>
    <w:rsid w:val="00E00388"/>
    <w:rsid w:val="00E00448"/>
    <w:rsid w:val="00E0058B"/>
    <w:rsid w:val="00E00698"/>
    <w:rsid w:val="00E008C4"/>
    <w:rsid w:val="00E009F8"/>
    <w:rsid w:val="00E00B15"/>
    <w:rsid w:val="00E00BAA"/>
    <w:rsid w:val="00E01001"/>
    <w:rsid w:val="00E011E0"/>
    <w:rsid w:val="00E01310"/>
    <w:rsid w:val="00E013C0"/>
    <w:rsid w:val="00E017A3"/>
    <w:rsid w:val="00E018BC"/>
    <w:rsid w:val="00E018C6"/>
    <w:rsid w:val="00E01979"/>
    <w:rsid w:val="00E01BC9"/>
    <w:rsid w:val="00E01C90"/>
    <w:rsid w:val="00E01CCD"/>
    <w:rsid w:val="00E01D74"/>
    <w:rsid w:val="00E0245E"/>
    <w:rsid w:val="00E02551"/>
    <w:rsid w:val="00E031FF"/>
    <w:rsid w:val="00E033E4"/>
    <w:rsid w:val="00E034F0"/>
    <w:rsid w:val="00E037F2"/>
    <w:rsid w:val="00E03A11"/>
    <w:rsid w:val="00E03AB4"/>
    <w:rsid w:val="00E03BB0"/>
    <w:rsid w:val="00E03DF8"/>
    <w:rsid w:val="00E03E63"/>
    <w:rsid w:val="00E04081"/>
    <w:rsid w:val="00E04293"/>
    <w:rsid w:val="00E0454C"/>
    <w:rsid w:val="00E046A8"/>
    <w:rsid w:val="00E0483E"/>
    <w:rsid w:val="00E04CC9"/>
    <w:rsid w:val="00E04D1D"/>
    <w:rsid w:val="00E04E32"/>
    <w:rsid w:val="00E053BC"/>
    <w:rsid w:val="00E054FE"/>
    <w:rsid w:val="00E05561"/>
    <w:rsid w:val="00E05852"/>
    <w:rsid w:val="00E0594F"/>
    <w:rsid w:val="00E05A7A"/>
    <w:rsid w:val="00E05C1B"/>
    <w:rsid w:val="00E05C23"/>
    <w:rsid w:val="00E061B3"/>
    <w:rsid w:val="00E065D6"/>
    <w:rsid w:val="00E066F5"/>
    <w:rsid w:val="00E06AB7"/>
    <w:rsid w:val="00E06CAA"/>
    <w:rsid w:val="00E06D84"/>
    <w:rsid w:val="00E06FC3"/>
    <w:rsid w:val="00E07024"/>
    <w:rsid w:val="00E0743A"/>
    <w:rsid w:val="00E07491"/>
    <w:rsid w:val="00E07591"/>
    <w:rsid w:val="00E076B2"/>
    <w:rsid w:val="00E07837"/>
    <w:rsid w:val="00E07B71"/>
    <w:rsid w:val="00E07BE5"/>
    <w:rsid w:val="00E07F67"/>
    <w:rsid w:val="00E10058"/>
    <w:rsid w:val="00E10EB2"/>
    <w:rsid w:val="00E11032"/>
    <w:rsid w:val="00E11135"/>
    <w:rsid w:val="00E1149D"/>
    <w:rsid w:val="00E114BD"/>
    <w:rsid w:val="00E11513"/>
    <w:rsid w:val="00E117B4"/>
    <w:rsid w:val="00E11869"/>
    <w:rsid w:val="00E11BD4"/>
    <w:rsid w:val="00E11DB9"/>
    <w:rsid w:val="00E11E34"/>
    <w:rsid w:val="00E11F57"/>
    <w:rsid w:val="00E125DD"/>
    <w:rsid w:val="00E12843"/>
    <w:rsid w:val="00E12A26"/>
    <w:rsid w:val="00E12ABD"/>
    <w:rsid w:val="00E12CB5"/>
    <w:rsid w:val="00E12D16"/>
    <w:rsid w:val="00E12D97"/>
    <w:rsid w:val="00E12EB5"/>
    <w:rsid w:val="00E12FDA"/>
    <w:rsid w:val="00E1300C"/>
    <w:rsid w:val="00E13458"/>
    <w:rsid w:val="00E13CB9"/>
    <w:rsid w:val="00E13CBA"/>
    <w:rsid w:val="00E141C5"/>
    <w:rsid w:val="00E145FF"/>
    <w:rsid w:val="00E14611"/>
    <w:rsid w:val="00E1472D"/>
    <w:rsid w:val="00E14B51"/>
    <w:rsid w:val="00E14C30"/>
    <w:rsid w:val="00E1568D"/>
    <w:rsid w:val="00E15739"/>
    <w:rsid w:val="00E15BD5"/>
    <w:rsid w:val="00E15BFC"/>
    <w:rsid w:val="00E15E29"/>
    <w:rsid w:val="00E15F58"/>
    <w:rsid w:val="00E1603C"/>
    <w:rsid w:val="00E1611D"/>
    <w:rsid w:val="00E163E4"/>
    <w:rsid w:val="00E16CDA"/>
    <w:rsid w:val="00E16E2D"/>
    <w:rsid w:val="00E16EC7"/>
    <w:rsid w:val="00E16F4B"/>
    <w:rsid w:val="00E1730F"/>
    <w:rsid w:val="00E1734B"/>
    <w:rsid w:val="00E173EB"/>
    <w:rsid w:val="00E175A1"/>
    <w:rsid w:val="00E17B8D"/>
    <w:rsid w:val="00E20247"/>
    <w:rsid w:val="00E203D4"/>
    <w:rsid w:val="00E2086D"/>
    <w:rsid w:val="00E20AAB"/>
    <w:rsid w:val="00E20E7E"/>
    <w:rsid w:val="00E2113A"/>
    <w:rsid w:val="00E2121A"/>
    <w:rsid w:val="00E2137E"/>
    <w:rsid w:val="00E21442"/>
    <w:rsid w:val="00E21483"/>
    <w:rsid w:val="00E218B8"/>
    <w:rsid w:val="00E21A29"/>
    <w:rsid w:val="00E21CB9"/>
    <w:rsid w:val="00E21E50"/>
    <w:rsid w:val="00E21E58"/>
    <w:rsid w:val="00E21F1F"/>
    <w:rsid w:val="00E221C8"/>
    <w:rsid w:val="00E2223B"/>
    <w:rsid w:val="00E22573"/>
    <w:rsid w:val="00E22658"/>
    <w:rsid w:val="00E22706"/>
    <w:rsid w:val="00E22890"/>
    <w:rsid w:val="00E23207"/>
    <w:rsid w:val="00E234BD"/>
    <w:rsid w:val="00E23717"/>
    <w:rsid w:val="00E23735"/>
    <w:rsid w:val="00E23B63"/>
    <w:rsid w:val="00E23D63"/>
    <w:rsid w:val="00E24742"/>
    <w:rsid w:val="00E24955"/>
    <w:rsid w:val="00E24AD5"/>
    <w:rsid w:val="00E24B46"/>
    <w:rsid w:val="00E24C87"/>
    <w:rsid w:val="00E24D35"/>
    <w:rsid w:val="00E24F20"/>
    <w:rsid w:val="00E251B7"/>
    <w:rsid w:val="00E251CF"/>
    <w:rsid w:val="00E2522E"/>
    <w:rsid w:val="00E252C4"/>
    <w:rsid w:val="00E25665"/>
    <w:rsid w:val="00E25706"/>
    <w:rsid w:val="00E2580C"/>
    <w:rsid w:val="00E25A7A"/>
    <w:rsid w:val="00E25AB2"/>
    <w:rsid w:val="00E25E6F"/>
    <w:rsid w:val="00E25F5E"/>
    <w:rsid w:val="00E26007"/>
    <w:rsid w:val="00E26389"/>
    <w:rsid w:val="00E26487"/>
    <w:rsid w:val="00E265D1"/>
    <w:rsid w:val="00E265DD"/>
    <w:rsid w:val="00E26883"/>
    <w:rsid w:val="00E26940"/>
    <w:rsid w:val="00E269A3"/>
    <w:rsid w:val="00E26E86"/>
    <w:rsid w:val="00E26FB2"/>
    <w:rsid w:val="00E273D1"/>
    <w:rsid w:val="00E27502"/>
    <w:rsid w:val="00E2777F"/>
    <w:rsid w:val="00E27A37"/>
    <w:rsid w:val="00E27C95"/>
    <w:rsid w:val="00E301AC"/>
    <w:rsid w:val="00E302CC"/>
    <w:rsid w:val="00E306D4"/>
    <w:rsid w:val="00E30864"/>
    <w:rsid w:val="00E308DA"/>
    <w:rsid w:val="00E30BE7"/>
    <w:rsid w:val="00E30F70"/>
    <w:rsid w:val="00E310D8"/>
    <w:rsid w:val="00E3124C"/>
    <w:rsid w:val="00E314F1"/>
    <w:rsid w:val="00E3161F"/>
    <w:rsid w:val="00E316D3"/>
    <w:rsid w:val="00E316E5"/>
    <w:rsid w:val="00E3171F"/>
    <w:rsid w:val="00E31813"/>
    <w:rsid w:val="00E31907"/>
    <w:rsid w:val="00E31B8D"/>
    <w:rsid w:val="00E31CFF"/>
    <w:rsid w:val="00E3204B"/>
    <w:rsid w:val="00E32162"/>
    <w:rsid w:val="00E326E8"/>
    <w:rsid w:val="00E32974"/>
    <w:rsid w:val="00E32E0C"/>
    <w:rsid w:val="00E33097"/>
    <w:rsid w:val="00E33178"/>
    <w:rsid w:val="00E33236"/>
    <w:rsid w:val="00E33926"/>
    <w:rsid w:val="00E33DC7"/>
    <w:rsid w:val="00E33F7B"/>
    <w:rsid w:val="00E3490B"/>
    <w:rsid w:val="00E34C86"/>
    <w:rsid w:val="00E350B7"/>
    <w:rsid w:val="00E3522A"/>
    <w:rsid w:val="00E3525F"/>
    <w:rsid w:val="00E3579C"/>
    <w:rsid w:val="00E35B59"/>
    <w:rsid w:val="00E36072"/>
    <w:rsid w:val="00E36074"/>
    <w:rsid w:val="00E361BA"/>
    <w:rsid w:val="00E36330"/>
    <w:rsid w:val="00E3638E"/>
    <w:rsid w:val="00E3648A"/>
    <w:rsid w:val="00E364F3"/>
    <w:rsid w:val="00E36500"/>
    <w:rsid w:val="00E36B5F"/>
    <w:rsid w:val="00E36C27"/>
    <w:rsid w:val="00E36D5B"/>
    <w:rsid w:val="00E36FFE"/>
    <w:rsid w:val="00E37162"/>
    <w:rsid w:val="00E37266"/>
    <w:rsid w:val="00E3738D"/>
    <w:rsid w:val="00E37789"/>
    <w:rsid w:val="00E37B06"/>
    <w:rsid w:val="00E37C3F"/>
    <w:rsid w:val="00E402BC"/>
    <w:rsid w:val="00E402CC"/>
    <w:rsid w:val="00E4038E"/>
    <w:rsid w:val="00E4061A"/>
    <w:rsid w:val="00E40691"/>
    <w:rsid w:val="00E40B30"/>
    <w:rsid w:val="00E40BC6"/>
    <w:rsid w:val="00E40FF6"/>
    <w:rsid w:val="00E416BE"/>
    <w:rsid w:val="00E41903"/>
    <w:rsid w:val="00E41924"/>
    <w:rsid w:val="00E41C71"/>
    <w:rsid w:val="00E41CF7"/>
    <w:rsid w:val="00E41EFB"/>
    <w:rsid w:val="00E421C6"/>
    <w:rsid w:val="00E421CC"/>
    <w:rsid w:val="00E4223E"/>
    <w:rsid w:val="00E42398"/>
    <w:rsid w:val="00E423FA"/>
    <w:rsid w:val="00E42402"/>
    <w:rsid w:val="00E428B0"/>
    <w:rsid w:val="00E42B43"/>
    <w:rsid w:val="00E43449"/>
    <w:rsid w:val="00E43535"/>
    <w:rsid w:val="00E43753"/>
    <w:rsid w:val="00E438EE"/>
    <w:rsid w:val="00E4390E"/>
    <w:rsid w:val="00E439B7"/>
    <w:rsid w:val="00E439D1"/>
    <w:rsid w:val="00E43B94"/>
    <w:rsid w:val="00E43B96"/>
    <w:rsid w:val="00E43C4A"/>
    <w:rsid w:val="00E43D84"/>
    <w:rsid w:val="00E440FE"/>
    <w:rsid w:val="00E444E8"/>
    <w:rsid w:val="00E44554"/>
    <w:rsid w:val="00E445CE"/>
    <w:rsid w:val="00E446DD"/>
    <w:rsid w:val="00E4471F"/>
    <w:rsid w:val="00E44741"/>
    <w:rsid w:val="00E4481D"/>
    <w:rsid w:val="00E4495C"/>
    <w:rsid w:val="00E44B27"/>
    <w:rsid w:val="00E44D39"/>
    <w:rsid w:val="00E44D6D"/>
    <w:rsid w:val="00E45502"/>
    <w:rsid w:val="00E45599"/>
    <w:rsid w:val="00E45988"/>
    <w:rsid w:val="00E45B01"/>
    <w:rsid w:val="00E45DB1"/>
    <w:rsid w:val="00E4645B"/>
    <w:rsid w:val="00E46B62"/>
    <w:rsid w:val="00E46DB7"/>
    <w:rsid w:val="00E46EAE"/>
    <w:rsid w:val="00E46F56"/>
    <w:rsid w:val="00E47285"/>
    <w:rsid w:val="00E47332"/>
    <w:rsid w:val="00E473BB"/>
    <w:rsid w:val="00E47732"/>
    <w:rsid w:val="00E479A6"/>
    <w:rsid w:val="00E500AC"/>
    <w:rsid w:val="00E50D7E"/>
    <w:rsid w:val="00E50F5B"/>
    <w:rsid w:val="00E5152F"/>
    <w:rsid w:val="00E51554"/>
    <w:rsid w:val="00E51623"/>
    <w:rsid w:val="00E51A22"/>
    <w:rsid w:val="00E51B94"/>
    <w:rsid w:val="00E51C8A"/>
    <w:rsid w:val="00E52394"/>
    <w:rsid w:val="00E52530"/>
    <w:rsid w:val="00E525E8"/>
    <w:rsid w:val="00E526EC"/>
    <w:rsid w:val="00E52728"/>
    <w:rsid w:val="00E529D7"/>
    <w:rsid w:val="00E52B83"/>
    <w:rsid w:val="00E53314"/>
    <w:rsid w:val="00E5331E"/>
    <w:rsid w:val="00E53567"/>
    <w:rsid w:val="00E5361F"/>
    <w:rsid w:val="00E539F3"/>
    <w:rsid w:val="00E53B9E"/>
    <w:rsid w:val="00E53E05"/>
    <w:rsid w:val="00E53FAD"/>
    <w:rsid w:val="00E540D4"/>
    <w:rsid w:val="00E541B8"/>
    <w:rsid w:val="00E541C4"/>
    <w:rsid w:val="00E54504"/>
    <w:rsid w:val="00E548BB"/>
    <w:rsid w:val="00E548C5"/>
    <w:rsid w:val="00E54A3C"/>
    <w:rsid w:val="00E551C1"/>
    <w:rsid w:val="00E5547D"/>
    <w:rsid w:val="00E5555B"/>
    <w:rsid w:val="00E55BFD"/>
    <w:rsid w:val="00E55C06"/>
    <w:rsid w:val="00E55C40"/>
    <w:rsid w:val="00E55CFF"/>
    <w:rsid w:val="00E55D48"/>
    <w:rsid w:val="00E55EB8"/>
    <w:rsid w:val="00E55EDD"/>
    <w:rsid w:val="00E55F02"/>
    <w:rsid w:val="00E55F0F"/>
    <w:rsid w:val="00E55FA5"/>
    <w:rsid w:val="00E56577"/>
    <w:rsid w:val="00E569A0"/>
    <w:rsid w:val="00E56AD6"/>
    <w:rsid w:val="00E56CC7"/>
    <w:rsid w:val="00E56CEE"/>
    <w:rsid w:val="00E56E21"/>
    <w:rsid w:val="00E570FF"/>
    <w:rsid w:val="00E57140"/>
    <w:rsid w:val="00E573D3"/>
    <w:rsid w:val="00E57410"/>
    <w:rsid w:val="00E576C3"/>
    <w:rsid w:val="00E579A0"/>
    <w:rsid w:val="00E579B4"/>
    <w:rsid w:val="00E57E25"/>
    <w:rsid w:val="00E60217"/>
    <w:rsid w:val="00E603B3"/>
    <w:rsid w:val="00E604E7"/>
    <w:rsid w:val="00E60686"/>
    <w:rsid w:val="00E608DF"/>
    <w:rsid w:val="00E60911"/>
    <w:rsid w:val="00E60CF3"/>
    <w:rsid w:val="00E615E6"/>
    <w:rsid w:val="00E618E9"/>
    <w:rsid w:val="00E61B91"/>
    <w:rsid w:val="00E61BC6"/>
    <w:rsid w:val="00E61BE9"/>
    <w:rsid w:val="00E61C25"/>
    <w:rsid w:val="00E61CE7"/>
    <w:rsid w:val="00E62041"/>
    <w:rsid w:val="00E62113"/>
    <w:rsid w:val="00E62890"/>
    <w:rsid w:val="00E62983"/>
    <w:rsid w:val="00E62B07"/>
    <w:rsid w:val="00E62B9A"/>
    <w:rsid w:val="00E62BE0"/>
    <w:rsid w:val="00E62D77"/>
    <w:rsid w:val="00E62FF1"/>
    <w:rsid w:val="00E632D1"/>
    <w:rsid w:val="00E63311"/>
    <w:rsid w:val="00E635C8"/>
    <w:rsid w:val="00E63C2F"/>
    <w:rsid w:val="00E63C58"/>
    <w:rsid w:val="00E63F71"/>
    <w:rsid w:val="00E64062"/>
    <w:rsid w:val="00E640C8"/>
    <w:rsid w:val="00E641AD"/>
    <w:rsid w:val="00E6434D"/>
    <w:rsid w:val="00E643A7"/>
    <w:rsid w:val="00E64568"/>
    <w:rsid w:val="00E6483F"/>
    <w:rsid w:val="00E64F56"/>
    <w:rsid w:val="00E64FAA"/>
    <w:rsid w:val="00E6524D"/>
    <w:rsid w:val="00E652E5"/>
    <w:rsid w:val="00E653BE"/>
    <w:rsid w:val="00E6573A"/>
    <w:rsid w:val="00E65896"/>
    <w:rsid w:val="00E65962"/>
    <w:rsid w:val="00E659BD"/>
    <w:rsid w:val="00E659E4"/>
    <w:rsid w:val="00E65AAB"/>
    <w:rsid w:val="00E65ADB"/>
    <w:rsid w:val="00E65D7B"/>
    <w:rsid w:val="00E66279"/>
    <w:rsid w:val="00E662C1"/>
    <w:rsid w:val="00E66360"/>
    <w:rsid w:val="00E666A1"/>
    <w:rsid w:val="00E6670F"/>
    <w:rsid w:val="00E6672E"/>
    <w:rsid w:val="00E6689E"/>
    <w:rsid w:val="00E66B30"/>
    <w:rsid w:val="00E66C0A"/>
    <w:rsid w:val="00E672C5"/>
    <w:rsid w:val="00E67405"/>
    <w:rsid w:val="00E67468"/>
    <w:rsid w:val="00E67525"/>
    <w:rsid w:val="00E67568"/>
    <w:rsid w:val="00E675C7"/>
    <w:rsid w:val="00E67F47"/>
    <w:rsid w:val="00E7003A"/>
    <w:rsid w:val="00E702C6"/>
    <w:rsid w:val="00E702CB"/>
    <w:rsid w:val="00E703F7"/>
    <w:rsid w:val="00E70461"/>
    <w:rsid w:val="00E707FB"/>
    <w:rsid w:val="00E708FB"/>
    <w:rsid w:val="00E709A5"/>
    <w:rsid w:val="00E71037"/>
    <w:rsid w:val="00E71189"/>
    <w:rsid w:val="00E711AD"/>
    <w:rsid w:val="00E712D1"/>
    <w:rsid w:val="00E713D4"/>
    <w:rsid w:val="00E71580"/>
    <w:rsid w:val="00E715DB"/>
    <w:rsid w:val="00E716E9"/>
    <w:rsid w:val="00E7199A"/>
    <w:rsid w:val="00E71D64"/>
    <w:rsid w:val="00E71F1B"/>
    <w:rsid w:val="00E71F7C"/>
    <w:rsid w:val="00E72081"/>
    <w:rsid w:val="00E720A3"/>
    <w:rsid w:val="00E722D3"/>
    <w:rsid w:val="00E72A52"/>
    <w:rsid w:val="00E72B07"/>
    <w:rsid w:val="00E72BBB"/>
    <w:rsid w:val="00E72BCD"/>
    <w:rsid w:val="00E72E5C"/>
    <w:rsid w:val="00E72FD3"/>
    <w:rsid w:val="00E735C2"/>
    <w:rsid w:val="00E73840"/>
    <w:rsid w:val="00E7395F"/>
    <w:rsid w:val="00E73B51"/>
    <w:rsid w:val="00E73B86"/>
    <w:rsid w:val="00E73D0C"/>
    <w:rsid w:val="00E73E26"/>
    <w:rsid w:val="00E74038"/>
    <w:rsid w:val="00E7403D"/>
    <w:rsid w:val="00E74096"/>
    <w:rsid w:val="00E740A1"/>
    <w:rsid w:val="00E74134"/>
    <w:rsid w:val="00E74D9E"/>
    <w:rsid w:val="00E75232"/>
    <w:rsid w:val="00E75360"/>
    <w:rsid w:val="00E753CC"/>
    <w:rsid w:val="00E753E2"/>
    <w:rsid w:val="00E75505"/>
    <w:rsid w:val="00E755F8"/>
    <w:rsid w:val="00E7560A"/>
    <w:rsid w:val="00E75624"/>
    <w:rsid w:val="00E7567D"/>
    <w:rsid w:val="00E75726"/>
    <w:rsid w:val="00E75ED6"/>
    <w:rsid w:val="00E762E9"/>
    <w:rsid w:val="00E76B20"/>
    <w:rsid w:val="00E76C20"/>
    <w:rsid w:val="00E76C82"/>
    <w:rsid w:val="00E76E2D"/>
    <w:rsid w:val="00E76F36"/>
    <w:rsid w:val="00E77109"/>
    <w:rsid w:val="00E77140"/>
    <w:rsid w:val="00E77628"/>
    <w:rsid w:val="00E77710"/>
    <w:rsid w:val="00E77712"/>
    <w:rsid w:val="00E8009A"/>
    <w:rsid w:val="00E802A6"/>
    <w:rsid w:val="00E80859"/>
    <w:rsid w:val="00E808B1"/>
    <w:rsid w:val="00E809B4"/>
    <w:rsid w:val="00E809EE"/>
    <w:rsid w:val="00E809F0"/>
    <w:rsid w:val="00E80C6E"/>
    <w:rsid w:val="00E80CB2"/>
    <w:rsid w:val="00E810BA"/>
    <w:rsid w:val="00E81515"/>
    <w:rsid w:val="00E81733"/>
    <w:rsid w:val="00E8199D"/>
    <w:rsid w:val="00E81A17"/>
    <w:rsid w:val="00E81A1B"/>
    <w:rsid w:val="00E81CEB"/>
    <w:rsid w:val="00E81D32"/>
    <w:rsid w:val="00E81E63"/>
    <w:rsid w:val="00E81EC2"/>
    <w:rsid w:val="00E8223E"/>
    <w:rsid w:val="00E826E3"/>
    <w:rsid w:val="00E827A6"/>
    <w:rsid w:val="00E827FB"/>
    <w:rsid w:val="00E82BF3"/>
    <w:rsid w:val="00E82C30"/>
    <w:rsid w:val="00E82D41"/>
    <w:rsid w:val="00E82F36"/>
    <w:rsid w:val="00E82F4E"/>
    <w:rsid w:val="00E834FB"/>
    <w:rsid w:val="00E8368A"/>
    <w:rsid w:val="00E83707"/>
    <w:rsid w:val="00E83713"/>
    <w:rsid w:val="00E83894"/>
    <w:rsid w:val="00E83D01"/>
    <w:rsid w:val="00E84302"/>
    <w:rsid w:val="00E84426"/>
    <w:rsid w:val="00E84542"/>
    <w:rsid w:val="00E8460A"/>
    <w:rsid w:val="00E847BE"/>
    <w:rsid w:val="00E84989"/>
    <w:rsid w:val="00E8498D"/>
    <w:rsid w:val="00E84AD3"/>
    <w:rsid w:val="00E84D7D"/>
    <w:rsid w:val="00E85065"/>
    <w:rsid w:val="00E85080"/>
    <w:rsid w:val="00E85327"/>
    <w:rsid w:val="00E85630"/>
    <w:rsid w:val="00E856CD"/>
    <w:rsid w:val="00E85843"/>
    <w:rsid w:val="00E85879"/>
    <w:rsid w:val="00E8597A"/>
    <w:rsid w:val="00E859DB"/>
    <w:rsid w:val="00E85B25"/>
    <w:rsid w:val="00E85B54"/>
    <w:rsid w:val="00E85B6B"/>
    <w:rsid w:val="00E85C06"/>
    <w:rsid w:val="00E85C38"/>
    <w:rsid w:val="00E85D59"/>
    <w:rsid w:val="00E85E94"/>
    <w:rsid w:val="00E86179"/>
    <w:rsid w:val="00E862AE"/>
    <w:rsid w:val="00E8630D"/>
    <w:rsid w:val="00E86485"/>
    <w:rsid w:val="00E865E2"/>
    <w:rsid w:val="00E866D9"/>
    <w:rsid w:val="00E867AE"/>
    <w:rsid w:val="00E86945"/>
    <w:rsid w:val="00E86DC3"/>
    <w:rsid w:val="00E87556"/>
    <w:rsid w:val="00E87A12"/>
    <w:rsid w:val="00E87A31"/>
    <w:rsid w:val="00E87CB6"/>
    <w:rsid w:val="00E87FB6"/>
    <w:rsid w:val="00E87FCB"/>
    <w:rsid w:val="00E87FD2"/>
    <w:rsid w:val="00E87FE6"/>
    <w:rsid w:val="00E90068"/>
    <w:rsid w:val="00E90661"/>
    <w:rsid w:val="00E906AF"/>
    <w:rsid w:val="00E90805"/>
    <w:rsid w:val="00E90B49"/>
    <w:rsid w:val="00E90EB5"/>
    <w:rsid w:val="00E91654"/>
    <w:rsid w:val="00E918DD"/>
    <w:rsid w:val="00E918FD"/>
    <w:rsid w:val="00E91946"/>
    <w:rsid w:val="00E91B00"/>
    <w:rsid w:val="00E91C8B"/>
    <w:rsid w:val="00E91FFF"/>
    <w:rsid w:val="00E923A9"/>
    <w:rsid w:val="00E92770"/>
    <w:rsid w:val="00E9282A"/>
    <w:rsid w:val="00E92F13"/>
    <w:rsid w:val="00E930E5"/>
    <w:rsid w:val="00E93179"/>
    <w:rsid w:val="00E93236"/>
    <w:rsid w:val="00E93417"/>
    <w:rsid w:val="00E934B6"/>
    <w:rsid w:val="00E9383D"/>
    <w:rsid w:val="00E93917"/>
    <w:rsid w:val="00E93C3C"/>
    <w:rsid w:val="00E93D9A"/>
    <w:rsid w:val="00E93F91"/>
    <w:rsid w:val="00E93FDF"/>
    <w:rsid w:val="00E941B0"/>
    <w:rsid w:val="00E9445D"/>
    <w:rsid w:val="00E94B41"/>
    <w:rsid w:val="00E94CB4"/>
    <w:rsid w:val="00E94D00"/>
    <w:rsid w:val="00E95760"/>
    <w:rsid w:val="00E95B49"/>
    <w:rsid w:val="00E95BB8"/>
    <w:rsid w:val="00E95C1C"/>
    <w:rsid w:val="00E95CF4"/>
    <w:rsid w:val="00E95DE2"/>
    <w:rsid w:val="00E95FCD"/>
    <w:rsid w:val="00E95FD0"/>
    <w:rsid w:val="00E96179"/>
    <w:rsid w:val="00E96382"/>
    <w:rsid w:val="00E966C6"/>
    <w:rsid w:val="00E96783"/>
    <w:rsid w:val="00E96A24"/>
    <w:rsid w:val="00E96DB3"/>
    <w:rsid w:val="00E96DDA"/>
    <w:rsid w:val="00E96FE0"/>
    <w:rsid w:val="00E970EE"/>
    <w:rsid w:val="00E971ED"/>
    <w:rsid w:val="00E97292"/>
    <w:rsid w:val="00E972E6"/>
    <w:rsid w:val="00E978F0"/>
    <w:rsid w:val="00E97AE8"/>
    <w:rsid w:val="00E97B72"/>
    <w:rsid w:val="00E97D17"/>
    <w:rsid w:val="00E97DC9"/>
    <w:rsid w:val="00E97E5C"/>
    <w:rsid w:val="00E97F38"/>
    <w:rsid w:val="00EA02BC"/>
    <w:rsid w:val="00EA032D"/>
    <w:rsid w:val="00EA0697"/>
    <w:rsid w:val="00EA0743"/>
    <w:rsid w:val="00EA0A0D"/>
    <w:rsid w:val="00EA0C38"/>
    <w:rsid w:val="00EA0DCF"/>
    <w:rsid w:val="00EA0EA2"/>
    <w:rsid w:val="00EA10B3"/>
    <w:rsid w:val="00EA10D6"/>
    <w:rsid w:val="00EA11D3"/>
    <w:rsid w:val="00EA13D5"/>
    <w:rsid w:val="00EA14E5"/>
    <w:rsid w:val="00EA1561"/>
    <w:rsid w:val="00EA167C"/>
    <w:rsid w:val="00EA1782"/>
    <w:rsid w:val="00EA1912"/>
    <w:rsid w:val="00EA1EFC"/>
    <w:rsid w:val="00EA2063"/>
    <w:rsid w:val="00EA2081"/>
    <w:rsid w:val="00EA2251"/>
    <w:rsid w:val="00EA230D"/>
    <w:rsid w:val="00EA2382"/>
    <w:rsid w:val="00EA28E2"/>
    <w:rsid w:val="00EA2F5F"/>
    <w:rsid w:val="00EA3596"/>
    <w:rsid w:val="00EA35F7"/>
    <w:rsid w:val="00EA380C"/>
    <w:rsid w:val="00EA3A0D"/>
    <w:rsid w:val="00EA3BEA"/>
    <w:rsid w:val="00EA3C88"/>
    <w:rsid w:val="00EA3D73"/>
    <w:rsid w:val="00EA4064"/>
    <w:rsid w:val="00EA41FE"/>
    <w:rsid w:val="00EA4C32"/>
    <w:rsid w:val="00EA4C9E"/>
    <w:rsid w:val="00EA4CFE"/>
    <w:rsid w:val="00EA4F2A"/>
    <w:rsid w:val="00EA4F85"/>
    <w:rsid w:val="00EA4FCF"/>
    <w:rsid w:val="00EA4FF9"/>
    <w:rsid w:val="00EA53CD"/>
    <w:rsid w:val="00EA5640"/>
    <w:rsid w:val="00EA5B88"/>
    <w:rsid w:val="00EA5CED"/>
    <w:rsid w:val="00EA5F33"/>
    <w:rsid w:val="00EA69EB"/>
    <w:rsid w:val="00EA6CFE"/>
    <w:rsid w:val="00EA6E70"/>
    <w:rsid w:val="00EA7097"/>
    <w:rsid w:val="00EA70BA"/>
    <w:rsid w:val="00EA7321"/>
    <w:rsid w:val="00EA7359"/>
    <w:rsid w:val="00EA758D"/>
    <w:rsid w:val="00EA7668"/>
    <w:rsid w:val="00EA785E"/>
    <w:rsid w:val="00EA7D50"/>
    <w:rsid w:val="00EA7EC6"/>
    <w:rsid w:val="00EB0025"/>
    <w:rsid w:val="00EB012B"/>
    <w:rsid w:val="00EB0170"/>
    <w:rsid w:val="00EB01CB"/>
    <w:rsid w:val="00EB0376"/>
    <w:rsid w:val="00EB080C"/>
    <w:rsid w:val="00EB08CA"/>
    <w:rsid w:val="00EB0BAD"/>
    <w:rsid w:val="00EB0CB5"/>
    <w:rsid w:val="00EB0E42"/>
    <w:rsid w:val="00EB0F99"/>
    <w:rsid w:val="00EB1047"/>
    <w:rsid w:val="00EB109B"/>
    <w:rsid w:val="00EB1233"/>
    <w:rsid w:val="00EB1682"/>
    <w:rsid w:val="00EB1794"/>
    <w:rsid w:val="00EB1A1F"/>
    <w:rsid w:val="00EB2148"/>
    <w:rsid w:val="00EB24FF"/>
    <w:rsid w:val="00EB25E2"/>
    <w:rsid w:val="00EB2739"/>
    <w:rsid w:val="00EB27D8"/>
    <w:rsid w:val="00EB290B"/>
    <w:rsid w:val="00EB2D08"/>
    <w:rsid w:val="00EB2F08"/>
    <w:rsid w:val="00EB3288"/>
    <w:rsid w:val="00EB33A0"/>
    <w:rsid w:val="00EB3415"/>
    <w:rsid w:val="00EB35EC"/>
    <w:rsid w:val="00EB3871"/>
    <w:rsid w:val="00EB3920"/>
    <w:rsid w:val="00EB3A43"/>
    <w:rsid w:val="00EB3AAB"/>
    <w:rsid w:val="00EB3B31"/>
    <w:rsid w:val="00EB41AD"/>
    <w:rsid w:val="00EB41B7"/>
    <w:rsid w:val="00EB41BD"/>
    <w:rsid w:val="00EB4886"/>
    <w:rsid w:val="00EB48A2"/>
    <w:rsid w:val="00EB4DFC"/>
    <w:rsid w:val="00EB4E38"/>
    <w:rsid w:val="00EB4E6B"/>
    <w:rsid w:val="00EB529F"/>
    <w:rsid w:val="00EB534C"/>
    <w:rsid w:val="00EB5552"/>
    <w:rsid w:val="00EB57FF"/>
    <w:rsid w:val="00EB59DC"/>
    <w:rsid w:val="00EB5B4E"/>
    <w:rsid w:val="00EB5F54"/>
    <w:rsid w:val="00EB673E"/>
    <w:rsid w:val="00EB6945"/>
    <w:rsid w:val="00EB6C0D"/>
    <w:rsid w:val="00EB6ED5"/>
    <w:rsid w:val="00EB71DA"/>
    <w:rsid w:val="00EB72D9"/>
    <w:rsid w:val="00EB7619"/>
    <w:rsid w:val="00EB76BD"/>
    <w:rsid w:val="00EB780E"/>
    <w:rsid w:val="00EB790A"/>
    <w:rsid w:val="00EB7A87"/>
    <w:rsid w:val="00EB7AAA"/>
    <w:rsid w:val="00EB7ECB"/>
    <w:rsid w:val="00EC0251"/>
    <w:rsid w:val="00EC0412"/>
    <w:rsid w:val="00EC04F6"/>
    <w:rsid w:val="00EC05A8"/>
    <w:rsid w:val="00EC08B1"/>
    <w:rsid w:val="00EC0A22"/>
    <w:rsid w:val="00EC0D14"/>
    <w:rsid w:val="00EC0EAE"/>
    <w:rsid w:val="00EC0F00"/>
    <w:rsid w:val="00EC0F35"/>
    <w:rsid w:val="00EC0F3E"/>
    <w:rsid w:val="00EC0F9E"/>
    <w:rsid w:val="00EC10D3"/>
    <w:rsid w:val="00EC120E"/>
    <w:rsid w:val="00EC12D7"/>
    <w:rsid w:val="00EC13DC"/>
    <w:rsid w:val="00EC144E"/>
    <w:rsid w:val="00EC14C3"/>
    <w:rsid w:val="00EC1797"/>
    <w:rsid w:val="00EC17AC"/>
    <w:rsid w:val="00EC1B6D"/>
    <w:rsid w:val="00EC1C01"/>
    <w:rsid w:val="00EC1C3B"/>
    <w:rsid w:val="00EC1D2E"/>
    <w:rsid w:val="00EC2068"/>
    <w:rsid w:val="00EC20D3"/>
    <w:rsid w:val="00EC21BF"/>
    <w:rsid w:val="00EC22B1"/>
    <w:rsid w:val="00EC24C6"/>
    <w:rsid w:val="00EC24D8"/>
    <w:rsid w:val="00EC251F"/>
    <w:rsid w:val="00EC254C"/>
    <w:rsid w:val="00EC2748"/>
    <w:rsid w:val="00EC27A3"/>
    <w:rsid w:val="00EC2AF2"/>
    <w:rsid w:val="00EC301D"/>
    <w:rsid w:val="00EC317B"/>
    <w:rsid w:val="00EC33AE"/>
    <w:rsid w:val="00EC34F2"/>
    <w:rsid w:val="00EC357E"/>
    <w:rsid w:val="00EC36E9"/>
    <w:rsid w:val="00EC372C"/>
    <w:rsid w:val="00EC3753"/>
    <w:rsid w:val="00EC375F"/>
    <w:rsid w:val="00EC39FF"/>
    <w:rsid w:val="00EC3D55"/>
    <w:rsid w:val="00EC46E2"/>
    <w:rsid w:val="00EC47E0"/>
    <w:rsid w:val="00EC484C"/>
    <w:rsid w:val="00EC4869"/>
    <w:rsid w:val="00EC4953"/>
    <w:rsid w:val="00EC4CC3"/>
    <w:rsid w:val="00EC54A5"/>
    <w:rsid w:val="00EC5653"/>
    <w:rsid w:val="00EC5683"/>
    <w:rsid w:val="00EC56F8"/>
    <w:rsid w:val="00EC5B58"/>
    <w:rsid w:val="00EC5D3F"/>
    <w:rsid w:val="00EC5D44"/>
    <w:rsid w:val="00EC5FF7"/>
    <w:rsid w:val="00EC619A"/>
    <w:rsid w:val="00EC63DD"/>
    <w:rsid w:val="00EC693A"/>
    <w:rsid w:val="00EC6A78"/>
    <w:rsid w:val="00EC6C78"/>
    <w:rsid w:val="00EC6EA0"/>
    <w:rsid w:val="00EC6EB5"/>
    <w:rsid w:val="00EC737C"/>
    <w:rsid w:val="00EC7A14"/>
    <w:rsid w:val="00EC7D98"/>
    <w:rsid w:val="00EC7DD9"/>
    <w:rsid w:val="00EC7EE7"/>
    <w:rsid w:val="00ED005A"/>
    <w:rsid w:val="00ED009D"/>
    <w:rsid w:val="00ED014F"/>
    <w:rsid w:val="00ED03A6"/>
    <w:rsid w:val="00ED03EA"/>
    <w:rsid w:val="00ED0A1A"/>
    <w:rsid w:val="00ED0CF8"/>
    <w:rsid w:val="00ED0D30"/>
    <w:rsid w:val="00ED0EDD"/>
    <w:rsid w:val="00ED1073"/>
    <w:rsid w:val="00ED122B"/>
    <w:rsid w:val="00ED126B"/>
    <w:rsid w:val="00ED13C6"/>
    <w:rsid w:val="00ED1553"/>
    <w:rsid w:val="00ED15C1"/>
    <w:rsid w:val="00ED1E32"/>
    <w:rsid w:val="00ED1E8E"/>
    <w:rsid w:val="00ED267E"/>
    <w:rsid w:val="00ED2C60"/>
    <w:rsid w:val="00ED2D1F"/>
    <w:rsid w:val="00ED344F"/>
    <w:rsid w:val="00ED3579"/>
    <w:rsid w:val="00ED36EB"/>
    <w:rsid w:val="00ED389F"/>
    <w:rsid w:val="00ED38D8"/>
    <w:rsid w:val="00ED3EAE"/>
    <w:rsid w:val="00ED4407"/>
    <w:rsid w:val="00ED44D4"/>
    <w:rsid w:val="00ED47FB"/>
    <w:rsid w:val="00ED50B2"/>
    <w:rsid w:val="00ED5299"/>
    <w:rsid w:val="00ED542D"/>
    <w:rsid w:val="00ED5769"/>
    <w:rsid w:val="00ED57DC"/>
    <w:rsid w:val="00ED58F9"/>
    <w:rsid w:val="00ED5941"/>
    <w:rsid w:val="00ED6084"/>
    <w:rsid w:val="00ED61A3"/>
    <w:rsid w:val="00ED6BA9"/>
    <w:rsid w:val="00ED7187"/>
    <w:rsid w:val="00ED7578"/>
    <w:rsid w:val="00ED7830"/>
    <w:rsid w:val="00ED7997"/>
    <w:rsid w:val="00ED79C6"/>
    <w:rsid w:val="00ED7A0E"/>
    <w:rsid w:val="00ED7A1C"/>
    <w:rsid w:val="00ED7F5F"/>
    <w:rsid w:val="00EE0147"/>
    <w:rsid w:val="00EE02B0"/>
    <w:rsid w:val="00EE0311"/>
    <w:rsid w:val="00EE07BD"/>
    <w:rsid w:val="00EE091A"/>
    <w:rsid w:val="00EE0B77"/>
    <w:rsid w:val="00EE116D"/>
    <w:rsid w:val="00EE1310"/>
    <w:rsid w:val="00EE1387"/>
    <w:rsid w:val="00EE15C5"/>
    <w:rsid w:val="00EE17A8"/>
    <w:rsid w:val="00EE17FE"/>
    <w:rsid w:val="00EE18CE"/>
    <w:rsid w:val="00EE1BDE"/>
    <w:rsid w:val="00EE1CD4"/>
    <w:rsid w:val="00EE1DC5"/>
    <w:rsid w:val="00EE1E51"/>
    <w:rsid w:val="00EE1E9C"/>
    <w:rsid w:val="00EE2017"/>
    <w:rsid w:val="00EE205E"/>
    <w:rsid w:val="00EE23A4"/>
    <w:rsid w:val="00EE25DC"/>
    <w:rsid w:val="00EE2655"/>
    <w:rsid w:val="00EE28A3"/>
    <w:rsid w:val="00EE2B01"/>
    <w:rsid w:val="00EE2E52"/>
    <w:rsid w:val="00EE2FCB"/>
    <w:rsid w:val="00EE3238"/>
    <w:rsid w:val="00EE3358"/>
    <w:rsid w:val="00EE3533"/>
    <w:rsid w:val="00EE393C"/>
    <w:rsid w:val="00EE3BF4"/>
    <w:rsid w:val="00EE3E64"/>
    <w:rsid w:val="00EE3FAD"/>
    <w:rsid w:val="00EE4174"/>
    <w:rsid w:val="00EE4310"/>
    <w:rsid w:val="00EE4496"/>
    <w:rsid w:val="00EE4508"/>
    <w:rsid w:val="00EE473F"/>
    <w:rsid w:val="00EE474D"/>
    <w:rsid w:val="00EE4B30"/>
    <w:rsid w:val="00EE55AE"/>
    <w:rsid w:val="00EE582E"/>
    <w:rsid w:val="00EE5AB6"/>
    <w:rsid w:val="00EE5AD5"/>
    <w:rsid w:val="00EE60DE"/>
    <w:rsid w:val="00EE66FD"/>
    <w:rsid w:val="00EE681E"/>
    <w:rsid w:val="00EE688A"/>
    <w:rsid w:val="00EE6902"/>
    <w:rsid w:val="00EE6983"/>
    <w:rsid w:val="00EE6A1D"/>
    <w:rsid w:val="00EE6C05"/>
    <w:rsid w:val="00EE6C94"/>
    <w:rsid w:val="00EE7105"/>
    <w:rsid w:val="00EE7338"/>
    <w:rsid w:val="00EE7377"/>
    <w:rsid w:val="00EE73C4"/>
    <w:rsid w:val="00EE7C2C"/>
    <w:rsid w:val="00EE7D14"/>
    <w:rsid w:val="00EE7ECC"/>
    <w:rsid w:val="00EE7F40"/>
    <w:rsid w:val="00EE7F5D"/>
    <w:rsid w:val="00EF01D1"/>
    <w:rsid w:val="00EF034E"/>
    <w:rsid w:val="00EF040B"/>
    <w:rsid w:val="00EF0573"/>
    <w:rsid w:val="00EF069C"/>
    <w:rsid w:val="00EF06D0"/>
    <w:rsid w:val="00EF0774"/>
    <w:rsid w:val="00EF0AF3"/>
    <w:rsid w:val="00EF0C29"/>
    <w:rsid w:val="00EF0D50"/>
    <w:rsid w:val="00EF0DFB"/>
    <w:rsid w:val="00EF0F8A"/>
    <w:rsid w:val="00EF10B7"/>
    <w:rsid w:val="00EF188D"/>
    <w:rsid w:val="00EF193B"/>
    <w:rsid w:val="00EF1A2B"/>
    <w:rsid w:val="00EF1E7E"/>
    <w:rsid w:val="00EF1F4B"/>
    <w:rsid w:val="00EF1F5B"/>
    <w:rsid w:val="00EF2911"/>
    <w:rsid w:val="00EF2AB0"/>
    <w:rsid w:val="00EF2B3F"/>
    <w:rsid w:val="00EF2B68"/>
    <w:rsid w:val="00EF3766"/>
    <w:rsid w:val="00EF3CB0"/>
    <w:rsid w:val="00EF3EFD"/>
    <w:rsid w:val="00EF4521"/>
    <w:rsid w:val="00EF45F2"/>
    <w:rsid w:val="00EF4741"/>
    <w:rsid w:val="00EF4782"/>
    <w:rsid w:val="00EF4788"/>
    <w:rsid w:val="00EF49BD"/>
    <w:rsid w:val="00EF4BDC"/>
    <w:rsid w:val="00EF4BF8"/>
    <w:rsid w:val="00EF503C"/>
    <w:rsid w:val="00EF5071"/>
    <w:rsid w:val="00EF53DA"/>
    <w:rsid w:val="00EF5846"/>
    <w:rsid w:val="00EF5894"/>
    <w:rsid w:val="00EF592C"/>
    <w:rsid w:val="00EF5B05"/>
    <w:rsid w:val="00EF5DE2"/>
    <w:rsid w:val="00EF5E09"/>
    <w:rsid w:val="00EF62F2"/>
    <w:rsid w:val="00EF66DB"/>
    <w:rsid w:val="00EF6CD1"/>
    <w:rsid w:val="00EF6DC5"/>
    <w:rsid w:val="00EF6F8A"/>
    <w:rsid w:val="00EF7A20"/>
    <w:rsid w:val="00EF7AE9"/>
    <w:rsid w:val="00EF7D52"/>
    <w:rsid w:val="00EF7FC1"/>
    <w:rsid w:val="00EF7FE0"/>
    <w:rsid w:val="00F00197"/>
    <w:rsid w:val="00F00253"/>
    <w:rsid w:val="00F00435"/>
    <w:rsid w:val="00F0052F"/>
    <w:rsid w:val="00F00671"/>
    <w:rsid w:val="00F00AC9"/>
    <w:rsid w:val="00F00C9D"/>
    <w:rsid w:val="00F00E1A"/>
    <w:rsid w:val="00F01021"/>
    <w:rsid w:val="00F01150"/>
    <w:rsid w:val="00F01388"/>
    <w:rsid w:val="00F01525"/>
    <w:rsid w:val="00F01881"/>
    <w:rsid w:val="00F018CB"/>
    <w:rsid w:val="00F021C7"/>
    <w:rsid w:val="00F02242"/>
    <w:rsid w:val="00F0239C"/>
    <w:rsid w:val="00F024D7"/>
    <w:rsid w:val="00F02602"/>
    <w:rsid w:val="00F02D1B"/>
    <w:rsid w:val="00F02D5B"/>
    <w:rsid w:val="00F03073"/>
    <w:rsid w:val="00F03808"/>
    <w:rsid w:val="00F03A00"/>
    <w:rsid w:val="00F03BE6"/>
    <w:rsid w:val="00F03C6A"/>
    <w:rsid w:val="00F03E9E"/>
    <w:rsid w:val="00F03F8F"/>
    <w:rsid w:val="00F042A9"/>
    <w:rsid w:val="00F043C4"/>
    <w:rsid w:val="00F045BE"/>
    <w:rsid w:val="00F04860"/>
    <w:rsid w:val="00F04962"/>
    <w:rsid w:val="00F04985"/>
    <w:rsid w:val="00F04A55"/>
    <w:rsid w:val="00F04D99"/>
    <w:rsid w:val="00F04DC2"/>
    <w:rsid w:val="00F04F1F"/>
    <w:rsid w:val="00F04FC9"/>
    <w:rsid w:val="00F050CC"/>
    <w:rsid w:val="00F052CC"/>
    <w:rsid w:val="00F0558E"/>
    <w:rsid w:val="00F056C4"/>
    <w:rsid w:val="00F057DA"/>
    <w:rsid w:val="00F057E8"/>
    <w:rsid w:val="00F058A7"/>
    <w:rsid w:val="00F05CB1"/>
    <w:rsid w:val="00F05CB8"/>
    <w:rsid w:val="00F06004"/>
    <w:rsid w:val="00F06281"/>
    <w:rsid w:val="00F06685"/>
    <w:rsid w:val="00F06873"/>
    <w:rsid w:val="00F0698F"/>
    <w:rsid w:val="00F06A37"/>
    <w:rsid w:val="00F06A3C"/>
    <w:rsid w:val="00F06BF3"/>
    <w:rsid w:val="00F06EFA"/>
    <w:rsid w:val="00F07044"/>
    <w:rsid w:val="00F07406"/>
    <w:rsid w:val="00F07668"/>
    <w:rsid w:val="00F07A20"/>
    <w:rsid w:val="00F07B23"/>
    <w:rsid w:val="00F07BD2"/>
    <w:rsid w:val="00F07BDF"/>
    <w:rsid w:val="00F07EB5"/>
    <w:rsid w:val="00F10177"/>
    <w:rsid w:val="00F101DA"/>
    <w:rsid w:val="00F1032A"/>
    <w:rsid w:val="00F10592"/>
    <w:rsid w:val="00F108A4"/>
    <w:rsid w:val="00F10B94"/>
    <w:rsid w:val="00F10C3E"/>
    <w:rsid w:val="00F10E81"/>
    <w:rsid w:val="00F112D9"/>
    <w:rsid w:val="00F11398"/>
    <w:rsid w:val="00F114E0"/>
    <w:rsid w:val="00F11543"/>
    <w:rsid w:val="00F117F5"/>
    <w:rsid w:val="00F11C25"/>
    <w:rsid w:val="00F11F5F"/>
    <w:rsid w:val="00F11FB5"/>
    <w:rsid w:val="00F12113"/>
    <w:rsid w:val="00F121D7"/>
    <w:rsid w:val="00F12242"/>
    <w:rsid w:val="00F12383"/>
    <w:rsid w:val="00F12418"/>
    <w:rsid w:val="00F12463"/>
    <w:rsid w:val="00F12564"/>
    <w:rsid w:val="00F12775"/>
    <w:rsid w:val="00F12A77"/>
    <w:rsid w:val="00F12BEF"/>
    <w:rsid w:val="00F13199"/>
    <w:rsid w:val="00F131DD"/>
    <w:rsid w:val="00F13366"/>
    <w:rsid w:val="00F136AA"/>
    <w:rsid w:val="00F13829"/>
    <w:rsid w:val="00F13C67"/>
    <w:rsid w:val="00F13D4E"/>
    <w:rsid w:val="00F13DA8"/>
    <w:rsid w:val="00F13DFF"/>
    <w:rsid w:val="00F13E8C"/>
    <w:rsid w:val="00F14022"/>
    <w:rsid w:val="00F1412C"/>
    <w:rsid w:val="00F14264"/>
    <w:rsid w:val="00F14469"/>
    <w:rsid w:val="00F14DDC"/>
    <w:rsid w:val="00F14E5C"/>
    <w:rsid w:val="00F15071"/>
    <w:rsid w:val="00F1509C"/>
    <w:rsid w:val="00F15213"/>
    <w:rsid w:val="00F15480"/>
    <w:rsid w:val="00F155FB"/>
    <w:rsid w:val="00F15763"/>
    <w:rsid w:val="00F15858"/>
    <w:rsid w:val="00F15902"/>
    <w:rsid w:val="00F159B0"/>
    <w:rsid w:val="00F159F7"/>
    <w:rsid w:val="00F15A15"/>
    <w:rsid w:val="00F15AD6"/>
    <w:rsid w:val="00F15BEF"/>
    <w:rsid w:val="00F15F74"/>
    <w:rsid w:val="00F16197"/>
    <w:rsid w:val="00F16538"/>
    <w:rsid w:val="00F16598"/>
    <w:rsid w:val="00F1686C"/>
    <w:rsid w:val="00F16B8F"/>
    <w:rsid w:val="00F16CDB"/>
    <w:rsid w:val="00F16FD2"/>
    <w:rsid w:val="00F1713B"/>
    <w:rsid w:val="00F174F0"/>
    <w:rsid w:val="00F17A3B"/>
    <w:rsid w:val="00F17ACE"/>
    <w:rsid w:val="00F17BEC"/>
    <w:rsid w:val="00F17C0F"/>
    <w:rsid w:val="00F17C6C"/>
    <w:rsid w:val="00F17F10"/>
    <w:rsid w:val="00F17F43"/>
    <w:rsid w:val="00F201AF"/>
    <w:rsid w:val="00F2031D"/>
    <w:rsid w:val="00F20404"/>
    <w:rsid w:val="00F20582"/>
    <w:rsid w:val="00F209B3"/>
    <w:rsid w:val="00F209F3"/>
    <w:rsid w:val="00F20A9A"/>
    <w:rsid w:val="00F20E10"/>
    <w:rsid w:val="00F21197"/>
    <w:rsid w:val="00F213FF"/>
    <w:rsid w:val="00F21465"/>
    <w:rsid w:val="00F21621"/>
    <w:rsid w:val="00F218AF"/>
    <w:rsid w:val="00F218B6"/>
    <w:rsid w:val="00F21B31"/>
    <w:rsid w:val="00F21C27"/>
    <w:rsid w:val="00F21DCF"/>
    <w:rsid w:val="00F21E00"/>
    <w:rsid w:val="00F221C4"/>
    <w:rsid w:val="00F22584"/>
    <w:rsid w:val="00F22890"/>
    <w:rsid w:val="00F22B59"/>
    <w:rsid w:val="00F22B81"/>
    <w:rsid w:val="00F22C06"/>
    <w:rsid w:val="00F22CD5"/>
    <w:rsid w:val="00F23053"/>
    <w:rsid w:val="00F23189"/>
    <w:rsid w:val="00F2324E"/>
    <w:rsid w:val="00F232E9"/>
    <w:rsid w:val="00F23352"/>
    <w:rsid w:val="00F23479"/>
    <w:rsid w:val="00F238BD"/>
    <w:rsid w:val="00F23AAF"/>
    <w:rsid w:val="00F23BF9"/>
    <w:rsid w:val="00F23DBD"/>
    <w:rsid w:val="00F24165"/>
    <w:rsid w:val="00F2416F"/>
    <w:rsid w:val="00F24469"/>
    <w:rsid w:val="00F24578"/>
    <w:rsid w:val="00F24695"/>
    <w:rsid w:val="00F2476C"/>
    <w:rsid w:val="00F24B02"/>
    <w:rsid w:val="00F24BF3"/>
    <w:rsid w:val="00F24FF9"/>
    <w:rsid w:val="00F25178"/>
    <w:rsid w:val="00F2523F"/>
    <w:rsid w:val="00F25326"/>
    <w:rsid w:val="00F25620"/>
    <w:rsid w:val="00F25671"/>
    <w:rsid w:val="00F25914"/>
    <w:rsid w:val="00F2593E"/>
    <w:rsid w:val="00F2595C"/>
    <w:rsid w:val="00F25E3B"/>
    <w:rsid w:val="00F26030"/>
    <w:rsid w:val="00F26184"/>
    <w:rsid w:val="00F2621F"/>
    <w:rsid w:val="00F26367"/>
    <w:rsid w:val="00F26497"/>
    <w:rsid w:val="00F268D1"/>
    <w:rsid w:val="00F26918"/>
    <w:rsid w:val="00F26C83"/>
    <w:rsid w:val="00F26D60"/>
    <w:rsid w:val="00F26E7B"/>
    <w:rsid w:val="00F27120"/>
    <w:rsid w:val="00F27141"/>
    <w:rsid w:val="00F27497"/>
    <w:rsid w:val="00F2766E"/>
    <w:rsid w:val="00F27719"/>
    <w:rsid w:val="00F2784F"/>
    <w:rsid w:val="00F27942"/>
    <w:rsid w:val="00F27ACC"/>
    <w:rsid w:val="00F27B3B"/>
    <w:rsid w:val="00F3001C"/>
    <w:rsid w:val="00F303F1"/>
    <w:rsid w:val="00F30812"/>
    <w:rsid w:val="00F30845"/>
    <w:rsid w:val="00F30A05"/>
    <w:rsid w:val="00F30F3F"/>
    <w:rsid w:val="00F31084"/>
    <w:rsid w:val="00F310C2"/>
    <w:rsid w:val="00F311AC"/>
    <w:rsid w:val="00F31324"/>
    <w:rsid w:val="00F31384"/>
    <w:rsid w:val="00F31707"/>
    <w:rsid w:val="00F31ACC"/>
    <w:rsid w:val="00F31C9F"/>
    <w:rsid w:val="00F31D96"/>
    <w:rsid w:val="00F32079"/>
    <w:rsid w:val="00F323E3"/>
    <w:rsid w:val="00F323E4"/>
    <w:rsid w:val="00F325FD"/>
    <w:rsid w:val="00F32749"/>
    <w:rsid w:val="00F32984"/>
    <w:rsid w:val="00F32A8C"/>
    <w:rsid w:val="00F32B30"/>
    <w:rsid w:val="00F32BE3"/>
    <w:rsid w:val="00F3320C"/>
    <w:rsid w:val="00F333A3"/>
    <w:rsid w:val="00F3341C"/>
    <w:rsid w:val="00F334EC"/>
    <w:rsid w:val="00F3399F"/>
    <w:rsid w:val="00F33F53"/>
    <w:rsid w:val="00F33FA1"/>
    <w:rsid w:val="00F33FBE"/>
    <w:rsid w:val="00F340C4"/>
    <w:rsid w:val="00F340DD"/>
    <w:rsid w:val="00F34263"/>
    <w:rsid w:val="00F343DA"/>
    <w:rsid w:val="00F34406"/>
    <w:rsid w:val="00F344D3"/>
    <w:rsid w:val="00F34578"/>
    <w:rsid w:val="00F34603"/>
    <w:rsid w:val="00F34B36"/>
    <w:rsid w:val="00F34BC9"/>
    <w:rsid w:val="00F34CC0"/>
    <w:rsid w:val="00F34CEA"/>
    <w:rsid w:val="00F34ED5"/>
    <w:rsid w:val="00F35020"/>
    <w:rsid w:val="00F35045"/>
    <w:rsid w:val="00F3522A"/>
    <w:rsid w:val="00F3529C"/>
    <w:rsid w:val="00F353A9"/>
    <w:rsid w:val="00F3598C"/>
    <w:rsid w:val="00F3627D"/>
    <w:rsid w:val="00F367E0"/>
    <w:rsid w:val="00F3699B"/>
    <w:rsid w:val="00F36C6B"/>
    <w:rsid w:val="00F36DEB"/>
    <w:rsid w:val="00F36E61"/>
    <w:rsid w:val="00F36FB5"/>
    <w:rsid w:val="00F373BE"/>
    <w:rsid w:val="00F37452"/>
    <w:rsid w:val="00F37661"/>
    <w:rsid w:val="00F37AFF"/>
    <w:rsid w:val="00F37D66"/>
    <w:rsid w:val="00F37E95"/>
    <w:rsid w:val="00F40025"/>
    <w:rsid w:val="00F40639"/>
    <w:rsid w:val="00F4086E"/>
    <w:rsid w:val="00F40894"/>
    <w:rsid w:val="00F40998"/>
    <w:rsid w:val="00F40FB1"/>
    <w:rsid w:val="00F41247"/>
    <w:rsid w:val="00F4127D"/>
    <w:rsid w:val="00F41951"/>
    <w:rsid w:val="00F41E1F"/>
    <w:rsid w:val="00F420E4"/>
    <w:rsid w:val="00F4229A"/>
    <w:rsid w:val="00F42635"/>
    <w:rsid w:val="00F426DE"/>
    <w:rsid w:val="00F427FB"/>
    <w:rsid w:val="00F42E5E"/>
    <w:rsid w:val="00F4335A"/>
    <w:rsid w:val="00F433A3"/>
    <w:rsid w:val="00F43499"/>
    <w:rsid w:val="00F436B4"/>
    <w:rsid w:val="00F437DC"/>
    <w:rsid w:val="00F4383A"/>
    <w:rsid w:val="00F439F1"/>
    <w:rsid w:val="00F43A4A"/>
    <w:rsid w:val="00F44047"/>
    <w:rsid w:val="00F44381"/>
    <w:rsid w:val="00F44578"/>
    <w:rsid w:val="00F447D8"/>
    <w:rsid w:val="00F44976"/>
    <w:rsid w:val="00F44A52"/>
    <w:rsid w:val="00F44B94"/>
    <w:rsid w:val="00F44C4F"/>
    <w:rsid w:val="00F44DC9"/>
    <w:rsid w:val="00F44EF6"/>
    <w:rsid w:val="00F44F57"/>
    <w:rsid w:val="00F44F8F"/>
    <w:rsid w:val="00F451B2"/>
    <w:rsid w:val="00F45218"/>
    <w:rsid w:val="00F452CA"/>
    <w:rsid w:val="00F45635"/>
    <w:rsid w:val="00F45777"/>
    <w:rsid w:val="00F45878"/>
    <w:rsid w:val="00F45B75"/>
    <w:rsid w:val="00F45F94"/>
    <w:rsid w:val="00F46205"/>
    <w:rsid w:val="00F4620C"/>
    <w:rsid w:val="00F4632D"/>
    <w:rsid w:val="00F464C4"/>
    <w:rsid w:val="00F467DF"/>
    <w:rsid w:val="00F468D6"/>
    <w:rsid w:val="00F46D8B"/>
    <w:rsid w:val="00F46DF6"/>
    <w:rsid w:val="00F46FF2"/>
    <w:rsid w:val="00F476D6"/>
    <w:rsid w:val="00F478D6"/>
    <w:rsid w:val="00F478E0"/>
    <w:rsid w:val="00F47D6B"/>
    <w:rsid w:val="00F47E78"/>
    <w:rsid w:val="00F47EA8"/>
    <w:rsid w:val="00F5018B"/>
    <w:rsid w:val="00F503E8"/>
    <w:rsid w:val="00F5044E"/>
    <w:rsid w:val="00F504EF"/>
    <w:rsid w:val="00F50500"/>
    <w:rsid w:val="00F507A8"/>
    <w:rsid w:val="00F507E7"/>
    <w:rsid w:val="00F50B10"/>
    <w:rsid w:val="00F50CC2"/>
    <w:rsid w:val="00F50DE4"/>
    <w:rsid w:val="00F510AC"/>
    <w:rsid w:val="00F51330"/>
    <w:rsid w:val="00F514E2"/>
    <w:rsid w:val="00F5164D"/>
    <w:rsid w:val="00F51689"/>
    <w:rsid w:val="00F516E7"/>
    <w:rsid w:val="00F5187C"/>
    <w:rsid w:val="00F51EFC"/>
    <w:rsid w:val="00F51F02"/>
    <w:rsid w:val="00F51FC0"/>
    <w:rsid w:val="00F520E5"/>
    <w:rsid w:val="00F524C1"/>
    <w:rsid w:val="00F527F8"/>
    <w:rsid w:val="00F528EC"/>
    <w:rsid w:val="00F52E10"/>
    <w:rsid w:val="00F53623"/>
    <w:rsid w:val="00F5362D"/>
    <w:rsid w:val="00F53C5E"/>
    <w:rsid w:val="00F53F01"/>
    <w:rsid w:val="00F53FB8"/>
    <w:rsid w:val="00F54041"/>
    <w:rsid w:val="00F54550"/>
    <w:rsid w:val="00F5461E"/>
    <w:rsid w:val="00F546A2"/>
    <w:rsid w:val="00F54738"/>
    <w:rsid w:val="00F54823"/>
    <w:rsid w:val="00F548F8"/>
    <w:rsid w:val="00F54CD5"/>
    <w:rsid w:val="00F54D6F"/>
    <w:rsid w:val="00F54D8F"/>
    <w:rsid w:val="00F54FAC"/>
    <w:rsid w:val="00F55006"/>
    <w:rsid w:val="00F55051"/>
    <w:rsid w:val="00F5517B"/>
    <w:rsid w:val="00F5527B"/>
    <w:rsid w:val="00F555AB"/>
    <w:rsid w:val="00F555C1"/>
    <w:rsid w:val="00F555FB"/>
    <w:rsid w:val="00F556FA"/>
    <w:rsid w:val="00F5585D"/>
    <w:rsid w:val="00F55AB3"/>
    <w:rsid w:val="00F55BCE"/>
    <w:rsid w:val="00F55EBD"/>
    <w:rsid w:val="00F560E8"/>
    <w:rsid w:val="00F56614"/>
    <w:rsid w:val="00F56683"/>
    <w:rsid w:val="00F56771"/>
    <w:rsid w:val="00F56CDC"/>
    <w:rsid w:val="00F57004"/>
    <w:rsid w:val="00F57070"/>
    <w:rsid w:val="00F5733A"/>
    <w:rsid w:val="00F57619"/>
    <w:rsid w:val="00F57704"/>
    <w:rsid w:val="00F57776"/>
    <w:rsid w:val="00F57850"/>
    <w:rsid w:val="00F57874"/>
    <w:rsid w:val="00F57960"/>
    <w:rsid w:val="00F579CD"/>
    <w:rsid w:val="00F57AF2"/>
    <w:rsid w:val="00F57C40"/>
    <w:rsid w:val="00F57E4F"/>
    <w:rsid w:val="00F57E57"/>
    <w:rsid w:val="00F57FC9"/>
    <w:rsid w:val="00F60017"/>
    <w:rsid w:val="00F60074"/>
    <w:rsid w:val="00F6014C"/>
    <w:rsid w:val="00F60266"/>
    <w:rsid w:val="00F602D0"/>
    <w:rsid w:val="00F603D1"/>
    <w:rsid w:val="00F605FF"/>
    <w:rsid w:val="00F60644"/>
    <w:rsid w:val="00F606D9"/>
    <w:rsid w:val="00F608E6"/>
    <w:rsid w:val="00F609CD"/>
    <w:rsid w:val="00F60A97"/>
    <w:rsid w:val="00F60D8A"/>
    <w:rsid w:val="00F60F76"/>
    <w:rsid w:val="00F61060"/>
    <w:rsid w:val="00F6116D"/>
    <w:rsid w:val="00F61752"/>
    <w:rsid w:val="00F61988"/>
    <w:rsid w:val="00F620AD"/>
    <w:rsid w:val="00F621AF"/>
    <w:rsid w:val="00F62502"/>
    <w:rsid w:val="00F627DB"/>
    <w:rsid w:val="00F62845"/>
    <w:rsid w:val="00F62EEC"/>
    <w:rsid w:val="00F62FF5"/>
    <w:rsid w:val="00F63084"/>
    <w:rsid w:val="00F63468"/>
    <w:rsid w:val="00F6359D"/>
    <w:rsid w:val="00F63932"/>
    <w:rsid w:val="00F63B95"/>
    <w:rsid w:val="00F63BFC"/>
    <w:rsid w:val="00F63DC5"/>
    <w:rsid w:val="00F63FE5"/>
    <w:rsid w:val="00F64167"/>
    <w:rsid w:val="00F642A0"/>
    <w:rsid w:val="00F645FC"/>
    <w:rsid w:val="00F6460F"/>
    <w:rsid w:val="00F647BD"/>
    <w:rsid w:val="00F649BC"/>
    <w:rsid w:val="00F649DC"/>
    <w:rsid w:val="00F64B84"/>
    <w:rsid w:val="00F64C64"/>
    <w:rsid w:val="00F64F8D"/>
    <w:rsid w:val="00F64FAD"/>
    <w:rsid w:val="00F65023"/>
    <w:rsid w:val="00F6506C"/>
    <w:rsid w:val="00F650B3"/>
    <w:rsid w:val="00F6518D"/>
    <w:rsid w:val="00F65813"/>
    <w:rsid w:val="00F65CFB"/>
    <w:rsid w:val="00F65E90"/>
    <w:rsid w:val="00F6601D"/>
    <w:rsid w:val="00F66446"/>
    <w:rsid w:val="00F669ED"/>
    <w:rsid w:val="00F66A4D"/>
    <w:rsid w:val="00F66C92"/>
    <w:rsid w:val="00F672FF"/>
    <w:rsid w:val="00F67398"/>
    <w:rsid w:val="00F67894"/>
    <w:rsid w:val="00F67EA8"/>
    <w:rsid w:val="00F67EDF"/>
    <w:rsid w:val="00F70070"/>
    <w:rsid w:val="00F70174"/>
    <w:rsid w:val="00F703E7"/>
    <w:rsid w:val="00F70531"/>
    <w:rsid w:val="00F70645"/>
    <w:rsid w:val="00F70808"/>
    <w:rsid w:val="00F7089D"/>
    <w:rsid w:val="00F70910"/>
    <w:rsid w:val="00F710DC"/>
    <w:rsid w:val="00F71233"/>
    <w:rsid w:val="00F712DB"/>
    <w:rsid w:val="00F7131B"/>
    <w:rsid w:val="00F713B4"/>
    <w:rsid w:val="00F7169E"/>
    <w:rsid w:val="00F719EC"/>
    <w:rsid w:val="00F71A25"/>
    <w:rsid w:val="00F71A91"/>
    <w:rsid w:val="00F71AC6"/>
    <w:rsid w:val="00F71F50"/>
    <w:rsid w:val="00F71F9B"/>
    <w:rsid w:val="00F72143"/>
    <w:rsid w:val="00F728C7"/>
    <w:rsid w:val="00F728E9"/>
    <w:rsid w:val="00F72A00"/>
    <w:rsid w:val="00F72AEE"/>
    <w:rsid w:val="00F72B3C"/>
    <w:rsid w:val="00F72C4E"/>
    <w:rsid w:val="00F72C7E"/>
    <w:rsid w:val="00F72CBE"/>
    <w:rsid w:val="00F72D10"/>
    <w:rsid w:val="00F72F46"/>
    <w:rsid w:val="00F733AC"/>
    <w:rsid w:val="00F7343A"/>
    <w:rsid w:val="00F73550"/>
    <w:rsid w:val="00F735DE"/>
    <w:rsid w:val="00F7367A"/>
    <w:rsid w:val="00F7371E"/>
    <w:rsid w:val="00F73922"/>
    <w:rsid w:val="00F73ACC"/>
    <w:rsid w:val="00F73C2E"/>
    <w:rsid w:val="00F73C2F"/>
    <w:rsid w:val="00F73D3D"/>
    <w:rsid w:val="00F73F42"/>
    <w:rsid w:val="00F74065"/>
    <w:rsid w:val="00F741EA"/>
    <w:rsid w:val="00F7452C"/>
    <w:rsid w:val="00F746C6"/>
    <w:rsid w:val="00F746F7"/>
    <w:rsid w:val="00F74B12"/>
    <w:rsid w:val="00F74C7C"/>
    <w:rsid w:val="00F74DFE"/>
    <w:rsid w:val="00F75011"/>
    <w:rsid w:val="00F75146"/>
    <w:rsid w:val="00F75880"/>
    <w:rsid w:val="00F7588F"/>
    <w:rsid w:val="00F758A4"/>
    <w:rsid w:val="00F75A34"/>
    <w:rsid w:val="00F75A3E"/>
    <w:rsid w:val="00F75C7A"/>
    <w:rsid w:val="00F75D41"/>
    <w:rsid w:val="00F75DF1"/>
    <w:rsid w:val="00F75E51"/>
    <w:rsid w:val="00F75F5F"/>
    <w:rsid w:val="00F760E1"/>
    <w:rsid w:val="00F761E0"/>
    <w:rsid w:val="00F762A4"/>
    <w:rsid w:val="00F76AC3"/>
    <w:rsid w:val="00F77345"/>
    <w:rsid w:val="00F778BB"/>
    <w:rsid w:val="00F77AE4"/>
    <w:rsid w:val="00F77E4C"/>
    <w:rsid w:val="00F77E85"/>
    <w:rsid w:val="00F801BD"/>
    <w:rsid w:val="00F80610"/>
    <w:rsid w:val="00F80ADC"/>
    <w:rsid w:val="00F80BCE"/>
    <w:rsid w:val="00F80CC1"/>
    <w:rsid w:val="00F810CB"/>
    <w:rsid w:val="00F812B5"/>
    <w:rsid w:val="00F81458"/>
    <w:rsid w:val="00F8190A"/>
    <w:rsid w:val="00F81A76"/>
    <w:rsid w:val="00F81B57"/>
    <w:rsid w:val="00F820BB"/>
    <w:rsid w:val="00F826C5"/>
    <w:rsid w:val="00F82725"/>
    <w:rsid w:val="00F8281E"/>
    <w:rsid w:val="00F82828"/>
    <w:rsid w:val="00F8324C"/>
    <w:rsid w:val="00F834C5"/>
    <w:rsid w:val="00F836B5"/>
    <w:rsid w:val="00F8387E"/>
    <w:rsid w:val="00F83EF0"/>
    <w:rsid w:val="00F83F6F"/>
    <w:rsid w:val="00F84064"/>
    <w:rsid w:val="00F84082"/>
    <w:rsid w:val="00F84087"/>
    <w:rsid w:val="00F84096"/>
    <w:rsid w:val="00F8426A"/>
    <w:rsid w:val="00F844B4"/>
    <w:rsid w:val="00F84580"/>
    <w:rsid w:val="00F847EF"/>
    <w:rsid w:val="00F84AF1"/>
    <w:rsid w:val="00F84C27"/>
    <w:rsid w:val="00F84E56"/>
    <w:rsid w:val="00F8526B"/>
    <w:rsid w:val="00F85379"/>
    <w:rsid w:val="00F8576F"/>
    <w:rsid w:val="00F859CF"/>
    <w:rsid w:val="00F85E75"/>
    <w:rsid w:val="00F85EAD"/>
    <w:rsid w:val="00F86096"/>
    <w:rsid w:val="00F860CF"/>
    <w:rsid w:val="00F865FA"/>
    <w:rsid w:val="00F869CF"/>
    <w:rsid w:val="00F86E9F"/>
    <w:rsid w:val="00F86EB8"/>
    <w:rsid w:val="00F8718E"/>
    <w:rsid w:val="00F8756D"/>
    <w:rsid w:val="00F8761E"/>
    <w:rsid w:val="00F87A1E"/>
    <w:rsid w:val="00F87A40"/>
    <w:rsid w:val="00F87D46"/>
    <w:rsid w:val="00F90925"/>
    <w:rsid w:val="00F90939"/>
    <w:rsid w:val="00F909BC"/>
    <w:rsid w:val="00F90AA6"/>
    <w:rsid w:val="00F90DCB"/>
    <w:rsid w:val="00F91477"/>
    <w:rsid w:val="00F91943"/>
    <w:rsid w:val="00F91BF0"/>
    <w:rsid w:val="00F91D09"/>
    <w:rsid w:val="00F926EF"/>
    <w:rsid w:val="00F92786"/>
    <w:rsid w:val="00F92928"/>
    <w:rsid w:val="00F92981"/>
    <w:rsid w:val="00F92997"/>
    <w:rsid w:val="00F92B3A"/>
    <w:rsid w:val="00F9308C"/>
    <w:rsid w:val="00F93410"/>
    <w:rsid w:val="00F9346E"/>
    <w:rsid w:val="00F936FD"/>
    <w:rsid w:val="00F93880"/>
    <w:rsid w:val="00F939CE"/>
    <w:rsid w:val="00F93E55"/>
    <w:rsid w:val="00F9404C"/>
    <w:rsid w:val="00F940C6"/>
    <w:rsid w:val="00F947DD"/>
    <w:rsid w:val="00F94880"/>
    <w:rsid w:val="00F94A98"/>
    <w:rsid w:val="00F94AEE"/>
    <w:rsid w:val="00F94C0C"/>
    <w:rsid w:val="00F94C79"/>
    <w:rsid w:val="00F94F5A"/>
    <w:rsid w:val="00F9512C"/>
    <w:rsid w:val="00F953CC"/>
    <w:rsid w:val="00F95503"/>
    <w:rsid w:val="00F9584F"/>
    <w:rsid w:val="00F95A0D"/>
    <w:rsid w:val="00F95A94"/>
    <w:rsid w:val="00F95AF9"/>
    <w:rsid w:val="00F95D9A"/>
    <w:rsid w:val="00F95E5E"/>
    <w:rsid w:val="00F95EEF"/>
    <w:rsid w:val="00F96056"/>
    <w:rsid w:val="00F961CF"/>
    <w:rsid w:val="00F96505"/>
    <w:rsid w:val="00F9658E"/>
    <w:rsid w:val="00F967EF"/>
    <w:rsid w:val="00F9698F"/>
    <w:rsid w:val="00F969AB"/>
    <w:rsid w:val="00F969CC"/>
    <w:rsid w:val="00F96A4F"/>
    <w:rsid w:val="00F96A8D"/>
    <w:rsid w:val="00F97159"/>
    <w:rsid w:val="00F972CA"/>
    <w:rsid w:val="00F972CF"/>
    <w:rsid w:val="00F97499"/>
    <w:rsid w:val="00F978C6"/>
    <w:rsid w:val="00F9792B"/>
    <w:rsid w:val="00FA0114"/>
    <w:rsid w:val="00FA02DC"/>
    <w:rsid w:val="00FA074D"/>
    <w:rsid w:val="00FA08A8"/>
    <w:rsid w:val="00FA0A67"/>
    <w:rsid w:val="00FA0DA7"/>
    <w:rsid w:val="00FA0F69"/>
    <w:rsid w:val="00FA10BB"/>
    <w:rsid w:val="00FA156F"/>
    <w:rsid w:val="00FA1762"/>
    <w:rsid w:val="00FA19AD"/>
    <w:rsid w:val="00FA19F7"/>
    <w:rsid w:val="00FA19FE"/>
    <w:rsid w:val="00FA1EE6"/>
    <w:rsid w:val="00FA206D"/>
    <w:rsid w:val="00FA21F0"/>
    <w:rsid w:val="00FA220B"/>
    <w:rsid w:val="00FA22D4"/>
    <w:rsid w:val="00FA2326"/>
    <w:rsid w:val="00FA24C3"/>
    <w:rsid w:val="00FA2A84"/>
    <w:rsid w:val="00FA2C59"/>
    <w:rsid w:val="00FA2F54"/>
    <w:rsid w:val="00FA3182"/>
    <w:rsid w:val="00FA31CA"/>
    <w:rsid w:val="00FA3307"/>
    <w:rsid w:val="00FA3319"/>
    <w:rsid w:val="00FA3603"/>
    <w:rsid w:val="00FA3674"/>
    <w:rsid w:val="00FA3F60"/>
    <w:rsid w:val="00FA413C"/>
    <w:rsid w:val="00FA4380"/>
    <w:rsid w:val="00FA46B0"/>
    <w:rsid w:val="00FA46DF"/>
    <w:rsid w:val="00FA47AF"/>
    <w:rsid w:val="00FA4935"/>
    <w:rsid w:val="00FA4B84"/>
    <w:rsid w:val="00FA4D96"/>
    <w:rsid w:val="00FA4E99"/>
    <w:rsid w:val="00FA4F48"/>
    <w:rsid w:val="00FA51EC"/>
    <w:rsid w:val="00FA52C2"/>
    <w:rsid w:val="00FA55A6"/>
    <w:rsid w:val="00FA565F"/>
    <w:rsid w:val="00FA57CD"/>
    <w:rsid w:val="00FA5903"/>
    <w:rsid w:val="00FA5915"/>
    <w:rsid w:val="00FA59CA"/>
    <w:rsid w:val="00FA5D9C"/>
    <w:rsid w:val="00FA5E6C"/>
    <w:rsid w:val="00FA5EE6"/>
    <w:rsid w:val="00FA5FF5"/>
    <w:rsid w:val="00FA60A5"/>
    <w:rsid w:val="00FA641C"/>
    <w:rsid w:val="00FA685B"/>
    <w:rsid w:val="00FA6A9A"/>
    <w:rsid w:val="00FA6B1D"/>
    <w:rsid w:val="00FA6C8C"/>
    <w:rsid w:val="00FA6FFB"/>
    <w:rsid w:val="00FA7052"/>
    <w:rsid w:val="00FA72F7"/>
    <w:rsid w:val="00FA744A"/>
    <w:rsid w:val="00FA779B"/>
    <w:rsid w:val="00FA78AB"/>
    <w:rsid w:val="00FA7E56"/>
    <w:rsid w:val="00FB00A5"/>
    <w:rsid w:val="00FB0241"/>
    <w:rsid w:val="00FB0587"/>
    <w:rsid w:val="00FB0711"/>
    <w:rsid w:val="00FB0D95"/>
    <w:rsid w:val="00FB0DEC"/>
    <w:rsid w:val="00FB0E1B"/>
    <w:rsid w:val="00FB0F81"/>
    <w:rsid w:val="00FB12FD"/>
    <w:rsid w:val="00FB1617"/>
    <w:rsid w:val="00FB180D"/>
    <w:rsid w:val="00FB1870"/>
    <w:rsid w:val="00FB1906"/>
    <w:rsid w:val="00FB1A79"/>
    <w:rsid w:val="00FB1ED6"/>
    <w:rsid w:val="00FB25B5"/>
    <w:rsid w:val="00FB25D6"/>
    <w:rsid w:val="00FB27EA"/>
    <w:rsid w:val="00FB2D19"/>
    <w:rsid w:val="00FB2ED0"/>
    <w:rsid w:val="00FB2F6A"/>
    <w:rsid w:val="00FB35CD"/>
    <w:rsid w:val="00FB3679"/>
    <w:rsid w:val="00FB37B9"/>
    <w:rsid w:val="00FB384F"/>
    <w:rsid w:val="00FB3BA7"/>
    <w:rsid w:val="00FB3BF4"/>
    <w:rsid w:val="00FB3DF8"/>
    <w:rsid w:val="00FB3E5A"/>
    <w:rsid w:val="00FB4033"/>
    <w:rsid w:val="00FB4129"/>
    <w:rsid w:val="00FB427E"/>
    <w:rsid w:val="00FB446D"/>
    <w:rsid w:val="00FB45CB"/>
    <w:rsid w:val="00FB4634"/>
    <w:rsid w:val="00FB4703"/>
    <w:rsid w:val="00FB4728"/>
    <w:rsid w:val="00FB4744"/>
    <w:rsid w:val="00FB4AF6"/>
    <w:rsid w:val="00FB4C76"/>
    <w:rsid w:val="00FB4EDF"/>
    <w:rsid w:val="00FB4F25"/>
    <w:rsid w:val="00FB4FDD"/>
    <w:rsid w:val="00FB521B"/>
    <w:rsid w:val="00FB534F"/>
    <w:rsid w:val="00FB53DF"/>
    <w:rsid w:val="00FB5561"/>
    <w:rsid w:val="00FB56EA"/>
    <w:rsid w:val="00FB590A"/>
    <w:rsid w:val="00FB59B7"/>
    <w:rsid w:val="00FB5ED7"/>
    <w:rsid w:val="00FB62BD"/>
    <w:rsid w:val="00FB652A"/>
    <w:rsid w:val="00FB6BC7"/>
    <w:rsid w:val="00FB6C9D"/>
    <w:rsid w:val="00FB6D57"/>
    <w:rsid w:val="00FB722C"/>
    <w:rsid w:val="00FB73E8"/>
    <w:rsid w:val="00FB7472"/>
    <w:rsid w:val="00FB79FB"/>
    <w:rsid w:val="00FB7CEE"/>
    <w:rsid w:val="00FB7ED1"/>
    <w:rsid w:val="00FB7F58"/>
    <w:rsid w:val="00FB7F61"/>
    <w:rsid w:val="00FC0686"/>
    <w:rsid w:val="00FC10BE"/>
    <w:rsid w:val="00FC1173"/>
    <w:rsid w:val="00FC11B7"/>
    <w:rsid w:val="00FC12C7"/>
    <w:rsid w:val="00FC14BC"/>
    <w:rsid w:val="00FC1659"/>
    <w:rsid w:val="00FC165F"/>
    <w:rsid w:val="00FC173E"/>
    <w:rsid w:val="00FC1ABA"/>
    <w:rsid w:val="00FC1AFD"/>
    <w:rsid w:val="00FC1B68"/>
    <w:rsid w:val="00FC1BFD"/>
    <w:rsid w:val="00FC1E20"/>
    <w:rsid w:val="00FC21D1"/>
    <w:rsid w:val="00FC2375"/>
    <w:rsid w:val="00FC23A4"/>
    <w:rsid w:val="00FC276F"/>
    <w:rsid w:val="00FC2AC9"/>
    <w:rsid w:val="00FC2AFE"/>
    <w:rsid w:val="00FC2B10"/>
    <w:rsid w:val="00FC2BF6"/>
    <w:rsid w:val="00FC2C0B"/>
    <w:rsid w:val="00FC2D09"/>
    <w:rsid w:val="00FC2EEB"/>
    <w:rsid w:val="00FC31C8"/>
    <w:rsid w:val="00FC3230"/>
    <w:rsid w:val="00FC328F"/>
    <w:rsid w:val="00FC3320"/>
    <w:rsid w:val="00FC338A"/>
    <w:rsid w:val="00FC33F6"/>
    <w:rsid w:val="00FC347A"/>
    <w:rsid w:val="00FC3571"/>
    <w:rsid w:val="00FC35EA"/>
    <w:rsid w:val="00FC385D"/>
    <w:rsid w:val="00FC391C"/>
    <w:rsid w:val="00FC3DBA"/>
    <w:rsid w:val="00FC3E06"/>
    <w:rsid w:val="00FC4161"/>
    <w:rsid w:val="00FC446B"/>
    <w:rsid w:val="00FC4A75"/>
    <w:rsid w:val="00FC4B44"/>
    <w:rsid w:val="00FC4E24"/>
    <w:rsid w:val="00FC4E96"/>
    <w:rsid w:val="00FC4FA0"/>
    <w:rsid w:val="00FC527D"/>
    <w:rsid w:val="00FC544F"/>
    <w:rsid w:val="00FC5530"/>
    <w:rsid w:val="00FC5612"/>
    <w:rsid w:val="00FC5724"/>
    <w:rsid w:val="00FC5EC9"/>
    <w:rsid w:val="00FC62C8"/>
    <w:rsid w:val="00FC66D5"/>
    <w:rsid w:val="00FC6787"/>
    <w:rsid w:val="00FC6A15"/>
    <w:rsid w:val="00FC6F50"/>
    <w:rsid w:val="00FC7399"/>
    <w:rsid w:val="00FC741A"/>
    <w:rsid w:val="00FC746C"/>
    <w:rsid w:val="00FC7849"/>
    <w:rsid w:val="00FC7BCC"/>
    <w:rsid w:val="00FC7C0C"/>
    <w:rsid w:val="00FC7CE9"/>
    <w:rsid w:val="00FD0194"/>
    <w:rsid w:val="00FD0248"/>
    <w:rsid w:val="00FD025A"/>
    <w:rsid w:val="00FD0316"/>
    <w:rsid w:val="00FD0370"/>
    <w:rsid w:val="00FD0567"/>
    <w:rsid w:val="00FD05DC"/>
    <w:rsid w:val="00FD065D"/>
    <w:rsid w:val="00FD0712"/>
    <w:rsid w:val="00FD09E8"/>
    <w:rsid w:val="00FD0B31"/>
    <w:rsid w:val="00FD0C1E"/>
    <w:rsid w:val="00FD0CEB"/>
    <w:rsid w:val="00FD0F62"/>
    <w:rsid w:val="00FD0FFD"/>
    <w:rsid w:val="00FD13B7"/>
    <w:rsid w:val="00FD16C1"/>
    <w:rsid w:val="00FD16EA"/>
    <w:rsid w:val="00FD1A5E"/>
    <w:rsid w:val="00FD1DD0"/>
    <w:rsid w:val="00FD222A"/>
    <w:rsid w:val="00FD24CD"/>
    <w:rsid w:val="00FD2CBE"/>
    <w:rsid w:val="00FD3572"/>
    <w:rsid w:val="00FD3587"/>
    <w:rsid w:val="00FD361A"/>
    <w:rsid w:val="00FD372F"/>
    <w:rsid w:val="00FD37EC"/>
    <w:rsid w:val="00FD3814"/>
    <w:rsid w:val="00FD3A56"/>
    <w:rsid w:val="00FD3A81"/>
    <w:rsid w:val="00FD3B34"/>
    <w:rsid w:val="00FD3E2C"/>
    <w:rsid w:val="00FD3F49"/>
    <w:rsid w:val="00FD4200"/>
    <w:rsid w:val="00FD4315"/>
    <w:rsid w:val="00FD44FC"/>
    <w:rsid w:val="00FD48C3"/>
    <w:rsid w:val="00FD4F32"/>
    <w:rsid w:val="00FD51EA"/>
    <w:rsid w:val="00FD5269"/>
    <w:rsid w:val="00FD52A0"/>
    <w:rsid w:val="00FD52C1"/>
    <w:rsid w:val="00FD53B1"/>
    <w:rsid w:val="00FD5654"/>
    <w:rsid w:val="00FD56D5"/>
    <w:rsid w:val="00FD56FC"/>
    <w:rsid w:val="00FD5784"/>
    <w:rsid w:val="00FD57C6"/>
    <w:rsid w:val="00FD58C6"/>
    <w:rsid w:val="00FD58FB"/>
    <w:rsid w:val="00FD5C06"/>
    <w:rsid w:val="00FD5C2E"/>
    <w:rsid w:val="00FD5D7F"/>
    <w:rsid w:val="00FD5E4C"/>
    <w:rsid w:val="00FD5F2E"/>
    <w:rsid w:val="00FD60FB"/>
    <w:rsid w:val="00FD612A"/>
    <w:rsid w:val="00FD61A7"/>
    <w:rsid w:val="00FD61D1"/>
    <w:rsid w:val="00FD6361"/>
    <w:rsid w:val="00FD6986"/>
    <w:rsid w:val="00FD6AFB"/>
    <w:rsid w:val="00FD6E10"/>
    <w:rsid w:val="00FD710C"/>
    <w:rsid w:val="00FD7203"/>
    <w:rsid w:val="00FD7227"/>
    <w:rsid w:val="00FD730A"/>
    <w:rsid w:val="00FD7616"/>
    <w:rsid w:val="00FD76B4"/>
    <w:rsid w:val="00FD7C6E"/>
    <w:rsid w:val="00FD7E30"/>
    <w:rsid w:val="00FE0012"/>
    <w:rsid w:val="00FE00B6"/>
    <w:rsid w:val="00FE0841"/>
    <w:rsid w:val="00FE0B34"/>
    <w:rsid w:val="00FE0B94"/>
    <w:rsid w:val="00FE0BC4"/>
    <w:rsid w:val="00FE0EB9"/>
    <w:rsid w:val="00FE1094"/>
    <w:rsid w:val="00FE122D"/>
    <w:rsid w:val="00FE13FE"/>
    <w:rsid w:val="00FE15AB"/>
    <w:rsid w:val="00FE15E5"/>
    <w:rsid w:val="00FE16A9"/>
    <w:rsid w:val="00FE17F8"/>
    <w:rsid w:val="00FE1A51"/>
    <w:rsid w:val="00FE1A5A"/>
    <w:rsid w:val="00FE1A81"/>
    <w:rsid w:val="00FE1BCD"/>
    <w:rsid w:val="00FE1C93"/>
    <w:rsid w:val="00FE1CE9"/>
    <w:rsid w:val="00FE1DB9"/>
    <w:rsid w:val="00FE1F98"/>
    <w:rsid w:val="00FE23EB"/>
    <w:rsid w:val="00FE242F"/>
    <w:rsid w:val="00FE26EC"/>
    <w:rsid w:val="00FE27AE"/>
    <w:rsid w:val="00FE2883"/>
    <w:rsid w:val="00FE2A87"/>
    <w:rsid w:val="00FE2ACE"/>
    <w:rsid w:val="00FE2DB3"/>
    <w:rsid w:val="00FE33ED"/>
    <w:rsid w:val="00FE35E4"/>
    <w:rsid w:val="00FE37EB"/>
    <w:rsid w:val="00FE3853"/>
    <w:rsid w:val="00FE397E"/>
    <w:rsid w:val="00FE39E1"/>
    <w:rsid w:val="00FE3E5C"/>
    <w:rsid w:val="00FE451D"/>
    <w:rsid w:val="00FE45A2"/>
    <w:rsid w:val="00FE45D2"/>
    <w:rsid w:val="00FE4777"/>
    <w:rsid w:val="00FE4D29"/>
    <w:rsid w:val="00FE4D4D"/>
    <w:rsid w:val="00FE4EFC"/>
    <w:rsid w:val="00FE5000"/>
    <w:rsid w:val="00FE505C"/>
    <w:rsid w:val="00FE5192"/>
    <w:rsid w:val="00FE52B6"/>
    <w:rsid w:val="00FE549B"/>
    <w:rsid w:val="00FE5629"/>
    <w:rsid w:val="00FE5643"/>
    <w:rsid w:val="00FE56DC"/>
    <w:rsid w:val="00FE588C"/>
    <w:rsid w:val="00FE5BB1"/>
    <w:rsid w:val="00FE5DCD"/>
    <w:rsid w:val="00FE5E44"/>
    <w:rsid w:val="00FE5E99"/>
    <w:rsid w:val="00FE5EA1"/>
    <w:rsid w:val="00FE5F0D"/>
    <w:rsid w:val="00FE637B"/>
    <w:rsid w:val="00FE6481"/>
    <w:rsid w:val="00FE675D"/>
    <w:rsid w:val="00FE69E7"/>
    <w:rsid w:val="00FE6E13"/>
    <w:rsid w:val="00FE6E1F"/>
    <w:rsid w:val="00FE6E79"/>
    <w:rsid w:val="00FE6ECB"/>
    <w:rsid w:val="00FE6FE6"/>
    <w:rsid w:val="00FE7830"/>
    <w:rsid w:val="00FE78C8"/>
    <w:rsid w:val="00FE7937"/>
    <w:rsid w:val="00FE79B0"/>
    <w:rsid w:val="00FF01CD"/>
    <w:rsid w:val="00FF038C"/>
    <w:rsid w:val="00FF0591"/>
    <w:rsid w:val="00FF09A7"/>
    <w:rsid w:val="00FF0D1C"/>
    <w:rsid w:val="00FF0DA9"/>
    <w:rsid w:val="00FF0E7E"/>
    <w:rsid w:val="00FF0EF5"/>
    <w:rsid w:val="00FF0F1F"/>
    <w:rsid w:val="00FF0FD9"/>
    <w:rsid w:val="00FF1193"/>
    <w:rsid w:val="00FF12F0"/>
    <w:rsid w:val="00FF18D4"/>
    <w:rsid w:val="00FF198C"/>
    <w:rsid w:val="00FF1D06"/>
    <w:rsid w:val="00FF1D3E"/>
    <w:rsid w:val="00FF1FE1"/>
    <w:rsid w:val="00FF21C4"/>
    <w:rsid w:val="00FF24FC"/>
    <w:rsid w:val="00FF254A"/>
    <w:rsid w:val="00FF27A7"/>
    <w:rsid w:val="00FF282E"/>
    <w:rsid w:val="00FF2CB7"/>
    <w:rsid w:val="00FF2E20"/>
    <w:rsid w:val="00FF318E"/>
    <w:rsid w:val="00FF3E69"/>
    <w:rsid w:val="00FF3EA5"/>
    <w:rsid w:val="00FF3F68"/>
    <w:rsid w:val="00FF4349"/>
    <w:rsid w:val="00FF47C6"/>
    <w:rsid w:val="00FF4845"/>
    <w:rsid w:val="00FF4A45"/>
    <w:rsid w:val="00FF4BDE"/>
    <w:rsid w:val="00FF4C34"/>
    <w:rsid w:val="00FF4EFB"/>
    <w:rsid w:val="00FF58E3"/>
    <w:rsid w:val="00FF5A2F"/>
    <w:rsid w:val="00FF5C17"/>
    <w:rsid w:val="00FF5F36"/>
    <w:rsid w:val="00FF6039"/>
    <w:rsid w:val="00FF647F"/>
    <w:rsid w:val="00FF65E3"/>
    <w:rsid w:val="00FF6973"/>
    <w:rsid w:val="00FF6D8C"/>
    <w:rsid w:val="00FF702A"/>
    <w:rsid w:val="00FF7122"/>
    <w:rsid w:val="00FF713F"/>
    <w:rsid w:val="00FF75AD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84A17"/>
  <w15:chartTrackingRefBased/>
  <w15:docId w15:val="{ADDEA3FB-A10F-417C-BD80-57BD14AD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8534FA"/>
    <w:pPr>
      <w:jc w:val="center"/>
    </w:pPr>
    <w:rPr>
      <w:rFonts w:ascii="標楷體" w:eastAsia="標楷體" w:hAnsi="標楷體" w:cs="Arial"/>
      <w:color w:val="000000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首 字元"/>
    <w:link w:val="a5"/>
    <w:rsid w:val="005E7E80"/>
    <w:rPr>
      <w:kern w:val="2"/>
    </w:rPr>
  </w:style>
  <w:style w:type="paragraph" w:styleId="a7">
    <w:name w:val="footer"/>
    <w:basedOn w:val="a"/>
    <w:link w:val="a8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尾 字元"/>
    <w:link w:val="a7"/>
    <w:rsid w:val="005E7E8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w_sys\&#20132;&#36890;&#38538;&#21220;&#21209;&#34920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25CC-997A-4E04-A4FC-C90A8C14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交通隊勤務表.dot</Template>
  <TotalTime>2</TotalTime>
  <Pages>1</Pages>
  <Words>571</Words>
  <Characters>3257</Characters>
  <Application>Microsoft Office Word</Application>
  <DocSecurity>0</DocSecurity>
  <Lines>27</Lines>
  <Paragraphs>7</Paragraphs>
  <ScaleCrop>false</ScaleCrop>
  <Company>MyOffice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南投交通隊勤務表</dc:title>
  <dc:subject/>
  <dc:creator>user</dc:creator>
  <cp:keywords/>
  <cp:lastModifiedBy>ting78963@gmail.com</cp:lastModifiedBy>
  <cp:revision>5</cp:revision>
  <cp:lastPrinted>2026-06-10T03:47:00Z</cp:lastPrinted>
  <dcterms:created xsi:type="dcterms:W3CDTF">2026-06-25T01:56:00Z</dcterms:created>
  <dcterms:modified xsi:type="dcterms:W3CDTF">2026-07-26T07:49:00Z</dcterms:modified>
</cp:coreProperties>
</file>