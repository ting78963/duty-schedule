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12" w:type="dxa"/>
        <w:tblInd w:w="-536" w:type="dxa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8"/>
        <w:gridCol w:w="460"/>
        <w:gridCol w:w="463"/>
        <w:gridCol w:w="472"/>
        <w:gridCol w:w="477"/>
        <w:gridCol w:w="478"/>
        <w:gridCol w:w="465"/>
        <w:gridCol w:w="13"/>
        <w:gridCol w:w="478"/>
        <w:gridCol w:w="478"/>
        <w:gridCol w:w="478"/>
        <w:gridCol w:w="469"/>
        <w:gridCol w:w="58"/>
        <w:gridCol w:w="527"/>
        <w:gridCol w:w="527"/>
        <w:gridCol w:w="1316"/>
        <w:gridCol w:w="505"/>
        <w:gridCol w:w="364"/>
        <w:gridCol w:w="289"/>
        <w:gridCol w:w="75"/>
        <w:gridCol w:w="364"/>
        <w:gridCol w:w="364"/>
        <w:gridCol w:w="364"/>
        <w:gridCol w:w="364"/>
        <w:gridCol w:w="364"/>
        <w:gridCol w:w="364"/>
        <w:gridCol w:w="364"/>
        <w:gridCol w:w="365"/>
        <w:gridCol w:w="290"/>
        <w:gridCol w:w="869"/>
        <w:gridCol w:w="728"/>
        <w:gridCol w:w="280"/>
        <w:gridCol w:w="1092"/>
      </w:tblGrid>
      <w:tr w:rsidR="005552C1" w:rsidRPr="00C1660B" w14:paraId="41492150" w14:textId="77777777" w:rsidTr="00F11607">
        <w:trPr>
          <w:cantSplit/>
          <w:trHeight w:hRule="exact" w:val="570"/>
        </w:trPr>
        <w:tc>
          <w:tcPr>
            <w:tcW w:w="5110" w:type="dxa"/>
            <w:gridSpan w:val="11"/>
            <w:vMerge w:val="restart"/>
            <w:tcBorders>
              <w:top w:val="thinThickSmallGap" w:sz="18" w:space="0" w:color="auto"/>
              <w:right w:val="nil"/>
            </w:tcBorders>
            <w:vAlign w:val="center"/>
          </w:tcPr>
          <w:p w14:paraId="2221287B" w14:textId="77777777" w:rsidR="005552C1" w:rsidRPr="00C1660B" w:rsidRDefault="005552C1" w:rsidP="003D1FE0">
            <w:pPr>
              <w:spacing w:line="440" w:lineRule="exact"/>
              <w:ind w:right="57" w:firstLineChars="150" w:firstLine="600"/>
              <w:jc w:val="center"/>
              <w:rPr>
                <w:rFonts w:ascii="標楷體" w:eastAsia="標楷體" w:hAnsi="標楷體"/>
                <w:sz w:val="40"/>
              </w:rPr>
            </w:pPr>
            <w:r w:rsidRPr="00C1660B">
              <w:rPr>
                <w:rFonts w:ascii="標楷體" w:eastAsia="標楷體" w:hAnsi="標楷體" w:hint="eastAsia"/>
                <w:sz w:val="40"/>
              </w:rPr>
              <w:t>南投縣政府警察局交通隊</w:t>
            </w:r>
          </w:p>
        </w:tc>
        <w:tc>
          <w:tcPr>
            <w:tcW w:w="469" w:type="dxa"/>
            <w:vMerge w:val="restart"/>
            <w:tcBorders>
              <w:top w:val="thinThickSmallGap" w:sz="18" w:space="0" w:color="auto"/>
              <w:left w:val="nil"/>
              <w:bottom w:val="nil"/>
              <w:right w:val="nil"/>
            </w:tcBorders>
            <w:vAlign w:val="center"/>
          </w:tcPr>
          <w:p w14:paraId="6D1ACBCD" w14:textId="77777777" w:rsidR="005552C1" w:rsidRPr="00B27830" w:rsidRDefault="00A91B37" w:rsidP="00E40B30">
            <w:pPr>
              <w:spacing w:line="440" w:lineRule="exact"/>
              <w:ind w:right="57"/>
              <w:rPr>
                <w:rFonts w:ascii="標楷體" w:eastAsia="標楷體" w:hAnsi="標楷體"/>
                <w:b/>
                <w:sz w:val="40"/>
                <w:szCs w:val="40"/>
              </w:rPr>
            </w:pPr>
            <w:r w:rsidRPr="00B27830">
              <w:rPr>
                <w:rFonts w:ascii="標楷體" w:eastAsia="標楷體" w:hAnsi="標楷體" w:hint="eastAsia"/>
                <w:b/>
                <w:sz w:val="40"/>
                <w:szCs w:val="40"/>
              </w:rPr>
              <w:t>49</w:t>
            </w:r>
          </w:p>
        </w:tc>
        <w:tc>
          <w:tcPr>
            <w:tcW w:w="3586" w:type="dxa"/>
            <w:gridSpan w:val="7"/>
            <w:vMerge w:val="restart"/>
            <w:tcBorders>
              <w:top w:val="thinThickSmallGap" w:sz="18" w:space="0" w:color="auto"/>
              <w:left w:val="nil"/>
              <w:bottom w:val="nil"/>
              <w:right w:val="nil"/>
            </w:tcBorders>
            <w:vAlign w:val="center"/>
          </w:tcPr>
          <w:p w14:paraId="38095E80" w14:textId="77777777" w:rsidR="005552C1" w:rsidRPr="00C1660B" w:rsidRDefault="004235E1" w:rsidP="00E40B30">
            <w:pPr>
              <w:spacing w:line="440" w:lineRule="exact"/>
              <w:ind w:right="57"/>
              <w:rPr>
                <w:rFonts w:ascii="標楷體" w:eastAsia="標楷體" w:hAnsi="標楷體"/>
                <w:sz w:val="40"/>
              </w:rPr>
            </w:pPr>
            <w:r w:rsidRPr="00C1660B">
              <w:rPr>
                <w:rFonts w:ascii="標楷體" w:eastAsia="標楷體" w:hAnsi="標楷體" w:hint="eastAsia"/>
                <w:sz w:val="40"/>
              </w:rPr>
              <w:t>人勤務分配表</w:t>
            </w:r>
          </w:p>
        </w:tc>
        <w:tc>
          <w:tcPr>
            <w:tcW w:w="6247" w:type="dxa"/>
            <w:gridSpan w:val="14"/>
            <w:tcBorders>
              <w:top w:val="thinThickSmallGap" w:sz="18" w:space="0" w:color="auto"/>
              <w:left w:val="nil"/>
              <w:bottom w:val="nil"/>
            </w:tcBorders>
            <w:vAlign w:val="center"/>
          </w:tcPr>
          <w:p w14:paraId="5A7B250C" w14:textId="77777777" w:rsidR="005552C1" w:rsidRPr="00C1660B" w:rsidRDefault="005552C1" w:rsidP="005F08E0">
            <w:pPr>
              <w:spacing w:line="280" w:lineRule="exact"/>
              <w:ind w:left="57" w:right="57"/>
              <w:jc w:val="distribute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中華民國</w:t>
            </w:r>
            <w:r>
              <w:rPr>
                <w:rFonts w:ascii="標楷體" w:eastAsia="標楷體" w:hAnsi="標楷體"/>
                <w:sz w:val="28"/>
              </w:rPr>
              <w:t>1</w:t>
            </w:r>
            <w:r w:rsidR="000D554C">
              <w:rPr>
                <w:rFonts w:ascii="標楷體" w:eastAsia="標楷體" w:hAnsi="標楷體" w:hint="eastAsia"/>
                <w:sz w:val="28"/>
              </w:rPr>
              <w:t>1</w:t>
            </w:r>
            <w:r w:rsidR="00C05834">
              <w:rPr>
                <w:rFonts w:ascii="標楷體" w:eastAsia="標楷體" w:hAnsi="標楷體" w:hint="eastAsia"/>
                <w:sz w:val="28"/>
              </w:rPr>
              <w:t>5</w:t>
            </w:r>
            <w:r>
              <w:rPr>
                <w:rFonts w:ascii="標楷體" w:eastAsia="標楷體" w:hAnsi="標楷體"/>
                <w:sz w:val="28"/>
              </w:rPr>
              <w:t>年月日【</w:t>
            </w:r>
            <w:r w:rsidRPr="00FC36DA">
              <w:rPr>
                <w:rFonts w:ascii="標楷體" w:eastAsia="標楷體" w:hAnsi="標楷體"/>
                <w:color w:val="FF0000"/>
                <w:sz w:val="28"/>
              </w:rPr>
              <w:t>星期</w:t>
            </w:r>
            <w:r>
              <w:rPr>
                <w:rFonts w:ascii="標楷體" w:eastAsia="標楷體" w:hAnsi="標楷體"/>
                <w:sz w:val="28"/>
              </w:rPr>
              <w:t>】</w:t>
            </w:r>
          </w:p>
        </w:tc>
      </w:tr>
      <w:tr w:rsidR="005552C1" w:rsidRPr="00C1660B" w14:paraId="60A72BBD" w14:textId="77777777" w:rsidTr="00F11607">
        <w:trPr>
          <w:cantSplit/>
          <w:trHeight w:hRule="exact" w:val="570"/>
        </w:trPr>
        <w:tc>
          <w:tcPr>
            <w:tcW w:w="5110" w:type="dxa"/>
            <w:gridSpan w:val="11"/>
            <w:vMerge/>
            <w:tcBorders>
              <w:bottom w:val="single" w:sz="12" w:space="0" w:color="auto"/>
              <w:right w:val="nil"/>
            </w:tcBorders>
            <w:vAlign w:val="center"/>
          </w:tcPr>
          <w:p w14:paraId="2D8FDFBE" w14:textId="77777777" w:rsidR="005552C1" w:rsidRPr="00C1660B" w:rsidRDefault="005552C1" w:rsidP="005552C1">
            <w:pPr>
              <w:spacing w:line="360" w:lineRule="exact"/>
              <w:ind w:left="113" w:right="57"/>
              <w:jc w:val="both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469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3874229" w14:textId="77777777" w:rsidR="005552C1" w:rsidRPr="00C1660B" w:rsidRDefault="005552C1" w:rsidP="005552C1">
            <w:pPr>
              <w:spacing w:line="360" w:lineRule="exact"/>
              <w:ind w:left="57" w:right="57"/>
              <w:jc w:val="center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3586" w:type="dxa"/>
            <w:gridSpan w:val="7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701D2F7" w14:textId="77777777" w:rsidR="005552C1" w:rsidRPr="00C1660B" w:rsidRDefault="005552C1" w:rsidP="005552C1">
            <w:pPr>
              <w:spacing w:line="360" w:lineRule="exact"/>
              <w:ind w:left="57" w:right="57"/>
              <w:jc w:val="both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6247" w:type="dxa"/>
            <w:gridSpan w:val="14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1C075727" w14:textId="77777777" w:rsidR="005552C1" w:rsidRPr="00C1660B" w:rsidRDefault="005552C1" w:rsidP="005552C1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8"/>
              </w:rPr>
            </w:pPr>
            <w:r w:rsidRPr="00C1660B">
              <w:rPr>
                <w:rFonts w:ascii="標楷體" w:eastAsia="標楷體" w:hAnsi="標楷體" w:hint="eastAsia"/>
                <w:sz w:val="28"/>
              </w:rPr>
              <w:t>主管：　　　　　　　　　　　蓋章</w:t>
            </w:r>
          </w:p>
        </w:tc>
      </w:tr>
      <w:tr w:rsidR="00726EE7" w:rsidRPr="00C1660B" w14:paraId="341E9DAE" w14:textId="77777777" w:rsidTr="00F11607">
        <w:trPr>
          <w:cantSplit/>
          <w:trHeight w:val="538"/>
        </w:trPr>
        <w:tc>
          <w:tcPr>
            <w:tcW w:w="848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845D0D3" w14:textId="42E2E865" w:rsidR="002F087B" w:rsidRDefault="006B112F" w:rsidP="0027139E">
            <w:pPr>
              <w:spacing w:line="320" w:lineRule="exact"/>
              <w:ind w:left="57" w:right="57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326D1F5" wp14:editId="5136EB04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5080</wp:posOffset>
                      </wp:positionV>
                      <wp:extent cx="454660" cy="1953895"/>
                      <wp:effectExtent l="0" t="0" r="0" b="0"/>
                      <wp:wrapNone/>
                      <wp:docPr id="111617929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4660" cy="19538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2CF2C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4.85pt;margin-top:.4pt;width:35.8pt;height:153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"/>
                  </w:pict>
                </mc:Fallback>
              </mc:AlternateContent>
            </w:r>
            <w:r w:rsidR="002F087B">
              <w:rPr>
                <w:rFonts w:ascii="標楷體" w:eastAsia="標楷體" w:hAnsi="標楷體" w:hint="eastAsia"/>
              </w:rPr>
              <w:t xml:space="preserve"> </w:t>
            </w:r>
            <w:r w:rsidR="002F087B" w:rsidRPr="00C1660B">
              <w:rPr>
                <w:rFonts w:ascii="標楷體" w:eastAsia="標楷體" w:hAnsi="標楷體" w:hint="eastAsia"/>
              </w:rPr>
              <w:t>勤務</w:t>
            </w:r>
          </w:p>
          <w:p w14:paraId="7968D5FD" w14:textId="77777777" w:rsidR="002F087B" w:rsidRPr="00C1660B" w:rsidRDefault="002F087B" w:rsidP="0027139E">
            <w:pPr>
              <w:spacing w:line="12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  <w:p w14:paraId="45E6329C" w14:textId="77777777" w:rsidR="002F087B" w:rsidRDefault="00D106B3" w:rsidP="00A87108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2F087B" w:rsidRPr="00C1660B">
              <w:rPr>
                <w:rFonts w:ascii="標楷體" w:eastAsia="標楷體" w:hAnsi="標楷體" w:hint="eastAsia"/>
              </w:rPr>
              <w:t>項目</w:t>
            </w:r>
          </w:p>
          <w:p w14:paraId="2B307380" w14:textId="77777777" w:rsidR="00D106B3" w:rsidRPr="00C1660B" w:rsidRDefault="00D106B3" w:rsidP="00A87108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  <w:p w14:paraId="7CCBAD65" w14:textId="77777777" w:rsidR="002F087B" w:rsidRDefault="002F087B" w:rsidP="00754FA3">
            <w:pPr>
              <w:spacing w:line="320" w:lineRule="exact"/>
              <w:ind w:left="57" w:right="833"/>
              <w:jc w:val="right"/>
              <w:rPr>
                <w:rFonts w:ascii="標楷體" w:eastAsia="標楷體" w:hAnsi="標楷體"/>
              </w:rPr>
            </w:pPr>
          </w:p>
          <w:p w14:paraId="2CC7E8DD" w14:textId="77777777" w:rsidR="0027139E" w:rsidRPr="006A2D8B" w:rsidRDefault="0027139E" w:rsidP="00754FA3">
            <w:pPr>
              <w:spacing w:line="320" w:lineRule="exact"/>
              <w:ind w:left="57" w:right="833"/>
              <w:jc w:val="right"/>
              <w:rPr>
                <w:rFonts w:ascii="標楷體" w:eastAsia="標楷體" w:hAnsi="標楷體"/>
                <w:sz w:val="20"/>
                <w:szCs w:val="20"/>
              </w:rPr>
            </w:pPr>
          </w:p>
          <w:p w14:paraId="0C3D32CA" w14:textId="77777777" w:rsidR="002F087B" w:rsidRDefault="002F087B" w:rsidP="000A5639">
            <w:pPr>
              <w:spacing w:line="320" w:lineRule="exact"/>
              <w:ind w:right="57"/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0A5639">
              <w:rPr>
                <w:rFonts w:ascii="標楷體" w:eastAsia="標楷體" w:hAnsi="標楷體" w:hint="eastAsia"/>
                <w:sz w:val="22"/>
                <w:szCs w:val="22"/>
              </w:rPr>
              <w:t>人員</w:t>
            </w:r>
          </w:p>
          <w:p w14:paraId="22D23452" w14:textId="77777777" w:rsidR="0027139E" w:rsidRPr="000A5639" w:rsidRDefault="0027139E" w:rsidP="0027139E">
            <w:pPr>
              <w:spacing w:line="120" w:lineRule="exact"/>
              <w:ind w:right="57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  <w:p w14:paraId="752DE575" w14:textId="71A7EDBD" w:rsidR="002F087B" w:rsidRPr="000A5639" w:rsidRDefault="006B112F" w:rsidP="0027139E">
            <w:pPr>
              <w:spacing w:line="320" w:lineRule="exact"/>
              <w:ind w:right="170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351784D" wp14:editId="59822A91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188595</wp:posOffset>
                      </wp:positionV>
                      <wp:extent cx="513715" cy="490855"/>
                      <wp:effectExtent l="0" t="0" r="0" b="0"/>
                      <wp:wrapNone/>
                      <wp:docPr id="1234760995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3715" cy="4908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9AC470" id="AutoShape 5" o:spid="_x0000_s1026" type="#_x0000_t32" style="position:absolute;margin-left:.2pt;margin-top:14.85pt;width:40.45pt;height:38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"/>
                  </w:pict>
                </mc:Fallback>
              </mc:AlternateContent>
            </w:r>
            <w:r w:rsidR="002F087B" w:rsidRPr="000A5639">
              <w:rPr>
                <w:rFonts w:ascii="標楷體" w:eastAsia="標楷體" w:hAnsi="標楷體" w:hint="eastAsia"/>
                <w:sz w:val="22"/>
                <w:szCs w:val="22"/>
              </w:rPr>
              <w:t>代號</w:t>
            </w:r>
          </w:p>
          <w:p w14:paraId="7CC8B821" w14:textId="77777777" w:rsidR="002F087B" w:rsidRPr="00C1660B" w:rsidRDefault="002F087B" w:rsidP="0007490D">
            <w:pPr>
              <w:spacing w:line="400" w:lineRule="exact"/>
              <w:ind w:right="57"/>
              <w:jc w:val="both"/>
              <w:rPr>
                <w:rFonts w:ascii="標楷體" w:eastAsia="標楷體" w:hAnsi="標楷體"/>
              </w:rPr>
            </w:pPr>
          </w:p>
          <w:p w14:paraId="3B4CC94B" w14:textId="77777777" w:rsidR="002F087B" w:rsidRPr="00C1660B" w:rsidRDefault="002F087B" w:rsidP="00B14E0C">
            <w:pPr>
              <w:spacing w:line="320" w:lineRule="exact"/>
              <w:ind w:left="57" w:right="57"/>
              <w:jc w:val="both"/>
              <w:rPr>
                <w:rFonts w:ascii="標楷體" w:eastAsia="標楷體" w:hAnsi="標楷體"/>
              </w:rPr>
            </w:pPr>
            <w:r w:rsidRPr="00C1660B">
              <w:rPr>
                <w:rFonts w:ascii="標楷體" w:eastAsia="標楷體" w:hAnsi="標楷體" w:hint="eastAsia"/>
              </w:rPr>
              <w:t>時間</w:t>
            </w:r>
          </w:p>
        </w:tc>
        <w:tc>
          <w:tcPr>
            <w:tcW w:w="1395" w:type="dxa"/>
            <w:gridSpan w:val="3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30D1A" w14:textId="77777777" w:rsidR="002F087B" w:rsidRDefault="002F087B" w:rsidP="00253C4D">
            <w:pPr>
              <w:spacing w:line="24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值</w:t>
            </w:r>
            <w:r w:rsidR="00407A8D">
              <w:rPr>
                <w:rFonts w:ascii="標楷體" w:eastAsia="標楷體" w:hAnsi="標楷體" w:hint="eastAsia"/>
                <w:sz w:val="28"/>
              </w:rPr>
              <w:t xml:space="preserve">  </w:t>
            </w:r>
            <w:r>
              <w:rPr>
                <w:rFonts w:ascii="標楷體" w:eastAsia="標楷體" w:hAnsi="標楷體" w:hint="eastAsia"/>
                <w:sz w:val="28"/>
              </w:rPr>
              <w:t>班</w:t>
            </w:r>
          </w:p>
          <w:p w14:paraId="3AAA6388" w14:textId="77777777" w:rsidR="00E251CF" w:rsidRDefault="00253C4D" w:rsidP="00253C4D">
            <w:pPr>
              <w:spacing w:line="0" w:lineRule="atLeast"/>
              <w:jc w:val="distribute"/>
              <w:rPr>
                <w:rFonts w:ascii="標楷體" w:eastAsia="標楷體" w:hAnsi="標楷體"/>
                <w:color w:val="FF0000"/>
                <w:sz w:val="14"/>
                <w:szCs w:val="14"/>
              </w:rPr>
            </w:pPr>
            <w:r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小隊長(警務佐)管理</w:t>
            </w:r>
          </w:p>
          <w:p w14:paraId="35B91E04" w14:textId="77777777" w:rsidR="00253C4D" w:rsidRPr="002F087B" w:rsidRDefault="00253C4D" w:rsidP="00E251CF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員警</w:t>
            </w:r>
            <w:proofErr w:type="gramStart"/>
            <w:r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出退勤領</w:t>
            </w:r>
            <w:proofErr w:type="gramEnd"/>
            <w:r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繳械彈</w:t>
            </w:r>
          </w:p>
        </w:tc>
        <w:tc>
          <w:tcPr>
            <w:tcW w:w="1420" w:type="dxa"/>
            <w:gridSpan w:val="3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14F7B" w14:textId="77777777" w:rsidR="002F087B" w:rsidRDefault="002F087B" w:rsidP="002F087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cs="新細明體"/>
                <w:color w:val="000000"/>
                <w:spacing w:val="2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>巡</w:t>
            </w:r>
            <w:r w:rsidR="00407A8D"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 xml:space="preserve">  </w:t>
            </w:r>
            <w:proofErr w:type="gramStart"/>
            <w:r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>邏</w:t>
            </w:r>
            <w:proofErr w:type="gramEnd"/>
          </w:p>
          <w:p w14:paraId="2812D4DD" w14:textId="77777777" w:rsidR="002F087B" w:rsidRPr="00B6569F" w:rsidRDefault="002F087B" w:rsidP="00407A8D">
            <w:pPr>
              <w:spacing w:line="0" w:lineRule="atLeast"/>
              <w:jc w:val="distribute"/>
              <w:rPr>
                <w:rFonts w:ascii="標楷體" w:eastAsia="標楷體" w:hAnsi="標楷體"/>
                <w:color w:val="FF0000"/>
                <w:sz w:val="14"/>
                <w:szCs w:val="14"/>
              </w:rPr>
            </w:pPr>
            <w:r w:rsidRPr="00B6569F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小隊長(警務佐)管理員</w:t>
            </w:r>
          </w:p>
          <w:p w14:paraId="757CD815" w14:textId="77777777" w:rsidR="002F087B" w:rsidRPr="00B6569F" w:rsidRDefault="002F087B" w:rsidP="00F25914">
            <w:pPr>
              <w:spacing w:line="0" w:lineRule="atLeast"/>
              <w:ind w:left="57" w:right="57"/>
              <w:jc w:val="distribute"/>
              <w:rPr>
                <w:rFonts w:ascii="標楷體" w:eastAsia="標楷體" w:hAnsi="標楷體"/>
                <w:sz w:val="16"/>
                <w:szCs w:val="16"/>
              </w:rPr>
            </w:pPr>
            <w:proofErr w:type="gramStart"/>
            <w:r w:rsidRPr="00B6569F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警出退勤領</w:t>
            </w:r>
            <w:proofErr w:type="gramEnd"/>
            <w:r w:rsidRPr="00B6569F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繳械彈</w:t>
            </w:r>
          </w:p>
        </w:tc>
        <w:tc>
          <w:tcPr>
            <w:tcW w:w="1447" w:type="dxa"/>
            <w:gridSpan w:val="4"/>
            <w:tcBorders>
              <w:top w:val="single" w:sz="1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17A8780" w14:textId="77777777" w:rsidR="002F087B" w:rsidRDefault="002F087B" w:rsidP="00D40917">
            <w:pPr>
              <w:spacing w:line="280" w:lineRule="exact"/>
              <w:jc w:val="distribute"/>
              <w:rPr>
                <w:rFonts w:ascii="標楷體" w:eastAsia="標楷體" w:hAnsi="標楷體" w:cs="新細明體"/>
                <w:spacing w:val="20"/>
                <w:sz w:val="28"/>
                <w:szCs w:val="28"/>
              </w:rPr>
            </w:pPr>
            <w:r w:rsidRPr="00305697">
              <w:rPr>
                <w:rFonts w:ascii="標楷體" w:eastAsia="標楷體" w:hAnsi="標楷體" w:cs="新細明體" w:hint="eastAsia"/>
                <w:spacing w:val="20"/>
                <w:sz w:val="28"/>
                <w:szCs w:val="28"/>
              </w:rPr>
              <w:t>臨</w:t>
            </w:r>
            <w:r w:rsidRPr="00E6434D">
              <w:rPr>
                <w:rFonts w:ascii="標楷體" w:eastAsia="標楷體" w:hAnsi="標楷體" w:cs="新細明體" w:hint="eastAsia"/>
                <w:spacing w:val="20"/>
              </w:rPr>
              <w:t>(路)</w:t>
            </w:r>
            <w:r w:rsidRPr="00305697">
              <w:rPr>
                <w:rFonts w:ascii="標楷體" w:eastAsia="標楷體" w:hAnsi="標楷體" w:cs="新細明體" w:hint="eastAsia"/>
                <w:spacing w:val="20"/>
                <w:sz w:val="28"/>
                <w:szCs w:val="28"/>
              </w:rPr>
              <w:t>檢</w:t>
            </w:r>
          </w:p>
          <w:p w14:paraId="64AD2CAA" w14:textId="77777777" w:rsidR="002F087B" w:rsidRPr="00305697" w:rsidRDefault="002F087B" w:rsidP="00F25914">
            <w:pPr>
              <w:spacing w:line="160" w:lineRule="exact"/>
              <w:jc w:val="distribute"/>
              <w:rPr>
                <w:rFonts w:ascii="標楷體" w:eastAsia="標楷體" w:hAnsi="標楷體" w:cs="新細明體"/>
                <w:spacing w:val="20"/>
                <w:sz w:val="26"/>
                <w:szCs w:val="26"/>
              </w:rPr>
            </w:pPr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小隊長(警務佐)管理員警</w:t>
            </w:r>
            <w:proofErr w:type="gramStart"/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出退勤領</w:t>
            </w:r>
            <w:proofErr w:type="gramEnd"/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繳械彈</w:t>
            </w:r>
          </w:p>
        </w:tc>
        <w:tc>
          <w:tcPr>
            <w:tcW w:w="1581" w:type="dxa"/>
            <w:gridSpan w:val="4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75690" w14:textId="77777777" w:rsidR="002F087B" w:rsidRDefault="002F087B" w:rsidP="005574A9">
            <w:pPr>
              <w:spacing w:line="280" w:lineRule="exact"/>
              <w:jc w:val="center"/>
              <w:rPr>
                <w:rFonts w:ascii="標楷體" w:eastAsia="標楷體" w:hAnsi="標楷體" w:cs="新細明體"/>
                <w:color w:val="000000"/>
                <w:spacing w:val="20"/>
                <w:sz w:val="28"/>
                <w:szCs w:val="28"/>
              </w:rPr>
            </w:pPr>
            <w:r w:rsidRPr="00584ACE"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>守</w:t>
            </w:r>
            <w:r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 xml:space="preserve">  </w:t>
            </w:r>
            <w:r w:rsidRPr="00584ACE"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>望</w:t>
            </w:r>
          </w:p>
          <w:p w14:paraId="62E0C63A" w14:textId="77777777" w:rsidR="002F087B" w:rsidRPr="00305697" w:rsidRDefault="002F087B" w:rsidP="00D40917">
            <w:pPr>
              <w:spacing w:line="0" w:lineRule="atLeast"/>
              <w:jc w:val="distribute"/>
              <w:rPr>
                <w:rFonts w:ascii="標楷體" w:eastAsia="標楷體" w:hAnsi="標楷體" w:cs="新細明體"/>
                <w:spacing w:val="20"/>
                <w:sz w:val="26"/>
                <w:szCs w:val="26"/>
              </w:rPr>
            </w:pPr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小隊長(警務佐)管理員警</w:t>
            </w:r>
            <w:proofErr w:type="gramStart"/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出退勤領</w:t>
            </w:r>
            <w:proofErr w:type="gramEnd"/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繳械彈</w:t>
            </w:r>
          </w:p>
        </w:tc>
        <w:tc>
          <w:tcPr>
            <w:tcW w:w="1316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178D5" w14:textId="77777777" w:rsidR="002F087B" w:rsidRDefault="002F087B" w:rsidP="005574A9">
            <w:pPr>
              <w:spacing w:line="260" w:lineRule="exact"/>
              <w:jc w:val="center"/>
              <w:rPr>
                <w:rFonts w:ascii="標楷體" w:eastAsia="標楷體" w:hAnsi="標楷體" w:cs="新細明體"/>
                <w:spacing w:val="20"/>
                <w:sz w:val="26"/>
                <w:szCs w:val="26"/>
              </w:rPr>
            </w:pPr>
            <w:r>
              <w:rPr>
                <w:rFonts w:ascii="標楷體" w:eastAsia="標楷體" w:hAnsi="標楷體" w:cs="新細明體" w:hint="eastAsia"/>
                <w:spacing w:val="20"/>
                <w:sz w:val="26"/>
                <w:szCs w:val="26"/>
              </w:rPr>
              <w:t>備  勤</w:t>
            </w:r>
          </w:p>
          <w:p w14:paraId="73257471" w14:textId="77777777" w:rsidR="002F087B" w:rsidRPr="00305697" w:rsidRDefault="002F087B" w:rsidP="00D40917">
            <w:pPr>
              <w:spacing w:line="0" w:lineRule="atLeast"/>
              <w:jc w:val="distribute"/>
              <w:rPr>
                <w:rFonts w:ascii="標楷體" w:eastAsia="標楷體" w:hAnsi="標楷體" w:cs="新細明體"/>
                <w:spacing w:val="20"/>
                <w:sz w:val="26"/>
                <w:szCs w:val="26"/>
              </w:rPr>
            </w:pPr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小隊長(警務佐)管理員警</w:t>
            </w:r>
            <w:proofErr w:type="gramStart"/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出退勤領</w:t>
            </w:r>
            <w:proofErr w:type="gramEnd"/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繳械彈</w:t>
            </w:r>
          </w:p>
        </w:tc>
        <w:tc>
          <w:tcPr>
            <w:tcW w:w="4146" w:type="dxa"/>
            <w:gridSpan w:val="12"/>
            <w:tcBorders>
              <w:top w:val="single" w:sz="12" w:space="0" w:color="auto"/>
              <w:right w:val="double" w:sz="4" w:space="0" w:color="auto"/>
            </w:tcBorders>
            <w:vAlign w:val="center"/>
          </w:tcPr>
          <w:p w14:paraId="7EF116EC" w14:textId="77777777" w:rsidR="002F087B" w:rsidRPr="004F61E1" w:rsidRDefault="002F087B" w:rsidP="005574A9">
            <w:pPr>
              <w:spacing w:line="32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4F61E1">
              <w:rPr>
                <w:rFonts w:ascii="標楷體" w:eastAsia="標楷體" w:hAnsi="標楷體" w:hint="eastAsia"/>
                <w:sz w:val="26"/>
                <w:szCs w:val="26"/>
              </w:rPr>
              <w:t>其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            </w:t>
            </w:r>
            <w:r w:rsidRPr="004F61E1">
              <w:rPr>
                <w:rFonts w:ascii="標楷體" w:eastAsia="標楷體" w:hAnsi="標楷體" w:hint="eastAsia"/>
                <w:sz w:val="26"/>
                <w:szCs w:val="26"/>
              </w:rPr>
              <w:t>他</w:t>
            </w:r>
          </w:p>
        </w:tc>
        <w:tc>
          <w:tcPr>
            <w:tcW w:w="1887" w:type="dxa"/>
            <w:gridSpan w:val="3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2094FF4" w14:textId="77777777" w:rsidR="002F087B" w:rsidRPr="0025087A" w:rsidRDefault="002F087B" w:rsidP="00B14E0C">
            <w:pPr>
              <w:spacing w:line="300" w:lineRule="exact"/>
              <w:ind w:left="113" w:right="113"/>
              <w:jc w:val="distribute"/>
              <w:rPr>
                <w:rFonts w:ascii="標楷體" w:eastAsia="標楷體" w:hAnsi="標楷體"/>
                <w:b/>
                <w:sz w:val="22"/>
              </w:rPr>
            </w:pPr>
            <w:r w:rsidRPr="0025087A">
              <w:rPr>
                <w:rFonts w:ascii="標楷體" w:eastAsia="標楷體" w:hAnsi="標楷體" w:hint="eastAsia"/>
                <w:b/>
                <w:sz w:val="22"/>
              </w:rPr>
              <w:t>服勤人員</w:t>
            </w:r>
            <w:r w:rsidRPr="0025087A">
              <w:rPr>
                <w:rFonts w:ascii="標楷體" w:eastAsia="標楷體" w:hAnsi="標楷體" w:hint="eastAsia"/>
                <w:b/>
                <w:sz w:val="22"/>
              </w:rPr>
              <w:br/>
              <w:t>姓名代碼對照表</w:t>
            </w:r>
          </w:p>
        </w:tc>
        <w:tc>
          <w:tcPr>
            <w:tcW w:w="1372" w:type="dxa"/>
            <w:gridSpan w:val="2"/>
            <w:tcBorders>
              <w:top w:val="single" w:sz="12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3A4CECA1" w14:textId="77777777" w:rsidR="002F087B" w:rsidRPr="0025087A" w:rsidRDefault="002F087B" w:rsidP="00B14E0C">
            <w:pPr>
              <w:spacing w:line="300" w:lineRule="exact"/>
              <w:ind w:left="113" w:right="113"/>
              <w:jc w:val="distribute"/>
              <w:rPr>
                <w:rFonts w:ascii="標楷體" w:eastAsia="標楷體" w:hAnsi="標楷體"/>
                <w:b/>
                <w:sz w:val="22"/>
              </w:rPr>
            </w:pPr>
            <w:r w:rsidRPr="0025087A">
              <w:rPr>
                <w:rFonts w:ascii="標楷體" w:eastAsia="標楷體" w:hAnsi="標楷體" w:hint="eastAsia"/>
                <w:b/>
                <w:sz w:val="22"/>
              </w:rPr>
              <w:t>輪休請假姓名代碼</w:t>
            </w:r>
          </w:p>
        </w:tc>
      </w:tr>
      <w:tr w:rsidR="00161024" w:rsidRPr="00C1660B" w14:paraId="61E378CB" w14:textId="77777777" w:rsidTr="00F11607">
        <w:trPr>
          <w:cantSplit/>
          <w:trHeight w:hRule="exact" w:val="562"/>
        </w:trPr>
        <w:tc>
          <w:tcPr>
            <w:tcW w:w="848" w:type="dxa"/>
            <w:vMerge/>
            <w:vAlign w:val="center"/>
          </w:tcPr>
          <w:p w14:paraId="1593E7BE" w14:textId="77777777" w:rsidR="00161024" w:rsidRPr="00C1660B" w:rsidRDefault="00161024" w:rsidP="00161024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60" w:type="dxa"/>
            <w:vMerge w:val="restart"/>
            <w:textDirection w:val="tbRlV"/>
            <w:vAlign w:val="center"/>
          </w:tcPr>
          <w:p w14:paraId="662E1B18" w14:textId="77777777" w:rsidR="00161024" w:rsidRPr="00C1660B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</w:rPr>
              <w:t>隊部</w:t>
            </w:r>
          </w:p>
        </w:tc>
        <w:tc>
          <w:tcPr>
            <w:tcW w:w="463" w:type="dxa"/>
            <w:vMerge w:val="restart"/>
            <w:textDirection w:val="tbRlV"/>
            <w:vAlign w:val="center"/>
          </w:tcPr>
          <w:p w14:paraId="11D254F8" w14:textId="77777777" w:rsidR="00161024" w:rsidRPr="00372660" w:rsidRDefault="00161024" w:rsidP="00161024">
            <w:pPr>
              <w:spacing w:line="320" w:lineRule="exact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4A25AB">
              <w:rPr>
                <w:rFonts w:ascii="標楷體" w:eastAsia="標楷體" w:hAnsi="標楷體" w:hint="eastAsia"/>
                <w:sz w:val="32"/>
                <w:szCs w:val="32"/>
              </w:rPr>
              <w:t>地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         </w:t>
            </w:r>
            <w:r w:rsidRPr="004A25AB">
              <w:rPr>
                <w:rFonts w:ascii="標楷體" w:eastAsia="標楷體" w:hAnsi="標楷體" w:hint="eastAsia"/>
                <w:sz w:val="32"/>
                <w:szCs w:val="32"/>
              </w:rPr>
              <w:t>磅</w:t>
            </w:r>
          </w:p>
        </w:tc>
        <w:tc>
          <w:tcPr>
            <w:tcW w:w="472" w:type="dxa"/>
            <w:vMerge w:val="restart"/>
            <w:textDirection w:val="tbRlV"/>
            <w:vAlign w:val="center"/>
          </w:tcPr>
          <w:p w14:paraId="4D125B20" w14:textId="77777777" w:rsidR="00161024" w:rsidRPr="00A46609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4A25AB">
              <w:rPr>
                <w:rFonts w:ascii="標楷體" w:eastAsia="標楷體" w:hAnsi="標楷體" w:hint="eastAsia"/>
                <w:sz w:val="32"/>
                <w:szCs w:val="32"/>
              </w:rPr>
              <w:t>地磅</w:t>
            </w:r>
          </w:p>
        </w:tc>
        <w:tc>
          <w:tcPr>
            <w:tcW w:w="477" w:type="dxa"/>
            <w:vMerge w:val="restart"/>
            <w:textDirection w:val="tbRlV"/>
            <w:vAlign w:val="center"/>
          </w:tcPr>
          <w:p w14:paraId="543EBAD5" w14:textId="77777777" w:rsidR="00161024" w:rsidRPr="00B1147A" w:rsidRDefault="00161024" w:rsidP="00161024">
            <w:pPr>
              <w:spacing w:line="20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 w:rsidRPr="00AC3743">
              <w:rPr>
                <w:rFonts w:ascii="標楷體" w:eastAsia="標楷體" w:hAnsi="標楷體" w:hint="eastAsia"/>
                <w:color w:val="FF0000"/>
              </w:rPr>
              <w:t>溪頭、</w:t>
            </w:r>
            <w:proofErr w:type="gramStart"/>
            <w:r w:rsidRPr="00AC3743">
              <w:rPr>
                <w:rFonts w:ascii="標楷體" w:eastAsia="標楷體" w:hAnsi="標楷體" w:hint="eastAsia"/>
                <w:color w:val="FF0000"/>
              </w:rPr>
              <w:t>鹿芝谷</w:t>
            </w:r>
            <w:proofErr w:type="gramEnd"/>
            <w:r w:rsidRPr="00AC3743">
              <w:rPr>
                <w:rFonts w:ascii="標楷體" w:eastAsia="標楷體" w:hAnsi="標楷體" w:cs="新細明體" w:hint="eastAsia"/>
                <w:color w:val="0000CC"/>
                <w:kern w:val="0"/>
              </w:rPr>
              <w:t>假日</w:t>
            </w:r>
            <w:r w:rsidRPr="00AC3743">
              <w:rPr>
                <w:rFonts w:ascii="標楷體" w:eastAsia="標楷體" w:hAnsi="標楷體" w:hint="eastAsia"/>
                <w:color w:val="0000FF"/>
              </w:rPr>
              <w:t>交通疏導</w:t>
            </w:r>
          </w:p>
        </w:tc>
        <w:tc>
          <w:tcPr>
            <w:tcW w:w="478" w:type="dxa"/>
            <w:vMerge w:val="restart"/>
            <w:textDirection w:val="tbRlV"/>
            <w:vAlign w:val="center"/>
          </w:tcPr>
          <w:p w14:paraId="05925FEA" w14:textId="77777777" w:rsidR="00161024" w:rsidRPr="00B1147A" w:rsidRDefault="00161024" w:rsidP="00161024">
            <w:pPr>
              <w:spacing w:line="20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 w:rsidRPr="00AC3743">
              <w:rPr>
                <w:rFonts w:ascii="標楷體" w:eastAsia="標楷體" w:hAnsi="標楷體" w:hint="eastAsia"/>
                <w:color w:val="FF0000"/>
              </w:rPr>
              <w:t>溪頭、</w:t>
            </w:r>
            <w:proofErr w:type="gramStart"/>
            <w:r w:rsidRPr="00AC3743">
              <w:rPr>
                <w:rFonts w:ascii="標楷體" w:eastAsia="標楷體" w:hAnsi="標楷體" w:hint="eastAsia"/>
                <w:color w:val="FF0000"/>
              </w:rPr>
              <w:t>鹿芝谷</w:t>
            </w:r>
            <w:proofErr w:type="gramEnd"/>
            <w:r w:rsidRPr="00AC3743">
              <w:rPr>
                <w:rFonts w:ascii="標楷體" w:eastAsia="標楷體" w:hAnsi="標楷體" w:cs="新細明體" w:hint="eastAsia"/>
                <w:color w:val="0000CC"/>
                <w:kern w:val="0"/>
              </w:rPr>
              <w:t>假日</w:t>
            </w:r>
            <w:r w:rsidRPr="00AC3743">
              <w:rPr>
                <w:rFonts w:ascii="標楷體" w:eastAsia="標楷體" w:hAnsi="標楷體" w:hint="eastAsia"/>
                <w:color w:val="0000FF"/>
              </w:rPr>
              <w:t>交通疏導</w:t>
            </w:r>
          </w:p>
        </w:tc>
        <w:tc>
          <w:tcPr>
            <w:tcW w:w="478" w:type="dxa"/>
            <w:gridSpan w:val="2"/>
            <w:vMerge w:val="restart"/>
            <w:textDirection w:val="tbRlV"/>
            <w:vAlign w:val="center"/>
          </w:tcPr>
          <w:p w14:paraId="5B764203" w14:textId="77777777" w:rsidR="00161024" w:rsidRPr="00B1147A" w:rsidRDefault="00161024" w:rsidP="00161024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 w:rsidRPr="00AC3743">
              <w:rPr>
                <w:rFonts w:ascii="標楷體" w:eastAsia="標楷體" w:hAnsi="標楷體" w:cs="新細明體" w:hint="eastAsia"/>
                <w:color w:val="FF0000"/>
                <w:kern w:val="0"/>
              </w:rPr>
              <w:t>埔里、日月潭</w:t>
            </w:r>
            <w:r w:rsidRPr="00AC3743">
              <w:rPr>
                <w:rFonts w:ascii="標楷體" w:eastAsia="標楷體" w:hAnsi="標楷體" w:cs="新細明體" w:hint="eastAsia"/>
                <w:color w:val="0000CC"/>
                <w:kern w:val="0"/>
              </w:rPr>
              <w:t>假日</w:t>
            </w:r>
            <w:r w:rsidRPr="00AC3743">
              <w:rPr>
                <w:rFonts w:ascii="標楷體" w:eastAsia="標楷體" w:hAnsi="標楷體" w:hint="eastAsia"/>
                <w:color w:val="0000FF"/>
              </w:rPr>
              <w:t>交通疏導</w:t>
            </w:r>
          </w:p>
        </w:tc>
        <w:tc>
          <w:tcPr>
            <w:tcW w:w="478" w:type="dxa"/>
            <w:vMerge w:val="restart"/>
            <w:tcBorders>
              <w:top w:val="single" w:sz="4" w:space="0" w:color="auto"/>
            </w:tcBorders>
            <w:textDirection w:val="tbRlV"/>
            <w:vAlign w:val="center"/>
          </w:tcPr>
          <w:p w14:paraId="62CF5B28" w14:textId="77777777" w:rsidR="00161024" w:rsidRPr="00E84302" w:rsidRDefault="00161024" w:rsidP="00161024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FF"/>
                <w:spacing w:val="20"/>
                <w:sz w:val="20"/>
                <w:szCs w:val="20"/>
              </w:rPr>
            </w:pPr>
            <w:r w:rsidRPr="006E036E">
              <w:rPr>
                <w:rFonts w:ascii="標楷體" w:eastAsia="標楷體" w:hAnsi="標楷體" w:hint="eastAsia"/>
                <w:color w:val="FF0000"/>
              </w:rPr>
              <w:t>竹山交流道、紫南宮周邊</w:t>
            </w:r>
            <w:r w:rsidRPr="006E036E">
              <w:rPr>
                <w:rFonts w:ascii="標楷體" w:eastAsia="標楷體" w:hAnsi="標楷體" w:cs="新細明體" w:hint="eastAsia"/>
                <w:color w:val="0000CC"/>
                <w:kern w:val="0"/>
              </w:rPr>
              <w:t>假日</w:t>
            </w:r>
            <w:r w:rsidRPr="006E036E">
              <w:rPr>
                <w:rFonts w:ascii="標楷體" w:eastAsia="標楷體" w:hAnsi="標楷體" w:hint="eastAsia"/>
                <w:color w:val="0000FF"/>
              </w:rPr>
              <w:t>交通疏導</w:t>
            </w:r>
          </w:p>
        </w:tc>
        <w:tc>
          <w:tcPr>
            <w:tcW w:w="478" w:type="dxa"/>
            <w:vMerge w:val="restart"/>
            <w:tcBorders>
              <w:top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47E90737" w14:textId="77777777" w:rsidR="00161024" w:rsidRPr="009011F6" w:rsidRDefault="00161024" w:rsidP="00161024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>南投</w:t>
            </w:r>
            <w:r>
              <w:rPr>
                <w:rFonts w:ascii="新細明體" w:hAnsi="新細明體" w:hint="eastAsia"/>
                <w:color w:val="FF0000"/>
              </w:rPr>
              <w:t>、</w:t>
            </w:r>
            <w:r>
              <w:rPr>
                <w:rFonts w:ascii="標楷體" w:eastAsia="標楷體" w:hAnsi="標楷體" w:hint="eastAsia"/>
                <w:color w:val="FF0000"/>
              </w:rPr>
              <w:t>名間</w:t>
            </w:r>
            <w:r w:rsidRPr="006E036E">
              <w:rPr>
                <w:rFonts w:ascii="標楷體" w:eastAsia="標楷體" w:hAnsi="標楷體" w:hint="eastAsia"/>
                <w:color w:val="FF0000"/>
              </w:rPr>
              <w:t>交流道</w:t>
            </w:r>
            <w:r w:rsidRPr="006E036E">
              <w:rPr>
                <w:rFonts w:ascii="標楷體" w:eastAsia="標楷體" w:hAnsi="標楷體" w:cs="新細明體" w:hint="eastAsia"/>
                <w:color w:val="0000CC"/>
                <w:kern w:val="0"/>
              </w:rPr>
              <w:t>假日</w:t>
            </w:r>
            <w:r w:rsidRPr="006E036E">
              <w:rPr>
                <w:rFonts w:ascii="標楷體" w:eastAsia="標楷體" w:hAnsi="標楷體" w:hint="eastAsia"/>
                <w:color w:val="0000FF"/>
              </w:rPr>
              <w:t>交通疏導</w:t>
            </w:r>
          </w:p>
        </w:tc>
        <w:tc>
          <w:tcPr>
            <w:tcW w:w="478" w:type="dxa"/>
            <w:vMerge w:val="restart"/>
            <w:tcBorders>
              <w:left w:val="single" w:sz="2" w:space="0" w:color="auto"/>
            </w:tcBorders>
            <w:textDirection w:val="tbRlV"/>
            <w:vAlign w:val="center"/>
          </w:tcPr>
          <w:p w14:paraId="51C6A238" w14:textId="77777777" w:rsidR="00161024" w:rsidRPr="000303F8" w:rsidRDefault="00C547B8" w:rsidP="00161024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 w:rsidRPr="000303F8">
              <w:rPr>
                <w:rFonts w:ascii="標楷體" w:eastAsia="標楷體" w:hAnsi="標楷體" w:hint="eastAsia"/>
                <w:color w:val="000000"/>
              </w:rPr>
              <w:t>崇越</w:t>
            </w:r>
            <w:proofErr w:type="gramStart"/>
            <w:r w:rsidRPr="000303F8">
              <w:rPr>
                <w:rFonts w:ascii="標楷體" w:eastAsia="標楷體" w:hAnsi="標楷體" w:hint="eastAsia"/>
                <w:color w:val="000000"/>
              </w:rPr>
              <w:t>盃</w:t>
            </w:r>
            <w:proofErr w:type="gramEnd"/>
            <w:r w:rsidRPr="000303F8">
              <w:rPr>
                <w:rFonts w:ascii="標楷體" w:eastAsia="標楷體" w:hAnsi="標楷體" w:hint="eastAsia"/>
                <w:color w:val="000000"/>
              </w:rPr>
              <w:t>武嶺自行車挑戰賽交通疏導</w:t>
            </w:r>
          </w:p>
        </w:tc>
        <w:tc>
          <w:tcPr>
            <w:tcW w:w="527" w:type="dxa"/>
            <w:gridSpan w:val="2"/>
            <w:vMerge w:val="restart"/>
            <w:textDirection w:val="tbRlV"/>
            <w:vAlign w:val="center"/>
          </w:tcPr>
          <w:p w14:paraId="4C4A24FF" w14:textId="77777777" w:rsidR="00161024" w:rsidRDefault="00161024" w:rsidP="00161024">
            <w:pPr>
              <w:spacing w:line="240" w:lineRule="exact"/>
              <w:ind w:leftChars="10" w:left="24" w:rightChars="10" w:right="24"/>
              <w:jc w:val="distribute"/>
              <w:rPr>
                <w:rFonts w:ascii="標楷體" w:eastAsia="標楷體" w:hAnsi="標楷體" w:cs="新細明體"/>
                <w:color w:val="0000FF"/>
                <w:spacing w:val="-20"/>
                <w:sz w:val="22"/>
                <w:szCs w:val="22"/>
              </w:rPr>
            </w:pPr>
            <w:r w:rsidRPr="000363D1">
              <w:rPr>
                <w:rFonts w:ascii="標楷體" w:eastAsia="標楷體" w:hAnsi="標楷體" w:cs="新細明體" w:hint="eastAsia"/>
                <w:color w:val="0000FF"/>
                <w:spacing w:val="-20"/>
                <w:sz w:val="22"/>
                <w:szCs w:val="22"/>
              </w:rPr>
              <w:t>合歡山</w:t>
            </w:r>
            <w:r w:rsidRPr="000363D1">
              <w:rPr>
                <w:rFonts w:ascii="標楷體" w:eastAsia="標楷體" w:hAnsi="標楷體" w:cs="新細明體" w:hint="eastAsia"/>
                <w:color w:val="EE0000"/>
                <w:spacing w:val="-20"/>
                <w:sz w:val="22"/>
                <w:szCs w:val="22"/>
              </w:rPr>
              <w:t>杜鵑花季</w:t>
            </w:r>
            <w:r w:rsidRPr="000363D1">
              <w:rPr>
                <w:rFonts w:ascii="標楷體" w:eastAsia="標楷體" w:hAnsi="標楷體" w:cs="新細明體" w:hint="eastAsia"/>
                <w:color w:val="0000FF"/>
                <w:spacing w:val="-20"/>
                <w:sz w:val="22"/>
                <w:szCs w:val="22"/>
              </w:rPr>
              <w:t>交通疏導</w:t>
            </w:r>
          </w:p>
          <w:p w14:paraId="537A1EA1" w14:textId="77777777" w:rsidR="00161024" w:rsidRPr="000363D1" w:rsidRDefault="00161024" w:rsidP="00161024">
            <w:pPr>
              <w:spacing w:line="240" w:lineRule="exact"/>
              <w:ind w:leftChars="10" w:left="24" w:rightChars="10" w:right="24"/>
              <w:jc w:val="distribute"/>
              <w:rPr>
                <w:rFonts w:ascii="標楷體" w:eastAsia="標楷體" w:hAnsi="標楷體" w:cs="新細明體"/>
                <w:color w:val="0000FF"/>
                <w:spacing w:val="-20"/>
                <w:sz w:val="20"/>
                <w:szCs w:val="20"/>
              </w:rPr>
            </w:pPr>
            <w:r w:rsidRPr="000363D1">
              <w:rPr>
                <w:rFonts w:ascii="標楷體" w:eastAsia="標楷體" w:hAnsi="標楷體" w:cs="新細明體" w:hint="eastAsia"/>
                <w:color w:val="EE0000"/>
                <w:spacing w:val="-20"/>
                <w:sz w:val="20"/>
                <w:szCs w:val="20"/>
              </w:rPr>
              <w:t>仁愛台</w:t>
            </w:r>
            <w:r w:rsidRPr="000363D1">
              <w:rPr>
                <w:rFonts w:ascii="標楷體" w:eastAsia="標楷體" w:hAnsi="標楷體" w:cs="新細明體" w:hint="eastAsia"/>
                <w:color w:val="EE0000"/>
                <w:spacing w:val="-20"/>
                <w:sz w:val="20"/>
                <w:szCs w:val="20"/>
                <w:eastAsianLayout w:id="-430286080" w:vert="1" w:vertCompress="1"/>
              </w:rPr>
              <w:t>14</w:t>
            </w:r>
            <w:r w:rsidRPr="000363D1">
              <w:rPr>
                <w:rFonts w:ascii="標楷體" w:eastAsia="標楷體" w:hAnsi="標楷體" w:cs="新細明體" w:hint="eastAsia"/>
                <w:color w:val="EE0000"/>
                <w:spacing w:val="-20"/>
                <w:sz w:val="20"/>
                <w:szCs w:val="20"/>
              </w:rPr>
              <w:t>線</w:t>
            </w:r>
            <w:r w:rsidRPr="000363D1">
              <w:rPr>
                <w:rFonts w:ascii="標楷體" w:eastAsia="標楷體" w:hAnsi="標楷體" w:cs="新細明體" w:hint="eastAsia"/>
                <w:color w:val="0000FF"/>
                <w:spacing w:val="-20"/>
                <w:sz w:val="20"/>
                <w:szCs w:val="20"/>
              </w:rPr>
              <w:t>夜</w:t>
            </w:r>
            <w:proofErr w:type="gramStart"/>
            <w:r w:rsidRPr="000363D1">
              <w:rPr>
                <w:rFonts w:ascii="標楷體" w:eastAsia="標楷體" w:hAnsi="標楷體" w:cs="新細明體" w:hint="eastAsia"/>
                <w:color w:val="0000FF"/>
                <w:spacing w:val="-20"/>
                <w:sz w:val="20"/>
                <w:szCs w:val="20"/>
              </w:rPr>
              <w:t>衝</w:t>
            </w:r>
            <w:proofErr w:type="gramEnd"/>
            <w:r w:rsidRPr="000363D1">
              <w:rPr>
                <w:rFonts w:ascii="標楷體" w:eastAsia="標楷體" w:hAnsi="標楷體" w:cs="新細明體" w:hint="eastAsia"/>
                <w:color w:val="0000FF"/>
                <w:spacing w:val="-20"/>
                <w:sz w:val="20"/>
                <w:szCs w:val="20"/>
              </w:rPr>
              <w:t>武</w:t>
            </w:r>
            <w:proofErr w:type="gramStart"/>
            <w:r w:rsidRPr="000363D1">
              <w:rPr>
                <w:rFonts w:ascii="標楷體" w:eastAsia="標楷體" w:hAnsi="標楷體" w:cs="新細明體" w:hint="eastAsia"/>
                <w:color w:val="0000FF"/>
                <w:spacing w:val="-20"/>
                <w:sz w:val="20"/>
                <w:szCs w:val="20"/>
              </w:rPr>
              <w:t>嶺交違</w:t>
            </w:r>
            <w:proofErr w:type="gramEnd"/>
            <w:r w:rsidRPr="000363D1">
              <w:rPr>
                <w:rFonts w:ascii="標楷體" w:eastAsia="標楷體" w:hAnsi="標楷體" w:cs="新細明體" w:hint="eastAsia"/>
                <w:color w:val="0000FF"/>
                <w:spacing w:val="-20"/>
                <w:sz w:val="20"/>
                <w:szCs w:val="20"/>
              </w:rPr>
              <w:t>取締</w:t>
            </w:r>
          </w:p>
        </w:tc>
        <w:tc>
          <w:tcPr>
            <w:tcW w:w="527" w:type="dxa"/>
            <w:vMerge w:val="restart"/>
            <w:tcBorders>
              <w:right w:val="single" w:sz="2" w:space="0" w:color="auto"/>
            </w:tcBorders>
            <w:textDirection w:val="tbRlV"/>
            <w:vAlign w:val="center"/>
          </w:tcPr>
          <w:p w14:paraId="0EF5F815" w14:textId="77777777" w:rsidR="00161024" w:rsidRPr="002320DC" w:rsidRDefault="00161024" w:rsidP="00161024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  <w:sz w:val="18"/>
                <w:szCs w:val="18"/>
              </w:rPr>
            </w:pPr>
            <w:r w:rsidRPr="00F2783B">
              <w:rPr>
                <w:rFonts w:ascii="標楷體" w:eastAsia="標楷體" w:hAnsi="標楷體" w:cs="新細明體" w:hint="eastAsia"/>
                <w:color w:val="000000"/>
                <w:spacing w:val="20"/>
              </w:rPr>
              <w:t>永安演習</w:t>
            </w:r>
          </w:p>
        </w:tc>
        <w:tc>
          <w:tcPr>
            <w:tcW w:w="527" w:type="dxa"/>
            <w:vMerge w:val="restart"/>
            <w:tcBorders>
              <w:left w:val="single" w:sz="2" w:space="0" w:color="auto"/>
            </w:tcBorders>
            <w:textDirection w:val="tbRlV"/>
            <w:vAlign w:val="center"/>
          </w:tcPr>
          <w:p w14:paraId="0D3AFF32" w14:textId="77777777" w:rsidR="00161024" w:rsidRPr="003A6ACE" w:rsidRDefault="00161024" w:rsidP="00161024">
            <w:pPr>
              <w:spacing w:line="240" w:lineRule="exact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spacing w:val="20"/>
              </w:rPr>
              <w:t>行人及護老專案</w:t>
            </w:r>
          </w:p>
        </w:tc>
        <w:tc>
          <w:tcPr>
            <w:tcW w:w="1316" w:type="dxa"/>
            <w:vMerge w:val="restart"/>
            <w:tcBorders>
              <w:right w:val="single" w:sz="4" w:space="0" w:color="auto"/>
            </w:tcBorders>
            <w:textDirection w:val="tbRlV"/>
            <w:vAlign w:val="center"/>
          </w:tcPr>
          <w:p w14:paraId="2B5CD22B" w14:textId="77777777" w:rsidR="00161024" w:rsidRPr="00A348D5" w:rsidRDefault="00161024" w:rsidP="00161024">
            <w:pPr>
              <w:spacing w:line="240" w:lineRule="exact"/>
              <w:ind w:left="113" w:right="113"/>
              <w:jc w:val="distribute"/>
              <w:rPr>
                <w:rFonts w:ascii="標楷體" w:eastAsia="標楷體" w:hAnsi="標楷體"/>
              </w:rPr>
            </w:pPr>
            <w:r w:rsidRPr="00A348D5">
              <w:rPr>
                <w:rFonts w:ascii="標楷體" w:eastAsia="標楷體" w:hAnsi="標楷體" w:hint="eastAsia"/>
              </w:rPr>
              <w:t>備勤</w:t>
            </w:r>
            <w:r w:rsidRPr="00A348D5">
              <w:rPr>
                <w:rFonts w:ascii="標楷體" w:eastAsia="標楷體" w:hAnsi="標楷體" w:hint="eastAsia"/>
                <w:color w:val="0000FF"/>
              </w:rPr>
              <w:t>(藍色為</w:t>
            </w:r>
            <w:r w:rsidRPr="00A348D5">
              <w:rPr>
                <w:rFonts w:ascii="標楷體" w:eastAsia="標楷體" w:hAnsi="標楷體" w:cs="新細明體" w:hint="eastAsia"/>
                <w:color w:val="0000FF"/>
              </w:rPr>
              <w:t>指定處所待命服勤)</w:t>
            </w:r>
          </w:p>
        </w:tc>
        <w:tc>
          <w:tcPr>
            <w:tcW w:w="505" w:type="dxa"/>
            <w:vMerge w:val="restart"/>
            <w:tcBorders>
              <w:right w:val="single" w:sz="4" w:space="0" w:color="auto"/>
            </w:tcBorders>
            <w:textDirection w:val="tbRlV"/>
            <w:vAlign w:val="center"/>
          </w:tcPr>
          <w:p w14:paraId="22F78D85" w14:textId="77777777" w:rsidR="00161024" w:rsidRPr="00B372C8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 w:cs="新細明體"/>
                <w:color w:val="000000"/>
              </w:rPr>
            </w:pPr>
            <w:r w:rsidRPr="00B372C8">
              <w:rPr>
                <w:rFonts w:ascii="標楷體" w:eastAsia="標楷體" w:hAnsi="標楷體" w:hint="eastAsia"/>
                <w:color w:val="000000"/>
              </w:rPr>
              <w:t>警用車輛保養與清洗</w:t>
            </w:r>
          </w:p>
        </w:tc>
        <w:tc>
          <w:tcPr>
            <w:tcW w:w="364" w:type="dxa"/>
            <w:vMerge w:val="restart"/>
            <w:tcBorders>
              <w:right w:val="single" w:sz="4" w:space="0" w:color="auto"/>
            </w:tcBorders>
            <w:textDirection w:val="tbRlV"/>
            <w:vAlign w:val="center"/>
          </w:tcPr>
          <w:p w14:paraId="0DFCEF40" w14:textId="77777777" w:rsidR="00161024" w:rsidRPr="006A7955" w:rsidRDefault="00161024" w:rsidP="00161024">
            <w:pPr>
              <w:spacing w:line="320" w:lineRule="exact"/>
              <w:jc w:val="distribute"/>
              <w:rPr>
                <w:rFonts w:ascii="標楷體" w:eastAsia="標楷體" w:hAnsi="標楷體" w:cs="新細明體"/>
                <w:color w:val="000000"/>
                <w:sz w:val="18"/>
                <w:szCs w:val="18"/>
              </w:rPr>
            </w:pPr>
            <w:r w:rsidRPr="004C26B4">
              <w:rPr>
                <w:rFonts w:ascii="標楷體" w:eastAsia="標楷體" w:hAnsi="標楷體" w:cs="新細明體" w:hint="eastAsia"/>
                <w:color w:val="000000"/>
                <w:sz w:val="20"/>
                <w:szCs w:val="20"/>
              </w:rPr>
              <w:t>兼辦業務</w:t>
            </w:r>
            <w:r w:rsidRPr="00C14EEF">
              <w:rPr>
                <w:rFonts w:ascii="標楷體" w:eastAsia="標楷體" w:hAnsi="標楷體" w:cs="新細明體" w:hint="eastAsia"/>
                <w:color w:val="000000"/>
                <w:sz w:val="12"/>
                <w:szCs w:val="12"/>
              </w:rPr>
              <w:t>(</w:t>
            </w:r>
            <w:r w:rsidRPr="00C14EEF">
              <w:rPr>
                <w:rFonts w:ascii="標楷體" w:eastAsia="標楷體" w:hAnsi="標楷體" w:hint="eastAsia"/>
                <w:color w:val="FF0000"/>
                <w:sz w:val="12"/>
                <w:szCs w:val="12"/>
              </w:rPr>
              <w:t>兼管理員警</w:t>
            </w:r>
            <w:proofErr w:type="gramStart"/>
            <w:r w:rsidRPr="00C14EEF">
              <w:rPr>
                <w:rFonts w:ascii="標楷體" w:eastAsia="標楷體" w:hAnsi="標楷體" w:hint="eastAsia"/>
                <w:color w:val="FF0000"/>
                <w:sz w:val="12"/>
                <w:szCs w:val="12"/>
              </w:rPr>
              <w:t>出退勤領</w:t>
            </w:r>
            <w:proofErr w:type="gramEnd"/>
            <w:r w:rsidRPr="00C14EEF">
              <w:rPr>
                <w:rFonts w:ascii="標楷體" w:eastAsia="標楷體" w:hAnsi="標楷體" w:hint="eastAsia"/>
                <w:color w:val="FF0000"/>
                <w:sz w:val="12"/>
                <w:szCs w:val="12"/>
              </w:rPr>
              <w:t>繳械彈</w:t>
            </w:r>
            <w:r w:rsidRPr="00C14EEF">
              <w:rPr>
                <w:rFonts w:ascii="標楷體" w:eastAsia="標楷體" w:hAnsi="標楷體" w:cs="新細明體" w:hint="eastAsia"/>
                <w:color w:val="000000"/>
                <w:sz w:val="12"/>
                <w:szCs w:val="12"/>
              </w:rPr>
              <w:t>)</w:t>
            </w:r>
          </w:p>
        </w:tc>
        <w:tc>
          <w:tcPr>
            <w:tcW w:w="364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B732C1D" w14:textId="77777777" w:rsidR="00161024" w:rsidRPr="00055B1C" w:rsidRDefault="00161024" w:rsidP="00161024">
            <w:pPr>
              <w:snapToGrid w:val="0"/>
              <w:spacing w:line="20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18"/>
              </w:rPr>
              <w:t>兼辦業務</w:t>
            </w:r>
          </w:p>
        </w:tc>
        <w:tc>
          <w:tcPr>
            <w:tcW w:w="364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C702169" w14:textId="77777777" w:rsidR="00161024" w:rsidRPr="00AE70D4" w:rsidRDefault="00161024" w:rsidP="00161024">
            <w:pPr>
              <w:snapToGrid w:val="0"/>
              <w:spacing w:line="20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18"/>
              </w:rPr>
              <w:t>兼辦業務</w:t>
            </w:r>
          </w:p>
        </w:tc>
        <w:tc>
          <w:tcPr>
            <w:tcW w:w="364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4BEA0ED" w14:textId="77777777" w:rsidR="00161024" w:rsidRPr="00AE70D4" w:rsidRDefault="00161024" w:rsidP="00161024">
            <w:pPr>
              <w:snapToGrid w:val="0"/>
              <w:spacing w:line="240" w:lineRule="exact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  <w:sz w:val="20"/>
                <w:szCs w:val="20"/>
              </w:rPr>
            </w:pPr>
            <w:r w:rsidRPr="006A7955">
              <w:rPr>
                <w:rFonts w:ascii="標楷體" w:eastAsia="標楷體" w:hAnsi="標楷體" w:cs="新細明體" w:hint="eastAsia"/>
                <w:color w:val="000000"/>
              </w:rPr>
              <w:t>協助值班</w:t>
            </w:r>
            <w:r w:rsidRPr="006A7955">
              <w:rPr>
                <w:rFonts w:ascii="標楷體" w:eastAsia="標楷體" w:hAnsi="標楷體" w:cs="新細明體" w:hint="eastAsia"/>
                <w:color w:val="0000FF"/>
                <w:sz w:val="20"/>
                <w:szCs w:val="20"/>
              </w:rPr>
              <w:t>（引導洽公民眾）</w:t>
            </w:r>
          </w:p>
        </w:tc>
        <w:tc>
          <w:tcPr>
            <w:tcW w:w="364" w:type="dxa"/>
            <w:vMerge w:val="restart"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2030472B" w14:textId="77777777" w:rsidR="00161024" w:rsidRPr="00D5081F" w:rsidRDefault="00161024" w:rsidP="00161024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18"/>
              </w:rPr>
              <w:t>支援副局長/主秘室</w:t>
            </w:r>
          </w:p>
        </w:tc>
        <w:tc>
          <w:tcPr>
            <w:tcW w:w="364" w:type="dxa"/>
            <w:vMerge w:val="restart"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7726F065" w14:textId="77777777" w:rsidR="00161024" w:rsidRPr="00A70300" w:rsidRDefault="00161024" w:rsidP="00161024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color w:val="000000"/>
              </w:rPr>
              <w:t>術科常訓</w:t>
            </w:r>
            <w:proofErr w:type="gramEnd"/>
          </w:p>
        </w:tc>
        <w:tc>
          <w:tcPr>
            <w:tcW w:w="364" w:type="dxa"/>
            <w:vMerge w:val="restart"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2BE1403D" w14:textId="77777777" w:rsidR="00161024" w:rsidRPr="00A70300" w:rsidRDefault="00161024" w:rsidP="00161024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spacing w:val="20"/>
              </w:rPr>
              <w:t>健康檢查</w:t>
            </w:r>
          </w:p>
        </w:tc>
        <w:tc>
          <w:tcPr>
            <w:tcW w:w="364" w:type="dxa"/>
            <w:vMerge w:val="restart"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7B6A2D36" w14:textId="77777777" w:rsidR="00161024" w:rsidRPr="00A70300" w:rsidRDefault="00161024" w:rsidP="00161024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</w:rPr>
              <w:t>分層督導</w:t>
            </w:r>
          </w:p>
        </w:tc>
        <w:tc>
          <w:tcPr>
            <w:tcW w:w="364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35574A4" w14:textId="77777777" w:rsidR="00161024" w:rsidRPr="00A70300" w:rsidRDefault="00161024" w:rsidP="00161024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</w:rPr>
              <w:t>督勤</w:t>
            </w:r>
          </w:p>
        </w:tc>
        <w:tc>
          <w:tcPr>
            <w:tcW w:w="365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0689383" w14:textId="77777777" w:rsidR="00161024" w:rsidRPr="00A70300" w:rsidRDefault="00161024" w:rsidP="00161024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</w:rPr>
              <w:t>督勤</w:t>
            </w: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76F003EB" w14:textId="77777777" w:rsidR="00161024" w:rsidRPr="0025087A" w:rsidRDefault="00161024" w:rsidP="00161024">
            <w:pPr>
              <w:spacing w:line="2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5087A">
              <w:rPr>
                <w:rFonts w:ascii="標楷體" w:eastAsia="標楷體" w:hAnsi="標楷體" w:hint="eastAsia"/>
                <w:sz w:val="22"/>
                <w:szCs w:val="28"/>
              </w:rPr>
              <w:t>代號</w:t>
            </w:r>
          </w:p>
        </w:tc>
        <w:tc>
          <w:tcPr>
            <w:tcW w:w="869" w:type="dxa"/>
            <w:vAlign w:val="center"/>
          </w:tcPr>
          <w:p w14:paraId="70D34DF9" w14:textId="77777777" w:rsidR="00161024" w:rsidRPr="0025087A" w:rsidRDefault="00161024" w:rsidP="00161024">
            <w:pPr>
              <w:spacing w:line="240" w:lineRule="exact"/>
              <w:ind w:left="113" w:right="113"/>
              <w:jc w:val="distribute"/>
              <w:rPr>
                <w:rFonts w:ascii="標楷體" w:eastAsia="標楷體" w:hAnsi="標楷體"/>
                <w:szCs w:val="28"/>
              </w:rPr>
            </w:pPr>
            <w:r w:rsidRPr="0025087A">
              <w:rPr>
                <w:rFonts w:ascii="標楷體" w:eastAsia="標楷體" w:hAnsi="標楷體" w:hint="eastAsia"/>
                <w:szCs w:val="28"/>
              </w:rPr>
              <w:t>姓名</w:t>
            </w:r>
          </w:p>
        </w:tc>
        <w:tc>
          <w:tcPr>
            <w:tcW w:w="728" w:type="dxa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7563302E" w14:textId="77777777" w:rsidR="00161024" w:rsidRPr="0025087A" w:rsidRDefault="00161024" w:rsidP="00161024">
            <w:pPr>
              <w:spacing w:line="240" w:lineRule="exact"/>
              <w:ind w:left="113" w:right="113"/>
              <w:jc w:val="distribute"/>
              <w:rPr>
                <w:rFonts w:ascii="標楷體" w:eastAsia="標楷體" w:hAnsi="標楷體"/>
                <w:szCs w:val="28"/>
              </w:rPr>
            </w:pPr>
            <w:r w:rsidRPr="0024097D">
              <w:rPr>
                <w:rFonts w:ascii="標楷體" w:eastAsia="標楷體" w:hAnsi="標楷體" w:hint="eastAsia"/>
                <w:sz w:val="20"/>
                <w:szCs w:val="28"/>
              </w:rPr>
              <w:t>備考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793C561C" w14:textId="77777777" w:rsidR="00161024" w:rsidRPr="0025087A" w:rsidRDefault="00161024" w:rsidP="00161024">
            <w:pPr>
              <w:spacing w:line="2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5087A">
              <w:rPr>
                <w:rFonts w:ascii="標楷體" w:eastAsia="標楷體" w:hAnsi="標楷體" w:hint="eastAsia"/>
                <w:sz w:val="20"/>
                <w:szCs w:val="28"/>
              </w:rPr>
              <w:t>代號</w:t>
            </w:r>
          </w:p>
        </w:tc>
        <w:tc>
          <w:tcPr>
            <w:tcW w:w="1092" w:type="dxa"/>
            <w:tcBorders>
              <w:top w:val="single" w:sz="4" w:space="0" w:color="auto"/>
            </w:tcBorders>
            <w:vAlign w:val="center"/>
          </w:tcPr>
          <w:p w14:paraId="1AC064B0" w14:textId="77777777" w:rsidR="00161024" w:rsidRPr="0025087A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25087A">
              <w:rPr>
                <w:rFonts w:ascii="標楷體" w:eastAsia="標楷體" w:hAnsi="標楷體" w:hint="eastAsia"/>
                <w:sz w:val="28"/>
                <w:szCs w:val="28"/>
              </w:rPr>
              <w:t>姓名</w:t>
            </w:r>
          </w:p>
        </w:tc>
      </w:tr>
      <w:tr w:rsidR="00161024" w:rsidRPr="00944F62" w14:paraId="6C3F3F0F" w14:textId="77777777" w:rsidTr="00F11607">
        <w:trPr>
          <w:cantSplit/>
          <w:trHeight w:hRule="exact" w:val="257"/>
        </w:trPr>
        <w:tc>
          <w:tcPr>
            <w:tcW w:w="848" w:type="dxa"/>
            <w:vMerge/>
            <w:vAlign w:val="center"/>
          </w:tcPr>
          <w:p w14:paraId="6E9E012C" w14:textId="77777777" w:rsidR="00161024" w:rsidRPr="00C1660B" w:rsidRDefault="00161024" w:rsidP="00161024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60" w:type="dxa"/>
            <w:vMerge/>
            <w:textDirection w:val="tbRlV"/>
            <w:vAlign w:val="center"/>
          </w:tcPr>
          <w:p w14:paraId="3E9FF7BC" w14:textId="77777777" w:rsidR="00161024" w:rsidRPr="00C1660B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3" w:type="dxa"/>
            <w:vMerge/>
            <w:textDirection w:val="tbRlV"/>
            <w:vAlign w:val="center"/>
          </w:tcPr>
          <w:p w14:paraId="19EFBFCA" w14:textId="77777777" w:rsidR="00161024" w:rsidRPr="00C1660B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2" w:type="dxa"/>
            <w:vMerge/>
            <w:textDirection w:val="tbRlV"/>
            <w:vAlign w:val="center"/>
          </w:tcPr>
          <w:p w14:paraId="1D9D6FB8" w14:textId="77777777" w:rsidR="00161024" w:rsidRPr="00C1660B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7" w:type="dxa"/>
            <w:vMerge/>
            <w:textDirection w:val="tbRlV"/>
            <w:vAlign w:val="center"/>
          </w:tcPr>
          <w:p w14:paraId="3BD39653" w14:textId="77777777" w:rsidR="00161024" w:rsidRPr="00C1660B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8" w:type="dxa"/>
            <w:vMerge/>
            <w:textDirection w:val="tbRlV"/>
            <w:vAlign w:val="center"/>
          </w:tcPr>
          <w:p w14:paraId="3F3AB5A2" w14:textId="77777777" w:rsidR="00161024" w:rsidRPr="009A4550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8" w:type="dxa"/>
            <w:gridSpan w:val="2"/>
            <w:vMerge/>
            <w:textDirection w:val="tbRlV"/>
            <w:vAlign w:val="center"/>
          </w:tcPr>
          <w:p w14:paraId="4A56ECA1" w14:textId="77777777" w:rsidR="00161024" w:rsidRPr="009A4550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8" w:type="dxa"/>
            <w:vMerge/>
            <w:textDirection w:val="tbRlV"/>
            <w:vAlign w:val="center"/>
          </w:tcPr>
          <w:p w14:paraId="03C0C218" w14:textId="77777777" w:rsidR="00161024" w:rsidRPr="00C1660B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78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14E2D1E3" w14:textId="77777777" w:rsidR="00161024" w:rsidRPr="00C1660B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5C9AA9A9" w14:textId="77777777" w:rsidR="00161024" w:rsidRPr="006944E6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527" w:type="dxa"/>
            <w:gridSpan w:val="2"/>
            <w:vMerge/>
            <w:textDirection w:val="tbRlV"/>
            <w:vAlign w:val="center"/>
          </w:tcPr>
          <w:p w14:paraId="346B9B13" w14:textId="77777777" w:rsidR="00161024" w:rsidRPr="001B6049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7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1F290A36" w14:textId="77777777" w:rsidR="00161024" w:rsidRPr="00C1660B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04797916" w14:textId="77777777" w:rsidR="00161024" w:rsidRPr="008149A6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316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326EEB3" w14:textId="77777777" w:rsidR="00161024" w:rsidRPr="00C1660B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505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7A01B39" w14:textId="77777777" w:rsidR="00161024" w:rsidRPr="00C1660B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4413D82" w14:textId="77777777" w:rsidR="00161024" w:rsidRPr="00C1660B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5E1A255" w14:textId="77777777" w:rsidR="00161024" w:rsidRPr="00C1660B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C1D6541" w14:textId="77777777" w:rsidR="00161024" w:rsidRPr="00C1660B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EC2484D" w14:textId="77777777" w:rsidR="00161024" w:rsidRPr="00C1660B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7E5C9C11" w14:textId="77777777" w:rsidR="00161024" w:rsidRPr="00C1660B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41DC402C" w14:textId="77777777" w:rsidR="00161024" w:rsidRPr="00C1660B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3996A589" w14:textId="77777777" w:rsidR="00161024" w:rsidRPr="00C1660B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63595288" w14:textId="77777777" w:rsidR="00161024" w:rsidRPr="00C1660B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4C01C78" w14:textId="77777777" w:rsidR="00161024" w:rsidRPr="00C1660B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5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9112B79" w14:textId="77777777" w:rsidR="00161024" w:rsidRPr="00C1660B" w:rsidRDefault="00161024" w:rsidP="00161024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72BD6871" w14:textId="77777777" w:rsidR="00161024" w:rsidRDefault="00161024" w:rsidP="00161024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</w:t>
            </w:r>
          </w:p>
        </w:tc>
        <w:tc>
          <w:tcPr>
            <w:tcW w:w="869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675CACB0" w14:textId="77777777" w:rsidR="00161024" w:rsidRDefault="00161024" w:rsidP="00161024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6959BCAB" w14:textId="77777777" w:rsidR="00161024" w:rsidRPr="007A01DA" w:rsidRDefault="00161024" w:rsidP="00161024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32A7D911" w14:textId="77777777" w:rsidR="00161024" w:rsidRPr="00DA5DC5" w:rsidRDefault="00161024" w:rsidP="00161024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  <w:r w:rsidRPr="00DA5DC5">
              <w:rPr>
                <w:rFonts w:ascii="標楷體" w:eastAsia="標楷體" w:hAnsi="標楷體" w:hint="eastAsia"/>
              </w:rPr>
              <w:t>輪   休</w:t>
            </w:r>
          </w:p>
        </w:tc>
      </w:tr>
      <w:tr w:rsidR="00E440AB" w:rsidRPr="00944F62" w14:paraId="73CD729E" w14:textId="77777777" w:rsidTr="00F11607">
        <w:trPr>
          <w:cantSplit/>
          <w:trHeight w:hRule="exact" w:val="257"/>
        </w:trPr>
        <w:tc>
          <w:tcPr>
            <w:tcW w:w="848" w:type="dxa"/>
            <w:vMerge/>
            <w:vAlign w:val="center"/>
          </w:tcPr>
          <w:p w14:paraId="51631324" w14:textId="77777777" w:rsidR="00E440AB" w:rsidRPr="00C1660B" w:rsidRDefault="00E440AB" w:rsidP="00E440A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60" w:type="dxa"/>
            <w:vMerge/>
            <w:textDirection w:val="tbRlV"/>
            <w:vAlign w:val="center"/>
          </w:tcPr>
          <w:p w14:paraId="60E22D1C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3" w:type="dxa"/>
            <w:vMerge/>
            <w:textDirection w:val="tbRlV"/>
            <w:vAlign w:val="center"/>
          </w:tcPr>
          <w:p w14:paraId="5FE96DA0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2" w:type="dxa"/>
            <w:vMerge/>
            <w:textDirection w:val="tbRlV"/>
            <w:vAlign w:val="center"/>
          </w:tcPr>
          <w:p w14:paraId="191F86E4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7" w:type="dxa"/>
            <w:vMerge/>
            <w:textDirection w:val="tbRlV"/>
            <w:vAlign w:val="center"/>
          </w:tcPr>
          <w:p w14:paraId="6986A4A7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8" w:type="dxa"/>
            <w:vMerge/>
            <w:textDirection w:val="tbRlV"/>
            <w:vAlign w:val="center"/>
          </w:tcPr>
          <w:p w14:paraId="6D6793F9" w14:textId="77777777" w:rsidR="00E440AB" w:rsidRPr="009A4550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8" w:type="dxa"/>
            <w:gridSpan w:val="2"/>
            <w:vMerge/>
            <w:textDirection w:val="tbRlV"/>
            <w:vAlign w:val="center"/>
          </w:tcPr>
          <w:p w14:paraId="39A4BA95" w14:textId="77777777" w:rsidR="00E440AB" w:rsidRPr="009A4550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8" w:type="dxa"/>
            <w:vMerge/>
            <w:textDirection w:val="tbRlV"/>
            <w:vAlign w:val="center"/>
          </w:tcPr>
          <w:p w14:paraId="7F96BB2B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78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5497670B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4F58E5BD" w14:textId="77777777" w:rsidR="00E440AB" w:rsidRPr="006944E6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527" w:type="dxa"/>
            <w:gridSpan w:val="2"/>
            <w:vMerge/>
            <w:textDirection w:val="tbRlV"/>
            <w:vAlign w:val="center"/>
          </w:tcPr>
          <w:p w14:paraId="20726E36" w14:textId="77777777" w:rsidR="00E440AB" w:rsidRPr="001B6049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7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60FACC55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107DB3FF" w14:textId="77777777" w:rsidR="00E440AB" w:rsidRPr="008149A6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316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16EEC51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505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576CBF7C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01FACCA5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D898C31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0D3FAC2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F47D5D9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51E39290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227A8903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51E704BE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26ADBFE5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2A789FB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5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0656190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6C5CA30F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</w:t>
            </w:r>
          </w:p>
        </w:tc>
        <w:tc>
          <w:tcPr>
            <w:tcW w:w="869" w:type="dxa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38E856CF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44570D74" w14:textId="77777777" w:rsidR="00E440AB" w:rsidRPr="007A01DA" w:rsidRDefault="00E440AB" w:rsidP="00E440A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5AABF534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11EAB278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E440AB" w:rsidRPr="00944F62" w14:paraId="6334F084" w14:textId="77777777" w:rsidTr="00F11607">
        <w:trPr>
          <w:cantSplit/>
          <w:trHeight w:hRule="exact" w:val="257"/>
        </w:trPr>
        <w:tc>
          <w:tcPr>
            <w:tcW w:w="848" w:type="dxa"/>
            <w:vMerge/>
            <w:vAlign w:val="center"/>
          </w:tcPr>
          <w:p w14:paraId="2BB30D1D" w14:textId="77777777" w:rsidR="00E440AB" w:rsidRPr="00C1660B" w:rsidRDefault="00E440AB" w:rsidP="00E440A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60" w:type="dxa"/>
            <w:vMerge/>
            <w:textDirection w:val="tbRlV"/>
            <w:vAlign w:val="center"/>
          </w:tcPr>
          <w:p w14:paraId="0F0AD2CD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3" w:type="dxa"/>
            <w:vMerge/>
            <w:textDirection w:val="tbRlV"/>
            <w:vAlign w:val="center"/>
          </w:tcPr>
          <w:p w14:paraId="2D45BDF8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2" w:type="dxa"/>
            <w:vMerge/>
            <w:textDirection w:val="tbRlV"/>
            <w:vAlign w:val="center"/>
          </w:tcPr>
          <w:p w14:paraId="67958F1C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7" w:type="dxa"/>
            <w:vMerge/>
            <w:textDirection w:val="tbRlV"/>
            <w:vAlign w:val="center"/>
          </w:tcPr>
          <w:p w14:paraId="6FA011F7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8" w:type="dxa"/>
            <w:vMerge/>
            <w:textDirection w:val="tbRlV"/>
            <w:vAlign w:val="center"/>
          </w:tcPr>
          <w:p w14:paraId="6ADE270A" w14:textId="77777777" w:rsidR="00E440AB" w:rsidRPr="009A4550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8" w:type="dxa"/>
            <w:gridSpan w:val="2"/>
            <w:vMerge/>
            <w:textDirection w:val="tbRlV"/>
            <w:vAlign w:val="center"/>
          </w:tcPr>
          <w:p w14:paraId="678CA3A4" w14:textId="77777777" w:rsidR="00E440AB" w:rsidRPr="009A4550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8" w:type="dxa"/>
            <w:vMerge/>
            <w:textDirection w:val="tbRlV"/>
            <w:vAlign w:val="center"/>
          </w:tcPr>
          <w:p w14:paraId="196EB1E8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78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46ABD744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496E1834" w14:textId="77777777" w:rsidR="00E440AB" w:rsidRPr="006944E6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527" w:type="dxa"/>
            <w:gridSpan w:val="2"/>
            <w:vMerge/>
            <w:textDirection w:val="tbRlV"/>
            <w:vAlign w:val="center"/>
          </w:tcPr>
          <w:p w14:paraId="1FA36E31" w14:textId="77777777" w:rsidR="00E440AB" w:rsidRPr="001B6049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7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5BC70579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7D29CB38" w14:textId="77777777" w:rsidR="00E440AB" w:rsidRPr="008149A6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316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766227F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505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3446456B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06E1E733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36F5463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1053109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F36DC4B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36AE01AA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4C82A296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4AA42770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1689D074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00EA0AC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5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C36B89C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2A54EF25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3</w:t>
            </w:r>
          </w:p>
        </w:tc>
        <w:tc>
          <w:tcPr>
            <w:tcW w:w="869" w:type="dxa"/>
            <w:vAlign w:val="center"/>
          </w:tcPr>
          <w:p w14:paraId="17673A4E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vAlign w:val="center"/>
          </w:tcPr>
          <w:p w14:paraId="6E349055" w14:textId="77777777" w:rsidR="00E440AB" w:rsidRPr="007A01DA" w:rsidRDefault="00E440AB" w:rsidP="00E440A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71921073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0B8E0A7C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E440AB" w:rsidRPr="00944F62" w14:paraId="38D68BD3" w14:textId="77777777" w:rsidTr="00F11607">
        <w:trPr>
          <w:cantSplit/>
          <w:trHeight w:hRule="exact" w:val="257"/>
        </w:trPr>
        <w:tc>
          <w:tcPr>
            <w:tcW w:w="848" w:type="dxa"/>
            <w:vMerge/>
            <w:vAlign w:val="center"/>
          </w:tcPr>
          <w:p w14:paraId="00FBDE02" w14:textId="77777777" w:rsidR="00E440AB" w:rsidRPr="00C1660B" w:rsidRDefault="00E440AB" w:rsidP="00E440A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60" w:type="dxa"/>
            <w:vMerge/>
            <w:textDirection w:val="tbRlV"/>
            <w:vAlign w:val="center"/>
          </w:tcPr>
          <w:p w14:paraId="5980B556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3" w:type="dxa"/>
            <w:vMerge/>
            <w:textDirection w:val="tbRlV"/>
            <w:vAlign w:val="center"/>
          </w:tcPr>
          <w:p w14:paraId="39B99071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2" w:type="dxa"/>
            <w:vMerge/>
            <w:textDirection w:val="tbRlV"/>
            <w:vAlign w:val="center"/>
          </w:tcPr>
          <w:p w14:paraId="1EE70915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7" w:type="dxa"/>
            <w:vMerge/>
            <w:textDirection w:val="tbRlV"/>
            <w:vAlign w:val="center"/>
          </w:tcPr>
          <w:p w14:paraId="20542FCA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8" w:type="dxa"/>
            <w:vMerge/>
            <w:textDirection w:val="tbRlV"/>
            <w:vAlign w:val="center"/>
          </w:tcPr>
          <w:p w14:paraId="58BA24F5" w14:textId="77777777" w:rsidR="00E440AB" w:rsidRPr="009A4550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8" w:type="dxa"/>
            <w:gridSpan w:val="2"/>
            <w:vMerge/>
            <w:textDirection w:val="tbRlV"/>
            <w:vAlign w:val="center"/>
          </w:tcPr>
          <w:p w14:paraId="7828BD44" w14:textId="77777777" w:rsidR="00E440AB" w:rsidRPr="009A4550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8" w:type="dxa"/>
            <w:vMerge/>
            <w:textDirection w:val="tbRlV"/>
            <w:vAlign w:val="center"/>
          </w:tcPr>
          <w:p w14:paraId="4DF1D9FB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78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52444AD3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20F755EC" w14:textId="77777777" w:rsidR="00E440AB" w:rsidRPr="006944E6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527" w:type="dxa"/>
            <w:gridSpan w:val="2"/>
            <w:vMerge/>
            <w:textDirection w:val="tbRlV"/>
            <w:vAlign w:val="center"/>
          </w:tcPr>
          <w:p w14:paraId="4BA80D55" w14:textId="77777777" w:rsidR="00E440AB" w:rsidRPr="001B6049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7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0914647A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6E5F53B1" w14:textId="77777777" w:rsidR="00E440AB" w:rsidRPr="008149A6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316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5A1A900E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505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8155283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750B34DE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9F81B37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E38DC7B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66F29CE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21A3BCD9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219091CC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42360518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2D6E3639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822EDA3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5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F038A9C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75E9815F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4</w:t>
            </w:r>
          </w:p>
        </w:tc>
        <w:tc>
          <w:tcPr>
            <w:tcW w:w="869" w:type="dxa"/>
            <w:vAlign w:val="center"/>
          </w:tcPr>
          <w:p w14:paraId="1A151FB6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vAlign w:val="center"/>
          </w:tcPr>
          <w:p w14:paraId="376E48E2" w14:textId="77777777" w:rsidR="00E440AB" w:rsidRPr="007A01DA" w:rsidRDefault="00E440AB" w:rsidP="00E440A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top w:val="single" w:sz="2" w:space="0" w:color="auto"/>
              <w:left w:val="double" w:sz="4" w:space="0" w:color="auto"/>
            </w:tcBorders>
            <w:vAlign w:val="center"/>
          </w:tcPr>
          <w:p w14:paraId="1CEECFAF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10A22E4A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E440AB" w:rsidRPr="00944F62" w14:paraId="03343284" w14:textId="77777777" w:rsidTr="00F11607">
        <w:trPr>
          <w:cantSplit/>
          <w:trHeight w:val="280"/>
        </w:trPr>
        <w:tc>
          <w:tcPr>
            <w:tcW w:w="848" w:type="dxa"/>
            <w:vMerge/>
            <w:vAlign w:val="center"/>
          </w:tcPr>
          <w:p w14:paraId="19BEE74F" w14:textId="77777777" w:rsidR="00E440AB" w:rsidRPr="00C1660B" w:rsidRDefault="00E440AB" w:rsidP="00E440A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60" w:type="dxa"/>
            <w:vMerge/>
            <w:textDirection w:val="tbRlV"/>
            <w:vAlign w:val="center"/>
          </w:tcPr>
          <w:p w14:paraId="4BBC8A61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3" w:type="dxa"/>
            <w:vMerge/>
            <w:textDirection w:val="tbRlV"/>
            <w:vAlign w:val="center"/>
          </w:tcPr>
          <w:p w14:paraId="1B158C6C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2" w:type="dxa"/>
            <w:vMerge/>
            <w:textDirection w:val="tbRlV"/>
            <w:vAlign w:val="center"/>
          </w:tcPr>
          <w:p w14:paraId="24B8D544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7" w:type="dxa"/>
            <w:vMerge/>
            <w:textDirection w:val="tbRlV"/>
            <w:vAlign w:val="center"/>
          </w:tcPr>
          <w:p w14:paraId="61DA56DC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8" w:type="dxa"/>
            <w:vMerge/>
            <w:textDirection w:val="tbRlV"/>
            <w:vAlign w:val="center"/>
          </w:tcPr>
          <w:p w14:paraId="104328DD" w14:textId="77777777" w:rsidR="00E440AB" w:rsidRPr="009A4550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8" w:type="dxa"/>
            <w:gridSpan w:val="2"/>
            <w:vMerge/>
            <w:textDirection w:val="tbRlV"/>
            <w:vAlign w:val="center"/>
          </w:tcPr>
          <w:p w14:paraId="7B83722F" w14:textId="77777777" w:rsidR="00E440AB" w:rsidRPr="009A4550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8" w:type="dxa"/>
            <w:vMerge/>
            <w:textDirection w:val="tbRlV"/>
            <w:vAlign w:val="center"/>
          </w:tcPr>
          <w:p w14:paraId="7CC07559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78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7E62D655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30C57696" w14:textId="77777777" w:rsidR="00E440AB" w:rsidRPr="006944E6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527" w:type="dxa"/>
            <w:gridSpan w:val="2"/>
            <w:vMerge/>
            <w:textDirection w:val="tbRlV"/>
            <w:vAlign w:val="center"/>
          </w:tcPr>
          <w:p w14:paraId="22632E23" w14:textId="77777777" w:rsidR="00E440AB" w:rsidRPr="001B6049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7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51EDBFCB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28E3A8BD" w14:textId="77777777" w:rsidR="00E440AB" w:rsidRPr="008149A6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316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0CD13E8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505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16817C6E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008F56F1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606F9E6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4ADB5B0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71FEAB5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5E7BE1B4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518EA489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684AF60E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1ECE7292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10E0BB3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5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2E3C8DD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379DA36C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5</w:t>
            </w:r>
          </w:p>
        </w:tc>
        <w:tc>
          <w:tcPr>
            <w:tcW w:w="869" w:type="dxa"/>
            <w:vAlign w:val="center"/>
          </w:tcPr>
          <w:p w14:paraId="3593379C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vAlign w:val="center"/>
          </w:tcPr>
          <w:p w14:paraId="6BC91930" w14:textId="77777777" w:rsidR="00E440AB" w:rsidRPr="007A01DA" w:rsidRDefault="00E440AB" w:rsidP="00E440A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1CD82526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2B15ED0F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E440AB" w:rsidRPr="00944F62" w14:paraId="651ADCC4" w14:textId="77777777" w:rsidTr="00F11607">
        <w:trPr>
          <w:cantSplit/>
          <w:trHeight w:val="270"/>
        </w:trPr>
        <w:tc>
          <w:tcPr>
            <w:tcW w:w="848" w:type="dxa"/>
            <w:vMerge/>
            <w:vAlign w:val="center"/>
          </w:tcPr>
          <w:p w14:paraId="0482B22C" w14:textId="77777777" w:rsidR="00E440AB" w:rsidRPr="00C1660B" w:rsidRDefault="00E440AB" w:rsidP="00E440A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60" w:type="dxa"/>
            <w:vMerge/>
            <w:textDirection w:val="tbRlV"/>
            <w:vAlign w:val="center"/>
          </w:tcPr>
          <w:p w14:paraId="24F9E8A7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3" w:type="dxa"/>
            <w:vMerge/>
            <w:textDirection w:val="tbRlV"/>
            <w:vAlign w:val="center"/>
          </w:tcPr>
          <w:p w14:paraId="225F0EA6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2" w:type="dxa"/>
            <w:vMerge/>
            <w:textDirection w:val="tbRlV"/>
            <w:vAlign w:val="center"/>
          </w:tcPr>
          <w:p w14:paraId="33C1C58B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7" w:type="dxa"/>
            <w:vMerge/>
            <w:textDirection w:val="tbRlV"/>
            <w:vAlign w:val="center"/>
          </w:tcPr>
          <w:p w14:paraId="2BC42F6A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8" w:type="dxa"/>
            <w:vMerge/>
            <w:textDirection w:val="tbRlV"/>
            <w:vAlign w:val="center"/>
          </w:tcPr>
          <w:p w14:paraId="205BC366" w14:textId="77777777" w:rsidR="00E440AB" w:rsidRPr="009A4550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8" w:type="dxa"/>
            <w:gridSpan w:val="2"/>
            <w:vMerge/>
            <w:textDirection w:val="tbRlV"/>
            <w:vAlign w:val="center"/>
          </w:tcPr>
          <w:p w14:paraId="7B63DFA1" w14:textId="77777777" w:rsidR="00E440AB" w:rsidRPr="009A4550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8" w:type="dxa"/>
            <w:vMerge/>
            <w:textDirection w:val="tbRlV"/>
            <w:vAlign w:val="center"/>
          </w:tcPr>
          <w:p w14:paraId="41871531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78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7644D808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4A20A5F0" w14:textId="77777777" w:rsidR="00E440AB" w:rsidRPr="006944E6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527" w:type="dxa"/>
            <w:gridSpan w:val="2"/>
            <w:vMerge/>
            <w:textDirection w:val="tbRlV"/>
            <w:vAlign w:val="center"/>
          </w:tcPr>
          <w:p w14:paraId="618ACBEA" w14:textId="77777777" w:rsidR="00E440AB" w:rsidRPr="001B6049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7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24BDC725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1F8DA8F1" w14:textId="77777777" w:rsidR="00E440AB" w:rsidRPr="008149A6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316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1896D881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505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DFC941E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0DCB3924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85BBF78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2CD2A93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3E703ED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208E4942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0D9D2F43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622ADF5A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21C75A83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7E80CC2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5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C3E5F05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1FD01610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6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0CEB3616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3686AE67" w14:textId="77777777" w:rsidR="00E440AB" w:rsidRDefault="00E440AB" w:rsidP="00E440A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7DD7909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794362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E440AB" w:rsidRPr="00944F62" w14:paraId="288E5B24" w14:textId="77777777" w:rsidTr="00F11607">
        <w:trPr>
          <w:cantSplit/>
          <w:trHeight w:val="260"/>
        </w:trPr>
        <w:tc>
          <w:tcPr>
            <w:tcW w:w="848" w:type="dxa"/>
            <w:vMerge/>
            <w:vAlign w:val="center"/>
          </w:tcPr>
          <w:p w14:paraId="5294470F" w14:textId="77777777" w:rsidR="00E440AB" w:rsidRPr="00C1660B" w:rsidRDefault="00E440AB" w:rsidP="00E440A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60" w:type="dxa"/>
            <w:vMerge/>
            <w:textDirection w:val="tbRlV"/>
            <w:vAlign w:val="center"/>
          </w:tcPr>
          <w:p w14:paraId="1D76EDF5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3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76938BDE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2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1569C8E0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7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164BEB5B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8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7990BB73" w14:textId="77777777" w:rsidR="00E440AB" w:rsidRPr="009A4550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8" w:type="dxa"/>
            <w:gridSpan w:val="2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4074303A" w14:textId="77777777" w:rsidR="00E440AB" w:rsidRPr="009A4550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8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446AE7E1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78" w:type="dxa"/>
            <w:vMerge/>
            <w:tcBorders>
              <w:bottom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544E6F2A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4" w:space="0" w:color="auto"/>
            </w:tcBorders>
            <w:textDirection w:val="tbRlV"/>
            <w:vAlign w:val="center"/>
          </w:tcPr>
          <w:p w14:paraId="600B8296" w14:textId="77777777" w:rsidR="00E440AB" w:rsidRPr="006944E6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527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349D96A6" w14:textId="77777777" w:rsidR="00E440AB" w:rsidRPr="001B6049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7" w:type="dxa"/>
            <w:vMerge/>
            <w:tcBorders>
              <w:bottom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1CA93633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2290F87A" w14:textId="77777777" w:rsidR="00E440AB" w:rsidRPr="008149A6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316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2E9931C5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505" w:type="dxa"/>
            <w:vMerge/>
            <w:tcBorders>
              <w:right w:val="single" w:sz="4" w:space="0" w:color="auto"/>
            </w:tcBorders>
            <w:vAlign w:val="center"/>
          </w:tcPr>
          <w:p w14:paraId="4617170D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7EDC284F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F034FB1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D150FD8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C0DA371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4243F4F3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4418F262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0C1766DB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78D19D72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C921FF8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65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CE122D2" w14:textId="77777777" w:rsidR="00E440AB" w:rsidRPr="00C1660B" w:rsidRDefault="00E440AB" w:rsidP="00E440A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4018ED5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color w:val="000000"/>
              </w:rPr>
              <w:t>7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5AD1523A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2B4C5489" w14:textId="77777777" w:rsidR="00E440AB" w:rsidRPr="005F1142" w:rsidRDefault="00E440AB" w:rsidP="00E440AB">
            <w:pPr>
              <w:spacing w:line="200" w:lineRule="exact"/>
              <w:jc w:val="center"/>
              <w:rPr>
                <w:rFonts w:ascii="標楷體" w:eastAsia="標楷體" w:hAnsi="標楷體"/>
                <w:color w:val="0000FF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2A53E0F7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6EEA2B5C" w14:textId="77777777" w:rsidR="00E440AB" w:rsidRDefault="00E440AB" w:rsidP="00E440A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B75A92" w:rsidRPr="00944F62" w14:paraId="6E1147C3" w14:textId="77777777" w:rsidTr="00F11607">
        <w:trPr>
          <w:cantSplit/>
          <w:trHeight w:hRule="exact" w:val="255"/>
        </w:trPr>
        <w:tc>
          <w:tcPr>
            <w:tcW w:w="848" w:type="dxa"/>
            <w:vMerge w:val="restart"/>
            <w:tcBorders>
              <w:right w:val="single" w:sz="2" w:space="0" w:color="auto"/>
            </w:tcBorders>
            <w:vAlign w:val="center"/>
          </w:tcPr>
          <w:p w14:paraId="784B2B26" w14:textId="77777777" w:rsidR="00B75A92" w:rsidRDefault="00B75A92" w:rsidP="00B75A92">
            <w:pPr>
              <w:spacing w:line="240" w:lineRule="exact"/>
              <w:jc w:val="center"/>
              <w:rPr>
                <w:rFonts w:ascii="標楷體" w:eastAsia="標楷體" w:hAnsi="標楷體"/>
                <w:color w:val="FF0000"/>
                <w:w w:val="90"/>
              </w:rPr>
            </w:pPr>
            <w:r w:rsidRPr="00C1660B">
              <w:rPr>
                <w:rFonts w:ascii="標楷體" w:eastAsia="標楷體" w:hAnsi="標楷體" w:hint="eastAsia"/>
                <w:color w:val="FF0000"/>
                <w:w w:val="90"/>
              </w:rPr>
              <w:t>無線電</w:t>
            </w:r>
          </w:p>
          <w:p w14:paraId="76C33E0C" w14:textId="77777777" w:rsidR="00B75A92" w:rsidRPr="00C1660B" w:rsidRDefault="00B75A92" w:rsidP="00B75A92">
            <w:pPr>
              <w:spacing w:line="240" w:lineRule="exact"/>
              <w:jc w:val="center"/>
              <w:rPr>
                <w:rFonts w:ascii="標楷體" w:eastAsia="標楷體" w:hAnsi="標楷體"/>
                <w:color w:val="FF0000"/>
                <w:w w:val="90"/>
              </w:rPr>
            </w:pPr>
            <w:r w:rsidRPr="00C1660B">
              <w:rPr>
                <w:rFonts w:ascii="標楷體" w:eastAsia="標楷體" w:hAnsi="標楷體" w:hint="eastAsia"/>
                <w:color w:val="FF0000"/>
                <w:w w:val="90"/>
              </w:rPr>
              <w:t>代號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B304C45" w14:textId="77777777" w:rsidR="00B75A92" w:rsidRPr="00F10B94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 w:rsidRPr="00F10B94">
              <w:rPr>
                <w:rFonts w:ascii="標楷體" w:eastAsia="標楷體" w:hAnsi="標楷體" w:cs="Arial"/>
                <w:color w:val="008000"/>
              </w:rPr>
              <w:t>125</w:t>
            </w:r>
          </w:p>
        </w:tc>
        <w:tc>
          <w:tcPr>
            <w:tcW w:w="463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46EABAEC" w14:textId="77777777" w:rsidR="00B75A92" w:rsidRPr="00CB0E47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137</w:t>
            </w:r>
          </w:p>
        </w:tc>
        <w:tc>
          <w:tcPr>
            <w:tcW w:w="472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3611D0FE" w14:textId="77777777" w:rsidR="00B75A92" w:rsidRPr="00CB0E47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137</w:t>
            </w:r>
          </w:p>
        </w:tc>
        <w:tc>
          <w:tcPr>
            <w:tcW w:w="477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648B7145" w14:textId="77777777" w:rsidR="00B75A92" w:rsidRPr="00C84F62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 w:rsidRPr="00EF4BAE">
              <w:rPr>
                <w:rFonts w:ascii="標楷體" w:eastAsia="標楷體" w:hAnsi="標楷體" w:cs="Arial" w:hint="eastAsia"/>
                <w:color w:val="008000"/>
              </w:rPr>
              <w:t>13</w:t>
            </w:r>
            <w:r>
              <w:rPr>
                <w:rFonts w:ascii="標楷體" w:eastAsia="標楷體" w:hAnsi="標楷體" w:cs="Arial" w:hint="eastAsia"/>
                <w:color w:val="008000"/>
              </w:rPr>
              <w:t>7</w:t>
            </w:r>
          </w:p>
        </w:tc>
        <w:tc>
          <w:tcPr>
            <w:tcW w:w="478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54854B77" w14:textId="77777777" w:rsidR="00B75A92" w:rsidRPr="00EF4BAE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 w:rsidRPr="00EF4BAE">
              <w:rPr>
                <w:rFonts w:ascii="標楷體" w:eastAsia="標楷體" w:hAnsi="標楷體" w:cs="Arial" w:hint="eastAsia"/>
                <w:color w:val="008000"/>
              </w:rPr>
              <w:t>13</w:t>
            </w:r>
            <w:r>
              <w:rPr>
                <w:rFonts w:ascii="標楷體" w:eastAsia="標楷體" w:hAnsi="標楷體" w:cs="Arial" w:hint="eastAsia"/>
                <w:color w:val="008000"/>
              </w:rPr>
              <w:t>1</w:t>
            </w:r>
          </w:p>
        </w:tc>
        <w:tc>
          <w:tcPr>
            <w:tcW w:w="478" w:type="dxa"/>
            <w:gridSpan w:val="2"/>
            <w:vMerge w:val="restart"/>
            <w:tcBorders>
              <w:top w:val="single" w:sz="4" w:space="0" w:color="FF0000"/>
              <w:left w:val="single" w:sz="2" w:space="0" w:color="auto"/>
              <w:right w:val="single" w:sz="4" w:space="0" w:color="auto"/>
            </w:tcBorders>
            <w:vAlign w:val="center"/>
          </w:tcPr>
          <w:p w14:paraId="18AD078C" w14:textId="77777777" w:rsidR="00B75A92" w:rsidRPr="00CB0E47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137</w:t>
            </w:r>
          </w:p>
        </w:tc>
        <w:tc>
          <w:tcPr>
            <w:tcW w:w="478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41074E3E" w14:textId="77777777" w:rsidR="00B75A92" w:rsidRPr="00CB0E47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134</w:t>
            </w:r>
          </w:p>
        </w:tc>
        <w:tc>
          <w:tcPr>
            <w:tcW w:w="478" w:type="dxa"/>
            <w:vMerge w:val="restart"/>
            <w:tcBorders>
              <w:top w:val="single" w:sz="4" w:space="0" w:color="FF0000"/>
              <w:left w:val="single" w:sz="2" w:space="0" w:color="000000"/>
              <w:right w:val="single" w:sz="2" w:space="0" w:color="auto"/>
            </w:tcBorders>
            <w:vAlign w:val="center"/>
          </w:tcPr>
          <w:p w14:paraId="505165D5" w14:textId="77777777" w:rsidR="00B75A92" w:rsidRPr="00A104B9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  <w:sz w:val="20"/>
                <w:szCs w:val="20"/>
              </w:rPr>
            </w:pPr>
            <w:r w:rsidRPr="00EF4BAE">
              <w:rPr>
                <w:rFonts w:ascii="標楷體" w:eastAsia="標楷體" w:hAnsi="標楷體" w:cs="Arial" w:hint="eastAsia"/>
                <w:color w:val="008000"/>
              </w:rPr>
              <w:t>1</w:t>
            </w:r>
            <w:r>
              <w:rPr>
                <w:rFonts w:ascii="標楷體" w:eastAsia="標楷體" w:hAnsi="標楷體" w:cs="Arial" w:hint="eastAsia"/>
                <w:color w:val="008000"/>
              </w:rPr>
              <w:t>28</w:t>
            </w:r>
          </w:p>
        </w:tc>
        <w:tc>
          <w:tcPr>
            <w:tcW w:w="478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5DBC76E4" w14:textId="77777777" w:rsidR="00B75A92" w:rsidRPr="00CB0E47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 w:rsidRPr="00EF4BAE">
              <w:rPr>
                <w:rFonts w:ascii="標楷體" w:eastAsia="標楷體" w:hAnsi="標楷體" w:cs="Arial" w:hint="eastAsia"/>
                <w:color w:val="008000"/>
              </w:rPr>
              <w:t>1</w:t>
            </w:r>
            <w:r>
              <w:rPr>
                <w:rFonts w:ascii="標楷體" w:eastAsia="標楷體" w:hAnsi="標楷體" w:cs="Arial" w:hint="eastAsia"/>
                <w:color w:val="008000"/>
              </w:rPr>
              <w:t>28</w:t>
            </w:r>
          </w:p>
        </w:tc>
        <w:tc>
          <w:tcPr>
            <w:tcW w:w="527" w:type="dxa"/>
            <w:gridSpan w:val="2"/>
            <w:vMerge w:val="restart"/>
            <w:tcBorders>
              <w:top w:val="single" w:sz="4" w:space="0" w:color="FF0000"/>
              <w:left w:val="single" w:sz="2" w:space="0" w:color="auto"/>
              <w:right w:val="single" w:sz="4" w:space="0" w:color="auto"/>
            </w:tcBorders>
            <w:vAlign w:val="center"/>
          </w:tcPr>
          <w:p w14:paraId="2229F2DB" w14:textId="77777777" w:rsidR="00B75A92" w:rsidRPr="00CB0E47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135</w:t>
            </w:r>
          </w:p>
        </w:tc>
        <w:tc>
          <w:tcPr>
            <w:tcW w:w="527" w:type="dxa"/>
            <w:vMerge w:val="restart"/>
            <w:tcBorders>
              <w:top w:val="single" w:sz="4" w:space="0" w:color="FF0000"/>
              <w:left w:val="single" w:sz="4" w:space="0" w:color="auto"/>
              <w:right w:val="single" w:sz="2" w:space="0" w:color="auto"/>
            </w:tcBorders>
            <w:vAlign w:val="center"/>
          </w:tcPr>
          <w:p w14:paraId="3E566FDC" w14:textId="77777777" w:rsidR="00B75A92" w:rsidRPr="00CB0E47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129</w:t>
            </w: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50E1C86" w14:textId="77777777" w:rsidR="00B75A92" w:rsidRPr="00CB0E47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132</w:t>
            </w:r>
          </w:p>
        </w:tc>
        <w:tc>
          <w:tcPr>
            <w:tcW w:w="1316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968ECBC" w14:textId="77777777" w:rsidR="00B75A92" w:rsidRPr="0099147B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</w:p>
        </w:tc>
        <w:tc>
          <w:tcPr>
            <w:tcW w:w="505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94EE102" w14:textId="77777777" w:rsidR="00B75A92" w:rsidRPr="00195B12" w:rsidRDefault="00B75A92" w:rsidP="00B75A92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8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21AD51B" w14:textId="77777777" w:rsidR="00B75A92" w:rsidRPr="00040573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A6E3C4E" w14:textId="77777777" w:rsidR="00B75A92" w:rsidRPr="004D545C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20C71D3" w14:textId="77777777" w:rsidR="00B75A92" w:rsidRPr="00277BAB" w:rsidRDefault="00B75A92" w:rsidP="00B75A92">
            <w:pPr>
              <w:spacing w:line="220" w:lineRule="exact"/>
              <w:jc w:val="center"/>
              <w:rPr>
                <w:rFonts w:ascii="標楷體" w:eastAsia="標楷體" w:hAnsi="標楷體" w:cs="Arial"/>
                <w:color w:val="FF0000"/>
                <w:sz w:val="22"/>
                <w:szCs w:val="22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2777E4C" w14:textId="77777777" w:rsidR="00B75A92" w:rsidRPr="004D545C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D3510DC" w14:textId="77777777" w:rsidR="00B75A92" w:rsidRPr="004D545C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7D4AD4E" w14:textId="77777777" w:rsidR="00B75A92" w:rsidRPr="004D545C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5093399" w14:textId="77777777" w:rsidR="00B75A92" w:rsidRPr="004D545C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D0D3924" w14:textId="77777777" w:rsidR="00B75A92" w:rsidRPr="004D545C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F55FBA3" w14:textId="77777777" w:rsidR="00B75A92" w:rsidRPr="004D545C" w:rsidRDefault="00B75A92" w:rsidP="00B75A92">
            <w:pPr>
              <w:spacing w:line="20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70A362B8" w14:textId="77777777" w:rsidR="00B75A92" w:rsidRPr="004D545C" w:rsidRDefault="00B75A92" w:rsidP="00B75A92">
            <w:pPr>
              <w:spacing w:line="20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70F2A20" w14:textId="77777777" w:rsidR="00B75A92" w:rsidRDefault="00B75A92" w:rsidP="00B75A92">
            <w:pPr>
              <w:snapToGrid w:val="0"/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8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2BCFDC14" w14:textId="77777777" w:rsidR="00B75A92" w:rsidRDefault="00B75A92" w:rsidP="00B75A92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603AA58F" w14:textId="77777777" w:rsidR="00B75A92" w:rsidRPr="00473853" w:rsidRDefault="00B75A92" w:rsidP="00B75A92">
            <w:pPr>
              <w:snapToGrid w:val="0"/>
              <w:spacing w:line="200" w:lineRule="exact"/>
              <w:rPr>
                <w:rFonts w:ascii="標楷體" w:eastAsia="標楷體" w:hAnsi="標楷體"/>
                <w:color w:val="EE0000"/>
                <w:sz w:val="18"/>
                <w:szCs w:val="18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44EE44ED" w14:textId="77777777" w:rsidR="00B75A92" w:rsidRDefault="00B75A92" w:rsidP="00B75A92">
            <w:pPr>
              <w:snapToGrid w:val="0"/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03D71A1C" w14:textId="77777777" w:rsidR="00B75A92" w:rsidRDefault="00B75A92" w:rsidP="00B75A92">
            <w:pPr>
              <w:snapToGrid w:val="0"/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B75A92" w:rsidRPr="00944F62" w14:paraId="3D526255" w14:textId="77777777" w:rsidTr="00F11607">
        <w:trPr>
          <w:cantSplit/>
          <w:trHeight w:hRule="exact" w:val="255"/>
        </w:trPr>
        <w:tc>
          <w:tcPr>
            <w:tcW w:w="848" w:type="dxa"/>
            <w:vMerge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27FAE865" w14:textId="77777777" w:rsidR="00B75A92" w:rsidRPr="00C1660B" w:rsidRDefault="00B75A92" w:rsidP="00B75A92">
            <w:pPr>
              <w:spacing w:line="240" w:lineRule="exact"/>
              <w:jc w:val="center"/>
              <w:rPr>
                <w:rFonts w:ascii="標楷體" w:eastAsia="標楷體" w:hAnsi="標楷體"/>
                <w:color w:val="FF0000"/>
                <w:w w:val="90"/>
              </w:rPr>
            </w:pPr>
          </w:p>
        </w:tc>
        <w:tc>
          <w:tcPr>
            <w:tcW w:w="46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B23B8A" w14:textId="77777777" w:rsidR="00B75A92" w:rsidRPr="00C1660B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A2F699" w14:textId="77777777" w:rsidR="00B75A92" w:rsidRPr="0099147B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2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DDB20C7" w14:textId="77777777" w:rsidR="00B75A92" w:rsidRPr="0099147B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7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A8539ED" w14:textId="77777777" w:rsidR="00B75A92" w:rsidRPr="00F728C7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0C0572" w14:textId="77777777" w:rsidR="00B75A92" w:rsidRPr="00EF4BAE" w:rsidRDefault="00B75A92" w:rsidP="00B75A92">
            <w:pPr>
              <w:spacing w:line="240" w:lineRule="atLeas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C39EA24" w14:textId="77777777" w:rsidR="00B75A92" w:rsidRPr="00F439F1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w w:val="90"/>
                <w:sz w:val="16"/>
                <w:szCs w:val="16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4D82725" w14:textId="77777777" w:rsidR="00B75A92" w:rsidRPr="00F25914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  <w:sz w:val="22"/>
                <w:szCs w:val="22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13627589" w14:textId="77777777" w:rsidR="00B75A92" w:rsidRPr="00A104B9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343B9FF" w14:textId="77777777" w:rsidR="00B75A92" w:rsidRPr="00087492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527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8435271" w14:textId="77777777" w:rsidR="00B75A92" w:rsidRPr="0099147B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32"/>
                <w:szCs w:val="32"/>
              </w:rPr>
            </w:pPr>
          </w:p>
        </w:tc>
        <w:tc>
          <w:tcPr>
            <w:tcW w:w="52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BE749E" w14:textId="77777777" w:rsidR="00B75A92" w:rsidRPr="00004532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8CBABF" w14:textId="77777777" w:rsidR="00B75A92" w:rsidRPr="00C1660B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131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E51A11" w14:textId="77777777" w:rsidR="00B75A92" w:rsidRPr="00C1660B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725A822" w14:textId="77777777" w:rsidR="00B75A92" w:rsidRPr="00C1660B" w:rsidRDefault="00B75A92" w:rsidP="00B75A92">
            <w:pPr>
              <w:spacing w:line="22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AB015C3" w14:textId="77777777" w:rsidR="00B75A92" w:rsidRPr="00C1660B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03FCBE2" w14:textId="77777777" w:rsidR="00B75A92" w:rsidRPr="00C1660B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7D621D" w14:textId="77777777" w:rsidR="00B75A92" w:rsidRPr="00C1660B" w:rsidRDefault="00B75A92" w:rsidP="00B75A92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729B12D" w14:textId="77777777" w:rsidR="00B75A92" w:rsidRPr="00C1660B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57EDF7D" w14:textId="77777777" w:rsidR="00B75A92" w:rsidRPr="00C1660B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F50BDF1" w14:textId="77777777" w:rsidR="00B75A92" w:rsidRPr="00C1660B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38005" w14:textId="77777777" w:rsidR="00B75A92" w:rsidRPr="00C1660B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0A325DE" w14:textId="77777777" w:rsidR="00B75A92" w:rsidRPr="00C1660B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DF09EC6" w14:textId="77777777" w:rsidR="00B75A92" w:rsidRPr="00C1660B" w:rsidRDefault="00B75A92" w:rsidP="00B75A92">
            <w:pPr>
              <w:spacing w:line="20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307E5C6" w14:textId="77777777" w:rsidR="00B75A92" w:rsidRPr="00C1660B" w:rsidRDefault="00B75A92" w:rsidP="00B75A92">
            <w:pPr>
              <w:spacing w:line="20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7106C095" w14:textId="77777777" w:rsidR="00B75A92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9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17044C" w14:textId="77777777" w:rsidR="00B75A92" w:rsidRDefault="00B75A92" w:rsidP="00B75A92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CAE4E" w14:textId="77777777" w:rsidR="00B75A92" w:rsidRPr="00473853" w:rsidRDefault="00B75A92" w:rsidP="00B75A92">
            <w:pPr>
              <w:spacing w:line="200" w:lineRule="exact"/>
              <w:jc w:val="center"/>
              <w:rPr>
                <w:rFonts w:ascii="標楷體" w:eastAsia="標楷體" w:hAnsi="標楷體"/>
                <w:color w:val="EE0000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5A879FE1" w14:textId="77777777" w:rsidR="00B75A92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D67C3" w14:textId="77777777" w:rsidR="00B75A92" w:rsidRDefault="00B75A92" w:rsidP="00B75A92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B75A92" w:rsidRPr="00944F62" w14:paraId="6ED1225C" w14:textId="77777777" w:rsidTr="00F11607">
        <w:trPr>
          <w:cantSplit/>
          <w:trHeight w:hRule="exact" w:val="255"/>
        </w:trPr>
        <w:tc>
          <w:tcPr>
            <w:tcW w:w="848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1C931D17" w14:textId="77777777" w:rsidR="00B75A92" w:rsidRPr="00C1660B" w:rsidRDefault="00B75A92" w:rsidP="00B75A92">
            <w:pPr>
              <w:spacing w:line="360" w:lineRule="exact"/>
              <w:jc w:val="center"/>
              <w:rPr>
                <w:rFonts w:ascii="標楷體" w:eastAsia="標楷體" w:hAnsi="標楷體"/>
                <w:b/>
                <w:color w:val="FF0000"/>
                <w:spacing w:val="20"/>
              </w:rPr>
            </w:pPr>
            <w:r w:rsidRPr="00C1660B">
              <w:rPr>
                <w:rFonts w:ascii="標楷體" w:eastAsia="標楷體" w:hAnsi="標楷體" w:hint="eastAsia"/>
                <w:b/>
                <w:color w:val="FF0000"/>
                <w:spacing w:val="20"/>
              </w:rPr>
              <w:t>車 輛</w:t>
            </w:r>
          </w:p>
        </w:tc>
        <w:tc>
          <w:tcPr>
            <w:tcW w:w="46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2CFB666" w14:textId="77777777" w:rsidR="00B75A92" w:rsidRPr="00C1660B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 w:rsidRPr="00C1660B">
              <w:rPr>
                <w:rFonts w:ascii="標楷體" w:eastAsia="標楷體" w:hAnsi="標楷體" w:cs="Arial"/>
                <w:color w:val="FF0000"/>
              </w:rPr>
              <w:t>－</w:t>
            </w:r>
          </w:p>
        </w:tc>
        <w:tc>
          <w:tcPr>
            <w:tcW w:w="46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59545FE" w14:textId="77777777" w:rsidR="00B75A92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FF0000"/>
                <w:sz w:val="20"/>
                <w:szCs w:val="20"/>
              </w:rPr>
              <w:t>0623</w:t>
            </w:r>
          </w:p>
          <w:p w14:paraId="4AAADA12" w14:textId="77777777" w:rsidR="00B75A92" w:rsidRPr="005861FB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FF0000"/>
                <w:sz w:val="20"/>
                <w:szCs w:val="20"/>
              </w:rPr>
              <w:t>0625</w:t>
            </w:r>
          </w:p>
        </w:tc>
        <w:tc>
          <w:tcPr>
            <w:tcW w:w="472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77CB23E" w14:textId="77777777" w:rsidR="00B75A92" w:rsidRPr="008C6A7B" w:rsidRDefault="00B75A92" w:rsidP="00B75A92">
            <w:pPr>
              <w:spacing w:line="220" w:lineRule="exact"/>
              <w:jc w:val="center"/>
              <w:rPr>
                <w:rFonts w:ascii="標楷體" w:eastAsia="標楷體" w:hAnsi="標楷體" w:cs="Arial"/>
                <w:color w:val="FF0000"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911</w:t>
            </w:r>
          </w:p>
        </w:tc>
        <w:tc>
          <w:tcPr>
            <w:tcW w:w="477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5CEB5DD" w14:textId="77777777" w:rsidR="00B75A92" w:rsidRPr="008B4755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 w:rsidRPr="00EF4BAE">
              <w:rPr>
                <w:rFonts w:ascii="標楷體" w:eastAsia="標楷體" w:hAnsi="標楷體" w:cs="Arial" w:hint="eastAsia"/>
                <w:color w:val="FF0000"/>
              </w:rPr>
              <w:t>9</w:t>
            </w:r>
            <w:r>
              <w:rPr>
                <w:rFonts w:ascii="標楷體" w:eastAsia="標楷體" w:hAnsi="標楷體" w:cs="Arial" w:hint="eastAsia"/>
                <w:color w:val="FF0000"/>
              </w:rPr>
              <w:t>11</w:t>
            </w: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623A1C0" w14:textId="77777777" w:rsidR="00B75A92" w:rsidRPr="00EF4BAE" w:rsidRDefault="00B75A92" w:rsidP="00B75A92">
            <w:pPr>
              <w:spacing w:line="240" w:lineRule="atLeas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  <w:r w:rsidRPr="00EF4BAE">
              <w:rPr>
                <w:rFonts w:ascii="標楷體" w:eastAsia="標楷體" w:hAnsi="標楷體" w:cs="Arial" w:hint="eastAsia"/>
                <w:color w:val="FF0000"/>
              </w:rPr>
              <w:t>9</w:t>
            </w:r>
            <w:r>
              <w:rPr>
                <w:rFonts w:ascii="標楷體" w:eastAsia="標楷體" w:hAnsi="標楷體" w:cs="Arial" w:hint="eastAsia"/>
                <w:color w:val="FF0000"/>
              </w:rPr>
              <w:t>05</w:t>
            </w:r>
          </w:p>
        </w:tc>
        <w:tc>
          <w:tcPr>
            <w:tcW w:w="47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000FAA6" w14:textId="77777777" w:rsidR="00B75A92" w:rsidRPr="00A01238" w:rsidRDefault="00B75A92" w:rsidP="00B75A92">
            <w:pPr>
              <w:spacing w:line="22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911</w:t>
            </w: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09C791C" w14:textId="77777777" w:rsidR="00B75A92" w:rsidRPr="00A01238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>
              <w:rPr>
                <w:rFonts w:ascii="標楷體" w:eastAsia="標楷體" w:hAnsi="標楷體" w:cs="Arial" w:hint="eastAsia"/>
                <w:color w:val="EE0000"/>
              </w:rPr>
              <w:t>908</w:t>
            </w: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6DDF19F6" w14:textId="77777777" w:rsidR="00B75A92" w:rsidRPr="00A104B9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  <w:r w:rsidRPr="00EF4BAE">
              <w:rPr>
                <w:rFonts w:ascii="標楷體" w:eastAsia="標楷體" w:hAnsi="標楷體" w:cs="Arial" w:hint="eastAsia"/>
                <w:color w:val="FF0000"/>
              </w:rPr>
              <w:t>9</w:t>
            </w:r>
            <w:r>
              <w:rPr>
                <w:rFonts w:ascii="標楷體" w:eastAsia="標楷體" w:hAnsi="標楷體" w:cs="Arial" w:hint="eastAsia"/>
                <w:color w:val="FF0000"/>
              </w:rPr>
              <w:t>02</w:t>
            </w: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2F3D6B3" w14:textId="77777777" w:rsidR="00B75A92" w:rsidRPr="008B4755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 w:rsidRPr="00EF4BAE">
              <w:rPr>
                <w:rFonts w:ascii="標楷體" w:eastAsia="標楷體" w:hAnsi="標楷體" w:cs="Arial" w:hint="eastAsia"/>
                <w:color w:val="FF0000"/>
              </w:rPr>
              <w:t>9</w:t>
            </w:r>
            <w:r>
              <w:rPr>
                <w:rFonts w:ascii="標楷體" w:eastAsia="標楷體" w:hAnsi="標楷體" w:cs="Arial" w:hint="eastAsia"/>
                <w:color w:val="FF0000"/>
              </w:rPr>
              <w:t>02</w:t>
            </w:r>
          </w:p>
        </w:tc>
        <w:tc>
          <w:tcPr>
            <w:tcW w:w="527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F804CE4" w14:textId="77777777" w:rsidR="00B75A92" w:rsidRPr="0000690B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909</w:t>
            </w:r>
          </w:p>
        </w:tc>
        <w:tc>
          <w:tcPr>
            <w:tcW w:w="52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812CC0C" w14:textId="77777777" w:rsidR="00B75A92" w:rsidRPr="00EE6C05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903</w:t>
            </w:r>
          </w:p>
        </w:tc>
        <w:tc>
          <w:tcPr>
            <w:tcW w:w="527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42AE711" w14:textId="77777777" w:rsidR="00B75A92" w:rsidRPr="0099147B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 w:rsidRPr="00F37C2E">
              <w:rPr>
                <w:rFonts w:ascii="標楷體" w:eastAsia="標楷體" w:hAnsi="標楷體" w:cs="Arial" w:hint="eastAsia"/>
                <w:color w:val="FF0000"/>
              </w:rPr>
              <w:t>906</w:t>
            </w:r>
          </w:p>
        </w:tc>
        <w:tc>
          <w:tcPr>
            <w:tcW w:w="131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CEF30A4" w14:textId="77777777" w:rsidR="00B75A92" w:rsidRPr="0099147B" w:rsidRDefault="00B75A92" w:rsidP="00B75A92">
            <w:pPr>
              <w:spacing w:line="240" w:lineRule="exact"/>
              <w:jc w:val="distribute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505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F2A0FFD" w14:textId="77777777" w:rsidR="00B75A92" w:rsidRPr="00774CAF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  <w:sz w:val="18"/>
                <w:szCs w:val="18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BB46C67" w14:textId="77777777" w:rsidR="00B75A92" w:rsidRPr="00FD61A7" w:rsidRDefault="00B75A92" w:rsidP="00B75A92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3AF58E7" w14:textId="77777777" w:rsidR="00B75A92" w:rsidRPr="00DB0A6B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8F25336" w14:textId="77777777" w:rsidR="00B75A92" w:rsidRPr="00DB0A6B" w:rsidRDefault="00B75A92" w:rsidP="00B75A92">
            <w:pPr>
              <w:spacing w:line="22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36F086C" w14:textId="77777777" w:rsidR="00B75A92" w:rsidRPr="0069668E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18"/>
                <w:szCs w:val="18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5A2EDD9" w14:textId="77777777" w:rsidR="00B75A92" w:rsidRPr="00680FDC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68B9D24" w14:textId="77777777" w:rsidR="00B75A92" w:rsidRPr="00680FDC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5181292" w14:textId="77777777" w:rsidR="00B75A92" w:rsidRPr="00680FDC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78D301F" w14:textId="77777777" w:rsidR="00B75A92" w:rsidRPr="00680FDC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E7C013B" w14:textId="77777777" w:rsidR="00B75A92" w:rsidRPr="00B04C40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18"/>
                <w:szCs w:val="18"/>
              </w:rPr>
            </w:pPr>
          </w:p>
        </w:tc>
        <w:tc>
          <w:tcPr>
            <w:tcW w:w="365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76482AE4" w14:textId="77777777" w:rsidR="00B75A92" w:rsidRPr="00B04C40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18"/>
                <w:szCs w:val="18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9A273C6" w14:textId="77777777" w:rsidR="00B75A92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10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78405203" w14:textId="77777777" w:rsidR="00B75A92" w:rsidRDefault="00B75A92" w:rsidP="00B75A92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56972A2F" w14:textId="77777777" w:rsidR="00B75A92" w:rsidRPr="00D85212" w:rsidRDefault="00B75A92" w:rsidP="00B75A92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003A38E6" w14:textId="77777777" w:rsidR="00B75A92" w:rsidRDefault="00B75A92" w:rsidP="00B75A92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54A591A4" w14:textId="77777777" w:rsidR="00B75A92" w:rsidRDefault="00B75A92" w:rsidP="00B75A92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2270F4" w:rsidRPr="00944F62" w14:paraId="7700CBA3" w14:textId="77777777" w:rsidTr="00F11607">
        <w:trPr>
          <w:cantSplit/>
          <w:trHeight w:hRule="exact" w:val="253"/>
        </w:trPr>
        <w:tc>
          <w:tcPr>
            <w:tcW w:w="848" w:type="dxa"/>
            <w:vMerge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68200D38" w14:textId="77777777" w:rsidR="002270F4" w:rsidRPr="00C1660B" w:rsidRDefault="002270F4" w:rsidP="002270F4">
            <w:pPr>
              <w:spacing w:line="360" w:lineRule="exact"/>
              <w:jc w:val="center"/>
              <w:rPr>
                <w:rFonts w:ascii="標楷體" w:eastAsia="標楷體" w:hAnsi="標楷體"/>
                <w:b/>
                <w:spacing w:val="20"/>
                <w:sz w:val="28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  <w:tr2bl w:val="single" w:sz="4" w:space="0" w:color="auto"/>
            </w:tcBorders>
            <w:vAlign w:val="center"/>
          </w:tcPr>
          <w:p w14:paraId="30A80977" w14:textId="77777777" w:rsidR="002270F4" w:rsidRPr="00C1660B" w:rsidRDefault="002270F4" w:rsidP="002270F4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63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  <w:tr2bl w:val="single" w:sz="4" w:space="0" w:color="auto"/>
            </w:tcBorders>
            <w:vAlign w:val="center"/>
          </w:tcPr>
          <w:p w14:paraId="397FF831" w14:textId="77777777" w:rsidR="002270F4" w:rsidRPr="00C1660B" w:rsidRDefault="002270F4" w:rsidP="002270F4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D614118" w14:textId="77777777" w:rsidR="002270F4" w:rsidRPr="00C1660B" w:rsidRDefault="002270F4" w:rsidP="002270F4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0B38FF" w14:textId="77777777" w:rsidR="002270F4" w:rsidRPr="00C1660B" w:rsidRDefault="002270F4" w:rsidP="002270F4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964B1B" w14:textId="77777777" w:rsidR="002270F4" w:rsidRPr="00AF7D88" w:rsidRDefault="002270F4" w:rsidP="002270F4">
            <w:pPr>
              <w:spacing w:line="180" w:lineRule="exact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478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4CC14B0" w14:textId="77777777" w:rsidR="002270F4" w:rsidRPr="00F439F1" w:rsidRDefault="002270F4" w:rsidP="002270F4">
            <w:pPr>
              <w:spacing w:line="180" w:lineRule="exact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478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14428187" w14:textId="77777777" w:rsidR="002270F4" w:rsidRPr="00C1660B" w:rsidRDefault="002270F4" w:rsidP="002270F4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top w:val="single" w:sz="4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566FC67F" w14:textId="77777777" w:rsidR="002270F4" w:rsidRPr="00C71F74" w:rsidRDefault="002270F4" w:rsidP="002270F4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8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1EE7A8" w14:textId="77777777" w:rsidR="002270F4" w:rsidRPr="00C1660B" w:rsidRDefault="002270F4" w:rsidP="002270F4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51A9D2A0" w14:textId="77777777" w:rsidR="002270F4" w:rsidRPr="0000690B" w:rsidRDefault="002270F4" w:rsidP="002270F4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5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  <w:tr2bl w:val="single" w:sz="4" w:space="0" w:color="auto"/>
            </w:tcBorders>
            <w:vAlign w:val="center"/>
          </w:tcPr>
          <w:p w14:paraId="7B021F9C" w14:textId="77777777" w:rsidR="002270F4" w:rsidRPr="00EE6C05" w:rsidRDefault="002270F4" w:rsidP="002270F4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6"/>
                <w:szCs w:val="16"/>
              </w:rPr>
            </w:pPr>
          </w:p>
        </w:tc>
        <w:tc>
          <w:tcPr>
            <w:tcW w:w="527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1B839B8F" w14:textId="77777777" w:rsidR="002270F4" w:rsidRPr="00C1660B" w:rsidRDefault="002270F4" w:rsidP="002270F4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2F38867" w14:textId="77777777" w:rsidR="002270F4" w:rsidRPr="00C1660B" w:rsidRDefault="002270F4" w:rsidP="002270F4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3C4ADE2" w14:textId="77777777" w:rsidR="002270F4" w:rsidRPr="00C1660B" w:rsidRDefault="002270F4" w:rsidP="002270F4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B4FA877" w14:textId="77777777" w:rsidR="002270F4" w:rsidRPr="00C1660B" w:rsidRDefault="002270F4" w:rsidP="002270F4">
            <w:pPr>
              <w:spacing w:line="28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gridSpan w:val="2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FED6B1" w14:textId="77777777" w:rsidR="002270F4" w:rsidRPr="00C1660B" w:rsidRDefault="002270F4" w:rsidP="002270F4">
            <w:pPr>
              <w:spacing w:line="28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07F08A2" w14:textId="77777777" w:rsidR="002270F4" w:rsidRPr="00C1660B" w:rsidRDefault="002270F4" w:rsidP="002270F4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7B21DF" w14:textId="77777777" w:rsidR="002270F4" w:rsidRPr="00C1660B" w:rsidRDefault="002270F4" w:rsidP="002270F4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2CF1486" w14:textId="77777777" w:rsidR="002270F4" w:rsidRPr="00A673EE" w:rsidRDefault="002270F4" w:rsidP="002270F4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53081C" w14:textId="77777777" w:rsidR="002270F4" w:rsidRPr="00A673EE" w:rsidRDefault="002270F4" w:rsidP="002270F4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56AF330" w14:textId="77777777" w:rsidR="002270F4" w:rsidRPr="00A673EE" w:rsidRDefault="002270F4" w:rsidP="002270F4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006131" w14:textId="77777777" w:rsidR="002270F4" w:rsidRPr="00A673EE" w:rsidRDefault="002270F4" w:rsidP="002270F4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D45BB" w14:textId="77777777" w:rsidR="002270F4" w:rsidRPr="00C1660B" w:rsidRDefault="002270F4" w:rsidP="002270F4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C88E1DD" w14:textId="77777777" w:rsidR="002270F4" w:rsidRPr="00C1660B" w:rsidRDefault="002270F4" w:rsidP="002270F4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4DBE57" w14:textId="77777777" w:rsidR="002270F4" w:rsidRDefault="002270F4" w:rsidP="002270F4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11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BEE89" w14:textId="77777777" w:rsidR="002270F4" w:rsidRDefault="002270F4" w:rsidP="002270F4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4B034A" w14:textId="77777777" w:rsidR="002270F4" w:rsidRPr="00D85212" w:rsidRDefault="002270F4" w:rsidP="002270F4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ACA221A" w14:textId="77777777" w:rsidR="002270F4" w:rsidRDefault="002270F4" w:rsidP="002270F4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078AE85C" w14:textId="77777777" w:rsidR="002270F4" w:rsidRDefault="002270F4" w:rsidP="002270F4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A41B63" w:rsidRPr="00944F62" w14:paraId="43CC2167" w14:textId="77777777" w:rsidTr="00F11607">
        <w:trPr>
          <w:cantSplit/>
          <w:trHeight w:val="108"/>
        </w:trPr>
        <w:tc>
          <w:tcPr>
            <w:tcW w:w="848" w:type="dxa"/>
            <w:vMerge w:val="restart"/>
            <w:tcBorders>
              <w:right w:val="single" w:sz="2" w:space="0" w:color="auto"/>
            </w:tcBorders>
            <w:vAlign w:val="center"/>
          </w:tcPr>
          <w:p w14:paraId="74913196" w14:textId="77777777" w:rsidR="00A41B63" w:rsidRPr="008A4193" w:rsidRDefault="00A41B63" w:rsidP="00A41B63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08-09</w:t>
            </w:r>
          </w:p>
        </w:tc>
        <w:tc>
          <w:tcPr>
            <w:tcW w:w="46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1282DA0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7D6AF66A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0B7C2F8E" w14:textId="77777777" w:rsidR="00A41B63" w:rsidRPr="00904AB7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77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363920F2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8B1ACE5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342A3E2" w14:textId="77777777" w:rsidR="00A41B63" w:rsidRPr="00EB0D54" w:rsidRDefault="00A41B63" w:rsidP="00C547B8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0E95F503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29E53AC0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A0B963D" w14:textId="77777777" w:rsidR="00A41B63" w:rsidRPr="00252D16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98F8EBC" w14:textId="77777777" w:rsidR="00A41B63" w:rsidRPr="0000690B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3637D57" w14:textId="77777777" w:rsidR="00A41B63" w:rsidRPr="00F03F8F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ACC5189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B60FA4C" w14:textId="77777777" w:rsidR="00A41B63" w:rsidRPr="000303F8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226EDD19" w14:textId="77777777" w:rsidR="00A41B63" w:rsidRPr="00901862" w:rsidRDefault="00901862" w:rsidP="00901862">
            <w:pPr>
              <w:spacing w:line="220" w:lineRule="exact"/>
              <w:jc w:val="center"/>
              <w:rPr>
                <w:rFonts w:ascii="標楷體" w:eastAsia="標楷體" w:hAnsi="標楷體" w:cs="Arial"/>
                <w:color w:val="EE0000"/>
                <w:sz w:val="18"/>
                <w:szCs w:val="18"/>
              </w:rPr>
            </w:pPr>
            <w:r>
              <w:rPr>
                <w:rFonts w:ascii="標楷體" w:eastAsia="標楷體" w:hAnsi="標楷體" w:cs="Arial" w:hint="eastAsia"/>
                <w:color w:val="EE0000"/>
                <w:sz w:val="18"/>
                <w:szCs w:val="18"/>
              </w:rPr>
              <w:t>NJ</w:t>
            </w:r>
            <w:r w:rsidRPr="009A72A4">
              <w:rPr>
                <w:rFonts w:ascii="標楷體" w:eastAsia="標楷體" w:hAnsi="標楷體" w:cs="Arial" w:hint="eastAsia"/>
                <w:color w:val="EE0000"/>
                <w:sz w:val="18"/>
                <w:szCs w:val="18"/>
              </w:rPr>
              <w:t>-</w:t>
            </w:r>
            <w:r>
              <w:rPr>
                <w:rFonts w:ascii="標楷體" w:eastAsia="標楷體" w:hAnsi="標楷體" w:cs="Arial" w:hint="eastAsia"/>
                <w:color w:val="EE0000"/>
                <w:sz w:val="18"/>
                <w:szCs w:val="18"/>
              </w:rPr>
              <w:t>32</w:t>
            </w:r>
            <w:r>
              <w:rPr>
                <w:rFonts w:ascii="標楷體" w:eastAsia="標楷體" w:hAnsi="標楷體" w:cs="Arial" w:hint="eastAsia"/>
                <w:sz w:val="22"/>
                <w:szCs w:val="22"/>
              </w:rPr>
              <w:t>↓</w:t>
            </w: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1224D75C" w14:textId="77777777" w:rsidR="00A41B63" w:rsidRPr="00CD174F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A669EA5" w14:textId="77777777" w:rsidR="00A41B63" w:rsidRDefault="00A41B63" w:rsidP="00A41B63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DE0D896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5E1D89E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4401557" w14:textId="77777777" w:rsidR="00A41B63" w:rsidRPr="00DC6DD4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97F92D4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E30C255" w14:textId="77777777" w:rsidR="00A41B63" w:rsidRPr="00C944C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F9BFF42" w14:textId="77777777" w:rsidR="00A41B63" w:rsidRPr="00C944C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E9C72A7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72E724E4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top w:val="single" w:sz="2" w:space="0" w:color="auto"/>
              <w:left w:val="double" w:sz="4" w:space="0" w:color="auto"/>
            </w:tcBorders>
            <w:vAlign w:val="center"/>
          </w:tcPr>
          <w:p w14:paraId="287F2FD2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12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325A61D5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5067FA5A" w14:textId="77777777" w:rsidR="00A41B63" w:rsidRPr="007A01DA" w:rsidRDefault="00A41B63" w:rsidP="00A41B63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3FFC1D98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46083453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41B63" w:rsidRPr="00944F62" w14:paraId="169403F7" w14:textId="77777777" w:rsidTr="00E440AB">
        <w:trPr>
          <w:cantSplit/>
          <w:trHeight w:val="140"/>
        </w:trPr>
        <w:tc>
          <w:tcPr>
            <w:tcW w:w="848" w:type="dxa"/>
            <w:vMerge/>
            <w:tcBorders>
              <w:right w:val="single" w:sz="2" w:space="0" w:color="auto"/>
            </w:tcBorders>
            <w:vAlign w:val="center"/>
          </w:tcPr>
          <w:p w14:paraId="092A50AD" w14:textId="77777777" w:rsidR="00A41B63" w:rsidRPr="008A4193" w:rsidRDefault="00A41B63" w:rsidP="00A41B63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65B1AC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535DEF7F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2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55B9B713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7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50B128DF" w14:textId="77777777" w:rsidR="00A41B63" w:rsidRDefault="00A41B63" w:rsidP="00A41B63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779CC1A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7DA29" w14:textId="77777777" w:rsidR="00A41B63" w:rsidRPr="00EB0D54" w:rsidRDefault="00A41B63" w:rsidP="00A41B63">
            <w:pPr>
              <w:spacing w:line="20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1A993322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024B69D6" w14:textId="77777777" w:rsidR="00A41B63" w:rsidRPr="0058421E" w:rsidRDefault="00A41B63" w:rsidP="00A41B63">
            <w:pPr>
              <w:spacing w:line="240" w:lineRule="exact"/>
              <w:jc w:val="both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227D8FD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C15C3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39BBEFE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AF881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F1C4BB8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B91D065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3F4AAF4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C4F1AA5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E1B24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3D678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AE7A1BE" w14:textId="77777777" w:rsidR="00A41B63" w:rsidRPr="00DC6DD4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334F960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424F9B63" w14:textId="77777777" w:rsidR="00A41B63" w:rsidRPr="00A673E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308F1B2" w14:textId="77777777" w:rsidR="00A41B63" w:rsidRPr="00A673E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CED25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B924FC1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70A6922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13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457019A0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7893F03B" w14:textId="77777777" w:rsidR="00A41B63" w:rsidRPr="0056733F" w:rsidRDefault="00A41B63" w:rsidP="00A41B63">
            <w:pPr>
              <w:spacing w:line="200" w:lineRule="exact"/>
              <w:jc w:val="center"/>
              <w:rPr>
                <w:rFonts w:ascii="標楷體" w:eastAsia="標楷體" w:hAnsi="標楷體"/>
                <w:sz w:val="14"/>
                <w:szCs w:val="14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5E73F0DB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EBF147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41B63" w:rsidRPr="00944F62" w14:paraId="5AE0808A" w14:textId="77777777" w:rsidTr="00E440AB">
        <w:trPr>
          <w:cantSplit/>
          <w:trHeight w:val="261"/>
        </w:trPr>
        <w:tc>
          <w:tcPr>
            <w:tcW w:w="848" w:type="dxa"/>
            <w:vMerge w:val="restart"/>
            <w:tcBorders>
              <w:right w:val="single" w:sz="2" w:space="0" w:color="auto"/>
            </w:tcBorders>
            <w:vAlign w:val="center"/>
          </w:tcPr>
          <w:p w14:paraId="4768E609" w14:textId="77777777" w:rsidR="00A41B63" w:rsidRPr="008A4193" w:rsidRDefault="00A41B63" w:rsidP="00A41B63">
            <w:pPr>
              <w:spacing w:line="36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09-10</w:t>
            </w:r>
          </w:p>
        </w:tc>
        <w:tc>
          <w:tcPr>
            <w:tcW w:w="46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E4DAFCD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255E1EB8" w14:textId="77777777" w:rsidR="00A41B63" w:rsidRPr="00B34692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26CD4B1E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7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2CC7824F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CDEE451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DE9EC8B" w14:textId="77777777" w:rsidR="00A41B63" w:rsidRPr="000303F8" w:rsidRDefault="00A41B63" w:rsidP="00C547B8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62244060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23C67F57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10FE5A1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9E90DBB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CC09A45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3EB3304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110F44C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5" w:type="dxa"/>
            <w:vMerge w:val="restar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278EB43" w14:textId="77777777" w:rsidR="00A41B63" w:rsidRPr="002B773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  <w:r>
              <w:rPr>
                <w:rFonts w:ascii="標楷體" w:eastAsia="標楷體" w:hAnsi="標楷體" w:cs="Arial" w:hint="eastAsia"/>
                <w:color w:val="000000"/>
              </w:rPr>
              <w:t xml:space="preserve"> </w:t>
            </w: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3E65982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704A6D8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8818569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BE7D7EC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8535D37" w14:textId="77777777" w:rsidR="00A41B63" w:rsidRPr="00DC6DD4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12BD0B6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48F2A5C4" w14:textId="77777777" w:rsidR="00A41B63" w:rsidRPr="00C944C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000000"/>
            </w:tcBorders>
            <w:vAlign w:val="center"/>
          </w:tcPr>
          <w:p w14:paraId="1FCE2D44" w14:textId="77777777" w:rsidR="00A41B63" w:rsidRPr="00C944C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43AB541B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2" w:space="0" w:color="000000"/>
              <w:right w:val="double" w:sz="4" w:space="0" w:color="auto"/>
            </w:tcBorders>
            <w:vAlign w:val="center"/>
          </w:tcPr>
          <w:p w14:paraId="1EC677D0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3EEF1E89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14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76733B8B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vAlign w:val="center"/>
          </w:tcPr>
          <w:p w14:paraId="3DC0322A" w14:textId="77777777" w:rsidR="00A41B63" w:rsidRPr="005F1142" w:rsidRDefault="00A41B63" w:rsidP="00A41B63">
            <w:pPr>
              <w:spacing w:line="200" w:lineRule="exact"/>
              <w:jc w:val="center"/>
              <w:rPr>
                <w:rFonts w:ascii="標楷體" w:eastAsia="標楷體" w:hAnsi="標楷體"/>
                <w:color w:val="0000FF"/>
                <w:sz w:val="20"/>
                <w:szCs w:val="2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11515A0A" w14:textId="77777777" w:rsidR="00A41B63" w:rsidRDefault="00A41B63" w:rsidP="00A41B63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78F7F0DF" w14:textId="77777777" w:rsidR="00A41B63" w:rsidRDefault="00A41B63" w:rsidP="00A41B63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41B63" w:rsidRPr="00944F62" w14:paraId="1249C1C4" w14:textId="77777777" w:rsidTr="00E440AB">
        <w:trPr>
          <w:cantSplit/>
          <w:trHeight w:val="262"/>
        </w:trPr>
        <w:tc>
          <w:tcPr>
            <w:tcW w:w="848" w:type="dxa"/>
            <w:vMerge/>
            <w:tcBorders>
              <w:right w:val="single" w:sz="2" w:space="0" w:color="auto"/>
            </w:tcBorders>
            <w:vAlign w:val="center"/>
          </w:tcPr>
          <w:p w14:paraId="71B00CC4" w14:textId="77777777" w:rsidR="00A41B63" w:rsidRPr="008A4193" w:rsidRDefault="00A41B63" w:rsidP="00A41B63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9E6A4DB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3" w:type="dxa"/>
            <w:vMerge/>
            <w:tcBorders>
              <w:left w:val="single" w:sz="2" w:space="0" w:color="auto"/>
              <w:right w:val="single" w:sz="2" w:space="0" w:color="000000"/>
            </w:tcBorders>
            <w:vAlign w:val="center"/>
          </w:tcPr>
          <w:p w14:paraId="704F1D87" w14:textId="77777777" w:rsidR="00A41B63" w:rsidRPr="00B34692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262CB82F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7" w:type="dxa"/>
            <w:vMerge/>
            <w:tcBorders>
              <w:left w:val="single" w:sz="2" w:space="0" w:color="000000"/>
              <w:right w:val="single" w:sz="2" w:space="0" w:color="auto"/>
            </w:tcBorders>
            <w:vAlign w:val="center"/>
          </w:tcPr>
          <w:p w14:paraId="1CA2AB88" w14:textId="77777777" w:rsidR="00A41B63" w:rsidRDefault="00A41B63" w:rsidP="00A41B63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9B4CAF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BD9ABF8" w14:textId="77777777" w:rsidR="00A41B63" w:rsidRPr="000303F8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38A70D21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7BAF8220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7200F59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9776A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466EC2E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F9647" w14:textId="77777777" w:rsidR="00A41B63" w:rsidRPr="00407B88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8B4D50B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C5DEA21" w14:textId="77777777" w:rsidR="00A41B63" w:rsidRPr="002B773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9EBB362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24D5D57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2A8EC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top w:val="single" w:sz="2" w:space="0" w:color="000000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7492A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A5EAB84" w14:textId="77777777" w:rsidR="00A41B63" w:rsidRPr="00DC6DD4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CE6F04D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629D6B80" w14:textId="77777777" w:rsidR="00A41B63" w:rsidRPr="00A673E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4C31E9D0" w14:textId="77777777" w:rsidR="00A41B63" w:rsidRPr="00A673E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1E3A203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5" w:type="dxa"/>
            <w:vMerge/>
            <w:tcBorders>
              <w:left w:val="single" w:sz="2" w:space="0" w:color="000000"/>
              <w:bottom w:val="single" w:sz="4" w:space="0" w:color="auto"/>
              <w:right w:val="double" w:sz="4" w:space="0" w:color="auto"/>
            </w:tcBorders>
            <w:vAlign w:val="center"/>
          </w:tcPr>
          <w:p w14:paraId="04CB1194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7D6E0EFD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15</w:t>
            </w:r>
          </w:p>
        </w:tc>
        <w:tc>
          <w:tcPr>
            <w:tcW w:w="869" w:type="dxa"/>
            <w:vAlign w:val="center"/>
          </w:tcPr>
          <w:p w14:paraId="0241F0E8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vAlign w:val="center"/>
          </w:tcPr>
          <w:p w14:paraId="36C3A476" w14:textId="77777777" w:rsidR="00A41B63" w:rsidRPr="00AB06FE" w:rsidRDefault="00A41B63" w:rsidP="00A41B63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0A8914D8" w14:textId="77777777" w:rsidR="00A41B63" w:rsidRPr="00102F59" w:rsidRDefault="00A41B63" w:rsidP="00A41B63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47F16202" w14:textId="77777777" w:rsidR="00A41B63" w:rsidRPr="00102F59" w:rsidRDefault="00A41B63" w:rsidP="00A41B63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41B63" w:rsidRPr="00944F62" w14:paraId="0AE5D85C" w14:textId="77777777" w:rsidTr="00E440AB">
        <w:trPr>
          <w:cantSplit/>
          <w:trHeight w:hRule="exact" w:val="255"/>
        </w:trPr>
        <w:tc>
          <w:tcPr>
            <w:tcW w:w="848" w:type="dxa"/>
            <w:vMerge w:val="restart"/>
            <w:tcBorders>
              <w:right w:val="single" w:sz="2" w:space="0" w:color="auto"/>
            </w:tcBorders>
            <w:vAlign w:val="center"/>
          </w:tcPr>
          <w:p w14:paraId="329B4A48" w14:textId="77777777" w:rsidR="00A41B63" w:rsidRPr="008A4193" w:rsidRDefault="00A41B63" w:rsidP="00A41B63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10-11</w:t>
            </w:r>
          </w:p>
        </w:tc>
        <w:tc>
          <w:tcPr>
            <w:tcW w:w="46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A7D69FA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085749AE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17B251FC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7" w:type="dxa"/>
            <w:vMerge w:val="restart"/>
            <w:tcBorders>
              <w:left w:val="single" w:sz="2" w:space="0" w:color="000000"/>
              <w:right w:val="single" w:sz="2" w:space="0" w:color="auto"/>
            </w:tcBorders>
            <w:vAlign w:val="center"/>
          </w:tcPr>
          <w:p w14:paraId="2EFFE5BF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A1DA8E1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EE48712" w14:textId="77777777" w:rsidR="00A41B63" w:rsidRPr="000303F8" w:rsidRDefault="00A41B63" w:rsidP="00C547B8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301E9462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202F3B16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EFA7968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A107061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3B44521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5CCE1A0" w14:textId="77777777" w:rsidR="00A41B63" w:rsidRPr="00407B88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FF87A68" w14:textId="77777777" w:rsidR="00A41B63" w:rsidRPr="004F0B75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5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2A7CEC55" w14:textId="77777777" w:rsidR="00901862" w:rsidRPr="00044754" w:rsidRDefault="00901862" w:rsidP="00901862">
            <w:pPr>
              <w:spacing w:line="220" w:lineRule="exact"/>
              <w:jc w:val="center"/>
              <w:rPr>
                <w:rFonts w:ascii="標楷體" w:eastAsia="標楷體" w:hAnsi="標楷體" w:cs="Arial"/>
                <w:sz w:val="22"/>
                <w:szCs w:val="22"/>
              </w:rPr>
            </w:pPr>
            <w:r w:rsidRPr="00111DCD">
              <w:rPr>
                <w:rFonts w:ascii="標楷體" w:eastAsia="標楷體" w:hAnsi="標楷體" w:cs="Arial" w:hint="eastAsia"/>
                <w:sz w:val="22"/>
                <w:szCs w:val="22"/>
              </w:rPr>
              <w:t>↑</w:t>
            </w:r>
          </w:p>
          <w:p w14:paraId="158338CC" w14:textId="77777777" w:rsidR="00A41B63" w:rsidRPr="00901862" w:rsidRDefault="00901862" w:rsidP="00901862">
            <w:pPr>
              <w:spacing w:line="220" w:lineRule="exact"/>
              <w:jc w:val="center"/>
              <w:rPr>
                <w:rFonts w:ascii="標楷體" w:eastAsia="標楷體" w:hAnsi="標楷體" w:cs="Arial"/>
                <w:sz w:val="20"/>
                <w:szCs w:val="20"/>
              </w:rPr>
            </w:pPr>
            <w:r w:rsidRPr="00901862">
              <w:rPr>
                <w:rFonts w:ascii="標楷體" w:eastAsia="標楷體" w:hAnsi="標楷體" w:cs="Arial" w:hint="eastAsia"/>
                <w:color w:val="EE0000"/>
                <w:sz w:val="20"/>
                <w:szCs w:val="20"/>
              </w:rPr>
              <w:t>908</w:t>
            </w: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6269B43" w14:textId="77777777" w:rsidR="00A41B63" w:rsidRPr="009C7DD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21F392C" w14:textId="77777777" w:rsidR="00A41B63" w:rsidRDefault="00A41B63" w:rsidP="00A41B63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2E1330A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46FC966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F8DFB76" w14:textId="77777777" w:rsidR="00A41B63" w:rsidRPr="00DC6DD4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14F4BA8E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0BA5A784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6D1822D4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1FD21D7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770814A3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top w:val="single" w:sz="2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0C0CA1C3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16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5BA662B8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1926257B" w14:textId="77777777" w:rsidR="00A41B63" w:rsidRPr="002775C5" w:rsidRDefault="00A41B63" w:rsidP="00A41B63">
            <w:pPr>
              <w:spacing w:line="200" w:lineRule="exact"/>
              <w:jc w:val="center"/>
              <w:rPr>
                <w:rFonts w:ascii="標楷體" w:eastAsia="標楷體" w:hAnsi="標楷體"/>
                <w:color w:val="0000FF"/>
                <w:sz w:val="20"/>
                <w:szCs w:val="2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6778A417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1A3C0057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41B63" w:rsidRPr="00C1660B" w14:paraId="185FFA12" w14:textId="77777777" w:rsidTr="00E440AB">
        <w:trPr>
          <w:cantSplit/>
          <w:trHeight w:hRule="exact" w:val="255"/>
        </w:trPr>
        <w:tc>
          <w:tcPr>
            <w:tcW w:w="848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2EA9F13A" w14:textId="77777777" w:rsidR="00A41B63" w:rsidRPr="008A4193" w:rsidRDefault="00A41B63" w:rsidP="00A41B63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8981390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3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0D335ED2" w14:textId="77777777" w:rsidR="00A41B63" w:rsidRPr="00B34692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06C95A29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7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75948F63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4DC784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5EC0B37" w14:textId="77777777" w:rsidR="00A41B63" w:rsidRPr="000303F8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0B7704EA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700446DE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F1FA5E3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BDD64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9D91CC5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18A6F" w14:textId="77777777" w:rsidR="00A41B63" w:rsidRPr="00407B88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C988822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12AB68F4" w14:textId="77777777" w:rsidR="00A41B63" w:rsidRPr="009F7342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4E621FF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BB306CF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8FE81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86364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139ECEF" w14:textId="77777777" w:rsidR="00A41B63" w:rsidRPr="00DC6DD4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6438575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7763C46C" w14:textId="77777777" w:rsidR="00A41B63" w:rsidRPr="00A673E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49736B27" w14:textId="77777777" w:rsidR="00A41B63" w:rsidRPr="00A673E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2A430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0C1AA4A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AEC59A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17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5BDF945D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2B4B9172" w14:textId="77777777" w:rsidR="00A41B63" w:rsidRPr="00AB06FE" w:rsidRDefault="00A41B63" w:rsidP="00A41B63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0D179E34" w14:textId="77777777" w:rsidR="00A41B63" w:rsidRDefault="00A41B63" w:rsidP="00A41B63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1CF7EC" w14:textId="77777777" w:rsidR="00A41B63" w:rsidRDefault="00A41B63" w:rsidP="00A41B63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</w:tr>
      <w:tr w:rsidR="00A41B63" w:rsidRPr="00C1660B" w14:paraId="6E076D99" w14:textId="77777777" w:rsidTr="00E440AB">
        <w:trPr>
          <w:cantSplit/>
          <w:trHeight w:val="270"/>
        </w:trPr>
        <w:tc>
          <w:tcPr>
            <w:tcW w:w="848" w:type="dxa"/>
            <w:vMerge w:val="restart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5093625" w14:textId="77777777" w:rsidR="00A41B63" w:rsidRPr="008A4193" w:rsidRDefault="00A41B63" w:rsidP="00A41B63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11-12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D6EE65C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3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628824BF" w14:textId="77777777" w:rsidR="00A41B63" w:rsidRPr="00B34692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1BF69E9D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7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5F2F9DBD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0C3380C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C49FCC7" w14:textId="77777777" w:rsidR="00A41B63" w:rsidRPr="000303F8" w:rsidRDefault="00A41B63" w:rsidP="00C547B8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5D731EA8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246BEDFF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B9616BE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7F35F53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E9CC6FF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F8B084B" w14:textId="77777777" w:rsidR="00A41B63" w:rsidRPr="00407B88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3C9EF0D" w14:textId="77777777" w:rsidR="00A41B63" w:rsidRPr="00EC6C78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  <w:shd w:val="pct15" w:color="auto" w:fill="FFFFFF"/>
              </w:rPr>
            </w:pPr>
          </w:p>
        </w:tc>
        <w:tc>
          <w:tcPr>
            <w:tcW w:w="505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64E49C56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14E8E8C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gridSpan w:val="2"/>
            <w:vMerge w:val="restar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DBF5BA4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12B60B2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8295665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4E43058" w14:textId="77777777" w:rsidR="00A41B63" w:rsidRPr="00DC6DD4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11F56AB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6A4CA886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19EA04AF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1C2658C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59BE79A2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B4D2A84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18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651505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E43F73" w14:textId="77777777" w:rsidR="00A41B63" w:rsidRPr="00AB06FE" w:rsidRDefault="00A41B63" w:rsidP="00A41B63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3963086D" w14:textId="77777777" w:rsidR="00A41B63" w:rsidRPr="00102F59" w:rsidRDefault="00A41B63" w:rsidP="00A41B63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471BEF" w14:textId="77777777" w:rsidR="00A41B63" w:rsidRPr="0098215A" w:rsidRDefault="00A41B63" w:rsidP="00A41B63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4232C6">
              <w:rPr>
                <w:rFonts w:ascii="標楷體" w:eastAsia="標楷體" w:hAnsi="標楷體" w:hint="eastAsia"/>
                <w:sz w:val="22"/>
                <w:szCs w:val="22"/>
              </w:rPr>
            </w:r>
          </w:p>
        </w:tc>
      </w:tr>
      <w:tr w:rsidR="00A41B63" w:rsidRPr="00C1660B" w14:paraId="32422C3D" w14:textId="77777777" w:rsidTr="00F11607">
        <w:trPr>
          <w:cantSplit/>
          <w:trHeight w:val="88"/>
        </w:trPr>
        <w:tc>
          <w:tcPr>
            <w:tcW w:w="848" w:type="dxa"/>
            <w:vMerge/>
            <w:tcBorders>
              <w:top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E047541" w14:textId="77777777" w:rsidR="00A41B63" w:rsidRPr="008A4193" w:rsidRDefault="00A41B63" w:rsidP="00A41B63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C12FD06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3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000000"/>
            </w:tcBorders>
            <w:vAlign w:val="center"/>
          </w:tcPr>
          <w:p w14:paraId="7F81DB24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33C0FFF8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7" w:type="dxa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2" w:space="0" w:color="auto"/>
            </w:tcBorders>
            <w:vAlign w:val="center"/>
          </w:tcPr>
          <w:p w14:paraId="0E28ABBB" w14:textId="77777777" w:rsidR="00A41B63" w:rsidRPr="00252D16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950E838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FE98A87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" w:space="0" w:color="000000"/>
            </w:tcBorders>
            <w:vAlign w:val="center"/>
          </w:tcPr>
          <w:p w14:paraId="7D74433E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2" w:space="0" w:color="auto"/>
            </w:tcBorders>
            <w:vAlign w:val="center"/>
          </w:tcPr>
          <w:p w14:paraId="7044986F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298BE5B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/>
            <w:tcBorders>
              <w:top w:val="single" w:sz="4" w:space="0" w:color="auto"/>
              <w:left w:val="single" w:sz="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08CB6F6C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F7E24D9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55895E4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27B0572" w14:textId="77777777" w:rsidR="00A41B63" w:rsidRPr="00EC6C78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hd w:val="pct15" w:color="auto" w:fill="FFFFFF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48CDA67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AA38227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DC4D8C0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BC1BA2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27D068C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6170E387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42D59480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6AEBFE7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4904CCBF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82F8E55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3742FA4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0B547B7A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19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4311A314" w14:textId="77777777" w:rsidR="00A41B63" w:rsidRDefault="00A41B63" w:rsidP="00A41B63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left w:val="single" w:sz="2" w:space="0" w:color="auto"/>
            </w:tcBorders>
            <w:vAlign w:val="center"/>
          </w:tcPr>
          <w:p w14:paraId="16AA131B" w14:textId="77777777" w:rsidR="00A41B63" w:rsidRPr="00AB06FE" w:rsidRDefault="00A41B63" w:rsidP="00A41B63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5ABA84F" w14:textId="77777777" w:rsidR="00A41B63" w:rsidRPr="00EE07BD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7564ACB2" w14:textId="77777777" w:rsidR="00A41B63" w:rsidRPr="00EE07BD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休(補)假</w:t>
            </w:r>
          </w:p>
        </w:tc>
      </w:tr>
      <w:tr w:rsidR="00A41B63" w:rsidRPr="00C1660B" w14:paraId="12AE443A" w14:textId="77777777" w:rsidTr="00F11607">
        <w:trPr>
          <w:cantSplit/>
          <w:trHeight w:val="278"/>
        </w:trPr>
        <w:tc>
          <w:tcPr>
            <w:tcW w:w="848" w:type="dxa"/>
            <w:vMerge w:val="restart"/>
            <w:tcBorders>
              <w:top w:val="single" w:sz="12" w:space="0" w:color="auto"/>
              <w:right w:val="single" w:sz="2" w:space="0" w:color="auto"/>
            </w:tcBorders>
            <w:vAlign w:val="center"/>
          </w:tcPr>
          <w:p w14:paraId="2FA7F880" w14:textId="77777777" w:rsidR="00A41B63" w:rsidRPr="008A4193" w:rsidRDefault="00A41B63" w:rsidP="00A41B63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12-13</w:t>
            </w:r>
          </w:p>
        </w:tc>
        <w:tc>
          <w:tcPr>
            <w:tcW w:w="460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59F52642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3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2CC99110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4BCED98B" w14:textId="77777777" w:rsidR="00A41B63" w:rsidRPr="00525828" w:rsidRDefault="00A41B63" w:rsidP="00A41B63">
            <w:pPr>
              <w:spacing w:line="200" w:lineRule="exact"/>
              <w:jc w:val="center"/>
              <w:rPr>
                <w:rFonts w:ascii="標楷體" w:eastAsia="標楷體" w:hAnsi="標楷體" w:cs="Arial"/>
                <w:color w:val="EE0000"/>
                <w:spacing w:val="-20"/>
                <w:sz w:val="20"/>
                <w:szCs w:val="20"/>
              </w:rPr>
            </w:pPr>
          </w:p>
        </w:tc>
        <w:tc>
          <w:tcPr>
            <w:tcW w:w="477" w:type="dxa"/>
            <w:vMerge w:val="restart"/>
            <w:tcBorders>
              <w:top w:val="single" w:sz="1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597C9551" w14:textId="77777777" w:rsidR="00A41B63" w:rsidRPr="00252D16" w:rsidRDefault="00A41B63" w:rsidP="00A41B63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B792CE1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12BB6F29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12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3BA42CF2" w14:textId="77777777" w:rsidR="00A60020" w:rsidRPr="00091076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8" w:type="dxa"/>
            <w:vMerge w:val="restart"/>
            <w:tcBorders>
              <w:top w:val="single" w:sz="12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245D0A78" w14:textId="77777777" w:rsidR="00A41B63" w:rsidRPr="00DA2296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8" w:type="dxa"/>
            <w:vMerge w:val="restart"/>
            <w:tcBorders>
              <w:top w:val="single" w:sz="12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20676D2B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AD3E0B7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609B01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275CFE" w14:textId="77777777" w:rsidR="00A41B63" w:rsidRPr="008166F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72737D8" w14:textId="77777777" w:rsidR="00A41B63" w:rsidRPr="001F78B4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</w:rPr>
            </w:pPr>
          </w:p>
        </w:tc>
        <w:tc>
          <w:tcPr>
            <w:tcW w:w="505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6961C74" w14:textId="77777777" w:rsidR="00A41B63" w:rsidRPr="008552AC" w:rsidRDefault="00A41B63" w:rsidP="00A41B63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364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7CE76D0" w14:textId="77777777" w:rsidR="00A41B63" w:rsidRPr="006175F8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6B10053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6"/>
                <w:szCs w:val="16"/>
              </w:rPr>
            </w:pPr>
          </w:p>
        </w:tc>
        <w:tc>
          <w:tcPr>
            <w:tcW w:w="364" w:type="dxa"/>
            <w:vMerge w:val="restart"/>
            <w:tcBorders>
              <w:top w:val="single" w:sz="1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0F664640" w14:textId="77777777" w:rsidR="00A41B63" w:rsidRPr="005318FD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8"/>
                <w:szCs w:val="18"/>
              </w:rPr>
            </w:pPr>
          </w:p>
        </w:tc>
        <w:tc>
          <w:tcPr>
            <w:tcW w:w="364" w:type="dxa"/>
            <w:vMerge w:val="restart"/>
            <w:tcBorders>
              <w:top w:val="single" w:sz="1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61A1AD69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12867CC6" w14:textId="77777777" w:rsidR="00A41B63" w:rsidRPr="00E8587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C6D736C" w14:textId="77777777" w:rsidR="00A41B63" w:rsidRPr="00E8587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1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1DF1D89E" w14:textId="77777777" w:rsidR="00A41B63" w:rsidRPr="001A26E5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364" w:type="dxa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620FEBD4" w14:textId="77777777" w:rsidR="00A41B63" w:rsidRPr="001A26E5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364" w:type="dxa"/>
            <w:vMerge w:val="restart"/>
            <w:tcBorders>
              <w:top w:val="single" w:sz="1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17D71A55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5" w:type="dxa"/>
            <w:vMerge w:val="restart"/>
            <w:tcBorders>
              <w:top w:val="single" w:sz="12" w:space="0" w:color="000000"/>
              <w:left w:val="single" w:sz="2" w:space="0" w:color="auto"/>
              <w:right w:val="double" w:sz="4" w:space="0" w:color="auto"/>
            </w:tcBorders>
            <w:vAlign w:val="center"/>
          </w:tcPr>
          <w:p w14:paraId="3219DB16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24F6BB47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20</w:t>
            </w:r>
          </w:p>
        </w:tc>
        <w:tc>
          <w:tcPr>
            <w:tcW w:w="869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287B55EE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1E9C5BB6" w14:textId="77777777" w:rsidR="00A41B63" w:rsidRPr="001F3C75" w:rsidRDefault="00A41B63" w:rsidP="00A41B63">
            <w:pPr>
              <w:spacing w:line="1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6F771D32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47A7FD53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41B63" w:rsidRPr="00C1660B" w14:paraId="580DF5CA" w14:textId="77777777" w:rsidTr="00E440AB">
        <w:trPr>
          <w:cantSplit/>
          <w:trHeight w:val="298"/>
        </w:trPr>
        <w:tc>
          <w:tcPr>
            <w:tcW w:w="848" w:type="dxa"/>
            <w:vMerge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427C2E33" w14:textId="77777777" w:rsidR="00A41B63" w:rsidRPr="008A4193" w:rsidRDefault="00A41B63" w:rsidP="00A41B63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31053F28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3" w:type="dxa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154B933" w14:textId="77777777" w:rsidR="00A41B63" w:rsidRPr="00B34692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1A51A0F0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7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4897CEA2" w14:textId="77777777" w:rsidR="00A41B63" w:rsidRPr="00252D16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DF0694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410C1A8E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08639BAC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7057D70B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right w:val="single" w:sz="4" w:space="0" w:color="auto"/>
            </w:tcBorders>
            <w:vAlign w:val="center"/>
          </w:tcPr>
          <w:p w14:paraId="74E1BEB9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EB79F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6FE58" w14:textId="77777777" w:rsidR="00A41B63" w:rsidRPr="001D72AD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8368F" w14:textId="77777777" w:rsidR="00A41B63" w:rsidRPr="008166F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361D575" w14:textId="77777777" w:rsidR="00A41B63" w:rsidRPr="000946C6" w:rsidRDefault="00A41B63" w:rsidP="00A41B63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  <w:sz w:val="16"/>
                <w:szCs w:val="16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46A43F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17EE50" w14:textId="77777777" w:rsidR="00A41B63" w:rsidRPr="006175F8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11E3C57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DC82C" w14:textId="77777777" w:rsidR="00A41B63" w:rsidRPr="005318FD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50F7C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55FD72D" w14:textId="77777777" w:rsidR="00A41B63" w:rsidRPr="00E8587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8CE85A2" w14:textId="77777777" w:rsidR="00A41B63" w:rsidRPr="00E8587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958BD" w14:textId="77777777" w:rsidR="00A41B63" w:rsidRPr="00E8587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3FE300A" w14:textId="77777777" w:rsidR="00A41B63" w:rsidRPr="00E8587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5C041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B2D6889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28103154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10412A07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F5FF19" w14:textId="77777777" w:rsidR="00A41B63" w:rsidRPr="004613C5" w:rsidRDefault="00A41B63" w:rsidP="00A41B63">
            <w:pPr>
              <w:spacing w:line="180" w:lineRule="exact"/>
              <w:ind w:left="57" w:right="57"/>
              <w:jc w:val="center"/>
              <w:rPr>
                <w:rFonts w:ascii="標楷體" w:eastAsia="標楷體" w:hAnsi="標楷體"/>
                <w:color w:val="FF000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E483089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227AB211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41B63" w:rsidRPr="00C1660B" w14:paraId="4672FCCF" w14:textId="77777777" w:rsidTr="00E440AB">
        <w:trPr>
          <w:cantSplit/>
          <w:trHeight w:val="188"/>
        </w:trPr>
        <w:tc>
          <w:tcPr>
            <w:tcW w:w="848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2A9B2864" w14:textId="77777777" w:rsidR="00A41B63" w:rsidRPr="008A4193" w:rsidRDefault="00A41B63" w:rsidP="00A41B63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13-14</w:t>
            </w:r>
          </w:p>
        </w:tc>
        <w:tc>
          <w:tcPr>
            <w:tcW w:w="46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1D694E49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3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BED04B5" w14:textId="77777777" w:rsidR="00A41B63" w:rsidRPr="00B34692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7EDA8AD0" w14:textId="77777777" w:rsidR="00A41B63" w:rsidRPr="00BF25B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7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210C3F88" w14:textId="77777777" w:rsidR="00A41B63" w:rsidRPr="00252D16" w:rsidRDefault="00A41B63" w:rsidP="00A41B63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DEE0285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5EE39868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5C5AC3CB" w14:textId="77777777" w:rsidR="00A41B63" w:rsidRDefault="00A41B63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21161FCF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left w:val="single" w:sz="2" w:space="0" w:color="000000"/>
              <w:right w:val="single" w:sz="4" w:space="0" w:color="auto"/>
            </w:tcBorders>
            <w:vAlign w:val="center"/>
          </w:tcPr>
          <w:p w14:paraId="68CF129A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0985F2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64733F" w14:textId="77777777" w:rsidR="00A41B63" w:rsidRPr="001D72AD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A62C1B" w14:textId="77777777" w:rsidR="00A41B63" w:rsidRPr="008166F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8F6B0B8" w14:textId="77777777" w:rsidR="00A41B63" w:rsidRPr="000946C6" w:rsidRDefault="00A41B63" w:rsidP="00A41B63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AE6636D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3812B9B" w14:textId="77777777" w:rsidR="00A41B63" w:rsidRPr="006175F8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spacing w:val="-20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D72BF70" w14:textId="77777777" w:rsidR="00A41B63" w:rsidRDefault="00A41B63" w:rsidP="00A41B63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626F544" w14:textId="77777777" w:rsidR="00A41B63" w:rsidRPr="005318FD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8"/>
                <w:szCs w:val="18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F9C19C8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295CC99" w14:textId="77777777" w:rsidR="00A41B63" w:rsidRPr="00E8587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7D6D33D" w14:textId="77777777" w:rsidR="00A41B63" w:rsidRPr="00E8587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77293D8" w14:textId="77777777" w:rsidR="00A41B63" w:rsidRPr="00E8587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19E8049" w14:textId="77777777" w:rsidR="00A41B63" w:rsidRPr="00E8587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8AC60E9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380EB62B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276F5C33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22</w:t>
            </w:r>
          </w:p>
        </w:tc>
        <w:tc>
          <w:tcPr>
            <w:tcW w:w="869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7630DC6D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4B8541E0" w14:textId="77777777" w:rsidR="00A41B63" w:rsidRPr="00701D9D" w:rsidRDefault="00A41B63" w:rsidP="00A41B63">
            <w:pPr>
              <w:spacing w:line="200" w:lineRule="exact"/>
              <w:jc w:val="center"/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23D0704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0A42F9BA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41B63" w:rsidRPr="00C1660B" w14:paraId="457E9894" w14:textId="77777777" w:rsidTr="00E440AB">
        <w:trPr>
          <w:cantSplit/>
          <w:trHeight w:val="283"/>
        </w:trPr>
        <w:tc>
          <w:tcPr>
            <w:tcW w:w="848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4459596E" w14:textId="77777777" w:rsidR="00A41B63" w:rsidRPr="008A4193" w:rsidRDefault="00A41B63" w:rsidP="00A41B63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32C8AEB3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3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57E2C56B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31BC8326" w14:textId="77777777" w:rsidR="00A41B63" w:rsidRPr="00BF25B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7" w:type="dxa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28000426" w14:textId="77777777" w:rsidR="00A41B63" w:rsidRPr="00252D16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3ABFA40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17AC37ED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44EA4E4C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6BCA9339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57ED4D6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52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7FB91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AE41D" w14:textId="77777777" w:rsidR="00A41B63" w:rsidRPr="001D72AD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DD884" w14:textId="77777777" w:rsidR="00A41B63" w:rsidRPr="008166F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17831B3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B17494F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645F20" w14:textId="77777777" w:rsidR="00A41B63" w:rsidRPr="006175F8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0A22491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1B5A1" w14:textId="77777777" w:rsidR="00A41B63" w:rsidRPr="005318FD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1A81AB25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B8F731E" w14:textId="77777777" w:rsidR="00A41B63" w:rsidRPr="00E8587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9404D72" w14:textId="77777777" w:rsidR="00A41B63" w:rsidRPr="00E8587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7D885" w14:textId="77777777" w:rsidR="00A41B63" w:rsidRPr="00E8587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36A3271" w14:textId="77777777" w:rsidR="00A41B63" w:rsidRPr="00E85879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E07DF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720C24B" w14:textId="77777777" w:rsidR="00A41B63" w:rsidRPr="0058421E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5ECA6746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23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15E8D2D5" w14:textId="77777777" w:rsidR="00A41B63" w:rsidRDefault="00A41B63" w:rsidP="00A41B6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林筠臻</w:t>
            </w: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ECE629" w14:textId="77777777" w:rsidR="00A41B63" w:rsidRPr="00456D0A" w:rsidRDefault="00A41B63" w:rsidP="00A41B63">
            <w:pPr>
              <w:spacing w:line="200" w:lineRule="exact"/>
              <w:ind w:leftChars="-50" w:left="-120" w:rightChars="-50" w:right="-12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456D0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留職停薪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5E466FE2" w14:textId="77777777" w:rsidR="00A41B63" w:rsidRPr="00102F59" w:rsidRDefault="00A41B63" w:rsidP="00A41B63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4F3F2BC2" w14:textId="77777777" w:rsidR="00A41B63" w:rsidRPr="00102F59" w:rsidRDefault="00A41B63" w:rsidP="00A41B63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A60020" w:rsidRPr="00C1660B" w14:paraId="6A888143" w14:textId="77777777" w:rsidTr="00E440AB">
        <w:trPr>
          <w:cantSplit/>
          <w:trHeight w:val="126"/>
        </w:trPr>
        <w:tc>
          <w:tcPr>
            <w:tcW w:w="848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24B03D35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14-15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828F31F" w14:textId="77777777" w:rsidR="00A60020" w:rsidRDefault="00A60020" w:rsidP="00A60020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03B012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06868B25" w14:textId="77777777" w:rsidR="00A60020" w:rsidRPr="00BF25B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7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7294AD6E" w14:textId="77777777" w:rsidR="00A60020" w:rsidRPr="002B416A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CCE4E7F" w14:textId="77777777" w:rsidR="00A60020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21A62997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E965C52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6960A727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3BF97CA1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2EF0D2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D99B4E" w14:textId="77777777" w:rsidR="00A60020" w:rsidRPr="001D72A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27D249" w14:textId="77777777" w:rsidR="00A60020" w:rsidRPr="008166F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9BAF0EB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3B93C45" w14:textId="77777777" w:rsidR="00A60020" w:rsidRPr="008B393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449E5D3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202C9C9" w14:textId="77777777" w:rsidR="00A60020" w:rsidRDefault="00A60020" w:rsidP="00A60020">
            <w:pPr>
              <w:spacing w:line="240" w:lineRule="exact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00400DB" w14:textId="77777777" w:rsidR="00A60020" w:rsidRPr="005318FD" w:rsidRDefault="00A60020" w:rsidP="00A60020">
            <w:pPr>
              <w:spacing w:line="180" w:lineRule="exact"/>
              <w:jc w:val="center"/>
              <w:rPr>
                <w:rFonts w:ascii="標楷體" w:eastAsia="標楷體" w:hAnsi="標楷體" w:cs="Arial"/>
                <w:color w:val="000000"/>
                <w:sz w:val="18"/>
                <w:szCs w:val="18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44A1AD6C" w14:textId="77777777" w:rsidR="00A60020" w:rsidRPr="0033474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986D63D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4D59903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15BBA11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6FDFDF0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90398E9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0A0DE961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52BEF3B2" w14:textId="77777777" w:rsidR="00A60020" w:rsidRPr="001B003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0297DC1E" w14:textId="77777777" w:rsidR="00A60020" w:rsidRPr="001B003D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>業務</w:t>
            </w:r>
            <w:r w:rsidRPr="008E7FEF">
              <w:rPr>
                <w:rFonts w:ascii="標楷體" w:eastAsia="標楷體" w:hAnsi="標楷體" w:hint="eastAsia"/>
                <w:color w:val="FF0000"/>
              </w:rPr>
              <w:t>組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16E42652" w14:textId="77777777" w:rsidR="00A60020" w:rsidRPr="007B241A" w:rsidRDefault="00A60020" w:rsidP="00A60020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>一</w:t>
            </w:r>
            <w:r w:rsidRPr="002B5480">
              <w:rPr>
                <w:rFonts w:ascii="標楷體" w:eastAsia="標楷體" w:hAnsi="標楷體" w:hint="eastAsia"/>
                <w:color w:val="FF0000"/>
              </w:rPr>
              <w:t>組</w:t>
            </w:r>
          </w:p>
        </w:tc>
        <w:tc>
          <w:tcPr>
            <w:tcW w:w="280" w:type="dxa"/>
            <w:tcBorders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9ECCD7" w14:textId="77777777" w:rsidR="00A60020" w:rsidRPr="00102F59" w:rsidRDefault="00A60020" w:rsidP="00A60020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6C2535A9" w14:textId="77777777" w:rsidR="00A60020" w:rsidRPr="00102F59" w:rsidRDefault="00A60020" w:rsidP="00A60020">
            <w:pPr>
              <w:spacing w:line="22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60020" w:rsidRPr="00C1660B" w14:paraId="0D967CAF" w14:textId="77777777" w:rsidTr="00F11607">
        <w:trPr>
          <w:cantSplit/>
          <w:trHeight w:val="279"/>
        </w:trPr>
        <w:tc>
          <w:tcPr>
            <w:tcW w:w="848" w:type="dxa"/>
            <w:vMerge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11D3E4B3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8F95616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3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068402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1A72719D" w14:textId="77777777" w:rsidR="00A60020" w:rsidRPr="00BF25B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7" w:type="dxa"/>
            <w:vMerge/>
            <w:tcBorders>
              <w:top w:val="single" w:sz="12" w:space="0" w:color="auto"/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337D4C28" w14:textId="77777777" w:rsidR="00A60020" w:rsidRPr="002B416A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DF763E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5FC80EF3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8F265BC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358E87" w14:textId="77777777" w:rsidR="00A60020" w:rsidRDefault="00A60020" w:rsidP="00A60020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FA9917B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i/>
                <w:color w:val="000000"/>
              </w:rPr>
            </w:pPr>
          </w:p>
        </w:tc>
        <w:tc>
          <w:tcPr>
            <w:tcW w:w="52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EFD9D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i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945976" w14:textId="77777777" w:rsidR="00A60020" w:rsidRPr="001D72A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8CD26" w14:textId="77777777" w:rsidR="00A60020" w:rsidRPr="008166F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222F702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26AD728" w14:textId="77777777" w:rsidR="00A60020" w:rsidRPr="008B393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7CCBB53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43B35EB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07640" w14:textId="77777777" w:rsidR="00A60020" w:rsidRPr="0033474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55516" w14:textId="77777777" w:rsidR="00A60020" w:rsidRPr="0033474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86DECAF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C1DB830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3B2FCF45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342F6EFF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1F9D1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E997DD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2" w:space="0" w:color="auto"/>
            </w:tcBorders>
            <w:vAlign w:val="center"/>
          </w:tcPr>
          <w:p w14:paraId="017DCD25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bCs/>
                <w:color w:val="000000"/>
              </w:rPr>
              <w:t>26</w:t>
            </w:r>
          </w:p>
        </w:tc>
        <w:tc>
          <w:tcPr>
            <w:tcW w:w="869" w:type="dxa"/>
            <w:tcBorders>
              <w:bottom w:val="single" w:sz="2" w:space="0" w:color="auto"/>
            </w:tcBorders>
            <w:vAlign w:val="center"/>
          </w:tcPr>
          <w:p w14:paraId="5233B9B7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黃雅琳</w:t>
            </w:r>
          </w:p>
        </w:tc>
        <w:tc>
          <w:tcPr>
            <w:tcW w:w="728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256880F1" w14:textId="77777777" w:rsidR="00A60020" w:rsidRPr="00855DB5" w:rsidRDefault="00A60020" w:rsidP="00A60020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  <w:r w:rsidRPr="009659A9">
              <w:rPr>
                <w:rFonts w:ascii="標楷體" w:eastAsia="標楷體" w:hAnsi="標楷體" w:hint="eastAsia"/>
                <w:sz w:val="22"/>
                <w:szCs w:val="22"/>
              </w:rPr>
              <w:t>輪休</w:t>
            </w:r>
          </w:p>
        </w:tc>
        <w:tc>
          <w:tcPr>
            <w:tcW w:w="280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5276C3A" w14:textId="77777777" w:rsidR="00A60020" w:rsidRDefault="00A60020" w:rsidP="00A60020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446FBC45" w14:textId="77777777" w:rsidR="00A60020" w:rsidRPr="00E33097" w:rsidRDefault="00A60020" w:rsidP="00A60020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60020" w:rsidRPr="00C1660B" w14:paraId="55A850B4" w14:textId="77777777" w:rsidTr="00F11607">
        <w:trPr>
          <w:cantSplit/>
          <w:trHeight w:val="132"/>
        </w:trPr>
        <w:tc>
          <w:tcPr>
            <w:tcW w:w="848" w:type="dxa"/>
            <w:vMerge w:val="restart"/>
            <w:tcBorders>
              <w:right w:val="single" w:sz="2" w:space="0" w:color="auto"/>
            </w:tcBorders>
            <w:vAlign w:val="center"/>
          </w:tcPr>
          <w:p w14:paraId="613A0257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15-16</w:t>
            </w:r>
          </w:p>
        </w:tc>
        <w:tc>
          <w:tcPr>
            <w:tcW w:w="460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978A95D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3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05FB85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72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018F1A00" w14:textId="77777777" w:rsidR="00A60020" w:rsidRPr="00BF25B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7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69E52F10" w14:textId="77777777" w:rsidR="00A60020" w:rsidRPr="002B416A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84B7A71" w14:textId="77777777" w:rsidR="00A60020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22A50922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05C2D27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5B3CF5CD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4CAEA1FF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899C62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5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415941" w14:textId="77777777" w:rsidR="00A60020" w:rsidRPr="001D72A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0A03E7" w14:textId="77777777" w:rsidR="00A60020" w:rsidRPr="008166F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D44A756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6DD44FBA" w14:textId="77777777" w:rsidR="00A60020" w:rsidRPr="00924C01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5038956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3B857F8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213B9FC" w14:textId="77777777" w:rsidR="00A60020" w:rsidRPr="0033474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9D2B9CF" w14:textId="77777777" w:rsidR="00A60020" w:rsidRPr="0033474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42F1C0F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E543E79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50ED6553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3E54F1ED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BD1E398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1E15178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2A34AA07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27</w:t>
            </w:r>
          </w:p>
        </w:tc>
        <w:tc>
          <w:tcPr>
            <w:tcW w:w="86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416B9E6B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洪君智</w:t>
            </w:r>
          </w:p>
        </w:tc>
        <w:tc>
          <w:tcPr>
            <w:tcW w:w="728" w:type="dxa"/>
            <w:tcBorders>
              <w:left w:val="single" w:sz="2" w:space="0" w:color="auto"/>
            </w:tcBorders>
            <w:vAlign w:val="center"/>
          </w:tcPr>
          <w:p w14:paraId="58A93A79" w14:textId="77777777" w:rsidR="00A60020" w:rsidRPr="00E2522E" w:rsidRDefault="00A60020" w:rsidP="00A60020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9659A9">
              <w:rPr>
                <w:rFonts w:ascii="標楷體" w:eastAsia="標楷體" w:hAnsi="標楷體" w:hint="eastAsia"/>
                <w:sz w:val="22"/>
                <w:szCs w:val="22"/>
              </w:rPr>
              <w:t>輪休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6F35185C" w14:textId="77777777" w:rsidR="00A60020" w:rsidRPr="00EC619A" w:rsidRDefault="00A60020" w:rsidP="00A60020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62F46A8B" w14:textId="77777777" w:rsidR="00A60020" w:rsidRPr="00A7699C" w:rsidRDefault="00A60020" w:rsidP="00A60020">
            <w:pPr>
              <w:spacing w:line="220" w:lineRule="exact"/>
              <w:ind w:left="57" w:right="57"/>
              <w:jc w:val="center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</w:p>
        </w:tc>
      </w:tr>
      <w:tr w:rsidR="00A60020" w:rsidRPr="00C1660B" w14:paraId="77C7EF1B" w14:textId="77777777" w:rsidTr="00E440AB">
        <w:trPr>
          <w:cantSplit/>
          <w:trHeight w:val="242"/>
        </w:trPr>
        <w:tc>
          <w:tcPr>
            <w:tcW w:w="848" w:type="dxa"/>
            <w:vMerge/>
            <w:tcBorders>
              <w:bottom w:val="single" w:sz="6" w:space="0" w:color="auto"/>
              <w:right w:val="single" w:sz="2" w:space="0" w:color="auto"/>
            </w:tcBorders>
            <w:vAlign w:val="center"/>
          </w:tcPr>
          <w:p w14:paraId="352CED0C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78EAF2B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3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7E2B4E0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339966"/>
              </w:rPr>
            </w:pPr>
          </w:p>
        </w:tc>
        <w:tc>
          <w:tcPr>
            <w:tcW w:w="472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2F41CE51" w14:textId="77777777" w:rsidR="00A60020" w:rsidRPr="00BF25B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7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0A94C435" w14:textId="77777777" w:rsidR="00A60020" w:rsidRPr="002B416A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37E360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631A7D3D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A43832D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0C0C0B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836F2C3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C0AD6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i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8B871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894E7" w14:textId="77777777" w:rsidR="00A60020" w:rsidRPr="008166F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39953131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B8D056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C145F9C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4A4C9C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E870E" w14:textId="77777777" w:rsidR="00A60020" w:rsidRPr="0033474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43EFE5CC" w14:textId="77777777" w:rsidR="00A60020" w:rsidRPr="0033474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654FA869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3BFCB42A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689877F0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3C3E135F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9ED8B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49AB2A8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2" w:space="0" w:color="auto"/>
            </w:tcBorders>
            <w:vAlign w:val="center"/>
          </w:tcPr>
          <w:p w14:paraId="7DC4A39B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28</w:t>
            </w:r>
          </w:p>
        </w:tc>
        <w:tc>
          <w:tcPr>
            <w:tcW w:w="869" w:type="dxa"/>
            <w:tcBorders>
              <w:bottom w:val="single" w:sz="2" w:space="0" w:color="auto"/>
            </w:tcBorders>
            <w:vAlign w:val="center"/>
          </w:tcPr>
          <w:p w14:paraId="7BC56392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楊智為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5E89D864" w14:textId="77777777" w:rsidR="00A60020" w:rsidRDefault="00A60020" w:rsidP="00A60020">
            <w:pPr>
              <w:spacing w:line="220" w:lineRule="exact"/>
              <w:jc w:val="center"/>
            </w:pPr>
            <w:r w:rsidRPr="009659A9">
              <w:rPr>
                <w:rFonts w:ascii="標楷體" w:eastAsia="標楷體" w:hAnsi="標楷體" w:hint="eastAsia"/>
                <w:sz w:val="22"/>
                <w:szCs w:val="22"/>
              </w:rPr>
              <w:t>輪休</w:t>
            </w: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693F5402" w14:textId="77777777" w:rsidR="00A60020" w:rsidRPr="006F3BEC" w:rsidRDefault="00A60020" w:rsidP="00A60020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3D86CF35" w14:textId="77777777" w:rsidR="00A60020" w:rsidRPr="000C68A4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</w:tr>
      <w:tr w:rsidR="00A60020" w:rsidRPr="00C34E02" w14:paraId="3BA2C735" w14:textId="77777777" w:rsidTr="00E440AB">
        <w:trPr>
          <w:cantSplit/>
          <w:trHeight w:hRule="exact" w:val="255"/>
        </w:trPr>
        <w:tc>
          <w:tcPr>
            <w:tcW w:w="848" w:type="dxa"/>
            <w:vMerge w:val="restart"/>
            <w:tcBorders>
              <w:top w:val="single" w:sz="6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C2CCA41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16-17</w:t>
            </w:r>
          </w:p>
        </w:tc>
        <w:tc>
          <w:tcPr>
            <w:tcW w:w="460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80BBB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3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C70941" w14:textId="77777777" w:rsidR="00A60020" w:rsidRPr="0053738E" w:rsidRDefault="00A60020" w:rsidP="00A60020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1FBAFA6D" w14:textId="77777777" w:rsidR="00A60020" w:rsidRPr="00BF25B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7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6325EC15" w14:textId="77777777" w:rsidR="00A60020" w:rsidRPr="002B416A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0DEBC38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BE77AF9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3A657900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1DFC6F8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60E10D5B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CA402A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0C5882" w14:textId="77777777" w:rsidR="00A60020" w:rsidRPr="00D73DDF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AC577B" w14:textId="77777777" w:rsidR="00A60020" w:rsidRPr="008166F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50A4E4DF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60ED1B06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332911F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F600D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98C1DBF" w14:textId="77777777" w:rsidR="00A60020" w:rsidRPr="0033474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5F5DCB60" w14:textId="77777777" w:rsidR="00A60020" w:rsidRPr="0033474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2C501B69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18385673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4459424F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2F51A3F2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A0B4D2F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4E9CEED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top w:val="single" w:sz="2" w:space="0" w:color="auto"/>
              <w:left w:val="double" w:sz="4" w:space="0" w:color="auto"/>
            </w:tcBorders>
            <w:vAlign w:val="center"/>
          </w:tcPr>
          <w:p w14:paraId="7583CE73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29</w:t>
            </w:r>
          </w:p>
        </w:tc>
        <w:tc>
          <w:tcPr>
            <w:tcW w:w="869" w:type="dxa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5C9406E4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陳淑卿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35D92F12" w14:textId="77777777" w:rsidR="00A60020" w:rsidRPr="007B241A" w:rsidRDefault="00A60020" w:rsidP="00A60020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  <w:r w:rsidRPr="009659A9">
              <w:rPr>
                <w:rFonts w:ascii="標楷體" w:eastAsia="標楷體" w:hAnsi="標楷體" w:hint="eastAsia"/>
                <w:sz w:val="22"/>
                <w:szCs w:val="22"/>
              </w:rPr>
              <w:t>輪休</w:t>
            </w: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7EFA200" w14:textId="77777777" w:rsidR="00A60020" w:rsidRPr="006F3BEC" w:rsidRDefault="00A60020" w:rsidP="00A60020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6F26B962" w14:textId="77777777" w:rsidR="00A60020" w:rsidRPr="000C68A4" w:rsidRDefault="00A60020" w:rsidP="00A60020">
            <w:pPr>
              <w:spacing w:line="200" w:lineRule="exact"/>
              <w:ind w:left="57" w:right="57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公假</w:t>
            </w:r>
          </w:p>
        </w:tc>
      </w:tr>
      <w:tr w:rsidR="00A60020" w:rsidRPr="00C1660B" w14:paraId="1A13797D" w14:textId="77777777" w:rsidTr="00F11607">
        <w:trPr>
          <w:cantSplit/>
          <w:trHeight w:val="270"/>
        </w:trPr>
        <w:tc>
          <w:tcPr>
            <w:tcW w:w="848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6EC11797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2E5CF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6E3A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70F96DDD" w14:textId="77777777" w:rsidR="00A60020" w:rsidRPr="00BF25B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7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2BF8B2EB" w14:textId="77777777" w:rsidR="00A60020" w:rsidRPr="002B416A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F4B01E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156B6F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CC7309B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A07562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6C430F4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6E053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i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8A845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C29EC" w14:textId="77777777" w:rsidR="00A60020" w:rsidRPr="008166F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77107D1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645C8E5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E38EF94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94BDA4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2BE7F" w14:textId="77777777" w:rsidR="00A60020" w:rsidRPr="0033474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2F828" w14:textId="77777777" w:rsidR="00A60020" w:rsidRPr="0033474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C0717A2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7227A7F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20C2090B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4EE1B998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EAD0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FD20B4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2" w:space="0" w:color="auto"/>
            </w:tcBorders>
            <w:vAlign w:val="center"/>
          </w:tcPr>
          <w:p w14:paraId="1808455E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bCs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31</w:t>
            </w:r>
          </w:p>
        </w:tc>
        <w:tc>
          <w:tcPr>
            <w:tcW w:w="869" w:type="dxa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1059EA10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謝函儒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64752327" w14:textId="77777777" w:rsidR="00A60020" w:rsidRPr="00105A5D" w:rsidRDefault="00A60020" w:rsidP="00A60020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14"/>
                <w:szCs w:val="14"/>
              </w:rPr>
            </w:pPr>
            <w:r w:rsidRPr="009659A9">
              <w:rPr>
                <w:rFonts w:ascii="標楷體" w:eastAsia="標楷體" w:hAnsi="標楷體" w:hint="eastAsia"/>
                <w:sz w:val="22"/>
                <w:szCs w:val="22"/>
              </w:rPr>
              <w:t>輪休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289F9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040A7F" w14:textId="2A1E7265" w:rsidR="00A60020" w:rsidRPr="0098215A" w:rsidRDefault="00663FD4" w:rsidP="00A60020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</w:r>
          </w:p>
        </w:tc>
      </w:tr>
      <w:tr w:rsidR="00A60020" w:rsidRPr="00C1660B" w14:paraId="025E8874" w14:textId="77777777" w:rsidTr="00F11607">
        <w:trPr>
          <w:cantSplit/>
          <w:trHeight w:hRule="exact" w:val="255"/>
        </w:trPr>
        <w:tc>
          <w:tcPr>
            <w:tcW w:w="848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78287198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17-18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429AD578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3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48FC432C" w14:textId="77777777" w:rsidR="00A60020" w:rsidRPr="0053738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10A9BC04" w14:textId="77777777" w:rsidR="00A60020" w:rsidRPr="00BF25BE" w:rsidRDefault="00A60020" w:rsidP="00A60020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7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5A9E8E70" w14:textId="77777777" w:rsidR="00A60020" w:rsidRPr="002B416A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0FCB463E" w14:textId="77777777" w:rsidR="00A60020" w:rsidRPr="00EE66F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526D0D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2E4BDC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000000"/>
            </w:tcBorders>
            <w:vAlign w:val="center"/>
          </w:tcPr>
          <w:p w14:paraId="30212358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0255BA71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2DDE41DD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29199B3" w14:textId="77777777" w:rsidR="00A60020" w:rsidRPr="009E4233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66C22D69" w14:textId="77777777" w:rsidR="00A60020" w:rsidRPr="008166F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254F6A0" w14:textId="77777777" w:rsidR="00A60020" w:rsidRPr="00E440AB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505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50863E0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9066D95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6A6BB35" w14:textId="77777777" w:rsidR="00A60020" w:rsidRPr="0033474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5689E13" w14:textId="77777777" w:rsidR="00A60020" w:rsidRPr="009B1F81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sz w:val="22"/>
                <w:szCs w:val="22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984ECC2" w14:textId="77777777" w:rsidR="00A60020" w:rsidRPr="00E85879" w:rsidRDefault="00A60020" w:rsidP="00A60020">
            <w:pPr>
              <w:spacing w:line="22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B7BAE9C" w14:textId="77777777" w:rsidR="00A60020" w:rsidRPr="00E85879" w:rsidRDefault="00A60020" w:rsidP="00A60020">
            <w:pPr>
              <w:spacing w:line="22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2E6723C" w14:textId="77777777" w:rsidR="00A60020" w:rsidRDefault="00A60020" w:rsidP="00A60020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1DB9404A" w14:textId="77777777" w:rsidR="00A60020" w:rsidRPr="00E85879" w:rsidRDefault="00A60020" w:rsidP="00A60020">
            <w:pPr>
              <w:spacing w:line="22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66E41E36" w14:textId="77777777" w:rsidR="00A60020" w:rsidRPr="00E85879" w:rsidRDefault="00A60020" w:rsidP="00A60020">
            <w:pPr>
              <w:spacing w:line="22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867FAD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280E382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top w:val="single" w:sz="2" w:space="0" w:color="auto"/>
              <w:left w:val="double" w:sz="4" w:space="0" w:color="auto"/>
            </w:tcBorders>
            <w:vAlign w:val="center"/>
          </w:tcPr>
          <w:p w14:paraId="448C5521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33</w:t>
            </w:r>
          </w:p>
        </w:tc>
        <w:tc>
          <w:tcPr>
            <w:tcW w:w="869" w:type="dxa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56AAB897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曾義雄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E785E61" w14:textId="77777777" w:rsidR="00A60020" w:rsidRPr="006560D5" w:rsidRDefault="00A60020" w:rsidP="00A60020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  <w:r w:rsidRPr="009659A9">
              <w:rPr>
                <w:rFonts w:ascii="標楷體" w:eastAsia="標楷體" w:hAnsi="標楷體" w:hint="eastAsia"/>
                <w:sz w:val="22"/>
                <w:szCs w:val="22"/>
              </w:rPr>
              <w:t>輪休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AC9B42A" w14:textId="77777777" w:rsidR="00A60020" w:rsidRPr="006F3BEC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47116BBA" w14:textId="6E20B4D9" w:rsidR="00A60020" w:rsidRPr="00A22BC9" w:rsidRDefault="00A60020" w:rsidP="00A60020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A60020" w:rsidRPr="00C1660B" w14:paraId="5624ED81" w14:textId="77777777" w:rsidTr="00F11607">
        <w:trPr>
          <w:cantSplit/>
          <w:trHeight w:hRule="exact" w:val="248"/>
        </w:trPr>
        <w:tc>
          <w:tcPr>
            <w:tcW w:w="848" w:type="dxa"/>
            <w:vMerge/>
            <w:tcBorders>
              <w:top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FA5815C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000000"/>
            </w:tcBorders>
            <w:vAlign w:val="center"/>
          </w:tcPr>
          <w:p w14:paraId="0B60A19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3" w:type="dxa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1524998B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382321FE" w14:textId="77777777" w:rsidR="00A60020" w:rsidRPr="00BF25B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7" w:type="dxa"/>
            <w:vMerge/>
            <w:tcBorders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36DBE577" w14:textId="77777777" w:rsidR="00A60020" w:rsidRPr="00C3711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14:paraId="2CFED80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7B3520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55F82B5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000000"/>
            </w:tcBorders>
            <w:vAlign w:val="center"/>
          </w:tcPr>
          <w:p w14:paraId="7C262641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5E9676E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/>
            <w:tcBorders>
              <w:left w:val="single" w:sz="2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4D5CA6AE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top w:val="single" w:sz="2" w:space="0" w:color="000000"/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673397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14:paraId="3D70D61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CD2D374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2F06D678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top w:val="single" w:sz="2" w:space="0" w:color="000000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45E7E7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825FF36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4BC70A4" w14:textId="77777777" w:rsidR="00A60020" w:rsidRPr="0033474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C3A1BFE" w14:textId="77777777" w:rsidR="00A60020" w:rsidRPr="0033474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C50C600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1C8C8F8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ED272D7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A8C640C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E6E4D8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52E60D0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E8FC314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34</w:t>
            </w: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4C3BACCF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861532C" w14:textId="77777777" w:rsidR="00A60020" w:rsidRPr="00913E62" w:rsidRDefault="00A60020" w:rsidP="00A60020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8C08DE2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4E0FFB35" w14:textId="77777777" w:rsidR="00A60020" w:rsidRPr="00C212FE" w:rsidRDefault="00A60020" w:rsidP="00A60020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</w:tr>
      <w:tr w:rsidR="00A60020" w:rsidRPr="00C1660B" w14:paraId="08C40A5B" w14:textId="77777777" w:rsidTr="00F11607">
        <w:trPr>
          <w:cantSplit/>
          <w:trHeight w:hRule="exact" w:val="255"/>
        </w:trPr>
        <w:tc>
          <w:tcPr>
            <w:tcW w:w="848" w:type="dxa"/>
            <w:vMerge w:val="restart"/>
            <w:tcBorders>
              <w:top w:val="single" w:sz="12" w:space="0" w:color="auto"/>
              <w:right w:val="single" w:sz="2" w:space="0" w:color="auto"/>
            </w:tcBorders>
            <w:vAlign w:val="center"/>
          </w:tcPr>
          <w:p w14:paraId="61B8521E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18-19</w:t>
            </w:r>
          </w:p>
        </w:tc>
        <w:tc>
          <w:tcPr>
            <w:tcW w:w="460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7332415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FFC3C00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0A96CE4E" w14:textId="77777777" w:rsidR="00A60020" w:rsidRPr="00BF25BE" w:rsidRDefault="00A60020" w:rsidP="00A60020">
            <w:pPr>
              <w:spacing w:line="240" w:lineRule="exact"/>
              <w:ind w:left="97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7" w:type="dxa"/>
            <w:vMerge w:val="restart"/>
            <w:tcBorders>
              <w:top w:val="single" w:sz="12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56753504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12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697FBA82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12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6423082F" w14:textId="77777777" w:rsidR="00A60020" w:rsidRDefault="00A60020" w:rsidP="00A60020">
            <w:pPr>
              <w:spacing w:line="240" w:lineRule="exact"/>
              <w:ind w:left="9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12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2EFDCFB0" w14:textId="77777777" w:rsidR="00A60020" w:rsidRDefault="00A60020" w:rsidP="00A60020">
            <w:pPr>
              <w:spacing w:line="240" w:lineRule="exact"/>
              <w:ind w:left="9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5A1559E5" w14:textId="77777777" w:rsidR="00A60020" w:rsidRDefault="00A60020" w:rsidP="00A60020">
            <w:pPr>
              <w:spacing w:line="240" w:lineRule="exact"/>
              <w:ind w:left="9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12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0026808F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12" w:space="0" w:color="FF0000"/>
              <w:left w:val="single" w:sz="2" w:space="0" w:color="000000"/>
              <w:right w:val="single" w:sz="2" w:space="0" w:color="auto"/>
            </w:tcBorders>
            <w:vAlign w:val="center"/>
          </w:tcPr>
          <w:p w14:paraId="601EA3AC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12" w:space="0" w:color="FF0000"/>
              <w:left w:val="single" w:sz="2" w:space="0" w:color="auto"/>
              <w:right w:val="single" w:sz="2" w:space="0" w:color="000000"/>
            </w:tcBorders>
            <w:vAlign w:val="center"/>
          </w:tcPr>
          <w:p w14:paraId="1279E065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12" w:space="0" w:color="FF0000"/>
              <w:left w:val="single" w:sz="2" w:space="0" w:color="000000"/>
              <w:right w:val="single" w:sz="2" w:space="0" w:color="auto"/>
            </w:tcBorders>
            <w:vAlign w:val="center"/>
          </w:tcPr>
          <w:p w14:paraId="68A23B8F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 w:val="restart"/>
            <w:tcBorders>
              <w:top w:val="single" w:sz="12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32D3D7FC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 w:val="restart"/>
            <w:tcBorders>
              <w:top w:val="single" w:sz="1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04119BC4" w14:textId="77777777" w:rsidR="00A60020" w:rsidRPr="0035530D" w:rsidRDefault="00A60020" w:rsidP="00A60020">
            <w:pPr>
              <w:spacing w:line="180" w:lineRule="exact"/>
              <w:rPr>
                <w:rFonts w:ascii="標楷體" w:eastAsia="標楷體" w:hAnsi="標楷體" w:cs="Arial"/>
                <w:color w:val="0033CC"/>
                <w:sz w:val="18"/>
                <w:szCs w:val="18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3291710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0AA6760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44C8013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5DA4D91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2DE867A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DD99EC7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0AD3BCB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0DBAC3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669BEA5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51C3C0E4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DCBDBE5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35</w:t>
            </w:r>
          </w:p>
        </w:tc>
        <w:tc>
          <w:tcPr>
            <w:tcW w:w="869" w:type="dxa"/>
            <w:vAlign w:val="center"/>
          </w:tcPr>
          <w:p w14:paraId="70BFBDB3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姚宗志</w:t>
            </w: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6DD703F" w14:textId="77777777" w:rsidR="00A60020" w:rsidRPr="006840F1" w:rsidRDefault="00A60020" w:rsidP="00A60020">
            <w:pPr>
              <w:spacing w:line="220" w:lineRule="exact"/>
              <w:jc w:val="center"/>
              <w:rPr>
                <w:rFonts w:ascii="標楷體" w:eastAsia="標楷體" w:hAnsi="標楷體"/>
                <w:color w:val="EE0000"/>
                <w:sz w:val="20"/>
                <w:szCs w:val="20"/>
              </w:rPr>
            </w:pPr>
            <w:r w:rsidRPr="00743C0B">
              <w:rPr>
                <w:rFonts w:ascii="標楷體" w:eastAsia="標楷體" w:hAnsi="標楷體" w:hint="eastAsia"/>
                <w:color w:val="EE0000"/>
                <w:sz w:val="22"/>
                <w:szCs w:val="22"/>
              </w:rPr>
              <w:t>停休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827C9DF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29785790" w14:textId="77777777" w:rsidR="00A60020" w:rsidRPr="00C142EC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</w:p>
        </w:tc>
      </w:tr>
      <w:tr w:rsidR="00A60020" w:rsidRPr="00C1660B" w14:paraId="58D7FEC3" w14:textId="77777777" w:rsidTr="00F11607">
        <w:trPr>
          <w:cantSplit/>
          <w:trHeight w:hRule="exact" w:val="255"/>
        </w:trPr>
        <w:tc>
          <w:tcPr>
            <w:tcW w:w="848" w:type="dxa"/>
            <w:vMerge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63CDECC5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0125B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3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3D11E49B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727BEE70" w14:textId="77777777" w:rsidR="00A60020" w:rsidRPr="00BF25B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77409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4F69FAD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458851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2F79E80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10885CB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5A4FAB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55AF35E0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3DB2BBA6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0CD5B10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CF49488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DF31A72" w14:textId="77777777" w:rsidR="00A60020" w:rsidRPr="0035530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sz w:val="18"/>
                <w:szCs w:val="18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24A56C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8EF5E63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1204FD39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3247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04B8C67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D561FB6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B7038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DDCEBC8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F4E56E2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B68066E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30CB53C6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36</w:t>
            </w: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0359940C" w14:textId="77777777" w:rsidR="00A60020" w:rsidRDefault="00A60020" w:rsidP="00A60020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柯育婷</w:t>
            </w: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0000FF"/>
              <w:right w:val="double" w:sz="4" w:space="0" w:color="auto"/>
            </w:tcBorders>
            <w:vAlign w:val="center"/>
          </w:tcPr>
          <w:p w14:paraId="1E913DEB" w14:textId="77777777" w:rsidR="00A60020" w:rsidRPr="006840F1" w:rsidRDefault="00A60020" w:rsidP="00A60020">
            <w:pPr>
              <w:spacing w:line="22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9659A9">
              <w:rPr>
                <w:rFonts w:ascii="標楷體" w:eastAsia="標楷體" w:hAnsi="標楷體" w:hint="eastAsia"/>
                <w:sz w:val="22"/>
                <w:szCs w:val="22"/>
              </w:rPr>
              <w:t>輪休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0124A1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57E72089" w14:textId="77777777" w:rsidR="00A60020" w:rsidRDefault="00A60020" w:rsidP="00A60020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60020" w:rsidRPr="00C1660B" w14:paraId="26E0EBB6" w14:textId="77777777" w:rsidTr="00F11607">
        <w:trPr>
          <w:cantSplit/>
          <w:trHeight w:hRule="exact" w:val="256"/>
        </w:trPr>
        <w:tc>
          <w:tcPr>
            <w:tcW w:w="848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71555441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19-20</w:t>
            </w:r>
          </w:p>
        </w:tc>
        <w:tc>
          <w:tcPr>
            <w:tcW w:w="460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18E448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3" w:type="dxa"/>
            <w:vMerge w:val="restart"/>
            <w:tcBorders>
              <w:top w:val="single" w:sz="2" w:space="0" w:color="000000"/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79E73C0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6F64AFB" w14:textId="77777777" w:rsidR="00A60020" w:rsidRPr="00BF25BE" w:rsidRDefault="00A60020" w:rsidP="00A60020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vAlign w:val="center"/>
          </w:tcPr>
          <w:p w14:paraId="21A75DD2" w14:textId="77777777" w:rsidR="00A60020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C70493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075996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04B5B2" w14:textId="77777777" w:rsidR="00A60020" w:rsidRPr="00834D4A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BB3E36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000000"/>
            </w:tcBorders>
            <w:vAlign w:val="center"/>
          </w:tcPr>
          <w:p w14:paraId="0C4E8193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3ACDA3B8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7E0E8FF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0FB6444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E657B1B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630A08F" w14:textId="77777777" w:rsidR="00A60020" w:rsidRPr="0035530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sz w:val="18"/>
                <w:szCs w:val="18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28C816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234D95E7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727C82F3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DB8A1C9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F235917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A1D7C42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834AC98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7CE1B09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8EFFD9D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5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19E1459B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72380F6A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38</w:t>
            </w: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6BB459FB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林裕善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00ECD16C" w14:textId="77777777" w:rsidR="00A60020" w:rsidRDefault="00A60020" w:rsidP="00A60020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9659A9">
              <w:rPr>
                <w:rFonts w:ascii="標楷體" w:eastAsia="標楷體" w:hAnsi="標楷體" w:hint="eastAsia"/>
                <w:sz w:val="22"/>
                <w:szCs w:val="22"/>
              </w:rPr>
              <w:t>輪休</w:t>
            </w:r>
          </w:p>
        </w:tc>
        <w:tc>
          <w:tcPr>
            <w:tcW w:w="280" w:type="dxa"/>
            <w:tcBorders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2ACA9E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3CABD396" w14:textId="77777777" w:rsidR="00A60020" w:rsidRDefault="00A60020" w:rsidP="00A60020">
            <w:pPr>
              <w:spacing w:line="22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60020" w:rsidRPr="00C1660B" w14:paraId="2FCC8F0B" w14:textId="77777777" w:rsidTr="00F11607">
        <w:trPr>
          <w:cantSplit/>
          <w:trHeight w:hRule="exact" w:val="255"/>
        </w:trPr>
        <w:tc>
          <w:tcPr>
            <w:tcW w:w="848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1DBF688E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1AD558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47776EE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4BE771C2" w14:textId="77777777" w:rsidR="00A60020" w:rsidRPr="00BF25B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7" w:type="dxa"/>
            <w:vMerge/>
            <w:tcBorders>
              <w:top w:val="single" w:sz="12" w:space="0" w:color="EE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903FC64" w14:textId="77777777" w:rsidR="00A60020" w:rsidRDefault="00A60020" w:rsidP="00A60020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top w:val="single" w:sz="12" w:space="0" w:color="EE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78F644CB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/>
            <w:tcBorders>
              <w:top w:val="single" w:sz="12" w:space="0" w:color="EE0000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ABA0FFE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top w:val="single" w:sz="12" w:space="0" w:color="EE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6F043AA5" w14:textId="77777777" w:rsidR="00A60020" w:rsidRPr="00834D4A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104AAEB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1C1CCC1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17CE57A3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6204D46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6E55DC4B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F117C3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29910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AE40E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AFD3CC1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401099BF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701D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43F4E14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BA34A75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C2146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945722A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8399924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4B4B26D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632DC9DA" w14:textId="77777777" w:rsidR="00A60020" w:rsidRPr="006E015C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 w:rsidRPr="006E015C">
              <w:rPr>
                <w:rFonts w:ascii="標楷體" w:eastAsia="標楷體" w:hAnsi="標楷體" w:cs="Arial" w:hint="eastAsia"/>
                <w:b/>
                <w:color w:val="000000"/>
              </w:rPr>
              <w:t>39</w:t>
            </w:r>
          </w:p>
        </w:tc>
        <w:tc>
          <w:tcPr>
            <w:tcW w:w="869" w:type="dxa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6EA58A42" w14:textId="77777777" w:rsidR="00A60020" w:rsidRPr="006E015C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 w:rsidRPr="006E015C">
              <w:rPr>
                <w:rFonts w:ascii="標楷體" w:eastAsia="標楷體" w:hAnsi="標楷體" w:hint="eastAsia"/>
                <w:color w:val="000000"/>
              </w:rPr>
              <w:t>王庭偉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5FB5EC8D" w14:textId="77777777" w:rsidR="00A60020" w:rsidRDefault="00A60020" w:rsidP="00A60020">
            <w:pPr>
              <w:spacing w:line="220" w:lineRule="exact"/>
              <w:jc w:val="center"/>
              <w:rPr>
                <w:color w:val="000000"/>
              </w:rPr>
            </w:pPr>
            <w:r w:rsidRPr="00743C0B">
              <w:rPr>
                <w:rFonts w:ascii="標楷體" w:eastAsia="標楷體" w:hAnsi="標楷體" w:hint="eastAsia"/>
                <w:color w:val="EE0000"/>
                <w:sz w:val="22"/>
                <w:szCs w:val="22"/>
              </w:rPr>
              <w:t>停休</w:t>
            </w: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6140D0AF" w14:textId="77777777" w:rsidR="00A60020" w:rsidRPr="00E8199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0E92C642" w14:textId="77777777" w:rsidR="00A60020" w:rsidRPr="00E8199D" w:rsidRDefault="00A60020" w:rsidP="00A60020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</w:p>
        </w:tc>
      </w:tr>
      <w:tr w:rsidR="00A60020" w:rsidRPr="00C1660B" w14:paraId="4E79DAC7" w14:textId="77777777" w:rsidTr="00F11607">
        <w:trPr>
          <w:cantSplit/>
          <w:trHeight w:hRule="exact" w:val="255"/>
        </w:trPr>
        <w:tc>
          <w:tcPr>
            <w:tcW w:w="848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55987442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20-21</w:t>
            </w:r>
          </w:p>
        </w:tc>
        <w:tc>
          <w:tcPr>
            <w:tcW w:w="460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4B0EAF5" w14:textId="72B98C29" w:rsidR="00A60020" w:rsidRPr="0058421E" w:rsidRDefault="00303B48" w:rsidP="00303B48">
            <w:pPr>
              <w:spacing w:line="240" w:lineRule="exact"/>
              <w:jc w:val="center"/>
              <w:rPr>
                <w:rFonts w:ascii="標楷體" w:eastAsia="標楷體" w:hAnsi="標楷體" w:cs="Arial" w:hint="eastAsia"/>
                <w:color w:val="000000"/>
              </w:rPr>
            </w:pPr>
            <w:r>
              <w:rPr>
                <w:rFonts w:ascii="標楷體" w:eastAsia="標楷體" w:hAnsi="標楷體" w:cs="Arial" w:hint="eastAsia"/>
                <w:color w:val="000000"/>
              </w:rPr>
              <w:t>5</w:t>
            </w:r>
          </w:p>
        </w:tc>
        <w:tc>
          <w:tcPr>
            <w:tcW w:w="46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223290D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08EA9DA3" w14:textId="77777777" w:rsidR="00A60020" w:rsidRPr="00BF25B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7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2BAE256C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000000"/>
            </w:tcBorders>
            <w:vAlign w:val="center"/>
          </w:tcPr>
          <w:p w14:paraId="52DE6458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38BC6214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E0B7880" w14:textId="77777777" w:rsidR="00A60020" w:rsidRPr="00834D4A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vAlign w:val="center"/>
          </w:tcPr>
          <w:p w14:paraId="091A9B2C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5CBFA433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3F0B21BA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2919B74F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5A9A2A4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7544100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64E9616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FE091D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5548131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49112A5A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292A619" w14:textId="77777777" w:rsidR="00A60020" w:rsidRPr="00E8587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EFADA09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88B53A7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414F2FA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2BA3B55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D8315E6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5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28EC1995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049E3AE1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454583BC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 w:rsidRPr="008E7FEF">
              <w:rPr>
                <w:rFonts w:ascii="標楷體" w:eastAsia="標楷體" w:hAnsi="標楷體" w:hint="eastAsia"/>
                <w:color w:val="FF0000"/>
              </w:rPr>
              <w:t>勤務組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16DB8D67" w14:textId="77777777" w:rsidR="00A60020" w:rsidRDefault="00A60020" w:rsidP="00A60020">
            <w:pPr>
              <w:spacing w:line="240" w:lineRule="exact"/>
              <w:jc w:val="center"/>
              <w:rPr>
                <w:color w:val="000000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>二</w:t>
            </w:r>
            <w:r w:rsidRPr="002B5480">
              <w:rPr>
                <w:rFonts w:ascii="標楷體" w:eastAsia="標楷體" w:hAnsi="標楷體" w:hint="eastAsia"/>
                <w:color w:val="FF0000"/>
              </w:rPr>
              <w:t>組</w:t>
            </w:r>
          </w:p>
        </w:tc>
        <w:tc>
          <w:tcPr>
            <w:tcW w:w="280" w:type="dxa"/>
            <w:tcBorders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CC748B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619FE750" w14:textId="77777777" w:rsidR="00A60020" w:rsidRPr="008C76AE" w:rsidRDefault="00A60020" w:rsidP="00A60020">
            <w:pPr>
              <w:spacing w:line="220" w:lineRule="exact"/>
              <w:ind w:left="57" w:right="57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A60020" w:rsidRPr="00C1660B" w14:paraId="00C8155A" w14:textId="77777777" w:rsidTr="00F11607">
        <w:trPr>
          <w:cantSplit/>
          <w:trHeight w:hRule="exact" w:val="255"/>
        </w:trPr>
        <w:tc>
          <w:tcPr>
            <w:tcW w:w="848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33CAE1A8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3FA9F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6A67806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1FB6DBC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7" w:type="dxa"/>
            <w:vMerge/>
            <w:tcBorders>
              <w:left w:val="single" w:sz="2" w:space="0" w:color="000000"/>
              <w:bottom w:val="single" w:sz="2" w:space="0" w:color="auto"/>
              <w:right w:val="single" w:sz="4" w:space="0" w:color="auto"/>
            </w:tcBorders>
            <w:vAlign w:val="center"/>
          </w:tcPr>
          <w:p w14:paraId="451AE0CC" w14:textId="77777777" w:rsidR="00A60020" w:rsidRPr="0058421E" w:rsidRDefault="00A60020" w:rsidP="00A60020">
            <w:pPr>
              <w:spacing w:line="1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332EDB16" w14:textId="77777777" w:rsidR="00A60020" w:rsidRPr="001D72A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78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2797A0D4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01A394" w14:textId="77777777" w:rsidR="00A60020" w:rsidRPr="00834D4A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7CED584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386185C6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1055C3E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4548B5D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1174621B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8E4625A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9DE78B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40C898F6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6AA0EA8F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3A535DF2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B47D945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66E30F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21C317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64620F2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6ACAB8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AEFB06A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84F957E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2026EB73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40</w:t>
            </w: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10236B2E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彭韋中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39D3735E" w14:textId="77777777" w:rsidR="00A60020" w:rsidRDefault="00A60020" w:rsidP="00A60020">
            <w:pPr>
              <w:spacing w:line="200" w:lineRule="exact"/>
              <w:jc w:val="center"/>
            </w:pPr>
            <w:r w:rsidRPr="009659A9">
              <w:rPr>
                <w:rFonts w:ascii="標楷體" w:eastAsia="標楷體" w:hAnsi="標楷體" w:hint="eastAsia"/>
                <w:sz w:val="22"/>
                <w:szCs w:val="22"/>
              </w:rPr>
              <w:t>輪休</w:t>
            </w:r>
          </w:p>
        </w:tc>
        <w:tc>
          <w:tcPr>
            <w:tcW w:w="280" w:type="dxa"/>
            <w:tcBorders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FDA4B4" w14:textId="77777777" w:rsidR="00A60020" w:rsidRPr="005F00A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40A47923" w14:textId="77777777" w:rsidR="00A60020" w:rsidRPr="005F00A0" w:rsidRDefault="00A60020" w:rsidP="00A60020">
            <w:pPr>
              <w:spacing w:line="220" w:lineRule="exact"/>
              <w:ind w:right="57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A60020" w:rsidRPr="00C1660B" w14:paraId="548A4E30" w14:textId="77777777" w:rsidTr="00F11607">
        <w:trPr>
          <w:cantSplit/>
          <w:trHeight w:hRule="exact" w:val="255"/>
        </w:trPr>
        <w:tc>
          <w:tcPr>
            <w:tcW w:w="848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16E7C4D0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21-22</w:t>
            </w:r>
          </w:p>
        </w:tc>
        <w:tc>
          <w:tcPr>
            <w:tcW w:w="460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4760BFF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5</w:t>
            </w:r>
          </w:p>
        </w:tc>
        <w:tc>
          <w:tcPr>
            <w:tcW w:w="463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4FB70FF6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3CEC3C1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7" w:type="dxa"/>
            <w:vMerge w:val="restart"/>
            <w:tcBorders>
              <w:top w:val="single" w:sz="2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4DCB0604" w14:textId="77777777" w:rsidR="00A60020" w:rsidRDefault="00A60020" w:rsidP="00A60020">
            <w:pPr>
              <w:spacing w:line="1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00B2AD5C" w14:textId="77777777" w:rsidR="00A60020" w:rsidRPr="001D72AD" w:rsidRDefault="00A60020" w:rsidP="00A60020">
            <w:pPr>
              <w:spacing w:line="1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FF0000"/>
                <w:sz w:val="14"/>
                <w:szCs w:val="14"/>
              </w:rPr>
              <w:t>南投</w:t>
            </w:r>
            <w:r w:rsidRPr="008B4F31">
              <w:rPr>
                <w:rFonts w:ascii="標楷體" w:eastAsia="標楷體" w:hAnsi="標楷體" w:cs="Arial" w:hint="eastAsia"/>
                <w:color w:val="FF0000"/>
                <w:sz w:val="14"/>
                <w:szCs w:val="14"/>
              </w:rPr>
              <w:t>地區</w:t>
            </w:r>
            <w:r w:rsidRPr="008B4F31">
              <w:rPr>
                <w:rFonts w:ascii="標楷體" w:eastAsia="標楷體" w:hAnsi="標楷體" w:cs="Arial" w:hint="eastAsia"/>
                <w:color w:val="0000FF"/>
                <w:spacing w:val="-20"/>
                <w:sz w:val="14"/>
                <w:szCs w:val="14"/>
              </w:rPr>
              <w:t>加強金融機構、金銀樓、當鋪業與加油站安全維護，及易肇事</w:t>
            </w:r>
            <w:proofErr w:type="gramStart"/>
            <w:r w:rsidRPr="008B4F31">
              <w:rPr>
                <w:rFonts w:ascii="標楷體" w:eastAsia="標楷體" w:hAnsi="標楷體" w:cs="Arial" w:hint="eastAsia"/>
                <w:color w:val="0000FF"/>
                <w:spacing w:val="-20"/>
                <w:sz w:val="14"/>
                <w:szCs w:val="14"/>
              </w:rPr>
              <w:t>路段交違取締</w:t>
            </w:r>
            <w:proofErr w:type="gramEnd"/>
            <w:r w:rsidRPr="008B4F31">
              <w:rPr>
                <w:rFonts w:ascii="標楷體" w:eastAsia="標楷體" w:hAnsi="標楷體" w:cs="Arial" w:hint="eastAsia"/>
                <w:color w:val="0000FF"/>
                <w:spacing w:val="-20"/>
                <w:sz w:val="14"/>
                <w:szCs w:val="14"/>
              </w:rPr>
              <w:t>。</w:t>
            </w:r>
          </w:p>
        </w:tc>
        <w:tc>
          <w:tcPr>
            <w:tcW w:w="478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61B15718" w14:textId="77777777" w:rsidR="00A60020" w:rsidRPr="00EF4BA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B672828" w14:textId="77777777" w:rsidR="00A60020" w:rsidRPr="00834D4A" w:rsidRDefault="00A60020" w:rsidP="00A60020">
            <w:pPr>
              <w:spacing w:line="20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vAlign w:val="center"/>
          </w:tcPr>
          <w:p w14:paraId="6F7C762C" w14:textId="77777777" w:rsidR="00A60020" w:rsidRPr="00796144" w:rsidRDefault="00A60020" w:rsidP="00A60020">
            <w:pPr>
              <w:spacing w:line="200" w:lineRule="exact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14CE68B4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4D937876" w14:textId="77777777" w:rsidR="00A60020" w:rsidRPr="0056733F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2D81341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50B90FE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6A4FDAB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2A46BA6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58C2BA0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4167D95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4809B1ED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6FBAA5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FC28BE4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57DA430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01090BE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68D918D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015C7D4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5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3EA008A7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1C78B314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41</w:t>
            </w: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5D7AD9E2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林家豪</w:t>
            </w:r>
          </w:p>
        </w:tc>
        <w:tc>
          <w:tcPr>
            <w:tcW w:w="728" w:type="dxa"/>
            <w:tcBorders>
              <w:left w:val="single" w:sz="2" w:space="0" w:color="auto"/>
              <w:bottom w:val="single" w:sz="4" w:space="0" w:color="0000FF"/>
              <w:right w:val="double" w:sz="4" w:space="0" w:color="auto"/>
            </w:tcBorders>
            <w:vAlign w:val="center"/>
          </w:tcPr>
          <w:p w14:paraId="4D05A837" w14:textId="77777777" w:rsidR="00A60020" w:rsidRPr="005B47BE" w:rsidRDefault="00A60020" w:rsidP="00A60020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  <w:r w:rsidRPr="009659A9">
              <w:rPr>
                <w:rFonts w:ascii="標楷體" w:eastAsia="標楷體" w:hAnsi="標楷體" w:hint="eastAsia"/>
                <w:sz w:val="22"/>
                <w:szCs w:val="22"/>
              </w:rPr>
              <w:t>輪休</w:t>
            </w: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6D131C25" w14:textId="77777777" w:rsidR="00A60020" w:rsidRPr="008039A1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vAlign w:val="center"/>
          </w:tcPr>
          <w:p w14:paraId="112BB34D" w14:textId="77777777" w:rsidR="00A60020" w:rsidRPr="008039A1" w:rsidRDefault="00A60020" w:rsidP="00A60020">
            <w:pPr>
              <w:spacing w:line="220" w:lineRule="exact"/>
              <w:ind w:left="57" w:right="57"/>
              <w:rPr>
                <w:rFonts w:ascii="標楷體" w:eastAsia="標楷體" w:hAnsi="標楷體"/>
              </w:rPr>
            </w:pPr>
          </w:p>
        </w:tc>
      </w:tr>
      <w:tr w:rsidR="00A60020" w:rsidRPr="00C1660B" w14:paraId="2C42B5D9" w14:textId="77777777" w:rsidTr="00F11607">
        <w:trPr>
          <w:cantSplit/>
          <w:trHeight w:val="199"/>
        </w:trPr>
        <w:tc>
          <w:tcPr>
            <w:tcW w:w="848" w:type="dxa"/>
            <w:vMerge/>
            <w:tcBorders>
              <w:right w:val="single" w:sz="2" w:space="0" w:color="auto"/>
            </w:tcBorders>
            <w:vAlign w:val="center"/>
          </w:tcPr>
          <w:p w14:paraId="58E670A3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7BF7F5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3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7DE4243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/>
            <w:tcBorders>
              <w:top w:val="single" w:sz="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344DD38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7" w:type="dxa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8B9C162" w14:textId="77777777" w:rsidR="00A60020" w:rsidRPr="0058421E" w:rsidRDefault="00A60020" w:rsidP="00A60020">
            <w:pPr>
              <w:spacing w:line="160" w:lineRule="exact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793C9B6C" w14:textId="77777777" w:rsidR="00A60020" w:rsidRPr="001D72A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78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252381BC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34DABE" w14:textId="77777777" w:rsidR="00A60020" w:rsidRPr="00834D4A" w:rsidRDefault="00A60020" w:rsidP="00A60020">
            <w:pPr>
              <w:spacing w:line="160" w:lineRule="exact"/>
              <w:rPr>
                <w:rFonts w:ascii="標楷體" w:eastAsia="標楷體" w:hAnsi="標楷體" w:cs="Arial"/>
                <w:sz w:val="22"/>
                <w:szCs w:val="22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2CB895DF" w14:textId="77777777" w:rsidR="00A60020" w:rsidRPr="00796144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405A669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671EEC9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286699F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032CAAE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A4955D" w14:textId="77777777" w:rsidR="00A60020" w:rsidRPr="00243CC7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02F4E4" w14:textId="77777777" w:rsidR="00A60020" w:rsidRPr="0058421E" w:rsidRDefault="00A60020" w:rsidP="00A60020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79B315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D807D1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DB0B8F0" w14:textId="77777777" w:rsidR="00A60020" w:rsidRPr="0058421E" w:rsidRDefault="00A60020" w:rsidP="00A60020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FB3AB1F" w14:textId="77777777" w:rsidR="00A60020" w:rsidRPr="0058421E" w:rsidRDefault="00A60020" w:rsidP="00A60020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B8BF98" w14:textId="77777777" w:rsidR="00A60020" w:rsidRPr="0058421E" w:rsidRDefault="00A60020" w:rsidP="00A60020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9B0374" w14:textId="77777777" w:rsidR="00A60020" w:rsidRPr="0058421E" w:rsidRDefault="00A60020" w:rsidP="00A60020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1E08627" w14:textId="77777777" w:rsidR="00A60020" w:rsidRPr="0058421E" w:rsidRDefault="00A60020" w:rsidP="00A60020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8780AC" w14:textId="77777777" w:rsidR="00A60020" w:rsidRPr="0058421E" w:rsidRDefault="00A60020" w:rsidP="00A60020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2604603" w14:textId="77777777" w:rsidR="00A60020" w:rsidRPr="0058421E" w:rsidRDefault="00A60020" w:rsidP="00A60020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26AC0EC" w14:textId="77777777" w:rsidR="00A60020" w:rsidRPr="0058421E" w:rsidRDefault="00A60020" w:rsidP="00A60020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647803C9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42</w:t>
            </w:r>
          </w:p>
        </w:tc>
        <w:tc>
          <w:tcPr>
            <w:tcW w:w="869" w:type="dxa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6B361EFE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曾柏</w:t>
            </w: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諭</w:t>
            </w:r>
            <w:proofErr w:type="gramEnd"/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164FE279" w14:textId="77777777" w:rsidR="00A60020" w:rsidRDefault="00A60020" w:rsidP="00A60020">
            <w:pPr>
              <w:spacing w:line="220" w:lineRule="exact"/>
              <w:jc w:val="center"/>
            </w:pPr>
            <w:r w:rsidRPr="009659A9">
              <w:rPr>
                <w:rFonts w:ascii="標楷體" w:eastAsia="標楷體" w:hAnsi="標楷體" w:hint="eastAsia"/>
                <w:sz w:val="22"/>
                <w:szCs w:val="22"/>
              </w:rPr>
              <w:t>輪休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11AFFA86" w14:textId="77777777" w:rsidR="00A60020" w:rsidRPr="00E8199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272AB3DC" w14:textId="77777777" w:rsidR="00A60020" w:rsidRPr="00E8199D" w:rsidRDefault="00A60020" w:rsidP="00A60020">
            <w:pPr>
              <w:spacing w:line="22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A60020" w:rsidRPr="00C1660B" w14:paraId="00C1C4EC" w14:textId="77777777" w:rsidTr="00F11607">
        <w:trPr>
          <w:cantSplit/>
          <w:trHeight w:hRule="exact" w:val="255"/>
        </w:trPr>
        <w:tc>
          <w:tcPr>
            <w:tcW w:w="848" w:type="dxa"/>
            <w:vMerge w:val="restart"/>
            <w:tcBorders>
              <w:right w:val="single" w:sz="2" w:space="0" w:color="auto"/>
            </w:tcBorders>
            <w:vAlign w:val="center"/>
          </w:tcPr>
          <w:p w14:paraId="1646FEC8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22-23</w:t>
            </w:r>
          </w:p>
        </w:tc>
        <w:tc>
          <w:tcPr>
            <w:tcW w:w="46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CA8F3EE" w14:textId="77777777" w:rsidR="00A60020" w:rsidRPr="0058421E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63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38A2D0E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5935B0F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7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7BD20B21" w14:textId="77777777" w:rsidR="00A60020" w:rsidRPr="00E978F0" w:rsidRDefault="00A60020" w:rsidP="00A60020">
            <w:pPr>
              <w:spacing w:line="200" w:lineRule="exact"/>
              <w:jc w:val="center"/>
              <w:rPr>
                <w:rFonts w:ascii="標楷體" w:eastAsia="標楷體" w:hAnsi="標楷體" w:cs="Arial"/>
                <w:color w:val="EE0000"/>
                <w:sz w:val="20"/>
                <w:szCs w:val="20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4401DB50" w14:textId="77777777" w:rsidR="00A60020" w:rsidRPr="001D72A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16475C50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6"/>
                <w:szCs w:val="16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AAD3125" w14:textId="77777777" w:rsidR="00A60020" w:rsidRPr="00834D4A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2"/>
                <w:szCs w:val="22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vAlign w:val="center"/>
          </w:tcPr>
          <w:p w14:paraId="7143283D" w14:textId="77777777" w:rsidR="00A60020" w:rsidRPr="00FE242F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2"/>
                <w:szCs w:val="22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386B972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1292C20F" w14:textId="77777777" w:rsidR="00A60020" w:rsidRPr="00113F4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32B7BD6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63A9808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131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0E75C33" w14:textId="77777777" w:rsidR="00A60020" w:rsidRPr="00243CC7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6C8DC9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2C3019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E21DACC" w14:textId="77777777" w:rsidR="00A60020" w:rsidRPr="00E735C2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8"/>
                <w:szCs w:val="18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3D39A22" w14:textId="77777777" w:rsidR="00A60020" w:rsidRPr="002C028A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7CCAB8B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1DDDF3F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7CA2F0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27A1F45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20E4EB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9EF9D1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5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686AAC6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5F651A4D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43</w:t>
            </w:r>
          </w:p>
        </w:tc>
        <w:tc>
          <w:tcPr>
            <w:tcW w:w="869" w:type="dxa"/>
            <w:tcBorders>
              <w:top w:val="single" w:sz="4" w:space="0" w:color="auto"/>
            </w:tcBorders>
            <w:vAlign w:val="center"/>
          </w:tcPr>
          <w:p w14:paraId="44AED3DD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翁水成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0202A19A" w14:textId="77777777" w:rsidR="00A60020" w:rsidRPr="003B46D0" w:rsidRDefault="00A60020" w:rsidP="00A60020">
            <w:pPr>
              <w:spacing w:line="220" w:lineRule="exact"/>
              <w:jc w:val="center"/>
              <w:rPr>
                <w:sz w:val="22"/>
                <w:szCs w:val="22"/>
              </w:rPr>
            </w:pPr>
            <w:r w:rsidRPr="009659A9">
              <w:rPr>
                <w:rFonts w:ascii="標楷體" w:eastAsia="標楷體" w:hAnsi="標楷體" w:hint="eastAsia"/>
                <w:sz w:val="22"/>
                <w:szCs w:val="22"/>
              </w:rPr>
              <w:t>輪休</w:t>
            </w: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39FE3C08" w14:textId="77777777" w:rsidR="00A60020" w:rsidRPr="00E8199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vAlign w:val="center"/>
          </w:tcPr>
          <w:p w14:paraId="6951C364" w14:textId="77777777" w:rsidR="00A60020" w:rsidRPr="00E8199D" w:rsidRDefault="00A60020" w:rsidP="00A60020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A60020" w:rsidRPr="00C1660B" w14:paraId="2A1DB6BE" w14:textId="77777777" w:rsidTr="00F11607">
        <w:trPr>
          <w:cantSplit/>
          <w:trHeight w:hRule="exact" w:val="255"/>
        </w:trPr>
        <w:tc>
          <w:tcPr>
            <w:tcW w:w="848" w:type="dxa"/>
            <w:vMerge/>
            <w:tcBorders>
              <w:right w:val="single" w:sz="2" w:space="0" w:color="auto"/>
            </w:tcBorders>
            <w:vAlign w:val="center"/>
          </w:tcPr>
          <w:p w14:paraId="24AC534C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0461FB" w14:textId="77777777" w:rsidR="00A60020" w:rsidRPr="0058421E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3" w:type="dxa"/>
            <w:vMerge/>
            <w:tcBorders>
              <w:top w:val="single" w:sz="6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7D2F913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24E2E7E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7" w:type="dxa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FE8487D" w14:textId="77777777" w:rsidR="00A60020" w:rsidRPr="0058421E" w:rsidRDefault="00A60020" w:rsidP="00A60020">
            <w:pPr>
              <w:spacing w:line="18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7D31B1A2" w14:textId="77777777" w:rsidR="00A60020" w:rsidRPr="0058421E" w:rsidRDefault="00A60020" w:rsidP="00A60020">
            <w:pPr>
              <w:spacing w:line="160" w:lineRule="exact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767885F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08B84726" w14:textId="77777777" w:rsidR="00A60020" w:rsidRPr="0058421E" w:rsidRDefault="00A60020" w:rsidP="00A60020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08E3E5F" w14:textId="77777777" w:rsidR="00A60020" w:rsidRPr="00796144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6"/>
                <w:szCs w:val="16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0BFB7385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</w:tcPr>
          <w:p w14:paraId="488B60D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top w:val="single" w:sz="2" w:space="0" w:color="000000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60F5321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top w:val="single" w:sz="2" w:space="0" w:color="000000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F4DADA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7CAA13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955C51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0358DB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74A3B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6B8D136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B3ECD86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5F5D6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8F1C7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9432E0F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4ADDD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02CC27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02D2EC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3067DF62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1BF185B3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 w:rsidRPr="008E7FEF">
              <w:rPr>
                <w:rFonts w:ascii="標楷體" w:eastAsia="標楷體" w:hAnsi="標楷體" w:hint="eastAsia"/>
                <w:color w:val="FF0000"/>
              </w:rPr>
              <w:t>交安組</w:t>
            </w:r>
          </w:p>
        </w:tc>
        <w:tc>
          <w:tcPr>
            <w:tcW w:w="728" w:type="dxa"/>
            <w:tcBorders>
              <w:left w:val="single" w:sz="2" w:space="0" w:color="auto"/>
              <w:bottom w:val="single" w:sz="4" w:space="0" w:color="0000FF"/>
              <w:right w:val="double" w:sz="4" w:space="0" w:color="auto"/>
            </w:tcBorders>
          </w:tcPr>
          <w:p w14:paraId="1BA2E85D" w14:textId="77777777" w:rsidR="00A60020" w:rsidRDefault="00A60020" w:rsidP="00A60020">
            <w:pPr>
              <w:spacing w:line="240" w:lineRule="exact"/>
              <w:jc w:val="center"/>
            </w:pPr>
            <w:r>
              <w:rPr>
                <w:rFonts w:ascii="標楷體" w:eastAsia="標楷體" w:hAnsi="標楷體" w:hint="eastAsia"/>
                <w:color w:val="FF0000"/>
              </w:rPr>
              <w:t>三</w:t>
            </w:r>
            <w:r w:rsidRPr="002B5480">
              <w:rPr>
                <w:rFonts w:ascii="標楷體" w:eastAsia="標楷體" w:hAnsi="標楷體" w:hint="eastAsia"/>
                <w:color w:val="FF0000"/>
              </w:rPr>
              <w:t>組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53B90470" w14:textId="77777777" w:rsidR="00A60020" w:rsidRPr="00E8199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7BEC0F8E" w14:textId="77777777" w:rsidR="00A60020" w:rsidRPr="00E8199D" w:rsidRDefault="00A60020" w:rsidP="00A60020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  <w:color w:val="FF0000"/>
              </w:rPr>
            </w:pPr>
          </w:p>
        </w:tc>
      </w:tr>
      <w:tr w:rsidR="00A60020" w:rsidRPr="00C1660B" w14:paraId="7B0A49C1" w14:textId="77777777" w:rsidTr="00F11607">
        <w:trPr>
          <w:cantSplit/>
          <w:trHeight w:hRule="exact" w:val="255"/>
        </w:trPr>
        <w:tc>
          <w:tcPr>
            <w:tcW w:w="848" w:type="dxa"/>
            <w:vMerge w:val="restart"/>
            <w:tcBorders>
              <w:right w:val="single" w:sz="2" w:space="0" w:color="auto"/>
            </w:tcBorders>
            <w:vAlign w:val="center"/>
          </w:tcPr>
          <w:p w14:paraId="50F8701D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23-24</w:t>
            </w:r>
          </w:p>
        </w:tc>
        <w:tc>
          <w:tcPr>
            <w:tcW w:w="46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5F1E140" w14:textId="77777777" w:rsidR="00A60020" w:rsidRPr="0058421E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6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B5B307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8000"/>
              </w:rPr>
            </w:pPr>
          </w:p>
        </w:tc>
        <w:tc>
          <w:tcPr>
            <w:tcW w:w="472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445FF5E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7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3068F46F" w14:textId="77777777" w:rsidR="00A60020" w:rsidRPr="00F16598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4576208A" w14:textId="77777777" w:rsidR="00A60020" w:rsidRPr="00F16598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5FCB1C48" w14:textId="77777777" w:rsidR="00A60020" w:rsidRPr="00F16598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0E08E14F" w14:textId="77777777" w:rsidR="00A60020" w:rsidRPr="00F16598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05B83D70" w14:textId="77777777" w:rsidR="00A60020" w:rsidRPr="00F16598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0819ABD6" w14:textId="77777777" w:rsidR="00A60020" w:rsidRPr="00F16598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auto"/>
            </w:tcBorders>
            <w:vAlign w:val="center"/>
          </w:tcPr>
          <w:p w14:paraId="5BE1E26B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3B80D20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52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6DC2777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6E2EBD5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A7DF78F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D8F1718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575CE0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36CF7D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66D007F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EB8D89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45AB5A8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6F7D7D5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D1FCC2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7E738A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5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6C76162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093C665B" w14:textId="77777777" w:rsidR="00A60020" w:rsidRPr="00EC619A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44</w:t>
            </w:r>
          </w:p>
        </w:tc>
        <w:tc>
          <w:tcPr>
            <w:tcW w:w="869" w:type="dxa"/>
            <w:vAlign w:val="center"/>
          </w:tcPr>
          <w:p w14:paraId="6D2F6D86" w14:textId="77777777" w:rsidR="00A60020" w:rsidRPr="00C1660B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  <w:proofErr w:type="gramStart"/>
            <w:r w:rsidRPr="009018BF">
              <w:rPr>
                <w:rFonts w:ascii="標楷體" w:eastAsia="標楷體" w:hAnsi="標楷體" w:hint="eastAsia"/>
              </w:rPr>
              <w:t>洪呈</w:t>
            </w:r>
            <w:r>
              <w:rPr>
                <w:rFonts w:ascii="標楷體" w:eastAsia="標楷體" w:hAnsi="標楷體" w:hint="eastAsia"/>
              </w:rPr>
              <w:t>欣</w:t>
            </w:r>
            <w:proofErr w:type="gramEnd"/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4F899DEC" w14:textId="77777777" w:rsidR="00A60020" w:rsidRDefault="00A60020" w:rsidP="00A60020">
            <w:pPr>
              <w:spacing w:line="220" w:lineRule="exact"/>
              <w:jc w:val="center"/>
            </w:pPr>
            <w:r w:rsidRPr="009659A9">
              <w:rPr>
                <w:rFonts w:ascii="標楷體" w:eastAsia="標楷體" w:hAnsi="標楷體" w:hint="eastAsia"/>
                <w:sz w:val="22"/>
                <w:szCs w:val="22"/>
              </w:rPr>
              <w:t>輪休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6D7C4478" w14:textId="77777777" w:rsidR="00A60020" w:rsidRPr="00E8199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535B9259" w14:textId="77777777" w:rsidR="00A60020" w:rsidRPr="00E8199D" w:rsidRDefault="00A60020" w:rsidP="00A60020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  <w:color w:val="FF0000"/>
              </w:rPr>
            </w:pPr>
          </w:p>
        </w:tc>
      </w:tr>
      <w:tr w:rsidR="00A60020" w:rsidRPr="00C1660B" w14:paraId="118E1E38" w14:textId="77777777" w:rsidTr="00F11607">
        <w:trPr>
          <w:cantSplit/>
          <w:trHeight w:val="88"/>
        </w:trPr>
        <w:tc>
          <w:tcPr>
            <w:tcW w:w="848" w:type="dxa"/>
            <w:vMerge/>
            <w:tcBorders>
              <w:bottom w:val="single" w:sz="12" w:space="0" w:color="auto"/>
              <w:right w:val="single" w:sz="2" w:space="0" w:color="auto"/>
            </w:tcBorders>
            <w:vAlign w:val="center"/>
          </w:tcPr>
          <w:p w14:paraId="54BC60C1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9D8BED4" w14:textId="77777777" w:rsidR="00A60020" w:rsidRPr="0058421E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3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B1DA860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/>
            <w:tcBorders>
              <w:top w:val="single" w:sz="12" w:space="0" w:color="EE0000"/>
              <w:left w:val="single" w:sz="2" w:space="0" w:color="auto"/>
              <w:bottom w:val="single" w:sz="12" w:space="0" w:color="auto"/>
              <w:right w:val="single" w:sz="2" w:space="0" w:color="000000"/>
            </w:tcBorders>
            <w:vAlign w:val="center"/>
          </w:tcPr>
          <w:p w14:paraId="6BD15126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7" w:type="dxa"/>
            <w:vMerge/>
            <w:tcBorders>
              <w:left w:val="single" w:sz="2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58231CC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000000"/>
            </w:tcBorders>
            <w:vAlign w:val="center"/>
          </w:tcPr>
          <w:p w14:paraId="5613255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gridSpan w:val="2"/>
            <w:vMerge/>
            <w:tcBorders>
              <w:left w:val="single" w:sz="4" w:space="0" w:color="auto"/>
              <w:bottom w:val="single" w:sz="12" w:space="0" w:color="000000"/>
              <w:right w:val="single" w:sz="2" w:space="0" w:color="000000"/>
            </w:tcBorders>
            <w:vAlign w:val="center"/>
          </w:tcPr>
          <w:p w14:paraId="378CD69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000000"/>
            </w:tcBorders>
            <w:vAlign w:val="center"/>
          </w:tcPr>
          <w:p w14:paraId="31116A7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000000"/>
            </w:tcBorders>
            <w:vAlign w:val="center"/>
          </w:tcPr>
          <w:p w14:paraId="042D8078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60A62208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27" w:type="dxa"/>
            <w:gridSpan w:val="2"/>
            <w:vMerge/>
            <w:tcBorders>
              <w:left w:val="single" w:sz="2" w:space="0" w:color="000000"/>
              <w:bottom w:val="single" w:sz="12" w:space="0" w:color="auto"/>
              <w:right w:val="single" w:sz="2" w:space="0" w:color="auto"/>
            </w:tcBorders>
            <w:vAlign w:val="center"/>
          </w:tcPr>
          <w:p w14:paraId="60746DB6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DA1D307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429B3AB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EDE9856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C8706C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31B59DB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B52F96D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937C6C0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D0B335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077AA9B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9D8D88B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EF83D57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455FB5C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198E092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0EC2D4F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2F931B99" w14:textId="77777777" w:rsidR="00A60020" w:rsidRPr="00EC619A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45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399685A3" w14:textId="77777777" w:rsidR="00A60020" w:rsidRPr="00C1660B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簡竹芳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E919BE0" w14:textId="77777777" w:rsidR="00A60020" w:rsidRPr="003B46D0" w:rsidRDefault="00A60020" w:rsidP="00A60020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659A9">
              <w:rPr>
                <w:rFonts w:ascii="標楷體" w:eastAsia="標楷體" w:hAnsi="標楷體" w:hint="eastAsia"/>
                <w:sz w:val="22"/>
                <w:szCs w:val="22"/>
              </w:rPr>
              <w:t>輪休</w:t>
            </w: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1315BC2A" w14:textId="77777777" w:rsidR="00A60020" w:rsidRPr="00E8199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43E05E4A" w14:textId="77777777" w:rsidR="00A60020" w:rsidRPr="001E1E1B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99"/>
                <w:sz w:val="18"/>
                <w:szCs w:val="18"/>
              </w:rPr>
            </w:pPr>
          </w:p>
        </w:tc>
      </w:tr>
      <w:tr w:rsidR="00A60020" w:rsidRPr="00C1660B" w14:paraId="6AA45D7A" w14:textId="77777777" w:rsidTr="00F11607">
        <w:trPr>
          <w:cantSplit/>
          <w:trHeight w:hRule="exact" w:val="255"/>
        </w:trPr>
        <w:tc>
          <w:tcPr>
            <w:tcW w:w="848" w:type="dxa"/>
            <w:vMerge w:val="restart"/>
            <w:tcBorders>
              <w:top w:val="single" w:sz="12" w:space="0" w:color="auto"/>
              <w:right w:val="single" w:sz="2" w:space="0" w:color="auto"/>
            </w:tcBorders>
            <w:vAlign w:val="center"/>
          </w:tcPr>
          <w:p w14:paraId="1429FBF3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00-01</w:t>
            </w:r>
          </w:p>
        </w:tc>
        <w:tc>
          <w:tcPr>
            <w:tcW w:w="460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9B35632" w14:textId="77777777" w:rsidR="00A60020" w:rsidRPr="0058421E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63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FFE897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8000"/>
              </w:rPr>
            </w:pPr>
          </w:p>
        </w:tc>
        <w:tc>
          <w:tcPr>
            <w:tcW w:w="472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2ED6BA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7" w:type="dxa"/>
            <w:vMerge w:val="restart"/>
            <w:tcBorders>
              <w:top w:val="single" w:sz="1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2946FCEC" w14:textId="77777777" w:rsidR="00A60020" w:rsidRPr="0012159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8" w:type="dxa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23619FC2" w14:textId="77777777" w:rsidR="00A60020" w:rsidRPr="0012159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733AADE4" w14:textId="77777777" w:rsidR="00A60020" w:rsidRPr="002F28A8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2DEA8E" w14:textId="77777777" w:rsidR="00A60020" w:rsidRPr="002F28A8" w:rsidRDefault="00A60020" w:rsidP="00A60020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8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558C249F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78" w:type="dxa"/>
            <w:vMerge w:val="restart"/>
            <w:tcBorders>
              <w:top w:val="single" w:sz="1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7C65DC32" w14:textId="77777777" w:rsidR="00A60020" w:rsidRPr="002F28A8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ABD74B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133180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02E6B77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FDD6550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05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B846C10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2329AA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A6321E6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1867B8" w14:textId="77777777" w:rsidR="00A60020" w:rsidRPr="003309F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64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4FF5A7" w14:textId="77777777" w:rsidR="00A60020" w:rsidRPr="003309F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64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58FF298" w14:textId="77777777" w:rsidR="00A60020" w:rsidRPr="003309F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64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E5A6C6A" w14:textId="77777777" w:rsidR="00A60020" w:rsidRPr="003309F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64" w:type="dxa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DFDE505" w14:textId="77777777" w:rsidR="00A60020" w:rsidRPr="003309F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64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047A15E" w14:textId="77777777" w:rsidR="00A60020" w:rsidRPr="003309F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64" w:type="dxa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70687F6" w14:textId="77777777" w:rsidR="00A60020" w:rsidRPr="0093784F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65" w:type="dxa"/>
            <w:vMerge w:val="restart"/>
            <w:tcBorders>
              <w:top w:val="single" w:sz="1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109AC907" w14:textId="77777777" w:rsidR="00A60020" w:rsidRPr="0093784F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1D1ED129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46</w:t>
            </w:r>
          </w:p>
        </w:tc>
        <w:tc>
          <w:tcPr>
            <w:tcW w:w="869" w:type="dxa"/>
            <w:vAlign w:val="center"/>
          </w:tcPr>
          <w:p w14:paraId="424ACD8A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沈宗漢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ABBF116" w14:textId="77777777" w:rsidR="00A60020" w:rsidRPr="009659A9" w:rsidRDefault="00A60020" w:rsidP="00A60020">
            <w:pPr>
              <w:spacing w:line="200" w:lineRule="exac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9659A9">
              <w:rPr>
                <w:rFonts w:ascii="標楷體" w:eastAsia="標楷體" w:hAnsi="標楷體" w:hint="eastAsia"/>
                <w:sz w:val="22"/>
                <w:szCs w:val="22"/>
              </w:rPr>
              <w:t>輪休</w:t>
            </w: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271CBD8C" w14:textId="77777777" w:rsidR="00A60020" w:rsidRPr="00B33C94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14A0748F" w14:textId="77777777" w:rsidR="00A60020" w:rsidRPr="00B33C94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60020" w:rsidRPr="00C1660B" w14:paraId="2F848001" w14:textId="77777777" w:rsidTr="00F11607">
        <w:trPr>
          <w:cantSplit/>
          <w:trHeight w:hRule="exact" w:val="255"/>
        </w:trPr>
        <w:tc>
          <w:tcPr>
            <w:tcW w:w="848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3EA2EEC2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AE4F5D" w14:textId="77777777" w:rsidR="00A60020" w:rsidRPr="0058421E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274FD1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2DE52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7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C2BE1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C5178" w14:textId="77777777" w:rsidR="00A60020" w:rsidRPr="001E7CFC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  <w:sz w:val="18"/>
                <w:szCs w:val="18"/>
              </w:rPr>
            </w:pPr>
          </w:p>
        </w:tc>
        <w:tc>
          <w:tcPr>
            <w:tcW w:w="47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E56AB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  <w:sz w:val="20"/>
                <w:szCs w:val="20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F8B13" w14:textId="77777777" w:rsidR="00A60020" w:rsidRPr="0058421E" w:rsidRDefault="00A60020" w:rsidP="00A60020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1297578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5304D69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527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A939D1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1BF466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7BAF12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F7F9FD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3E3E7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EE6598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6BC4B50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0A226C3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7B5D37E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7F5BA6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EB9EBD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7356B50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62ADCF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FB2D58F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AB7B65A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14DB67A6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47</w:t>
            </w:r>
          </w:p>
        </w:tc>
        <w:tc>
          <w:tcPr>
            <w:tcW w:w="869" w:type="dxa"/>
            <w:vAlign w:val="center"/>
          </w:tcPr>
          <w:p w14:paraId="402413B0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 w:rsidRPr="00012164">
              <w:rPr>
                <w:rFonts w:ascii="標楷體" w:eastAsia="標楷體" w:hAnsi="標楷體" w:hint="eastAsia"/>
                <w:color w:val="000000"/>
              </w:rPr>
              <w:t>曾煙煌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3140C3F" w14:textId="77777777" w:rsidR="00A60020" w:rsidRDefault="00A60020" w:rsidP="00A60020">
            <w:pPr>
              <w:spacing w:line="220" w:lineRule="exact"/>
              <w:jc w:val="center"/>
            </w:pPr>
            <w:r w:rsidRPr="009659A9">
              <w:rPr>
                <w:rFonts w:ascii="標楷體" w:eastAsia="標楷體" w:hAnsi="標楷體" w:hint="eastAsia"/>
                <w:sz w:val="22"/>
                <w:szCs w:val="22"/>
              </w:rPr>
              <w:t>輪休</w:t>
            </w: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7326A766" w14:textId="77777777" w:rsidR="00A60020" w:rsidRPr="00B33C94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2CF0DE14" w14:textId="77777777" w:rsidR="00A60020" w:rsidRPr="00B33C94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60020" w:rsidRPr="000F2B32" w14:paraId="6F39D7FB" w14:textId="77777777" w:rsidTr="00F11607">
        <w:trPr>
          <w:cantSplit/>
          <w:trHeight w:hRule="exact" w:val="255"/>
        </w:trPr>
        <w:tc>
          <w:tcPr>
            <w:tcW w:w="848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092F7EEF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01-02</w:t>
            </w:r>
          </w:p>
        </w:tc>
        <w:tc>
          <w:tcPr>
            <w:tcW w:w="46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E253EC2" w14:textId="77777777" w:rsidR="00A60020" w:rsidRPr="0058421E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6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5E5918F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030E092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77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4C8297F4" w14:textId="77777777" w:rsidR="00A60020" w:rsidRPr="0012159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0C439C" w14:textId="77777777" w:rsidR="00A60020" w:rsidRPr="0012159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8A8B97" w14:textId="77777777" w:rsidR="00A60020" w:rsidRPr="0012159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1A0A7B" w14:textId="77777777" w:rsidR="00A60020" w:rsidRPr="0012159D" w:rsidRDefault="00A60020" w:rsidP="00A60020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10D671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6FF8B02" w14:textId="77777777" w:rsidR="00A60020" w:rsidRPr="0012159D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484C36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52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44889F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52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DE11913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F8BDA0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0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337F62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4EA9461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4B03C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DD18D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0F2D1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0410F7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AFC033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114B996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3209086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355472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5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3996D74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6ACD2577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48</w:t>
            </w:r>
          </w:p>
        </w:tc>
        <w:tc>
          <w:tcPr>
            <w:tcW w:w="869" w:type="dxa"/>
            <w:vAlign w:val="center"/>
          </w:tcPr>
          <w:p w14:paraId="5B23374C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陳駿騰</w:t>
            </w:r>
            <w:proofErr w:type="gramEnd"/>
          </w:p>
        </w:tc>
        <w:tc>
          <w:tcPr>
            <w:tcW w:w="728" w:type="dxa"/>
            <w:tcBorders>
              <w:bottom w:val="single" w:sz="4" w:space="0" w:color="0000FF"/>
              <w:right w:val="double" w:sz="4" w:space="0" w:color="auto"/>
            </w:tcBorders>
            <w:vAlign w:val="center"/>
          </w:tcPr>
          <w:p w14:paraId="710D3C31" w14:textId="77777777" w:rsidR="00A60020" w:rsidRDefault="00A60020" w:rsidP="00A60020">
            <w:pPr>
              <w:spacing w:line="220" w:lineRule="exact"/>
              <w:jc w:val="center"/>
            </w:pPr>
            <w:r w:rsidRPr="009659A9">
              <w:rPr>
                <w:rFonts w:ascii="標楷體" w:eastAsia="標楷體" w:hAnsi="標楷體" w:hint="eastAsia"/>
                <w:sz w:val="22"/>
                <w:szCs w:val="22"/>
              </w:rPr>
              <w:t>輪休</w:t>
            </w:r>
          </w:p>
        </w:tc>
        <w:tc>
          <w:tcPr>
            <w:tcW w:w="280" w:type="dxa"/>
            <w:tcBorders>
              <w:top w:val="single" w:sz="2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23CB1EFC" w14:textId="77777777" w:rsidR="00A60020" w:rsidRPr="00B33C94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427074B3" w14:textId="77777777" w:rsidR="00A60020" w:rsidRPr="00B33C94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60020" w:rsidRPr="00C1660B" w14:paraId="446FDD6E" w14:textId="77777777" w:rsidTr="00F11607">
        <w:trPr>
          <w:cantSplit/>
          <w:trHeight w:val="126"/>
        </w:trPr>
        <w:tc>
          <w:tcPr>
            <w:tcW w:w="848" w:type="dxa"/>
            <w:vMerge/>
            <w:tcBorders>
              <w:right w:val="single" w:sz="2" w:space="0" w:color="auto"/>
            </w:tcBorders>
            <w:vAlign w:val="center"/>
          </w:tcPr>
          <w:p w14:paraId="191FBA09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30BCDD" w14:textId="77777777" w:rsidR="00A60020" w:rsidRPr="0058421E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CA6311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70477BE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7" w:type="dxa"/>
            <w:vMerge/>
            <w:tcBorders>
              <w:left w:val="single" w:sz="2" w:space="0" w:color="000000"/>
              <w:bottom w:val="single" w:sz="2" w:space="0" w:color="auto"/>
              <w:right w:val="single" w:sz="4" w:space="0" w:color="auto"/>
            </w:tcBorders>
            <w:vAlign w:val="center"/>
          </w:tcPr>
          <w:p w14:paraId="01687EE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0D9D3E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FA389FB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FF13C96" w14:textId="77777777" w:rsidR="00A60020" w:rsidRPr="0058421E" w:rsidRDefault="00A60020" w:rsidP="00A60020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4AE12E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18A5B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27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99A62F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8930F7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28500C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938773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BFE4E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3BD2625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A6D2F92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9C6D931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C870EE2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52C507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5D579E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5F6F31C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D9412E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2A64A8A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0867F40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2CCA266" w14:textId="77777777" w:rsidR="00A60020" w:rsidRPr="00EC619A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</w:rPr>
              <w:t>49</w:t>
            </w:r>
          </w:p>
        </w:tc>
        <w:tc>
          <w:tcPr>
            <w:tcW w:w="869" w:type="dxa"/>
            <w:vAlign w:val="center"/>
          </w:tcPr>
          <w:p w14:paraId="0F7F0F54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 w:rsidRPr="00C1660B">
              <w:rPr>
                <w:rFonts w:ascii="標楷體" w:eastAsia="標楷體" w:hAnsi="標楷體" w:hint="eastAsia"/>
              </w:rPr>
              <w:t>李安景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187BCF0D" w14:textId="77777777" w:rsidR="00A60020" w:rsidRPr="00743C0B" w:rsidRDefault="00A60020" w:rsidP="00A60020">
            <w:pPr>
              <w:spacing w:line="220" w:lineRule="exact"/>
              <w:jc w:val="center"/>
              <w:rPr>
                <w:rFonts w:ascii="標楷體" w:eastAsia="標楷體" w:hAnsi="標楷體"/>
                <w:color w:val="EE0000"/>
                <w:sz w:val="22"/>
                <w:szCs w:val="22"/>
              </w:rPr>
            </w:pPr>
            <w:r w:rsidRPr="009659A9">
              <w:rPr>
                <w:rFonts w:ascii="標楷體" w:eastAsia="標楷體" w:hAnsi="標楷體" w:hint="eastAsia"/>
                <w:sz w:val="22"/>
                <w:szCs w:val="22"/>
              </w:rPr>
              <w:t>輪休</w:t>
            </w: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60C2EEC7" w14:textId="77777777" w:rsidR="00A60020" w:rsidRPr="00B33C94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314F25F4" w14:textId="77777777" w:rsidR="00A60020" w:rsidRPr="00B33C94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60020" w:rsidRPr="00C1660B" w14:paraId="2D15E45B" w14:textId="77777777" w:rsidTr="00F11607">
        <w:trPr>
          <w:cantSplit/>
          <w:trHeight w:hRule="exact" w:val="255"/>
        </w:trPr>
        <w:tc>
          <w:tcPr>
            <w:tcW w:w="848" w:type="dxa"/>
            <w:vMerge w:val="restart"/>
            <w:tcBorders>
              <w:right w:val="single" w:sz="2" w:space="0" w:color="auto"/>
            </w:tcBorders>
            <w:vAlign w:val="center"/>
          </w:tcPr>
          <w:p w14:paraId="128E8BFF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02-03</w:t>
            </w:r>
          </w:p>
        </w:tc>
        <w:tc>
          <w:tcPr>
            <w:tcW w:w="46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19D709C" w14:textId="77777777" w:rsidR="00A60020" w:rsidRPr="0058421E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6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FF5C24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8000"/>
              </w:rPr>
            </w:pPr>
          </w:p>
        </w:tc>
        <w:tc>
          <w:tcPr>
            <w:tcW w:w="472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22ADAB6" w14:textId="77777777" w:rsidR="00A60020" w:rsidRPr="0058421E" w:rsidRDefault="00A60020" w:rsidP="00A60020">
            <w:pPr>
              <w:spacing w:line="16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11550F2" w14:textId="77777777" w:rsidR="00A60020" w:rsidRPr="0058421E" w:rsidRDefault="00A60020" w:rsidP="00A60020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9CF2762" w14:textId="77777777" w:rsidR="00A60020" w:rsidRPr="0058421E" w:rsidRDefault="00A60020" w:rsidP="00A60020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B26C1C8" w14:textId="77777777" w:rsidR="00A60020" w:rsidRPr="0058421E" w:rsidRDefault="00A60020" w:rsidP="00A60020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08E4CDB5" w14:textId="77777777" w:rsidR="00A60020" w:rsidRPr="0058421E" w:rsidRDefault="00A60020" w:rsidP="00A60020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4CB4472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B19CDE6" w14:textId="77777777" w:rsidR="00A60020" w:rsidRPr="0058421E" w:rsidRDefault="00A60020" w:rsidP="00A60020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7FCD5A1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52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99C82F6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52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45912C6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131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83215F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0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4825F8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896B47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967346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D14528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56EBC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A9FAF0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B0B281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60EC8AF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035CDD8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B26C35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5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6921B63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4D57C68D" w14:textId="77777777" w:rsidR="00A60020" w:rsidRPr="002C72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869" w:type="dxa"/>
            <w:vAlign w:val="center"/>
          </w:tcPr>
          <w:p w14:paraId="3B68EB03" w14:textId="77777777" w:rsidR="00A60020" w:rsidRPr="002C72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FF0000"/>
              </w:rPr>
            </w:pPr>
            <w:r w:rsidRPr="002C7220">
              <w:rPr>
                <w:rFonts w:ascii="標楷體" w:eastAsia="標楷體" w:hAnsi="標楷體" w:hint="eastAsia"/>
                <w:color w:val="FF0000"/>
              </w:rPr>
              <w:t>勤務組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30C991F" w14:textId="77777777" w:rsidR="00A60020" w:rsidRPr="00287FCF" w:rsidRDefault="00A60020" w:rsidP="00A60020">
            <w:pPr>
              <w:spacing w:line="200" w:lineRule="exact"/>
              <w:jc w:val="center"/>
              <w:rPr>
                <w:sz w:val="16"/>
                <w:szCs w:val="16"/>
              </w:rPr>
            </w:pPr>
            <w:r w:rsidRPr="00287FCF"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  <w:t>業務輪班</w:t>
            </w: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555B1B98" w14:textId="77777777" w:rsidR="00A60020" w:rsidRPr="00EC619A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vAlign w:val="center"/>
          </w:tcPr>
          <w:p w14:paraId="233E6E30" w14:textId="77777777" w:rsidR="00A60020" w:rsidRPr="001F3C75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A60020" w:rsidRPr="00C1660B" w14:paraId="072DD715" w14:textId="77777777" w:rsidTr="00F11607">
        <w:trPr>
          <w:cantSplit/>
          <w:trHeight w:hRule="exact" w:val="255"/>
        </w:trPr>
        <w:tc>
          <w:tcPr>
            <w:tcW w:w="848" w:type="dxa"/>
            <w:vMerge/>
            <w:tcBorders>
              <w:right w:val="single" w:sz="2" w:space="0" w:color="auto"/>
            </w:tcBorders>
            <w:vAlign w:val="center"/>
          </w:tcPr>
          <w:p w14:paraId="3BE64463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DA4ED4" w14:textId="77777777" w:rsidR="00A60020" w:rsidRPr="0058421E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0ECBB8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2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3FAA2E3B" w14:textId="77777777" w:rsidR="00A60020" w:rsidRPr="0058421E" w:rsidRDefault="00A60020" w:rsidP="00A60020">
            <w:pPr>
              <w:spacing w:line="1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EBC65D8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1C9C1C90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0074F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2894DBF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71C836B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E851CB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27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96928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7FAD83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307998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9B59191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9E16E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CE0A035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06F15BB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0A15FCE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9E53682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68E1E8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AF6278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E613942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DE8480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D8DEF27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91C7E0A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351C1B6D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50</w:t>
            </w:r>
          </w:p>
        </w:tc>
        <w:tc>
          <w:tcPr>
            <w:tcW w:w="869" w:type="dxa"/>
            <w:vAlign w:val="center"/>
          </w:tcPr>
          <w:p w14:paraId="1254FD9E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李智偉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</w:tcPr>
          <w:p w14:paraId="619241C8" w14:textId="77777777" w:rsidR="00A60020" w:rsidRDefault="00A60020" w:rsidP="00A60020">
            <w:pPr>
              <w:spacing w:line="240" w:lineRule="exact"/>
              <w:jc w:val="center"/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42F27604" w14:textId="77777777" w:rsidR="00A60020" w:rsidRPr="00EE091A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6AA6418E" w14:textId="77777777" w:rsidR="00A60020" w:rsidRPr="00EE091A" w:rsidRDefault="00A60020" w:rsidP="00A60020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A60020" w:rsidRPr="00C1660B" w14:paraId="274F62E3" w14:textId="77777777" w:rsidTr="00F11607">
        <w:trPr>
          <w:cantSplit/>
          <w:trHeight w:hRule="exact" w:val="255"/>
        </w:trPr>
        <w:tc>
          <w:tcPr>
            <w:tcW w:w="848" w:type="dxa"/>
            <w:vMerge w:val="restart"/>
            <w:tcBorders>
              <w:right w:val="single" w:sz="2" w:space="0" w:color="auto"/>
            </w:tcBorders>
            <w:vAlign w:val="center"/>
          </w:tcPr>
          <w:p w14:paraId="04A0E2BA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03-04</w:t>
            </w:r>
          </w:p>
        </w:tc>
        <w:tc>
          <w:tcPr>
            <w:tcW w:w="46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B269F7C" w14:textId="77777777" w:rsidR="00A60020" w:rsidRPr="0058421E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6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3C12E71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FF"/>
                <w:spacing w:val="-20"/>
              </w:rPr>
            </w:pPr>
          </w:p>
        </w:tc>
        <w:tc>
          <w:tcPr>
            <w:tcW w:w="472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251F6916" w14:textId="77777777" w:rsidR="00A60020" w:rsidRPr="005057B2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FF"/>
                <w:spacing w:val="-20"/>
                <w:sz w:val="18"/>
                <w:szCs w:val="18"/>
              </w:rPr>
            </w:pPr>
          </w:p>
        </w:tc>
        <w:tc>
          <w:tcPr>
            <w:tcW w:w="477" w:type="dxa"/>
            <w:vMerge w:val="restart"/>
            <w:tcBorders>
              <w:top w:val="single" w:sz="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410F4822" w14:textId="77777777" w:rsidR="00A60020" w:rsidRPr="005057B2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FF"/>
                <w:spacing w:val="-20"/>
                <w:sz w:val="18"/>
                <w:szCs w:val="18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24F23B6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3119AB0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40C3D27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336DE750" w14:textId="77777777" w:rsidR="00A60020" w:rsidRPr="00C74456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pacing w:val="-2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A4FB7D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F4D5DE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527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000000"/>
              <w:right w:val="single" w:sz="2" w:space="0" w:color="auto"/>
            </w:tcBorders>
            <w:vAlign w:val="center"/>
          </w:tcPr>
          <w:p w14:paraId="5618E8E5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4AB8205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12A7B1B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0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659804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29B634F" w14:textId="77777777" w:rsidR="00A60020" w:rsidRPr="00253D5F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E3DB207" w14:textId="77777777" w:rsidR="00A60020" w:rsidRPr="00253D5F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E398C6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68C2C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305979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894B43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BD2D60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269DD4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259D31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65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3B04EAD6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46B1E26B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51</w:t>
            </w:r>
          </w:p>
        </w:tc>
        <w:tc>
          <w:tcPr>
            <w:tcW w:w="869" w:type="dxa"/>
            <w:vAlign w:val="center"/>
          </w:tcPr>
          <w:p w14:paraId="3147F212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林新慶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</w:tcPr>
          <w:p w14:paraId="301E7628" w14:textId="77777777" w:rsidR="00A60020" w:rsidRDefault="00A60020" w:rsidP="00A60020">
            <w:pPr>
              <w:spacing w:line="240" w:lineRule="exact"/>
              <w:jc w:val="center"/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1BA7994D" w14:textId="77777777" w:rsidR="00A60020" w:rsidRPr="0077369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07B0DE5E" w14:textId="77777777" w:rsidR="00A60020" w:rsidRPr="00EE091A" w:rsidRDefault="00A60020" w:rsidP="00A60020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A60020" w:rsidRPr="00C1660B" w14:paraId="0C3023AD" w14:textId="77777777" w:rsidTr="00F11607">
        <w:trPr>
          <w:cantSplit/>
          <w:trHeight w:hRule="exact" w:val="255"/>
        </w:trPr>
        <w:tc>
          <w:tcPr>
            <w:tcW w:w="848" w:type="dxa"/>
            <w:vMerge/>
            <w:tcBorders>
              <w:right w:val="single" w:sz="2" w:space="0" w:color="auto"/>
            </w:tcBorders>
            <w:vAlign w:val="center"/>
          </w:tcPr>
          <w:p w14:paraId="2B9174C9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3A0017" w14:textId="77777777" w:rsidR="00A60020" w:rsidRPr="0058421E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22740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2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0B48CB99" w14:textId="77777777" w:rsidR="00A60020" w:rsidRPr="0058421E" w:rsidRDefault="00A60020" w:rsidP="00A60020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02B75E1D" w14:textId="77777777" w:rsidR="00A60020" w:rsidRPr="0058421E" w:rsidRDefault="00A60020" w:rsidP="00A60020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4FA2347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gridSpan w:val="2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CC44A80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316AC5A0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682C5CA5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EB17C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527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FB43F2" w14:textId="77777777" w:rsidR="00A60020" w:rsidRPr="0058421E" w:rsidRDefault="00A60020" w:rsidP="00A60020">
            <w:pPr>
              <w:spacing w:line="240" w:lineRule="exact"/>
              <w:ind w:leftChars="-10" w:left="-24" w:rightChars="-10" w:right="-24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527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6A65EA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D4BB64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25CF0E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85434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7739414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8047218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D99F0B6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5B468D5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2690D1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8E68CF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957A099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B8C76E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8C78321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8FE5D5C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41505A21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52</w:t>
            </w:r>
          </w:p>
        </w:tc>
        <w:tc>
          <w:tcPr>
            <w:tcW w:w="869" w:type="dxa"/>
            <w:vAlign w:val="center"/>
          </w:tcPr>
          <w:p w14:paraId="429E774F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李金孔</w:t>
            </w:r>
          </w:p>
        </w:tc>
        <w:tc>
          <w:tcPr>
            <w:tcW w:w="728" w:type="dxa"/>
            <w:tcBorders>
              <w:bottom w:val="single" w:sz="4" w:space="0" w:color="0000FF"/>
              <w:right w:val="double" w:sz="4" w:space="0" w:color="auto"/>
            </w:tcBorders>
          </w:tcPr>
          <w:p w14:paraId="5453EAF0" w14:textId="77777777" w:rsidR="00A60020" w:rsidRDefault="00A60020" w:rsidP="00A60020">
            <w:pPr>
              <w:spacing w:line="240" w:lineRule="exact"/>
              <w:jc w:val="center"/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3268DFD7" w14:textId="77777777" w:rsidR="00A60020" w:rsidRPr="00EC619A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vAlign w:val="center"/>
          </w:tcPr>
          <w:p w14:paraId="7C600F19" w14:textId="77777777" w:rsidR="00A60020" w:rsidRPr="001F3C75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A60020" w:rsidRPr="00C1660B" w14:paraId="3E99B2A6" w14:textId="77777777" w:rsidTr="00F11607">
        <w:trPr>
          <w:cantSplit/>
          <w:trHeight w:hRule="exact" w:val="255"/>
        </w:trPr>
        <w:tc>
          <w:tcPr>
            <w:tcW w:w="848" w:type="dxa"/>
            <w:vMerge w:val="restart"/>
            <w:tcBorders>
              <w:right w:val="single" w:sz="2" w:space="0" w:color="auto"/>
            </w:tcBorders>
            <w:vAlign w:val="center"/>
          </w:tcPr>
          <w:p w14:paraId="2DD56569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04-05</w:t>
            </w:r>
          </w:p>
        </w:tc>
        <w:tc>
          <w:tcPr>
            <w:tcW w:w="46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EA04482" w14:textId="77777777" w:rsidR="00A60020" w:rsidRPr="0058421E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6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571277D" w14:textId="77777777" w:rsidR="00A60020" w:rsidRPr="0058421E" w:rsidRDefault="00A60020" w:rsidP="00A60020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3104AE6B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7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1BA407B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7EC84D2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65446C9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0D06C948" w14:textId="77777777" w:rsidR="00A60020" w:rsidRPr="00185C35" w:rsidRDefault="00A60020" w:rsidP="00A60020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58647C43" w14:textId="77777777" w:rsidR="00A60020" w:rsidRPr="00185C35" w:rsidRDefault="00A60020" w:rsidP="00A60020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4AD8F5C" w14:textId="1B98CEBD" w:rsidR="00A60020" w:rsidRPr="000303F8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161B788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CCAA0A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52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48285C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E5406D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50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896C86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B9426D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A3AC5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17B7C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F2719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AFD547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39E87E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3CFF8E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C8C0C1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3B95A60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5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38CCE44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275F2621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53</w:t>
            </w:r>
          </w:p>
        </w:tc>
        <w:tc>
          <w:tcPr>
            <w:tcW w:w="869" w:type="dxa"/>
            <w:vAlign w:val="center"/>
          </w:tcPr>
          <w:p w14:paraId="084696C2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董安民</w:t>
            </w:r>
          </w:p>
        </w:tc>
        <w:tc>
          <w:tcPr>
            <w:tcW w:w="728" w:type="dxa"/>
            <w:tcBorders>
              <w:bottom w:val="single" w:sz="4" w:space="0" w:color="0000FF"/>
              <w:right w:val="double" w:sz="4" w:space="0" w:color="auto"/>
            </w:tcBorders>
          </w:tcPr>
          <w:p w14:paraId="171250FE" w14:textId="77777777" w:rsidR="00A60020" w:rsidRDefault="00A60020" w:rsidP="00A60020">
            <w:pPr>
              <w:spacing w:line="240" w:lineRule="exact"/>
              <w:jc w:val="center"/>
            </w:pPr>
          </w:p>
        </w:tc>
        <w:tc>
          <w:tcPr>
            <w:tcW w:w="280" w:type="dxa"/>
            <w:tcBorders>
              <w:bottom w:val="single" w:sz="4" w:space="0" w:color="0000FF"/>
              <w:right w:val="single" w:sz="2" w:space="0" w:color="auto"/>
            </w:tcBorders>
          </w:tcPr>
          <w:p w14:paraId="34B9E2D0" w14:textId="77777777" w:rsidR="00A60020" w:rsidRDefault="00A60020" w:rsidP="00A60020"/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5A3F046D" w14:textId="77777777" w:rsidR="00A60020" w:rsidRPr="00F24B02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  <w:sz w:val="23"/>
                <w:szCs w:val="23"/>
              </w:rPr>
            </w:pPr>
          </w:p>
        </w:tc>
      </w:tr>
      <w:tr w:rsidR="00A60020" w:rsidRPr="00C1660B" w14:paraId="6378DA31" w14:textId="77777777" w:rsidTr="00F11607">
        <w:trPr>
          <w:cantSplit/>
          <w:trHeight w:hRule="exact" w:val="255"/>
        </w:trPr>
        <w:tc>
          <w:tcPr>
            <w:tcW w:w="848" w:type="dxa"/>
            <w:vMerge/>
            <w:tcBorders>
              <w:right w:val="single" w:sz="2" w:space="0" w:color="auto"/>
            </w:tcBorders>
            <w:vAlign w:val="center"/>
          </w:tcPr>
          <w:p w14:paraId="2967571C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85879D" w14:textId="77777777" w:rsidR="00A60020" w:rsidRPr="0058421E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B085F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40F951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7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4D8719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89C794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BA54E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0558F1F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4047AA2F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58A6E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0830AF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405C9B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top w:val="single" w:sz="4" w:space="0" w:color="000000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2D4E2C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1CB9BC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0E5F2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564B148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2F202C1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96079A8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528102D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0168A3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180A55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75145E8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F3A5C2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52ABA19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3323AE1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1909B5DD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54</w:t>
            </w:r>
          </w:p>
        </w:tc>
        <w:tc>
          <w:tcPr>
            <w:tcW w:w="869" w:type="dxa"/>
            <w:vAlign w:val="center"/>
          </w:tcPr>
          <w:p w14:paraId="249296E2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陳昱靜</w:t>
            </w:r>
          </w:p>
        </w:tc>
        <w:tc>
          <w:tcPr>
            <w:tcW w:w="728" w:type="dxa"/>
            <w:tcBorders>
              <w:bottom w:val="single" w:sz="4" w:space="0" w:color="0000FF"/>
              <w:right w:val="double" w:sz="4" w:space="0" w:color="auto"/>
            </w:tcBorders>
          </w:tcPr>
          <w:p w14:paraId="26B32D67" w14:textId="77777777" w:rsidR="00A60020" w:rsidRDefault="00A60020" w:rsidP="00A60020">
            <w:pPr>
              <w:spacing w:line="220" w:lineRule="exact"/>
              <w:jc w:val="center"/>
            </w:pPr>
            <w:r w:rsidRPr="009659A9">
              <w:rPr>
                <w:rFonts w:ascii="標楷體" w:eastAsia="標楷體" w:hAnsi="標楷體" w:hint="eastAsia"/>
                <w:sz w:val="22"/>
                <w:szCs w:val="22"/>
              </w:rPr>
              <w:t>輪休</w:t>
            </w:r>
          </w:p>
        </w:tc>
        <w:tc>
          <w:tcPr>
            <w:tcW w:w="280" w:type="dxa"/>
            <w:tcBorders>
              <w:right w:val="single" w:sz="2" w:space="0" w:color="auto"/>
            </w:tcBorders>
          </w:tcPr>
          <w:p w14:paraId="42E17EF7" w14:textId="77777777" w:rsidR="00A60020" w:rsidRDefault="00A60020" w:rsidP="00A60020"/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5FD0AC8F" w14:textId="77777777" w:rsidR="00A60020" w:rsidRPr="00363303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</w:tr>
      <w:tr w:rsidR="00A60020" w:rsidRPr="00C1660B" w14:paraId="10BD84A9" w14:textId="77777777" w:rsidTr="00F11607">
        <w:trPr>
          <w:cantSplit/>
          <w:trHeight w:hRule="exact" w:val="255"/>
        </w:trPr>
        <w:tc>
          <w:tcPr>
            <w:tcW w:w="848" w:type="dxa"/>
            <w:vMerge w:val="restart"/>
            <w:tcBorders>
              <w:right w:val="single" w:sz="2" w:space="0" w:color="auto"/>
            </w:tcBorders>
            <w:vAlign w:val="center"/>
          </w:tcPr>
          <w:p w14:paraId="2E576763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05-06</w:t>
            </w:r>
          </w:p>
        </w:tc>
        <w:tc>
          <w:tcPr>
            <w:tcW w:w="46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A2615C8" w14:textId="77777777" w:rsidR="00A60020" w:rsidRPr="0058421E" w:rsidRDefault="00A60020" w:rsidP="00A60020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6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21E8B2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8CDF7F0" w14:textId="77777777" w:rsidR="00A60020" w:rsidRPr="00DC2D56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0ADB40B" w14:textId="77777777" w:rsidR="00A60020" w:rsidRPr="00DC2D56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2E0B53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1956ADB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4C3125E8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148800A9" w14:textId="77777777" w:rsidR="00A60020" w:rsidRPr="00185C3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7DD7A51" w14:textId="503FED5E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6AA481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D9BC1C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52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B6647E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131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DE1944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0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2025171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DFB3A63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9FBB5BD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8780253" w14:textId="77777777" w:rsidR="00A60020" w:rsidRPr="00852A8A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FF"/>
                <w:sz w:val="20"/>
                <w:szCs w:val="2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EFE3538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94C83FA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76FF778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D7594C7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2D97C80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C89E4AF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5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0116F189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83CC4CC" w14:textId="77777777" w:rsidR="00A60020" w:rsidRPr="00C1660B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869" w:type="dxa"/>
            <w:tcBorders>
              <w:left w:val="single" w:sz="4" w:space="0" w:color="auto"/>
            </w:tcBorders>
            <w:vAlign w:val="center"/>
          </w:tcPr>
          <w:p w14:paraId="7E56B081" w14:textId="77777777" w:rsidR="00A60020" w:rsidRPr="00C1660B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</w:tcPr>
          <w:p w14:paraId="5EBE4DD5" w14:textId="77777777" w:rsidR="00A60020" w:rsidRPr="00621D69" w:rsidRDefault="00A60020" w:rsidP="00A60020">
            <w:pPr>
              <w:spacing w:line="240" w:lineRule="exact"/>
              <w:jc w:val="center"/>
              <w:rPr>
                <w:color w:val="FF000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5BCBFB7" w14:textId="77777777" w:rsidR="00A60020" w:rsidRPr="00794FC3" w:rsidRDefault="00A60020" w:rsidP="00A60020">
            <w:pPr>
              <w:spacing w:line="240" w:lineRule="exact"/>
              <w:ind w:right="57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7513B96D" w14:textId="77777777" w:rsidR="00A60020" w:rsidRPr="00794FC3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A60020" w:rsidRPr="00C1660B" w14:paraId="68085418" w14:textId="77777777" w:rsidTr="00F11607">
        <w:trPr>
          <w:cantSplit/>
          <w:trHeight w:hRule="exact" w:val="255"/>
        </w:trPr>
        <w:tc>
          <w:tcPr>
            <w:tcW w:w="848" w:type="dxa"/>
            <w:vMerge/>
            <w:tcBorders>
              <w:right w:val="single" w:sz="2" w:space="0" w:color="auto"/>
            </w:tcBorders>
            <w:vAlign w:val="center"/>
          </w:tcPr>
          <w:p w14:paraId="5196F6D3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87D5AB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1CD2DF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2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9D26F01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F969D5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35DDC8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E12FA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73EF18D9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36993997" w14:textId="77777777" w:rsidR="00A60020" w:rsidRPr="00185C3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4319F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27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47F6D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D57557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035F47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6AE403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BA09E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1BA3D7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9214F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FA1FF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6ACB8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FCFD11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853026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094D369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7F2010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FFDDEA3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9530D0C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887" w:type="dxa"/>
            <w:gridSpan w:val="3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2286CB0" w14:textId="77777777" w:rsidR="00A60020" w:rsidRPr="00642420" w:rsidRDefault="00A60020" w:rsidP="00A60020">
            <w:pPr>
              <w:spacing w:line="200" w:lineRule="exact"/>
              <w:jc w:val="center"/>
              <w:rPr>
                <w:rFonts w:ascii="標楷體" w:eastAsia="標楷體" w:hAnsi="標楷體"/>
                <w:color w:val="FF0000"/>
              </w:rPr>
            </w:pPr>
            <w:r w:rsidRPr="00D225AB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隊長</w:t>
            </w:r>
            <w:r>
              <w:rPr>
                <w:rFonts w:ascii="新細明體" w:hAnsi="新細明體" w:hint="eastAsia"/>
                <w:color w:val="FF0000"/>
                <w:sz w:val="20"/>
                <w:szCs w:val="20"/>
              </w:rPr>
              <w:t>、</w:t>
            </w:r>
            <w:r w:rsidRPr="00D225AB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副隊</w:t>
            </w:r>
            <w:r w:rsidRPr="00287FCF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長、秘書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33DE61EC" w14:textId="77777777" w:rsidR="00A60020" w:rsidRPr="00C1660B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755F673C" w14:textId="77777777" w:rsidR="00A60020" w:rsidRPr="00C1660B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A60020" w:rsidRPr="00C1660B" w14:paraId="7BEAEE00" w14:textId="77777777" w:rsidTr="00F11607">
        <w:trPr>
          <w:cantSplit/>
          <w:trHeight w:hRule="exact" w:val="255"/>
        </w:trPr>
        <w:tc>
          <w:tcPr>
            <w:tcW w:w="848" w:type="dxa"/>
            <w:vMerge w:val="restart"/>
            <w:tcBorders>
              <w:right w:val="single" w:sz="2" w:space="0" w:color="auto"/>
            </w:tcBorders>
            <w:vAlign w:val="center"/>
          </w:tcPr>
          <w:p w14:paraId="228EFAC2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06-07</w:t>
            </w:r>
          </w:p>
        </w:tc>
        <w:tc>
          <w:tcPr>
            <w:tcW w:w="46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2369661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5</w:t>
            </w:r>
          </w:p>
        </w:tc>
        <w:tc>
          <w:tcPr>
            <w:tcW w:w="46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333E00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2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8264FBF" w14:textId="77777777" w:rsidR="00A60020" w:rsidRPr="00DC2D56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0CE3F1B" w14:textId="77777777" w:rsidR="00A60020" w:rsidRPr="00DC2D56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357DE28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CF254D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7AE5BD4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705C10A" w14:textId="77777777" w:rsidR="00A60020" w:rsidRPr="00185C3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E73A0D5" w14:textId="3F821EA4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4EDECC9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6A1B9F5" w14:textId="77777777" w:rsidR="00A60020" w:rsidRPr="003A293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52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567A4CC" w14:textId="77777777" w:rsidR="00A60020" w:rsidRPr="003A2939" w:rsidRDefault="00A60020" w:rsidP="00A60020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131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42A1A2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0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E3AF1AF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656AF67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693BA51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5F7C3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2DD63A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7802D0A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B4C946D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3E6F17D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DCB24B9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54C9EA8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5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576F5784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57D3D8A" w14:textId="3F4ADB07" w:rsidR="00A60020" w:rsidRPr="006E015C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</w:p>
        </w:tc>
        <w:tc>
          <w:tcPr>
            <w:tcW w:w="869" w:type="dxa"/>
            <w:tcBorders>
              <w:left w:val="single" w:sz="4" w:space="0" w:color="auto"/>
            </w:tcBorders>
            <w:vAlign w:val="center"/>
          </w:tcPr>
          <w:p w14:paraId="10AEC821" w14:textId="790E93D9" w:rsidR="00A60020" w:rsidRPr="006E015C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right w:val="double" w:sz="4" w:space="0" w:color="auto"/>
            </w:tcBorders>
            <w:vAlign w:val="center"/>
          </w:tcPr>
          <w:p w14:paraId="1C404A2B" w14:textId="35898DB8" w:rsidR="00A60020" w:rsidRPr="00171EEC" w:rsidRDefault="00A60020" w:rsidP="00A60020">
            <w:pPr>
              <w:spacing w:line="200" w:lineRule="exact"/>
              <w:jc w:val="center"/>
              <w:rPr>
                <w:rFonts w:ascii="標楷體" w:eastAsia="標楷體" w:hAnsi="標楷體"/>
                <w:color w:val="FF0000"/>
              </w:rPr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696A2597" w14:textId="77777777" w:rsidR="00A60020" w:rsidRPr="001F3C7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2831071F" w14:textId="77777777" w:rsidR="00A60020" w:rsidRPr="001F3C75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A60020" w:rsidRPr="00C1660B" w14:paraId="1AC5E85B" w14:textId="77777777" w:rsidTr="00F11607">
        <w:trPr>
          <w:cantSplit/>
          <w:trHeight w:hRule="exact" w:val="255"/>
        </w:trPr>
        <w:tc>
          <w:tcPr>
            <w:tcW w:w="848" w:type="dxa"/>
            <w:vMerge/>
            <w:tcBorders>
              <w:right w:val="single" w:sz="2" w:space="0" w:color="auto"/>
            </w:tcBorders>
            <w:vAlign w:val="center"/>
          </w:tcPr>
          <w:p w14:paraId="7EB9699C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6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15905E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502205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2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535D250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D21F4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405D26F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66D3A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D273B9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AE7A0A" w14:textId="77777777" w:rsidR="00A60020" w:rsidRPr="00185C3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8CB8CF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27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9ABB9C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1C246A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ADE10E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9FBB2B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0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DC155F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2CB28E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5CAD1A5" w14:textId="77777777" w:rsidR="00A60020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0D97B8A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2651363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A55D8E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031151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1BC1D3A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BA1AE1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6A5F74A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80CABA6" w14:textId="77777777" w:rsidR="00A60020" w:rsidRPr="0058421E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921CA02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color w:val="000000"/>
              </w:rPr>
              <w:t>61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F8C3E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陳彥文</w:t>
            </w:r>
          </w:p>
        </w:tc>
        <w:tc>
          <w:tcPr>
            <w:tcW w:w="728" w:type="dxa"/>
            <w:vAlign w:val="center"/>
          </w:tcPr>
          <w:p w14:paraId="06C3CE04" w14:textId="77777777" w:rsidR="00A60020" w:rsidRPr="00513F1E" w:rsidRDefault="00A60020" w:rsidP="00A60020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FF"/>
                <w:sz w:val="16"/>
                <w:szCs w:val="16"/>
              </w:rPr>
            </w:pPr>
            <w:r w:rsidRPr="00513F1E">
              <w:rPr>
                <w:rFonts w:ascii="標楷體" w:eastAsia="標楷體" w:hAnsi="標楷體" w:cs="Arial" w:hint="eastAsia"/>
                <w:color w:val="0000FF"/>
                <w:sz w:val="16"/>
                <w:szCs w:val="16"/>
              </w:rPr>
              <w:t>內部管理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20C3185E" w14:textId="77777777" w:rsidR="00A60020" w:rsidRPr="001F098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778A96BE" w14:textId="77777777" w:rsidR="00A60020" w:rsidRPr="001F098E" w:rsidRDefault="00A60020" w:rsidP="00A60020">
            <w:pPr>
              <w:spacing w:line="240" w:lineRule="exact"/>
              <w:ind w:left="57" w:right="57"/>
              <w:rPr>
                <w:rFonts w:ascii="標楷體" w:eastAsia="標楷體" w:hAnsi="標楷體"/>
                <w:color w:val="FF0000"/>
              </w:rPr>
            </w:pPr>
          </w:p>
        </w:tc>
      </w:tr>
      <w:tr w:rsidR="00A60020" w:rsidRPr="00C1660B" w14:paraId="02D7FC15" w14:textId="77777777" w:rsidTr="00F11607">
        <w:trPr>
          <w:cantSplit/>
          <w:trHeight w:hRule="exact" w:val="255"/>
        </w:trPr>
        <w:tc>
          <w:tcPr>
            <w:tcW w:w="848" w:type="dxa"/>
            <w:vMerge w:val="restart"/>
            <w:tcBorders>
              <w:right w:val="single" w:sz="2" w:space="0" w:color="auto"/>
            </w:tcBorders>
            <w:vAlign w:val="center"/>
          </w:tcPr>
          <w:p w14:paraId="356FA787" w14:textId="77777777" w:rsidR="00A60020" w:rsidRPr="008A4193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07-08</w:t>
            </w:r>
          </w:p>
        </w:tc>
        <w:tc>
          <w:tcPr>
            <w:tcW w:w="46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77AAFE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5</w:t>
            </w:r>
          </w:p>
        </w:tc>
        <w:tc>
          <w:tcPr>
            <w:tcW w:w="46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8BBCE52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2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7E6F49C" w14:textId="77777777" w:rsidR="00A60020" w:rsidRPr="00B90C8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42CFD3" w14:textId="77777777" w:rsidR="00A60020" w:rsidRPr="00FA2A84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82BB29C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F6FE62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2DD846B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72DC853" w14:textId="77777777" w:rsidR="00A60020" w:rsidRPr="00185C35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B5114C4" w14:textId="7DDE5E34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0967639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2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7424C71" w14:textId="77777777" w:rsidR="00A60020" w:rsidRPr="003A2939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52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57B3577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31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2BEC25D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0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B33431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8A203B3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A74E043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0CC5C4E" w14:textId="77777777" w:rsidR="00A60020" w:rsidRPr="006052A3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AFE00BD" w14:textId="77777777" w:rsidR="00A60020" w:rsidRPr="006052A3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D6F3BC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F5561C9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9955F13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26D038A" w14:textId="77777777" w:rsidR="00A60020" w:rsidRPr="0058421E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B2DA257" w14:textId="77777777" w:rsidR="00A60020" w:rsidRPr="0058421E" w:rsidRDefault="00A60020" w:rsidP="00A60020">
            <w:pPr>
              <w:spacing w:line="240" w:lineRule="exact"/>
              <w:ind w:right="57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 xml:space="preserve">                     </w:t>
            </w:r>
          </w:p>
        </w:tc>
        <w:tc>
          <w:tcPr>
            <w:tcW w:w="365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50B9E24F" w14:textId="77777777" w:rsidR="00A60020" w:rsidRPr="0058421E" w:rsidRDefault="00A60020" w:rsidP="00A60020">
            <w:pPr>
              <w:spacing w:line="240" w:lineRule="exact"/>
              <w:ind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062BD089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62</w:t>
            </w:r>
          </w:p>
        </w:tc>
        <w:tc>
          <w:tcPr>
            <w:tcW w:w="869" w:type="dxa"/>
            <w:vAlign w:val="center"/>
          </w:tcPr>
          <w:p w14:paraId="59EBD775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林志明</w:t>
            </w:r>
          </w:p>
        </w:tc>
        <w:tc>
          <w:tcPr>
            <w:tcW w:w="728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47B58C7A" w14:textId="77777777" w:rsidR="00A60020" w:rsidRPr="005142E0" w:rsidRDefault="00A60020" w:rsidP="00A60020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FF"/>
                <w:sz w:val="16"/>
                <w:szCs w:val="16"/>
              </w:rPr>
            </w:pPr>
            <w:r w:rsidRPr="005142E0">
              <w:rPr>
                <w:rFonts w:ascii="標楷體" w:eastAsia="標楷體" w:hAnsi="標楷體" w:cs="Arial" w:hint="eastAsia"/>
                <w:color w:val="0000FF"/>
                <w:sz w:val="16"/>
                <w:szCs w:val="16"/>
              </w:rPr>
              <w:t>內部管理</w:t>
            </w:r>
          </w:p>
          <w:p w14:paraId="1ADB1085" w14:textId="77777777" w:rsidR="00A60020" w:rsidRPr="005142E0" w:rsidRDefault="00A60020" w:rsidP="00A60020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FF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1157CE1" w14:textId="77777777" w:rsidR="00A60020" w:rsidRPr="00490886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1064B748" w14:textId="77777777" w:rsidR="00A60020" w:rsidRPr="00AE15A8" w:rsidRDefault="00A60020" w:rsidP="00A60020">
            <w:pPr>
              <w:spacing w:line="240" w:lineRule="exact"/>
              <w:ind w:right="57"/>
              <w:rPr>
                <w:rFonts w:ascii="標楷體" w:eastAsia="標楷體" w:hAnsi="標楷體"/>
              </w:rPr>
            </w:pPr>
          </w:p>
        </w:tc>
      </w:tr>
      <w:tr w:rsidR="00A60020" w:rsidRPr="00C1660B" w14:paraId="7AA15C71" w14:textId="77777777" w:rsidTr="00F11607">
        <w:trPr>
          <w:cantSplit/>
          <w:trHeight w:hRule="exact" w:val="255"/>
        </w:trPr>
        <w:tc>
          <w:tcPr>
            <w:tcW w:w="848" w:type="dxa"/>
            <w:vMerge/>
            <w:tcBorders>
              <w:bottom w:val="single" w:sz="12" w:space="0" w:color="auto"/>
              <w:right w:val="single" w:sz="2" w:space="0" w:color="auto"/>
            </w:tcBorders>
            <w:vAlign w:val="center"/>
          </w:tcPr>
          <w:p w14:paraId="32EE6A93" w14:textId="77777777" w:rsidR="00A60020" w:rsidRPr="00C1660B" w:rsidRDefault="00A60020" w:rsidP="00A60020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</w:rPr>
            </w:pPr>
          </w:p>
        </w:tc>
        <w:tc>
          <w:tcPr>
            <w:tcW w:w="460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F7B650A" w14:textId="77777777" w:rsidR="00A60020" w:rsidRPr="00C1660B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3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BE02718" w14:textId="77777777" w:rsidR="00A60020" w:rsidRPr="00C1660B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2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148A44E" w14:textId="77777777" w:rsidR="00A60020" w:rsidRPr="00C1660B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AD3FCFA" w14:textId="77777777" w:rsidR="00A60020" w:rsidRPr="00C1660B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19D0F50" w14:textId="77777777" w:rsidR="00A60020" w:rsidRPr="00C1660B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16139B7" w14:textId="77777777" w:rsidR="00A60020" w:rsidRPr="00C1660B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9F01086" w14:textId="77777777" w:rsidR="00A60020" w:rsidRPr="00C1660B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9B6C603" w14:textId="77777777" w:rsidR="00A60020" w:rsidRPr="00C1660B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8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3D7390F" w14:textId="77777777" w:rsidR="00A60020" w:rsidRPr="00C1660B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27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2B4B15D" w14:textId="77777777" w:rsidR="00A60020" w:rsidRPr="00C1660B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27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905307A" w14:textId="77777777" w:rsidR="00A60020" w:rsidRPr="00C1660B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27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7217D2D" w14:textId="77777777" w:rsidR="00A60020" w:rsidRPr="00C1660B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316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ACC24C7" w14:textId="77777777" w:rsidR="00A60020" w:rsidRPr="00C1660B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05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4ABC2D4" w14:textId="77777777" w:rsidR="00A60020" w:rsidRPr="00C1660B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C5E255F" w14:textId="77777777" w:rsidR="00A60020" w:rsidRPr="00C1660B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2CC65A2" w14:textId="77777777" w:rsidR="00A60020" w:rsidRPr="00C1660B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663D390" w14:textId="77777777" w:rsidR="00A60020" w:rsidRPr="00C1660B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B821BE" w14:textId="77777777" w:rsidR="00A60020" w:rsidRPr="00C1660B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8F3351E" w14:textId="77777777" w:rsidR="00A60020" w:rsidRPr="00C1660B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5497120" w14:textId="77777777" w:rsidR="00A60020" w:rsidRPr="00C1660B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D85BF6E" w14:textId="77777777" w:rsidR="00A60020" w:rsidRPr="00C1660B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F0D9A87" w14:textId="77777777" w:rsidR="00A60020" w:rsidRPr="00C1660B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4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7EE1664" w14:textId="77777777" w:rsidR="00A60020" w:rsidRPr="00C1660B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65" w:type="dxa"/>
            <w:vMerge/>
            <w:tcBorders>
              <w:left w:val="single" w:sz="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13DDE328" w14:textId="77777777" w:rsidR="00A60020" w:rsidRPr="00C1660B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12" w:space="0" w:color="auto"/>
            </w:tcBorders>
            <w:vAlign w:val="center"/>
          </w:tcPr>
          <w:p w14:paraId="42602D6E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63</w:t>
            </w:r>
          </w:p>
        </w:tc>
        <w:tc>
          <w:tcPr>
            <w:tcW w:w="869" w:type="dxa"/>
            <w:tcBorders>
              <w:bottom w:val="single" w:sz="12" w:space="0" w:color="auto"/>
            </w:tcBorders>
            <w:vAlign w:val="center"/>
          </w:tcPr>
          <w:p w14:paraId="7EBB9BC4" w14:textId="77777777" w:rsidR="00A60020" w:rsidRDefault="00A60020" w:rsidP="00A60020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張瑞忠</w:t>
            </w:r>
          </w:p>
        </w:tc>
        <w:tc>
          <w:tcPr>
            <w:tcW w:w="728" w:type="dxa"/>
            <w:tcBorders>
              <w:top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E53A0FD" w14:textId="77777777" w:rsidR="00A60020" w:rsidRPr="005142E0" w:rsidRDefault="00A60020" w:rsidP="00A60020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FF"/>
                <w:sz w:val="16"/>
                <w:szCs w:val="16"/>
              </w:rPr>
            </w:pPr>
            <w:r w:rsidRPr="005142E0">
              <w:rPr>
                <w:rFonts w:ascii="標楷體" w:eastAsia="標楷體" w:hAnsi="標楷體" w:cs="Arial" w:hint="eastAsia"/>
                <w:color w:val="0000FF"/>
                <w:sz w:val="16"/>
                <w:szCs w:val="16"/>
              </w:rPr>
              <w:t>內部管理</w:t>
            </w:r>
          </w:p>
          <w:p w14:paraId="6954149A" w14:textId="77777777" w:rsidR="00A60020" w:rsidRPr="005142E0" w:rsidRDefault="00A60020" w:rsidP="00A60020">
            <w:pPr>
              <w:spacing w:line="220" w:lineRule="exact"/>
              <w:jc w:val="center"/>
              <w:rPr>
                <w:rFonts w:ascii="標楷體" w:eastAsia="標楷體" w:hAnsi="標楷體"/>
                <w:color w:val="0000FF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9A73A2D" w14:textId="77777777" w:rsidR="00A60020" w:rsidRPr="00490886" w:rsidRDefault="00A60020" w:rsidP="00A60020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7F6FAF34" w14:textId="77777777" w:rsidR="00A60020" w:rsidRPr="00AE15A8" w:rsidRDefault="00A60020" w:rsidP="00A60020">
            <w:pPr>
              <w:spacing w:line="240" w:lineRule="exact"/>
              <w:ind w:right="57"/>
              <w:rPr>
                <w:rFonts w:ascii="標楷體" w:eastAsia="標楷體" w:hAnsi="標楷體"/>
              </w:rPr>
            </w:pPr>
          </w:p>
        </w:tc>
      </w:tr>
      <w:tr w:rsidR="00A60020" w:rsidRPr="00952341" w14:paraId="06B3187F" w14:textId="77777777" w:rsidTr="00B67EEC">
        <w:trPr>
          <w:cantSplit/>
          <w:trHeight w:hRule="exact" w:val="3966"/>
        </w:trPr>
        <w:tc>
          <w:tcPr>
            <w:tcW w:w="848" w:type="dxa"/>
            <w:tcBorders>
              <w:top w:val="single" w:sz="12" w:space="0" w:color="auto"/>
              <w:bottom w:val="thickThinSmallGap" w:sz="18" w:space="0" w:color="auto"/>
            </w:tcBorders>
            <w:textDirection w:val="tbRlV"/>
            <w:vAlign w:val="center"/>
          </w:tcPr>
          <w:p w14:paraId="1B645350" w14:textId="77777777" w:rsidR="00A60020" w:rsidRPr="00952341" w:rsidRDefault="00A60020" w:rsidP="00A60020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52341">
              <w:rPr>
                <w:rFonts w:ascii="標楷體" w:eastAsia="標楷體" w:hAnsi="標楷體" w:hint="eastAsia"/>
                <w:sz w:val="28"/>
                <w:szCs w:val="28"/>
              </w:rPr>
              <w:t>附           記</w:t>
            </w:r>
          </w:p>
        </w:tc>
        <w:tc>
          <w:tcPr>
            <w:tcW w:w="14564" w:type="dxa"/>
            <w:gridSpan w:val="32"/>
            <w:tcBorders>
              <w:top w:val="single" w:sz="12" w:space="0" w:color="auto"/>
              <w:bottom w:val="thickThinSmallGap" w:sz="18" w:space="0" w:color="auto"/>
            </w:tcBorders>
          </w:tcPr>
          <w:p w14:paraId="72DCEC11" w14:textId="77777777" w:rsidR="00A60020" w:rsidRDefault="00A60020" w:rsidP="00A60020">
            <w:pPr>
              <w:spacing w:line="280" w:lineRule="exact"/>
              <w:ind w:left="360" w:hangingChars="150" w:hanging="360"/>
              <w:rPr>
                <w:rFonts w:ascii="標楷體" w:eastAsia="標楷體" w:hAnsi="標楷體"/>
                <w:b/>
                <w:color w:val="FF0000"/>
              </w:rPr>
            </w:pPr>
            <w:r w:rsidRPr="00DF6F50">
              <w:rPr>
                <w:rFonts w:ascii="標楷體" w:eastAsia="標楷體" w:hAnsi="標楷體" w:hint="eastAsia"/>
                <w:color w:val="000000"/>
              </w:rPr>
              <w:t>一、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巡邏路線：</w:t>
            </w:r>
          </w:p>
          <w:p w14:paraId="2059375F" w14:textId="77777777" w:rsidR="00A60020" w:rsidRDefault="00A60020" w:rsidP="00A60020">
            <w:pPr>
              <w:spacing w:line="280" w:lineRule="exact"/>
              <w:ind w:left="360" w:hangingChars="150" w:hanging="360"/>
              <w:rPr>
                <w:rFonts w:ascii="標楷體" w:eastAsia="標楷體" w:hAnsi="標楷體"/>
                <w:b/>
                <w:color w:val="FF0000"/>
              </w:rPr>
            </w:pP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（一）標記＃由隊部→草屯鎮中正路中油加油站→台14線國姓中油加油站→埔里中山路三段中華郵局→隊部。</w:t>
            </w:r>
          </w:p>
          <w:p w14:paraId="19AE0045" w14:textId="77777777" w:rsidR="00A60020" w:rsidRDefault="00A60020" w:rsidP="00A60020">
            <w:pPr>
              <w:spacing w:line="280" w:lineRule="exact"/>
              <w:ind w:left="360" w:hangingChars="150" w:hanging="360"/>
              <w:rPr>
                <w:rFonts w:ascii="標楷體" w:eastAsia="標楷體" w:hAnsi="標楷體"/>
                <w:b/>
                <w:color w:val="0000FF"/>
              </w:rPr>
            </w:pPr>
            <w:r w:rsidRPr="00DF6F50">
              <w:rPr>
                <w:rFonts w:ascii="標楷體" w:eastAsia="標楷體" w:hAnsi="標楷體" w:hint="eastAsia"/>
                <w:b/>
                <w:color w:val="0000FF"/>
              </w:rPr>
              <w:t>（二）標記※由隊部→縣長官邸→百鋒中油加油站→水里中油加油站→隊部。</w:t>
            </w:r>
          </w:p>
          <w:p w14:paraId="434D18DB" w14:textId="77777777" w:rsidR="00A60020" w:rsidRPr="00DF6F50" w:rsidRDefault="00A60020" w:rsidP="00A60020">
            <w:pPr>
              <w:spacing w:line="280" w:lineRule="exact"/>
              <w:ind w:left="360" w:hangingChars="150" w:hanging="360"/>
              <w:rPr>
                <w:rFonts w:ascii="標楷體" w:eastAsia="標楷體" w:hAnsi="標楷體"/>
                <w:color w:val="000000"/>
              </w:rPr>
            </w:pPr>
            <w:r w:rsidRPr="00DF6F50">
              <w:rPr>
                <w:rFonts w:ascii="標楷體" w:eastAsia="標楷體" w:hAnsi="標楷體" w:hint="eastAsia"/>
                <w:b/>
                <w:color w:val="008000"/>
              </w:rPr>
              <w:t>（三）標記◎由隊部→縣長官邸→</w:t>
            </w:r>
            <w:proofErr w:type="gramStart"/>
            <w:r w:rsidRPr="00DF6F50">
              <w:rPr>
                <w:rFonts w:ascii="標楷體" w:eastAsia="標楷體" w:hAnsi="標楷體" w:hint="eastAsia"/>
                <w:b/>
                <w:color w:val="008000"/>
              </w:rPr>
              <w:t>陞</w:t>
            </w:r>
            <w:proofErr w:type="gramEnd"/>
            <w:r w:rsidRPr="00DF6F50">
              <w:rPr>
                <w:rFonts w:ascii="標楷體" w:eastAsia="標楷體" w:hAnsi="標楷體" w:hint="eastAsia"/>
                <w:b/>
                <w:color w:val="008000"/>
              </w:rPr>
              <w:t>泰中油加油站</w:t>
            </w:r>
            <w:r w:rsidRPr="00DF6F50">
              <w:rPr>
                <w:rFonts w:ascii="標楷體" w:eastAsia="標楷體" w:hAnsi="標楷體"/>
                <w:b/>
                <w:color w:val="008000"/>
              </w:rPr>
              <w:t>→</w:t>
            </w:r>
            <w:r w:rsidRPr="00DF6F50">
              <w:rPr>
                <w:rFonts w:ascii="標楷體" w:eastAsia="標楷體" w:hAnsi="標楷體" w:hint="eastAsia"/>
                <w:b/>
                <w:color w:val="008000"/>
              </w:rPr>
              <w:t>C工區產業運輸道路地磅站→竹山鎮集山路中油加油站→隊部</w:t>
            </w:r>
            <w:r w:rsidRPr="00DF6F50">
              <w:rPr>
                <w:rFonts w:ascii="標楷體" w:eastAsia="標楷體" w:hAnsi="標楷體" w:cs="標楷體" w:hint="eastAsia"/>
                <w:b/>
                <w:color w:val="008000"/>
              </w:rPr>
              <w:t>依序巡邏</w:t>
            </w:r>
            <w:r w:rsidRPr="00DF6F50">
              <w:rPr>
                <w:rFonts w:ascii="標楷體" w:eastAsia="標楷體" w:hAnsi="標楷體" w:hint="eastAsia"/>
                <w:b/>
                <w:color w:val="008000"/>
              </w:rPr>
              <w:t>。</w:t>
            </w:r>
          </w:p>
          <w:p w14:paraId="7FBF4F77" w14:textId="77777777" w:rsidR="00A60020" w:rsidRPr="00DF6F50" w:rsidRDefault="00A60020" w:rsidP="00A60020">
            <w:pPr>
              <w:spacing w:line="280" w:lineRule="exact"/>
              <w:ind w:right="57"/>
              <w:jc w:val="both"/>
              <w:rPr>
                <w:rFonts w:ascii="標楷體" w:eastAsia="標楷體" w:hAnsi="標楷體"/>
                <w:b/>
                <w:color w:val="0000FF"/>
              </w:rPr>
            </w:pPr>
            <w:r w:rsidRPr="00DF6F50">
              <w:rPr>
                <w:rFonts w:ascii="標楷體" w:eastAsia="標楷體" w:hAnsi="標楷體" w:hint="eastAsia"/>
              </w:rPr>
              <w:t>二</w:t>
            </w:r>
            <w:r w:rsidRPr="009635E0">
              <w:rPr>
                <w:rFonts w:ascii="標楷體" w:eastAsia="標楷體" w:hAnsi="標楷體" w:hint="eastAsia"/>
                <w:color w:val="0000FF"/>
              </w:rPr>
              <w:t>、</w:t>
            </w:r>
            <w:r w:rsidRPr="00DF6F50">
              <w:rPr>
                <w:rFonts w:ascii="標楷體" w:eastAsia="標楷體" w:hAnsi="標楷體" w:hint="eastAsia"/>
                <w:b/>
                <w:color w:val="0000FF"/>
              </w:rPr>
              <w:t>各班次勤務人員請攜帶防彈背心、頭盔，夜間勤務人員除前述裝備，另加攜帶照明設備。</w:t>
            </w:r>
          </w:p>
          <w:p w14:paraId="69587420" w14:textId="77777777" w:rsidR="00A60020" w:rsidRPr="00DF6F50" w:rsidRDefault="00A60020" w:rsidP="00A60020">
            <w:pPr>
              <w:spacing w:line="280" w:lineRule="exact"/>
              <w:ind w:left="480" w:right="57" w:hangingChars="200" w:hanging="480"/>
              <w:jc w:val="both"/>
              <w:rPr>
                <w:rFonts w:ascii="標楷體" w:eastAsia="標楷體" w:hAnsi="標楷體" w:cs="新細明體"/>
                <w:b/>
              </w:rPr>
            </w:pPr>
            <w:r w:rsidRPr="00DF6F50">
              <w:rPr>
                <w:rFonts w:ascii="標楷體" w:eastAsia="標楷體" w:hAnsi="標楷體" w:hint="eastAsia"/>
                <w:b/>
                <w:color w:val="000000"/>
              </w:rPr>
              <w:t>三</w:t>
            </w:r>
            <w:r w:rsidRPr="00091EFA">
              <w:rPr>
                <w:rFonts w:ascii="標楷體" w:eastAsia="標楷體" w:hAnsi="標楷體" w:hint="eastAsia"/>
                <w:b/>
                <w:color w:val="009900"/>
              </w:rPr>
              <w:t>、</w:t>
            </w:r>
            <w:r w:rsidRPr="00DF6F50">
              <w:rPr>
                <w:rFonts w:ascii="標楷體" w:eastAsia="標楷體" w:hAnsi="標楷體" w:cs="新細明體" w:hint="eastAsia"/>
                <w:b/>
                <w:color w:val="008000"/>
              </w:rPr>
              <w:t>易超速路段測照人員</w:t>
            </w:r>
            <w:proofErr w:type="gramStart"/>
            <w:r w:rsidRPr="00DF6F50">
              <w:rPr>
                <w:rFonts w:ascii="標楷體" w:eastAsia="標楷體" w:hAnsi="標楷體" w:cs="新細明體" w:hint="eastAsia"/>
                <w:b/>
                <w:color w:val="008000"/>
              </w:rPr>
              <w:t>請慎選測</w:t>
            </w:r>
            <w:proofErr w:type="gramEnd"/>
            <w:r w:rsidRPr="00DF6F50">
              <w:rPr>
                <w:rFonts w:ascii="標楷體" w:eastAsia="標楷體" w:hAnsi="標楷體" w:cs="新細明體" w:hint="eastAsia"/>
                <w:b/>
                <w:color w:val="008000"/>
              </w:rPr>
              <w:t>照路段，</w:t>
            </w:r>
            <w:r w:rsidRPr="00DF6F50">
              <w:rPr>
                <w:rFonts w:ascii="標楷體" w:eastAsia="標楷體" w:hAnsi="標楷體" w:cs="新細明體" w:hint="eastAsia"/>
                <w:b/>
                <w:color w:val="800080"/>
              </w:rPr>
              <w:t>成果由同班勤務人員均分</w:t>
            </w:r>
            <w:r w:rsidRPr="00DF6F50">
              <w:rPr>
                <w:rFonts w:ascii="標楷體" w:eastAsia="標楷體" w:hAnsi="標楷體" w:cs="新細明體" w:hint="eastAsia"/>
                <w:b/>
              </w:rPr>
              <w:t>；每日最後1班測照人員請將電池拿下車，並檢查電力，少於1/2才充電；</w:t>
            </w:r>
            <w:proofErr w:type="gramStart"/>
            <w:r w:rsidRPr="00DF6F50">
              <w:rPr>
                <w:rFonts w:ascii="標楷體" w:eastAsia="標楷體" w:hAnsi="標楷體" w:hint="eastAsia"/>
                <w:b/>
                <w:color w:val="FF0000"/>
              </w:rPr>
              <w:t>(</w:t>
            </w:r>
            <w:r w:rsidRPr="00DF6F50">
              <w:rPr>
                <w:rFonts w:ascii="標楷體" w:eastAsia="標楷體" w:hAnsi="標楷體" w:hint="eastAsia"/>
                <w:b/>
                <w:color w:val="0000FF"/>
              </w:rPr>
              <w:t>著</w:t>
            </w:r>
            <w:proofErr w:type="gramEnd"/>
            <w:r w:rsidRPr="00DF6F50">
              <w:rPr>
                <w:rFonts w:ascii="標楷體" w:eastAsia="標楷體" w:hAnsi="標楷體" w:hint="eastAsia"/>
                <w:b/>
                <w:color w:val="0000FF"/>
              </w:rPr>
              <w:t>制服、不配槍、攜帶無線電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。※</w:t>
            </w:r>
            <w:r w:rsidRPr="00DF6F50">
              <w:rPr>
                <w:rFonts w:ascii="標楷體" w:eastAsia="標楷體" w:hAnsi="標楷體" w:hint="eastAsia"/>
                <w:b/>
                <w:color w:val="0000FF"/>
              </w:rPr>
              <w:t>15-16時返隊整理照片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)</w:t>
            </w:r>
            <w:r w:rsidRPr="00DF6F50">
              <w:rPr>
                <w:rFonts w:ascii="標楷體" w:eastAsia="標楷體" w:hAnsi="標楷體" w:cs="新細明體" w:hint="eastAsia"/>
                <w:b/>
              </w:rPr>
              <w:t>。</w:t>
            </w:r>
          </w:p>
          <w:p w14:paraId="016BDF0C" w14:textId="77777777" w:rsidR="00A60020" w:rsidRPr="00DF6F50" w:rsidRDefault="00A60020" w:rsidP="00A60020">
            <w:pPr>
              <w:spacing w:line="280" w:lineRule="exact"/>
              <w:ind w:left="480" w:right="57" w:hangingChars="200" w:hanging="480"/>
              <w:jc w:val="both"/>
              <w:rPr>
                <w:rFonts w:ascii="標楷體" w:eastAsia="標楷體" w:hAnsi="標楷體" w:cs="新細明體"/>
                <w:b/>
                <w:color w:val="0000FF"/>
              </w:rPr>
            </w:pPr>
            <w:r w:rsidRPr="00DF6F50">
              <w:rPr>
                <w:rFonts w:ascii="標楷體" w:eastAsia="標楷體" w:hAnsi="標楷體" w:cs="新細明體" w:hint="eastAsia"/>
              </w:rPr>
              <w:t>四、</w:t>
            </w:r>
            <w:r w:rsidRPr="00DF6F50">
              <w:rPr>
                <w:rFonts w:ascii="標楷體" w:eastAsia="標楷體" w:hAnsi="標楷體" w:cs="新細明體" w:hint="eastAsia"/>
                <w:b/>
                <w:color w:val="000000"/>
              </w:rPr>
              <w:t>本隊快速打擊犯罪部隊依序出勤人員：每班巡邏最小番號班次優先，無巡邏依序為備勤前兩名。22-5時或22-8時以2番、3番為主，遇2番、3番請假</w:t>
            </w:r>
            <w:proofErr w:type="gramStart"/>
            <w:r w:rsidRPr="00DF6F50">
              <w:rPr>
                <w:rFonts w:ascii="標楷體" w:eastAsia="標楷體" w:hAnsi="標楷體" w:cs="新細明體" w:hint="eastAsia"/>
                <w:b/>
                <w:color w:val="000000"/>
              </w:rPr>
              <w:t>則大番依序</w:t>
            </w:r>
            <w:proofErr w:type="gramEnd"/>
            <w:r w:rsidRPr="00DF6F50">
              <w:rPr>
                <w:rFonts w:ascii="標楷體" w:eastAsia="標楷體" w:hAnsi="標楷體" w:cs="新細明體" w:hint="eastAsia"/>
                <w:b/>
                <w:color w:val="000000"/>
              </w:rPr>
              <w:t>遞補。</w:t>
            </w:r>
          </w:p>
          <w:p w14:paraId="225886A9" w14:textId="77777777" w:rsidR="00A60020" w:rsidRPr="00DF6F50" w:rsidRDefault="00A60020" w:rsidP="00A60020">
            <w:pPr>
              <w:spacing w:line="280" w:lineRule="exact"/>
              <w:ind w:left="480" w:right="57" w:hangingChars="200" w:hanging="480"/>
              <w:jc w:val="both"/>
              <w:rPr>
                <w:rFonts w:ascii="標楷體" w:eastAsia="標楷體" w:hAnsi="標楷體" w:cs="新細明體"/>
                <w:b/>
                <w:color w:val="0000FF"/>
              </w:rPr>
            </w:pPr>
            <w:r w:rsidRPr="00DF6F50">
              <w:rPr>
                <w:rFonts w:ascii="標楷體" w:eastAsia="標楷體" w:hAnsi="標楷體" w:hint="eastAsia"/>
                <w:b/>
                <w:color w:val="000000"/>
              </w:rPr>
              <w:t>五、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依</w:t>
            </w:r>
            <w:r w:rsidRPr="00DF6F50">
              <w:rPr>
                <w:rFonts w:ascii="標楷體" w:eastAsia="標楷體" w:hAnsi="標楷體"/>
                <w:color w:val="FF0000"/>
              </w:rPr>
              <w:t>南投縣政府警察局員工差勤管理要點</w:t>
            </w:r>
            <w:r w:rsidRPr="00DF6F50">
              <w:rPr>
                <w:rFonts w:ascii="標楷體" w:eastAsia="標楷體" w:hAnsi="標楷體" w:hint="eastAsia"/>
                <w:color w:val="FF0000"/>
              </w:rPr>
              <w:t>兼辦業務同仁免簽出入登記簿</w:t>
            </w:r>
            <w:r w:rsidRPr="00DF6F50">
              <w:rPr>
                <w:rFonts w:ascii="標楷體" w:eastAsia="標楷體" w:hAnsi="標楷體" w:cs="新細明體" w:hint="eastAsia"/>
                <w:b/>
                <w:color w:val="EE0000"/>
              </w:rPr>
              <w:t>。</w:t>
            </w:r>
          </w:p>
          <w:p w14:paraId="3932B6D2" w14:textId="77777777" w:rsidR="00A60020" w:rsidRPr="00DF6F50" w:rsidRDefault="00A60020" w:rsidP="00A60020">
            <w:pPr>
              <w:spacing w:line="280" w:lineRule="exact"/>
              <w:ind w:right="57"/>
              <w:jc w:val="both"/>
              <w:rPr>
                <w:rFonts w:ascii="標楷體" w:eastAsia="標楷體" w:hAnsi="標楷體"/>
                <w:b/>
                <w:color w:val="FF0000"/>
              </w:rPr>
            </w:pPr>
            <w:r w:rsidRPr="00DF6F50">
              <w:rPr>
                <w:rFonts w:ascii="標楷體" w:eastAsia="標楷體" w:hAnsi="標楷體" w:hint="eastAsia"/>
                <w:b/>
                <w:color w:val="000000"/>
              </w:rPr>
              <w:t>六、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※</w:t>
            </w:r>
            <w:r w:rsidRPr="00DF6F50">
              <w:rPr>
                <w:rFonts w:ascii="標楷體" w:eastAsia="標楷體" w:hAnsi="標楷體" w:hint="eastAsia"/>
                <w:b/>
                <w:color w:val="0000FF"/>
              </w:rPr>
              <w:t>小隊長(警務佐)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每日各時段編排(巡邏、備勤、兼辦業務)兼管理員警</w:t>
            </w:r>
            <w:proofErr w:type="gramStart"/>
            <w:r w:rsidRPr="00DF6F50">
              <w:rPr>
                <w:rFonts w:ascii="標楷體" w:eastAsia="標楷體" w:hAnsi="標楷體" w:hint="eastAsia"/>
                <w:b/>
                <w:color w:val="FF0000"/>
              </w:rPr>
              <w:t>出退勤領</w:t>
            </w:r>
            <w:proofErr w:type="gramEnd"/>
            <w:r w:rsidRPr="00DF6F50">
              <w:rPr>
                <w:rFonts w:ascii="標楷體" w:eastAsia="標楷體" w:hAnsi="標楷體" w:hint="eastAsia"/>
                <w:b/>
                <w:color w:val="FF0000"/>
              </w:rPr>
              <w:t>繳械彈。</w:t>
            </w:r>
          </w:p>
          <w:p w14:paraId="699C68D2" w14:textId="77777777" w:rsidR="00A60020" w:rsidRPr="00DF6F50" w:rsidRDefault="00A60020" w:rsidP="00A60020">
            <w:pPr>
              <w:spacing w:line="280" w:lineRule="exact"/>
              <w:ind w:left="480" w:right="57" w:hangingChars="200" w:hanging="480"/>
              <w:jc w:val="both"/>
              <w:rPr>
                <w:rFonts w:ascii="標楷體" w:eastAsia="標楷體" w:hAnsi="標楷體"/>
                <w:b/>
                <w:color w:val="FF0000"/>
              </w:rPr>
            </w:pP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七、勤務代號26-49號勤務人員本日8-18時在隊兼辦勤業務。</w:t>
            </w:r>
          </w:p>
          <w:p w14:paraId="306E303C" w14:textId="77777777" w:rsidR="00A60020" w:rsidRPr="00DF6F50" w:rsidRDefault="00A60020" w:rsidP="00A60020">
            <w:pPr>
              <w:spacing w:line="280" w:lineRule="exact"/>
              <w:ind w:left="480" w:right="57" w:hangingChars="200" w:hanging="480"/>
              <w:jc w:val="both"/>
              <w:rPr>
                <w:rFonts w:ascii="標楷體" w:eastAsia="標楷體" w:hAnsi="標楷體"/>
                <w:b/>
                <w:color w:val="FF0000"/>
              </w:rPr>
            </w:pP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八、備勤內</w:t>
            </w:r>
            <w:proofErr w:type="gramStart"/>
            <w:r w:rsidRPr="00DF6F50">
              <w:rPr>
                <w:rFonts w:ascii="標楷體" w:eastAsia="標楷體" w:hAnsi="標楷體" w:hint="eastAsia"/>
                <w:b/>
                <w:color w:val="FF0000"/>
              </w:rPr>
              <w:t>原勤休</w:t>
            </w:r>
            <w:proofErr w:type="gramEnd"/>
            <w:r w:rsidRPr="00DF6F50">
              <w:rPr>
                <w:rFonts w:ascii="標楷體" w:eastAsia="標楷體" w:hAnsi="標楷體" w:hint="eastAsia"/>
                <w:b/>
                <w:color w:val="FF0000"/>
              </w:rPr>
              <w:t>一小時為指定處所待命，</w:t>
            </w:r>
            <w:r w:rsidRPr="00DF6F50">
              <w:rPr>
                <w:rFonts w:ascii="標楷體" w:eastAsia="標楷體" w:hAnsi="標楷體" w:hint="eastAsia"/>
                <w:b/>
                <w:color w:val="3333FF"/>
              </w:rPr>
              <w:t>〈以藍色顯示〉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視為服勤時數不得擅離駐地本局，擅離不得報領超勤加班費。</w:t>
            </w:r>
          </w:p>
          <w:p w14:paraId="0E3D2F83" w14:textId="77777777" w:rsidR="00A60020" w:rsidRPr="00CF345C" w:rsidRDefault="00A60020" w:rsidP="00A60020">
            <w:pPr>
              <w:spacing w:line="280" w:lineRule="exact"/>
              <w:ind w:left="561" w:right="57" w:hangingChars="200" w:hanging="561"/>
              <w:jc w:val="both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</w:p>
          <w:p w14:paraId="5C547387" w14:textId="77777777" w:rsidR="00A60020" w:rsidRPr="00BA1671" w:rsidRDefault="00A60020" w:rsidP="00A60020">
            <w:pPr>
              <w:spacing w:line="280" w:lineRule="exact"/>
              <w:ind w:left="561" w:right="57" w:hangingChars="200" w:hanging="561"/>
              <w:jc w:val="both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</w:p>
          <w:p w14:paraId="2EE0F210" w14:textId="77777777" w:rsidR="00A60020" w:rsidRPr="00C212D4" w:rsidRDefault="00A60020" w:rsidP="00A60020">
            <w:pPr>
              <w:spacing w:line="280" w:lineRule="exact"/>
              <w:ind w:left="561" w:right="57" w:hangingChars="200" w:hanging="561"/>
              <w:jc w:val="both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</w:p>
        </w:tc>
      </w:tr>
    </w:tbl>
    <w:p w14:paraId="1FBF7AF5" w14:textId="77777777" w:rsidR="00CA79BB" w:rsidRPr="00952341" w:rsidRDefault="00CA79BB" w:rsidP="00952341">
      <w:pPr>
        <w:spacing w:line="240" w:lineRule="exact"/>
        <w:rPr>
          <w:rFonts w:ascii="標楷體" w:eastAsia="標楷體" w:hAnsi="標楷體"/>
          <w:sz w:val="28"/>
          <w:szCs w:val="28"/>
        </w:rPr>
      </w:pPr>
    </w:p>
    <w:tbl>
      <w:tblPr>
        <w:tblW w:w="15168" w:type="dxa"/>
        <w:tblInd w:w="-459" w:type="dxa"/>
        <w:tblBorders>
          <w:top w:val="thickThinSmallGap" w:sz="12" w:space="0" w:color="auto"/>
          <w:left w:val="thickThinSmallGap" w:sz="12" w:space="0" w:color="auto"/>
          <w:bottom w:val="thinThickSmallGap" w:sz="12" w:space="0" w:color="auto"/>
          <w:right w:val="thinThickSmallGap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1"/>
        <w:gridCol w:w="846"/>
        <w:gridCol w:w="1997"/>
        <w:gridCol w:w="780"/>
        <w:gridCol w:w="1941"/>
        <w:gridCol w:w="2492"/>
        <w:gridCol w:w="1999"/>
        <w:gridCol w:w="1845"/>
        <w:gridCol w:w="1197"/>
      </w:tblGrid>
      <w:tr w:rsidR="00CA79BB" w:rsidRPr="00C1660B" w14:paraId="2598C56E" w14:textId="77777777" w:rsidTr="003D2A95">
        <w:trPr>
          <w:trHeight w:val="856"/>
        </w:trPr>
        <w:tc>
          <w:tcPr>
            <w:tcW w:w="15168" w:type="dxa"/>
            <w:gridSpan w:val="9"/>
            <w:tcBorders>
              <w:top w:val="thinThickSmallGap" w:sz="18" w:space="0" w:color="auto"/>
              <w:left w:val="thinThickSmallGap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</w:tcPr>
          <w:p w14:paraId="0FDCD309" w14:textId="77777777" w:rsidR="00CA79BB" w:rsidRPr="00C1660B" w:rsidRDefault="00CA79BB">
            <w:pPr>
              <w:spacing w:line="400" w:lineRule="exact"/>
              <w:ind w:firstLineChars="400" w:firstLine="1760"/>
              <w:rPr>
                <w:rFonts w:ascii="標楷體" w:eastAsia="標楷體" w:hAnsi="標楷體"/>
                <w:sz w:val="44"/>
                <w:szCs w:val="44"/>
              </w:rPr>
            </w:pPr>
            <w:r w:rsidRPr="00C1660B">
              <w:rPr>
                <w:rFonts w:ascii="標楷體" w:eastAsia="標楷體" w:hAnsi="標楷體" w:hint="eastAsia"/>
                <w:sz w:val="44"/>
                <w:szCs w:val="44"/>
              </w:rPr>
              <w:t xml:space="preserve">勤   </w:t>
            </w:r>
            <w:proofErr w:type="gramStart"/>
            <w:r w:rsidRPr="00C1660B">
              <w:rPr>
                <w:rFonts w:ascii="標楷體" w:eastAsia="標楷體" w:hAnsi="標楷體" w:hint="eastAsia"/>
                <w:sz w:val="44"/>
                <w:szCs w:val="44"/>
              </w:rPr>
              <w:t>務</w:t>
            </w:r>
            <w:proofErr w:type="gramEnd"/>
            <w:r w:rsidRPr="00C1660B">
              <w:rPr>
                <w:rFonts w:ascii="標楷體" w:eastAsia="標楷體" w:hAnsi="標楷體" w:hint="eastAsia"/>
                <w:sz w:val="44"/>
                <w:szCs w:val="44"/>
              </w:rPr>
              <w:t xml:space="preserve">   變   更   紀   錄   表</w:t>
            </w:r>
          </w:p>
        </w:tc>
      </w:tr>
      <w:tr w:rsidR="00CA79BB" w:rsidRPr="00C1660B" w14:paraId="056137D6" w14:textId="77777777" w:rsidTr="003D2A95">
        <w:trPr>
          <w:cantSplit/>
          <w:trHeight w:val="480"/>
        </w:trPr>
        <w:tc>
          <w:tcPr>
            <w:tcW w:w="2071" w:type="dxa"/>
            <w:vMerge w:val="restart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  <w:vAlign w:val="center"/>
          </w:tcPr>
          <w:p w14:paraId="70DAD989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服 勤 者</w:t>
            </w:r>
          </w:p>
          <w:p w14:paraId="16D84F0A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姓    名</w:t>
            </w:r>
          </w:p>
        </w:tc>
        <w:tc>
          <w:tcPr>
            <w:tcW w:w="284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5CE643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 xml:space="preserve">原 定 勤 </w:t>
            </w:r>
            <w:proofErr w:type="gramStart"/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務</w:t>
            </w:r>
            <w:proofErr w:type="gramEnd"/>
          </w:p>
        </w:tc>
        <w:tc>
          <w:tcPr>
            <w:tcW w:w="27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FA5196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 xml:space="preserve">變 更 勤 </w:t>
            </w:r>
            <w:proofErr w:type="gramStart"/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務</w:t>
            </w:r>
            <w:proofErr w:type="gramEnd"/>
          </w:p>
        </w:tc>
        <w:tc>
          <w:tcPr>
            <w:tcW w:w="2492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18B8A4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變 更 原 因</w:t>
            </w:r>
          </w:p>
        </w:tc>
        <w:tc>
          <w:tcPr>
            <w:tcW w:w="1999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703A8D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服  勤  者</w:t>
            </w:r>
          </w:p>
          <w:p w14:paraId="3E831E4C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蓋      章</w:t>
            </w:r>
          </w:p>
        </w:tc>
        <w:tc>
          <w:tcPr>
            <w:tcW w:w="1845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E12D0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主     管</w:t>
            </w:r>
          </w:p>
          <w:p w14:paraId="4D94A129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蓋     章</w:t>
            </w:r>
          </w:p>
        </w:tc>
        <w:tc>
          <w:tcPr>
            <w:tcW w:w="1197" w:type="dxa"/>
            <w:vMerge w:val="restart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  <w:vAlign w:val="center"/>
          </w:tcPr>
          <w:p w14:paraId="59F77570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備考</w:t>
            </w:r>
          </w:p>
        </w:tc>
      </w:tr>
      <w:tr w:rsidR="00CA79BB" w:rsidRPr="00C1660B" w14:paraId="52B44BB5" w14:textId="77777777" w:rsidTr="003D2A95">
        <w:trPr>
          <w:cantSplit/>
          <w:trHeight w:val="480"/>
        </w:trPr>
        <w:tc>
          <w:tcPr>
            <w:tcW w:w="2071" w:type="dxa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7DA7C0A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2797353E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時間</w:t>
            </w: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24C2F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項     目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7A919DE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時間</w:t>
            </w: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63D0C8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項     目</w:t>
            </w:r>
          </w:p>
        </w:tc>
        <w:tc>
          <w:tcPr>
            <w:tcW w:w="249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34D5A1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986824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84151F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vMerge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3CF30930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0B583EF5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69C92D5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65DDC44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07C0289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71E3182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30227972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3599C5D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674757C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36FFD14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0F0D468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32672CF3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5373E52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202B63E3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3BA3B6F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12AEB763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53BE176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3E947401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60331CE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23E9DD1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5DD43E4E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700126A6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3B342E5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5BE34F3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3A63025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035DAC22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3BA156B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378967F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2D65C692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347F9B1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1E6DA93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6241A743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7734AAA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3A84E97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17FE7299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177F19A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020896E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1E91F75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60CA426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4A6382E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66A1A4F1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16D59916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0BBA9CE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1121B1B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54AB9FF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57254C9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4CF8A9C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7A961E7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6C1BC000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7FA1BB1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7A93E56E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0551A544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1B5E98A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17138A0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63A2E0F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7A9D6D4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0476E95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60E22AE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5F95F07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1637A0D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6F21F8C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7E626818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283DD362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66E31A7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317BF69E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7BB0D0A1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4940AA6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50D5D2E9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360915E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159A0FE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52616B6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78774C83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20404F7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5E354DB0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3DF24163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11C354C0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0D96FEC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74B9C90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1661E11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4406122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37F2CB8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3E03BF54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12" w:space="0" w:color="auto"/>
            </w:tcBorders>
          </w:tcPr>
          <w:p w14:paraId="13BF4690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12" w:space="0" w:color="auto"/>
            </w:tcBorders>
          </w:tcPr>
          <w:p w14:paraId="2C02B74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12" w:space="0" w:color="auto"/>
            </w:tcBorders>
          </w:tcPr>
          <w:p w14:paraId="7F3E557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12" w:space="0" w:color="auto"/>
            </w:tcBorders>
          </w:tcPr>
          <w:p w14:paraId="1561B04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12" w:space="0" w:color="auto"/>
            </w:tcBorders>
          </w:tcPr>
          <w:p w14:paraId="5FB4DCA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12" w:space="0" w:color="auto"/>
            </w:tcBorders>
          </w:tcPr>
          <w:p w14:paraId="3882B1D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12" w:space="0" w:color="auto"/>
            </w:tcBorders>
          </w:tcPr>
          <w:p w14:paraId="08EE3D09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12" w:space="0" w:color="auto"/>
            </w:tcBorders>
          </w:tcPr>
          <w:p w14:paraId="36A83C4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12" w:space="0" w:color="auto"/>
              <w:right w:val="thickThinSmallGap" w:sz="18" w:space="0" w:color="auto"/>
            </w:tcBorders>
          </w:tcPr>
          <w:p w14:paraId="6F1CC6CE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6283F" w:rsidRPr="00C1660B" w14:paraId="2233C556" w14:textId="77777777" w:rsidTr="003D2A95">
        <w:trPr>
          <w:cantSplit/>
          <w:trHeight w:val="4244"/>
        </w:trPr>
        <w:tc>
          <w:tcPr>
            <w:tcW w:w="2071" w:type="dxa"/>
            <w:tcBorders>
              <w:top w:val="single" w:sz="12" w:space="0" w:color="auto"/>
              <w:left w:val="thinThickSmallGap" w:sz="18" w:space="0" w:color="auto"/>
            </w:tcBorders>
            <w:textDirection w:val="tbRlV"/>
            <w:vAlign w:val="center"/>
          </w:tcPr>
          <w:p w14:paraId="30CFC1F9" w14:textId="77777777" w:rsidR="0036283F" w:rsidRPr="00C1660B" w:rsidRDefault="0036283F" w:rsidP="0036283F">
            <w:pPr>
              <w:spacing w:line="400" w:lineRule="exact"/>
              <w:ind w:left="113" w:right="113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C1660B">
              <w:rPr>
                <w:rFonts w:ascii="標楷體" w:eastAsia="標楷體" w:hAnsi="標楷體" w:hint="eastAsia"/>
                <w:sz w:val="36"/>
                <w:szCs w:val="36"/>
              </w:rPr>
              <w:t xml:space="preserve">備                </w:t>
            </w:r>
            <w:proofErr w:type="gramStart"/>
            <w:r w:rsidRPr="00C1660B">
              <w:rPr>
                <w:rFonts w:ascii="標楷體" w:eastAsia="標楷體" w:hAnsi="標楷體" w:hint="eastAsia"/>
                <w:sz w:val="36"/>
                <w:szCs w:val="36"/>
              </w:rPr>
              <w:t>註</w:t>
            </w:r>
            <w:proofErr w:type="gramEnd"/>
          </w:p>
        </w:tc>
        <w:tc>
          <w:tcPr>
            <w:tcW w:w="13097" w:type="dxa"/>
            <w:gridSpan w:val="8"/>
            <w:tcBorders>
              <w:top w:val="single" w:sz="12" w:space="0" w:color="auto"/>
              <w:right w:val="thickThinSmallGap" w:sz="18" w:space="0" w:color="auto"/>
            </w:tcBorders>
          </w:tcPr>
          <w:p w14:paraId="2D5139BC" w14:textId="77777777" w:rsidR="0036283F" w:rsidRPr="00C1660B" w:rsidRDefault="0036283F" w:rsidP="00FD61D1">
            <w:pPr>
              <w:spacing w:line="400" w:lineRule="exact"/>
              <w:ind w:left="720" w:hangingChars="200" w:hanging="720"/>
              <w:rPr>
                <w:rFonts w:ascii="標楷體" w:eastAsia="標楷體" w:hAnsi="標楷體"/>
                <w:color w:val="000000"/>
                <w:sz w:val="36"/>
                <w:szCs w:val="36"/>
              </w:rPr>
            </w:pPr>
            <w:r w:rsidRPr="00C1660B">
              <w:rPr>
                <w:rFonts w:ascii="標楷體" w:eastAsia="標楷體" w:hAnsi="標楷體" w:hint="eastAsia"/>
                <w:sz w:val="36"/>
                <w:szCs w:val="36"/>
              </w:rPr>
              <w:t>一、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標記</w:t>
            </w:r>
            <w:r w:rsidR="0007422F" w:rsidRPr="00C1660B">
              <w:rPr>
                <w:rFonts w:ascii="標楷體" w:eastAsia="標楷體" w:hAnsi="標楷體" w:hint="eastAsia"/>
                <w:color w:val="FF0000"/>
                <w:sz w:val="36"/>
                <w:szCs w:val="36"/>
              </w:rPr>
              <w:t>☆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班次</w:t>
            </w:r>
            <w:proofErr w:type="gramStart"/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（</w:t>
            </w:r>
            <w:proofErr w:type="gramEnd"/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8-10；12-16；14-18；20-22等班次</w:t>
            </w:r>
            <w:proofErr w:type="gramStart"/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）</w:t>
            </w:r>
            <w:proofErr w:type="gramEnd"/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應至南投三和一路縣長</w:t>
            </w:r>
            <w:proofErr w:type="gramStart"/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官邸簽巡</w:t>
            </w:r>
            <w:proofErr w:type="gramEnd"/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（前後2處）並定點守望停留10分鐘。</w:t>
            </w:r>
          </w:p>
          <w:p w14:paraId="2020B7B1" w14:textId="77777777" w:rsidR="0007422F" w:rsidRPr="00C1660B" w:rsidRDefault="006146F2" w:rsidP="00FD61D1">
            <w:pPr>
              <w:spacing w:line="400" w:lineRule="exact"/>
              <w:ind w:left="720" w:hangingChars="200" w:hanging="720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二、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大執法專案工作</w:t>
            </w:r>
            <w:r w:rsidR="00FD61D1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提示：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加強取締</w:t>
            </w:r>
            <w:r w:rsidR="009F4C9B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嚴重超速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、闖紅燈、酒後駕車</w:t>
            </w:r>
            <w:r w:rsidR="00FD61D1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、騎機車未戴安全帽、不讓行人先行、不依規定使用方向燈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。</w:t>
            </w:r>
          </w:p>
        </w:tc>
      </w:tr>
    </w:tbl>
    <w:p w14:paraId="37264B62" w14:textId="77777777" w:rsidR="00CA79BB" w:rsidRPr="00C1660B" w:rsidRDefault="00CA79BB">
      <w:pPr>
        <w:spacing w:line="240" w:lineRule="exact"/>
        <w:rPr>
          <w:rFonts w:ascii="標楷體" w:eastAsia="標楷體" w:hAnsi="標楷體"/>
        </w:rPr>
      </w:pPr>
    </w:p>
    <w:sectPr w:rsidR="00CA79BB" w:rsidRPr="00C1660B" w:rsidSect="005C2C91">
      <w:pgSz w:w="16840" w:h="23814" w:code="8"/>
      <w:pgMar w:top="964" w:right="1134" w:bottom="964" w:left="1418" w:header="851" w:footer="992" w:gutter="0"/>
      <w:cols w:space="425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BAA0B" w14:textId="77777777" w:rsidR="00762E9A" w:rsidRDefault="00762E9A" w:rsidP="005E7E80">
      <w:r>
        <w:separator/>
      </w:r>
    </w:p>
  </w:endnote>
  <w:endnote w:type="continuationSeparator" w:id="0">
    <w:p w14:paraId="4F7D4860" w14:textId="77777777" w:rsidR="00762E9A" w:rsidRDefault="00762E9A" w:rsidP="005E7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E953E" w14:textId="77777777" w:rsidR="00762E9A" w:rsidRDefault="00762E9A" w:rsidP="005E7E80">
      <w:r>
        <w:separator/>
      </w:r>
    </w:p>
  </w:footnote>
  <w:footnote w:type="continuationSeparator" w:id="0">
    <w:p w14:paraId="6B6B5432" w14:textId="77777777" w:rsidR="00762E9A" w:rsidRDefault="00762E9A" w:rsidP="005E7E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E3FBC"/>
    <w:multiLevelType w:val="hybridMultilevel"/>
    <w:tmpl w:val="90AC80B8"/>
    <w:lvl w:ilvl="0" w:tplc="8C8A2A5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8D45448"/>
    <w:multiLevelType w:val="hybridMultilevel"/>
    <w:tmpl w:val="9E0E2DF4"/>
    <w:lvl w:ilvl="0" w:tplc="FFFFFFFF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2AD0878"/>
    <w:multiLevelType w:val="hybridMultilevel"/>
    <w:tmpl w:val="75EE9C88"/>
    <w:lvl w:ilvl="0" w:tplc="6C6C0328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D2D70F7"/>
    <w:multiLevelType w:val="hybridMultilevel"/>
    <w:tmpl w:val="B46654AE"/>
    <w:lvl w:ilvl="0" w:tplc="4A88C240">
      <w:start w:val="2"/>
      <w:numFmt w:val="decimal"/>
      <w:lvlText w:val="%1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num w:numId="1" w16cid:durableId="598877136">
    <w:abstractNumId w:val="1"/>
  </w:num>
  <w:num w:numId="2" w16cid:durableId="621764864">
    <w:abstractNumId w:val="2"/>
  </w:num>
  <w:num w:numId="3" w16cid:durableId="404307057">
    <w:abstractNumId w:val="0"/>
  </w:num>
  <w:num w:numId="4" w16cid:durableId="46878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2A"/>
    <w:rsid w:val="00000021"/>
    <w:rsid w:val="0000079F"/>
    <w:rsid w:val="0000082F"/>
    <w:rsid w:val="00000B77"/>
    <w:rsid w:val="00000CEB"/>
    <w:rsid w:val="000010A9"/>
    <w:rsid w:val="00001526"/>
    <w:rsid w:val="0000160B"/>
    <w:rsid w:val="0000171A"/>
    <w:rsid w:val="00001739"/>
    <w:rsid w:val="00001EBA"/>
    <w:rsid w:val="000021B1"/>
    <w:rsid w:val="0000285B"/>
    <w:rsid w:val="00002FFF"/>
    <w:rsid w:val="00003131"/>
    <w:rsid w:val="00003264"/>
    <w:rsid w:val="000034A7"/>
    <w:rsid w:val="00003648"/>
    <w:rsid w:val="00003796"/>
    <w:rsid w:val="000037FA"/>
    <w:rsid w:val="00003802"/>
    <w:rsid w:val="0000380B"/>
    <w:rsid w:val="00003C51"/>
    <w:rsid w:val="00003FBA"/>
    <w:rsid w:val="00003FC3"/>
    <w:rsid w:val="000040BE"/>
    <w:rsid w:val="00004131"/>
    <w:rsid w:val="00004410"/>
    <w:rsid w:val="00004493"/>
    <w:rsid w:val="00004532"/>
    <w:rsid w:val="000045A2"/>
    <w:rsid w:val="00004AEE"/>
    <w:rsid w:val="00004BD6"/>
    <w:rsid w:val="00004F8C"/>
    <w:rsid w:val="00004FC7"/>
    <w:rsid w:val="0000508D"/>
    <w:rsid w:val="000051B9"/>
    <w:rsid w:val="000054A7"/>
    <w:rsid w:val="000055F0"/>
    <w:rsid w:val="00005D63"/>
    <w:rsid w:val="00005DB2"/>
    <w:rsid w:val="00005DE3"/>
    <w:rsid w:val="000061A6"/>
    <w:rsid w:val="000061E9"/>
    <w:rsid w:val="00006246"/>
    <w:rsid w:val="00006407"/>
    <w:rsid w:val="000064B7"/>
    <w:rsid w:val="0000651B"/>
    <w:rsid w:val="0000690B"/>
    <w:rsid w:val="00006B62"/>
    <w:rsid w:val="00007114"/>
    <w:rsid w:val="000071C4"/>
    <w:rsid w:val="000074E9"/>
    <w:rsid w:val="000079EA"/>
    <w:rsid w:val="000079FE"/>
    <w:rsid w:val="00007A0E"/>
    <w:rsid w:val="00007A34"/>
    <w:rsid w:val="00007E5C"/>
    <w:rsid w:val="00010608"/>
    <w:rsid w:val="00010D78"/>
    <w:rsid w:val="00010DFB"/>
    <w:rsid w:val="00010FCA"/>
    <w:rsid w:val="00010FE8"/>
    <w:rsid w:val="000110AB"/>
    <w:rsid w:val="00011303"/>
    <w:rsid w:val="00011341"/>
    <w:rsid w:val="00011421"/>
    <w:rsid w:val="000115D5"/>
    <w:rsid w:val="00011756"/>
    <w:rsid w:val="000117B0"/>
    <w:rsid w:val="000118CE"/>
    <w:rsid w:val="00011B8B"/>
    <w:rsid w:val="00011E82"/>
    <w:rsid w:val="00011ECB"/>
    <w:rsid w:val="00011FA8"/>
    <w:rsid w:val="00012164"/>
    <w:rsid w:val="000124B3"/>
    <w:rsid w:val="0001297E"/>
    <w:rsid w:val="00012A1B"/>
    <w:rsid w:val="00012CA9"/>
    <w:rsid w:val="00012F20"/>
    <w:rsid w:val="000130DA"/>
    <w:rsid w:val="00013468"/>
    <w:rsid w:val="000134C0"/>
    <w:rsid w:val="00013538"/>
    <w:rsid w:val="0001391B"/>
    <w:rsid w:val="00013B21"/>
    <w:rsid w:val="000141EF"/>
    <w:rsid w:val="00014479"/>
    <w:rsid w:val="00014B74"/>
    <w:rsid w:val="00014B8F"/>
    <w:rsid w:val="00014DC4"/>
    <w:rsid w:val="00014EC2"/>
    <w:rsid w:val="00015372"/>
    <w:rsid w:val="0001552D"/>
    <w:rsid w:val="000157BB"/>
    <w:rsid w:val="000158CE"/>
    <w:rsid w:val="00015A56"/>
    <w:rsid w:val="00015BBB"/>
    <w:rsid w:val="00015D41"/>
    <w:rsid w:val="00015D7D"/>
    <w:rsid w:val="00016688"/>
    <w:rsid w:val="000166E7"/>
    <w:rsid w:val="00016826"/>
    <w:rsid w:val="00016ACC"/>
    <w:rsid w:val="00016ACE"/>
    <w:rsid w:val="00016BB6"/>
    <w:rsid w:val="00016D4B"/>
    <w:rsid w:val="00017014"/>
    <w:rsid w:val="00017195"/>
    <w:rsid w:val="00017221"/>
    <w:rsid w:val="00017348"/>
    <w:rsid w:val="000175EB"/>
    <w:rsid w:val="00017650"/>
    <w:rsid w:val="00017A21"/>
    <w:rsid w:val="00017ACF"/>
    <w:rsid w:val="00017B9F"/>
    <w:rsid w:val="00017DEE"/>
    <w:rsid w:val="00017F13"/>
    <w:rsid w:val="00017F6D"/>
    <w:rsid w:val="0002021F"/>
    <w:rsid w:val="00020311"/>
    <w:rsid w:val="0002066C"/>
    <w:rsid w:val="00020706"/>
    <w:rsid w:val="000207DD"/>
    <w:rsid w:val="000208E1"/>
    <w:rsid w:val="00020DDF"/>
    <w:rsid w:val="00021325"/>
    <w:rsid w:val="000213BB"/>
    <w:rsid w:val="0002169E"/>
    <w:rsid w:val="00021A8C"/>
    <w:rsid w:val="00021BA5"/>
    <w:rsid w:val="00021D08"/>
    <w:rsid w:val="00021D4F"/>
    <w:rsid w:val="00021F04"/>
    <w:rsid w:val="00021F43"/>
    <w:rsid w:val="00022359"/>
    <w:rsid w:val="00022421"/>
    <w:rsid w:val="000225C9"/>
    <w:rsid w:val="0002267B"/>
    <w:rsid w:val="000226F7"/>
    <w:rsid w:val="000229E8"/>
    <w:rsid w:val="00022C6D"/>
    <w:rsid w:val="00022F6E"/>
    <w:rsid w:val="000231AA"/>
    <w:rsid w:val="00023493"/>
    <w:rsid w:val="0002368A"/>
    <w:rsid w:val="00023BB4"/>
    <w:rsid w:val="000240B3"/>
    <w:rsid w:val="00024754"/>
    <w:rsid w:val="000247FA"/>
    <w:rsid w:val="00024B82"/>
    <w:rsid w:val="00024E1B"/>
    <w:rsid w:val="00024F4C"/>
    <w:rsid w:val="0002517C"/>
    <w:rsid w:val="00025208"/>
    <w:rsid w:val="000257FD"/>
    <w:rsid w:val="00025876"/>
    <w:rsid w:val="00025C30"/>
    <w:rsid w:val="000263C5"/>
    <w:rsid w:val="000266F0"/>
    <w:rsid w:val="0002679D"/>
    <w:rsid w:val="00027093"/>
    <w:rsid w:val="000270F8"/>
    <w:rsid w:val="0002710A"/>
    <w:rsid w:val="000276EB"/>
    <w:rsid w:val="00027838"/>
    <w:rsid w:val="0002793E"/>
    <w:rsid w:val="00027A88"/>
    <w:rsid w:val="00027B2E"/>
    <w:rsid w:val="00027C81"/>
    <w:rsid w:val="00027DD7"/>
    <w:rsid w:val="000300AD"/>
    <w:rsid w:val="00030323"/>
    <w:rsid w:val="0003033F"/>
    <w:rsid w:val="000303F8"/>
    <w:rsid w:val="00030620"/>
    <w:rsid w:val="00030684"/>
    <w:rsid w:val="00030B56"/>
    <w:rsid w:val="00030D2F"/>
    <w:rsid w:val="00031080"/>
    <w:rsid w:val="00031305"/>
    <w:rsid w:val="000313D9"/>
    <w:rsid w:val="00031509"/>
    <w:rsid w:val="0003154C"/>
    <w:rsid w:val="00031562"/>
    <w:rsid w:val="00031586"/>
    <w:rsid w:val="000315E5"/>
    <w:rsid w:val="00031832"/>
    <w:rsid w:val="000318C2"/>
    <w:rsid w:val="00031BAC"/>
    <w:rsid w:val="00032064"/>
    <w:rsid w:val="000320DE"/>
    <w:rsid w:val="000323F1"/>
    <w:rsid w:val="00032413"/>
    <w:rsid w:val="00032498"/>
    <w:rsid w:val="00032D7F"/>
    <w:rsid w:val="00032DEC"/>
    <w:rsid w:val="00033331"/>
    <w:rsid w:val="0003333A"/>
    <w:rsid w:val="0003347D"/>
    <w:rsid w:val="0003381E"/>
    <w:rsid w:val="00033D96"/>
    <w:rsid w:val="00033F7A"/>
    <w:rsid w:val="00033FC9"/>
    <w:rsid w:val="000342AA"/>
    <w:rsid w:val="000343BD"/>
    <w:rsid w:val="000343F5"/>
    <w:rsid w:val="0003463C"/>
    <w:rsid w:val="000346F7"/>
    <w:rsid w:val="00034788"/>
    <w:rsid w:val="00034D92"/>
    <w:rsid w:val="00034E09"/>
    <w:rsid w:val="0003512F"/>
    <w:rsid w:val="000352CF"/>
    <w:rsid w:val="00035649"/>
    <w:rsid w:val="00035D72"/>
    <w:rsid w:val="00035E4C"/>
    <w:rsid w:val="00035FD3"/>
    <w:rsid w:val="000363D1"/>
    <w:rsid w:val="00036884"/>
    <w:rsid w:val="000368CF"/>
    <w:rsid w:val="00036B75"/>
    <w:rsid w:val="00036B97"/>
    <w:rsid w:val="00036FA7"/>
    <w:rsid w:val="000372A7"/>
    <w:rsid w:val="0003748F"/>
    <w:rsid w:val="0003751C"/>
    <w:rsid w:val="0003755D"/>
    <w:rsid w:val="00037989"/>
    <w:rsid w:val="00037C63"/>
    <w:rsid w:val="00037E2E"/>
    <w:rsid w:val="00040001"/>
    <w:rsid w:val="000401D1"/>
    <w:rsid w:val="000401D2"/>
    <w:rsid w:val="00040386"/>
    <w:rsid w:val="00040507"/>
    <w:rsid w:val="000405D7"/>
    <w:rsid w:val="00040670"/>
    <w:rsid w:val="0004069A"/>
    <w:rsid w:val="0004076B"/>
    <w:rsid w:val="00040B63"/>
    <w:rsid w:val="00040C79"/>
    <w:rsid w:val="00040CA4"/>
    <w:rsid w:val="00040D03"/>
    <w:rsid w:val="000412AC"/>
    <w:rsid w:val="000413A9"/>
    <w:rsid w:val="0004155E"/>
    <w:rsid w:val="000415D5"/>
    <w:rsid w:val="00041619"/>
    <w:rsid w:val="0004167C"/>
    <w:rsid w:val="00041770"/>
    <w:rsid w:val="00041881"/>
    <w:rsid w:val="00041B28"/>
    <w:rsid w:val="00041CBF"/>
    <w:rsid w:val="00041EC1"/>
    <w:rsid w:val="00042323"/>
    <w:rsid w:val="00042419"/>
    <w:rsid w:val="000426FF"/>
    <w:rsid w:val="0004296E"/>
    <w:rsid w:val="00042B69"/>
    <w:rsid w:val="00042C75"/>
    <w:rsid w:val="00042D42"/>
    <w:rsid w:val="00042E42"/>
    <w:rsid w:val="000439E5"/>
    <w:rsid w:val="00043D5B"/>
    <w:rsid w:val="00043F9C"/>
    <w:rsid w:val="000440F3"/>
    <w:rsid w:val="0004442E"/>
    <w:rsid w:val="000444F9"/>
    <w:rsid w:val="00044689"/>
    <w:rsid w:val="0004476D"/>
    <w:rsid w:val="00044DA5"/>
    <w:rsid w:val="00045221"/>
    <w:rsid w:val="000452AE"/>
    <w:rsid w:val="0004560A"/>
    <w:rsid w:val="00045889"/>
    <w:rsid w:val="000458C3"/>
    <w:rsid w:val="00046043"/>
    <w:rsid w:val="000460A7"/>
    <w:rsid w:val="00046404"/>
    <w:rsid w:val="000468F5"/>
    <w:rsid w:val="00046ADE"/>
    <w:rsid w:val="00046E4D"/>
    <w:rsid w:val="00046EC4"/>
    <w:rsid w:val="000473F2"/>
    <w:rsid w:val="00047655"/>
    <w:rsid w:val="00047685"/>
    <w:rsid w:val="0004768D"/>
    <w:rsid w:val="000477F6"/>
    <w:rsid w:val="0004783D"/>
    <w:rsid w:val="00047A26"/>
    <w:rsid w:val="00047E16"/>
    <w:rsid w:val="00047E56"/>
    <w:rsid w:val="000501C2"/>
    <w:rsid w:val="00050286"/>
    <w:rsid w:val="00050298"/>
    <w:rsid w:val="0005034E"/>
    <w:rsid w:val="000505E3"/>
    <w:rsid w:val="0005081A"/>
    <w:rsid w:val="00050853"/>
    <w:rsid w:val="00050921"/>
    <w:rsid w:val="00050A4F"/>
    <w:rsid w:val="00050AD1"/>
    <w:rsid w:val="00051257"/>
    <w:rsid w:val="00051369"/>
    <w:rsid w:val="0005149F"/>
    <w:rsid w:val="00051810"/>
    <w:rsid w:val="000519C8"/>
    <w:rsid w:val="00051B03"/>
    <w:rsid w:val="00051CD1"/>
    <w:rsid w:val="00051DA9"/>
    <w:rsid w:val="00051DE3"/>
    <w:rsid w:val="00052013"/>
    <w:rsid w:val="00052143"/>
    <w:rsid w:val="0005220C"/>
    <w:rsid w:val="000527F9"/>
    <w:rsid w:val="00052847"/>
    <w:rsid w:val="000528DE"/>
    <w:rsid w:val="00052D3F"/>
    <w:rsid w:val="000539D0"/>
    <w:rsid w:val="00053B0A"/>
    <w:rsid w:val="00053E25"/>
    <w:rsid w:val="00053FD7"/>
    <w:rsid w:val="00054152"/>
    <w:rsid w:val="000543C0"/>
    <w:rsid w:val="000546F5"/>
    <w:rsid w:val="00054940"/>
    <w:rsid w:val="00054A70"/>
    <w:rsid w:val="00054C89"/>
    <w:rsid w:val="00054D86"/>
    <w:rsid w:val="00054D8B"/>
    <w:rsid w:val="00054E2C"/>
    <w:rsid w:val="00054F56"/>
    <w:rsid w:val="00054F82"/>
    <w:rsid w:val="00054FDC"/>
    <w:rsid w:val="00055363"/>
    <w:rsid w:val="0005549F"/>
    <w:rsid w:val="000554C7"/>
    <w:rsid w:val="000557D2"/>
    <w:rsid w:val="00055B1C"/>
    <w:rsid w:val="00055C23"/>
    <w:rsid w:val="0005602F"/>
    <w:rsid w:val="000560AB"/>
    <w:rsid w:val="00056308"/>
    <w:rsid w:val="0005643A"/>
    <w:rsid w:val="00056629"/>
    <w:rsid w:val="00056691"/>
    <w:rsid w:val="00056DD3"/>
    <w:rsid w:val="00056E6E"/>
    <w:rsid w:val="00057742"/>
    <w:rsid w:val="00057B6F"/>
    <w:rsid w:val="00057CFF"/>
    <w:rsid w:val="00057E28"/>
    <w:rsid w:val="00060186"/>
    <w:rsid w:val="000602BA"/>
    <w:rsid w:val="00060301"/>
    <w:rsid w:val="0006082D"/>
    <w:rsid w:val="00060D7D"/>
    <w:rsid w:val="00060E73"/>
    <w:rsid w:val="00061023"/>
    <w:rsid w:val="000611EA"/>
    <w:rsid w:val="000612F7"/>
    <w:rsid w:val="000614F4"/>
    <w:rsid w:val="0006156F"/>
    <w:rsid w:val="00061A7B"/>
    <w:rsid w:val="00061B30"/>
    <w:rsid w:val="00061B35"/>
    <w:rsid w:val="00061DC5"/>
    <w:rsid w:val="00061EEB"/>
    <w:rsid w:val="000620CC"/>
    <w:rsid w:val="0006260D"/>
    <w:rsid w:val="00062614"/>
    <w:rsid w:val="00062B1C"/>
    <w:rsid w:val="00062CB3"/>
    <w:rsid w:val="000630FC"/>
    <w:rsid w:val="0006319E"/>
    <w:rsid w:val="000631E1"/>
    <w:rsid w:val="000638DA"/>
    <w:rsid w:val="00063A9A"/>
    <w:rsid w:val="00063B69"/>
    <w:rsid w:val="00063DF1"/>
    <w:rsid w:val="00063EF2"/>
    <w:rsid w:val="00063FF4"/>
    <w:rsid w:val="00064222"/>
    <w:rsid w:val="00064540"/>
    <w:rsid w:val="00064717"/>
    <w:rsid w:val="000647C0"/>
    <w:rsid w:val="0006481F"/>
    <w:rsid w:val="00064A5C"/>
    <w:rsid w:val="00064AA7"/>
    <w:rsid w:val="00064EA9"/>
    <w:rsid w:val="00064EC0"/>
    <w:rsid w:val="00065586"/>
    <w:rsid w:val="00065601"/>
    <w:rsid w:val="00065669"/>
    <w:rsid w:val="0006588B"/>
    <w:rsid w:val="0006591A"/>
    <w:rsid w:val="00065921"/>
    <w:rsid w:val="00065ABE"/>
    <w:rsid w:val="00065C2E"/>
    <w:rsid w:val="00065DC2"/>
    <w:rsid w:val="00066230"/>
    <w:rsid w:val="00066388"/>
    <w:rsid w:val="000664B1"/>
    <w:rsid w:val="000664B5"/>
    <w:rsid w:val="00066654"/>
    <w:rsid w:val="00066C18"/>
    <w:rsid w:val="00066F83"/>
    <w:rsid w:val="000670AD"/>
    <w:rsid w:val="000671E4"/>
    <w:rsid w:val="000672D6"/>
    <w:rsid w:val="00067430"/>
    <w:rsid w:val="000677B7"/>
    <w:rsid w:val="000679BA"/>
    <w:rsid w:val="00067A99"/>
    <w:rsid w:val="00067AE8"/>
    <w:rsid w:val="00067AF1"/>
    <w:rsid w:val="00067C6C"/>
    <w:rsid w:val="00067DC3"/>
    <w:rsid w:val="000705A7"/>
    <w:rsid w:val="0007088A"/>
    <w:rsid w:val="00070B0A"/>
    <w:rsid w:val="00070B85"/>
    <w:rsid w:val="00070CBF"/>
    <w:rsid w:val="00071083"/>
    <w:rsid w:val="000711DC"/>
    <w:rsid w:val="0007155F"/>
    <w:rsid w:val="00071766"/>
    <w:rsid w:val="00071889"/>
    <w:rsid w:val="000718EE"/>
    <w:rsid w:val="00071AC3"/>
    <w:rsid w:val="00071C9F"/>
    <w:rsid w:val="00071FAD"/>
    <w:rsid w:val="000721C4"/>
    <w:rsid w:val="000722C2"/>
    <w:rsid w:val="0007279F"/>
    <w:rsid w:val="00072A86"/>
    <w:rsid w:val="00072C4F"/>
    <w:rsid w:val="00072C60"/>
    <w:rsid w:val="00072EB6"/>
    <w:rsid w:val="00072ECF"/>
    <w:rsid w:val="0007305A"/>
    <w:rsid w:val="000732B8"/>
    <w:rsid w:val="000735F2"/>
    <w:rsid w:val="00073610"/>
    <w:rsid w:val="00073E41"/>
    <w:rsid w:val="00073F02"/>
    <w:rsid w:val="000740BB"/>
    <w:rsid w:val="000741BD"/>
    <w:rsid w:val="0007422F"/>
    <w:rsid w:val="00074435"/>
    <w:rsid w:val="000745A3"/>
    <w:rsid w:val="00074652"/>
    <w:rsid w:val="0007490D"/>
    <w:rsid w:val="00074A69"/>
    <w:rsid w:val="000754A6"/>
    <w:rsid w:val="000756A4"/>
    <w:rsid w:val="00075924"/>
    <w:rsid w:val="00075B02"/>
    <w:rsid w:val="00075BE8"/>
    <w:rsid w:val="00075FA0"/>
    <w:rsid w:val="00075FE3"/>
    <w:rsid w:val="000761E1"/>
    <w:rsid w:val="000767A7"/>
    <w:rsid w:val="00076C48"/>
    <w:rsid w:val="00076C53"/>
    <w:rsid w:val="00076D10"/>
    <w:rsid w:val="00076D7C"/>
    <w:rsid w:val="00077028"/>
    <w:rsid w:val="0007705F"/>
    <w:rsid w:val="00077751"/>
    <w:rsid w:val="000778EB"/>
    <w:rsid w:val="00077B02"/>
    <w:rsid w:val="00077D4F"/>
    <w:rsid w:val="00077D61"/>
    <w:rsid w:val="000801DD"/>
    <w:rsid w:val="000803E0"/>
    <w:rsid w:val="0008050E"/>
    <w:rsid w:val="00080593"/>
    <w:rsid w:val="0008061F"/>
    <w:rsid w:val="00080A3F"/>
    <w:rsid w:val="00080E11"/>
    <w:rsid w:val="000811D5"/>
    <w:rsid w:val="00081813"/>
    <w:rsid w:val="00081D86"/>
    <w:rsid w:val="00081DB4"/>
    <w:rsid w:val="00081F1B"/>
    <w:rsid w:val="0008217B"/>
    <w:rsid w:val="00082300"/>
    <w:rsid w:val="000825B2"/>
    <w:rsid w:val="000826C9"/>
    <w:rsid w:val="0008275D"/>
    <w:rsid w:val="0008293E"/>
    <w:rsid w:val="00082B19"/>
    <w:rsid w:val="00082BFB"/>
    <w:rsid w:val="000830E6"/>
    <w:rsid w:val="00083203"/>
    <w:rsid w:val="0008342E"/>
    <w:rsid w:val="000834D9"/>
    <w:rsid w:val="00083B5C"/>
    <w:rsid w:val="00083FA1"/>
    <w:rsid w:val="00083FF0"/>
    <w:rsid w:val="0008424E"/>
    <w:rsid w:val="000845E0"/>
    <w:rsid w:val="000846DC"/>
    <w:rsid w:val="00084A52"/>
    <w:rsid w:val="00084DB5"/>
    <w:rsid w:val="0008512A"/>
    <w:rsid w:val="000852A6"/>
    <w:rsid w:val="00085303"/>
    <w:rsid w:val="0008572D"/>
    <w:rsid w:val="00085890"/>
    <w:rsid w:val="000858C1"/>
    <w:rsid w:val="00085970"/>
    <w:rsid w:val="00085E23"/>
    <w:rsid w:val="00085E8C"/>
    <w:rsid w:val="000864A6"/>
    <w:rsid w:val="00086B33"/>
    <w:rsid w:val="00086E54"/>
    <w:rsid w:val="00086E69"/>
    <w:rsid w:val="00086E77"/>
    <w:rsid w:val="00087072"/>
    <w:rsid w:val="00087088"/>
    <w:rsid w:val="00087220"/>
    <w:rsid w:val="000873A8"/>
    <w:rsid w:val="00087470"/>
    <w:rsid w:val="00087492"/>
    <w:rsid w:val="00090427"/>
    <w:rsid w:val="000909C8"/>
    <w:rsid w:val="00090A36"/>
    <w:rsid w:val="00090A93"/>
    <w:rsid w:val="00090C01"/>
    <w:rsid w:val="00090C71"/>
    <w:rsid w:val="00090C93"/>
    <w:rsid w:val="00091076"/>
    <w:rsid w:val="0009111D"/>
    <w:rsid w:val="00091357"/>
    <w:rsid w:val="0009195E"/>
    <w:rsid w:val="00091C04"/>
    <w:rsid w:val="00091EFA"/>
    <w:rsid w:val="00091FB5"/>
    <w:rsid w:val="00092102"/>
    <w:rsid w:val="00092313"/>
    <w:rsid w:val="000924AB"/>
    <w:rsid w:val="00092541"/>
    <w:rsid w:val="00092999"/>
    <w:rsid w:val="00092B40"/>
    <w:rsid w:val="00092FAF"/>
    <w:rsid w:val="00093150"/>
    <w:rsid w:val="00093647"/>
    <w:rsid w:val="00093E17"/>
    <w:rsid w:val="00093E52"/>
    <w:rsid w:val="00093EAD"/>
    <w:rsid w:val="00093FAF"/>
    <w:rsid w:val="00094367"/>
    <w:rsid w:val="000944D0"/>
    <w:rsid w:val="000946C6"/>
    <w:rsid w:val="00094A52"/>
    <w:rsid w:val="00094AAD"/>
    <w:rsid w:val="00094BDE"/>
    <w:rsid w:val="00094CFD"/>
    <w:rsid w:val="00094E15"/>
    <w:rsid w:val="00095538"/>
    <w:rsid w:val="00095597"/>
    <w:rsid w:val="00095804"/>
    <w:rsid w:val="00096275"/>
    <w:rsid w:val="0009636C"/>
    <w:rsid w:val="00096491"/>
    <w:rsid w:val="000966C4"/>
    <w:rsid w:val="000967D1"/>
    <w:rsid w:val="000967E5"/>
    <w:rsid w:val="00096873"/>
    <w:rsid w:val="000968DB"/>
    <w:rsid w:val="00096AD7"/>
    <w:rsid w:val="000973F7"/>
    <w:rsid w:val="00097618"/>
    <w:rsid w:val="00097725"/>
    <w:rsid w:val="00097832"/>
    <w:rsid w:val="00097AF7"/>
    <w:rsid w:val="00097B5D"/>
    <w:rsid w:val="000A01E0"/>
    <w:rsid w:val="000A0232"/>
    <w:rsid w:val="000A02B4"/>
    <w:rsid w:val="000A05B4"/>
    <w:rsid w:val="000A09B9"/>
    <w:rsid w:val="000A0B1D"/>
    <w:rsid w:val="000A0FB0"/>
    <w:rsid w:val="000A113E"/>
    <w:rsid w:val="000A1141"/>
    <w:rsid w:val="000A1197"/>
    <w:rsid w:val="000A1308"/>
    <w:rsid w:val="000A1909"/>
    <w:rsid w:val="000A1919"/>
    <w:rsid w:val="000A1A39"/>
    <w:rsid w:val="000A1AF3"/>
    <w:rsid w:val="000A1B91"/>
    <w:rsid w:val="000A1DBB"/>
    <w:rsid w:val="000A1F0D"/>
    <w:rsid w:val="000A1FB5"/>
    <w:rsid w:val="000A209C"/>
    <w:rsid w:val="000A2647"/>
    <w:rsid w:val="000A2924"/>
    <w:rsid w:val="000A2C96"/>
    <w:rsid w:val="000A3839"/>
    <w:rsid w:val="000A3A9D"/>
    <w:rsid w:val="000A3B79"/>
    <w:rsid w:val="000A3CBA"/>
    <w:rsid w:val="000A3FFF"/>
    <w:rsid w:val="000A43B7"/>
    <w:rsid w:val="000A43DC"/>
    <w:rsid w:val="000A45A2"/>
    <w:rsid w:val="000A460B"/>
    <w:rsid w:val="000A4836"/>
    <w:rsid w:val="000A49B6"/>
    <w:rsid w:val="000A4D21"/>
    <w:rsid w:val="000A4FD6"/>
    <w:rsid w:val="000A5028"/>
    <w:rsid w:val="000A50C9"/>
    <w:rsid w:val="000A5125"/>
    <w:rsid w:val="000A5247"/>
    <w:rsid w:val="000A5639"/>
    <w:rsid w:val="000A56F2"/>
    <w:rsid w:val="000A58CA"/>
    <w:rsid w:val="000A5C5E"/>
    <w:rsid w:val="000A634F"/>
    <w:rsid w:val="000A6965"/>
    <w:rsid w:val="000A6AAA"/>
    <w:rsid w:val="000A6CAA"/>
    <w:rsid w:val="000A6CD5"/>
    <w:rsid w:val="000A6D31"/>
    <w:rsid w:val="000A6D9B"/>
    <w:rsid w:val="000A71EC"/>
    <w:rsid w:val="000A7361"/>
    <w:rsid w:val="000A73DB"/>
    <w:rsid w:val="000A7670"/>
    <w:rsid w:val="000A767E"/>
    <w:rsid w:val="000A7B62"/>
    <w:rsid w:val="000A7D01"/>
    <w:rsid w:val="000A7F20"/>
    <w:rsid w:val="000B00E8"/>
    <w:rsid w:val="000B0841"/>
    <w:rsid w:val="000B085E"/>
    <w:rsid w:val="000B0BB0"/>
    <w:rsid w:val="000B0DD7"/>
    <w:rsid w:val="000B0DF7"/>
    <w:rsid w:val="000B1016"/>
    <w:rsid w:val="000B1262"/>
    <w:rsid w:val="000B1579"/>
    <w:rsid w:val="000B162B"/>
    <w:rsid w:val="000B19CC"/>
    <w:rsid w:val="000B209B"/>
    <w:rsid w:val="000B2126"/>
    <w:rsid w:val="000B2334"/>
    <w:rsid w:val="000B2343"/>
    <w:rsid w:val="000B23ED"/>
    <w:rsid w:val="000B279F"/>
    <w:rsid w:val="000B2861"/>
    <w:rsid w:val="000B2A36"/>
    <w:rsid w:val="000B2C29"/>
    <w:rsid w:val="000B2C98"/>
    <w:rsid w:val="000B2FC7"/>
    <w:rsid w:val="000B3220"/>
    <w:rsid w:val="000B34A2"/>
    <w:rsid w:val="000B3A15"/>
    <w:rsid w:val="000B3B4A"/>
    <w:rsid w:val="000B3D02"/>
    <w:rsid w:val="000B3DCF"/>
    <w:rsid w:val="000B4057"/>
    <w:rsid w:val="000B41E3"/>
    <w:rsid w:val="000B4A28"/>
    <w:rsid w:val="000B4ADC"/>
    <w:rsid w:val="000B4F64"/>
    <w:rsid w:val="000B4F6F"/>
    <w:rsid w:val="000B532A"/>
    <w:rsid w:val="000B53BF"/>
    <w:rsid w:val="000B57BC"/>
    <w:rsid w:val="000B5A5C"/>
    <w:rsid w:val="000B5E11"/>
    <w:rsid w:val="000B6027"/>
    <w:rsid w:val="000B6346"/>
    <w:rsid w:val="000B6549"/>
    <w:rsid w:val="000B6676"/>
    <w:rsid w:val="000B67FA"/>
    <w:rsid w:val="000B681B"/>
    <w:rsid w:val="000B6C66"/>
    <w:rsid w:val="000B77F2"/>
    <w:rsid w:val="000B78A4"/>
    <w:rsid w:val="000B79FD"/>
    <w:rsid w:val="000B7C60"/>
    <w:rsid w:val="000B7CE6"/>
    <w:rsid w:val="000B7DA6"/>
    <w:rsid w:val="000B7FD2"/>
    <w:rsid w:val="000C02D9"/>
    <w:rsid w:val="000C03F2"/>
    <w:rsid w:val="000C0456"/>
    <w:rsid w:val="000C07F3"/>
    <w:rsid w:val="000C0881"/>
    <w:rsid w:val="000C0BC4"/>
    <w:rsid w:val="000C0C1B"/>
    <w:rsid w:val="000C0E0D"/>
    <w:rsid w:val="000C0E43"/>
    <w:rsid w:val="000C11A6"/>
    <w:rsid w:val="000C13F9"/>
    <w:rsid w:val="000C148D"/>
    <w:rsid w:val="000C1555"/>
    <w:rsid w:val="000C15C7"/>
    <w:rsid w:val="000C1BF1"/>
    <w:rsid w:val="000C1E18"/>
    <w:rsid w:val="000C1EF9"/>
    <w:rsid w:val="000C2223"/>
    <w:rsid w:val="000C22A3"/>
    <w:rsid w:val="000C276C"/>
    <w:rsid w:val="000C2F0E"/>
    <w:rsid w:val="000C2FDC"/>
    <w:rsid w:val="000C30CE"/>
    <w:rsid w:val="000C31D8"/>
    <w:rsid w:val="000C3802"/>
    <w:rsid w:val="000C3C0E"/>
    <w:rsid w:val="000C3DA4"/>
    <w:rsid w:val="000C3DFC"/>
    <w:rsid w:val="000C455B"/>
    <w:rsid w:val="000C4D3D"/>
    <w:rsid w:val="000C4D6B"/>
    <w:rsid w:val="000C4F52"/>
    <w:rsid w:val="000C51B9"/>
    <w:rsid w:val="000C5332"/>
    <w:rsid w:val="000C6083"/>
    <w:rsid w:val="000C63F2"/>
    <w:rsid w:val="000C6564"/>
    <w:rsid w:val="000C6936"/>
    <w:rsid w:val="000C6954"/>
    <w:rsid w:val="000C6C80"/>
    <w:rsid w:val="000C6E89"/>
    <w:rsid w:val="000C7138"/>
    <w:rsid w:val="000C7225"/>
    <w:rsid w:val="000C7757"/>
    <w:rsid w:val="000D009D"/>
    <w:rsid w:val="000D0191"/>
    <w:rsid w:val="000D026A"/>
    <w:rsid w:val="000D0281"/>
    <w:rsid w:val="000D043D"/>
    <w:rsid w:val="000D0451"/>
    <w:rsid w:val="000D0842"/>
    <w:rsid w:val="000D10B6"/>
    <w:rsid w:val="000D11FB"/>
    <w:rsid w:val="000D12D0"/>
    <w:rsid w:val="000D14F9"/>
    <w:rsid w:val="000D1728"/>
    <w:rsid w:val="000D189B"/>
    <w:rsid w:val="000D1BD5"/>
    <w:rsid w:val="000D1C84"/>
    <w:rsid w:val="000D1CB5"/>
    <w:rsid w:val="000D2706"/>
    <w:rsid w:val="000D2723"/>
    <w:rsid w:val="000D27D0"/>
    <w:rsid w:val="000D2853"/>
    <w:rsid w:val="000D29BC"/>
    <w:rsid w:val="000D2D30"/>
    <w:rsid w:val="000D2E79"/>
    <w:rsid w:val="000D2F08"/>
    <w:rsid w:val="000D31F4"/>
    <w:rsid w:val="000D3288"/>
    <w:rsid w:val="000D331F"/>
    <w:rsid w:val="000D333A"/>
    <w:rsid w:val="000D34CB"/>
    <w:rsid w:val="000D369F"/>
    <w:rsid w:val="000D392A"/>
    <w:rsid w:val="000D39A6"/>
    <w:rsid w:val="000D3A47"/>
    <w:rsid w:val="000D3A6A"/>
    <w:rsid w:val="000D3B81"/>
    <w:rsid w:val="000D3C69"/>
    <w:rsid w:val="000D4151"/>
    <w:rsid w:val="000D4369"/>
    <w:rsid w:val="000D450A"/>
    <w:rsid w:val="000D482C"/>
    <w:rsid w:val="000D4995"/>
    <w:rsid w:val="000D4A4A"/>
    <w:rsid w:val="000D4CF7"/>
    <w:rsid w:val="000D4E69"/>
    <w:rsid w:val="000D4F37"/>
    <w:rsid w:val="000D4F43"/>
    <w:rsid w:val="000D5317"/>
    <w:rsid w:val="000D542A"/>
    <w:rsid w:val="000D54DA"/>
    <w:rsid w:val="000D554C"/>
    <w:rsid w:val="000D56A9"/>
    <w:rsid w:val="000D5704"/>
    <w:rsid w:val="000D5CB0"/>
    <w:rsid w:val="000D5CE4"/>
    <w:rsid w:val="000D5D30"/>
    <w:rsid w:val="000D5E69"/>
    <w:rsid w:val="000D615C"/>
    <w:rsid w:val="000D6161"/>
    <w:rsid w:val="000D6445"/>
    <w:rsid w:val="000D6554"/>
    <w:rsid w:val="000D6888"/>
    <w:rsid w:val="000D6934"/>
    <w:rsid w:val="000D6B1D"/>
    <w:rsid w:val="000D6BEA"/>
    <w:rsid w:val="000D6DC9"/>
    <w:rsid w:val="000D705F"/>
    <w:rsid w:val="000D7292"/>
    <w:rsid w:val="000D72CC"/>
    <w:rsid w:val="000D753F"/>
    <w:rsid w:val="000D76A4"/>
    <w:rsid w:val="000D7839"/>
    <w:rsid w:val="000D78D9"/>
    <w:rsid w:val="000D7967"/>
    <w:rsid w:val="000D7A80"/>
    <w:rsid w:val="000D7AC1"/>
    <w:rsid w:val="000D7E11"/>
    <w:rsid w:val="000E000F"/>
    <w:rsid w:val="000E029A"/>
    <w:rsid w:val="000E03C0"/>
    <w:rsid w:val="000E047B"/>
    <w:rsid w:val="000E051C"/>
    <w:rsid w:val="000E084A"/>
    <w:rsid w:val="000E097B"/>
    <w:rsid w:val="000E0B56"/>
    <w:rsid w:val="000E14A0"/>
    <w:rsid w:val="000E1583"/>
    <w:rsid w:val="000E1CF1"/>
    <w:rsid w:val="000E1F93"/>
    <w:rsid w:val="000E22DF"/>
    <w:rsid w:val="000E27DB"/>
    <w:rsid w:val="000E29B7"/>
    <w:rsid w:val="000E2C0C"/>
    <w:rsid w:val="000E2E5D"/>
    <w:rsid w:val="000E365D"/>
    <w:rsid w:val="000E38D9"/>
    <w:rsid w:val="000E39BC"/>
    <w:rsid w:val="000E3B6B"/>
    <w:rsid w:val="000E41EB"/>
    <w:rsid w:val="000E4289"/>
    <w:rsid w:val="000E457F"/>
    <w:rsid w:val="000E4B18"/>
    <w:rsid w:val="000E4DEA"/>
    <w:rsid w:val="000E50E8"/>
    <w:rsid w:val="000E5372"/>
    <w:rsid w:val="000E5B6C"/>
    <w:rsid w:val="000E67F0"/>
    <w:rsid w:val="000E6B9C"/>
    <w:rsid w:val="000E6CDD"/>
    <w:rsid w:val="000E6EC3"/>
    <w:rsid w:val="000E6F31"/>
    <w:rsid w:val="000E7161"/>
    <w:rsid w:val="000E71EB"/>
    <w:rsid w:val="000E739D"/>
    <w:rsid w:val="000E74DD"/>
    <w:rsid w:val="000E7567"/>
    <w:rsid w:val="000E7852"/>
    <w:rsid w:val="000E7A15"/>
    <w:rsid w:val="000E7EB5"/>
    <w:rsid w:val="000F000B"/>
    <w:rsid w:val="000F01E4"/>
    <w:rsid w:val="000F036D"/>
    <w:rsid w:val="000F064A"/>
    <w:rsid w:val="000F0EB9"/>
    <w:rsid w:val="000F0EBA"/>
    <w:rsid w:val="000F105F"/>
    <w:rsid w:val="000F10B4"/>
    <w:rsid w:val="000F114F"/>
    <w:rsid w:val="000F1722"/>
    <w:rsid w:val="000F176C"/>
    <w:rsid w:val="000F19F7"/>
    <w:rsid w:val="000F1A56"/>
    <w:rsid w:val="000F1A80"/>
    <w:rsid w:val="000F1BC9"/>
    <w:rsid w:val="000F1D60"/>
    <w:rsid w:val="000F21AD"/>
    <w:rsid w:val="000F22D1"/>
    <w:rsid w:val="000F258A"/>
    <w:rsid w:val="000F25AC"/>
    <w:rsid w:val="000F2667"/>
    <w:rsid w:val="000F2B32"/>
    <w:rsid w:val="000F2BBE"/>
    <w:rsid w:val="000F302A"/>
    <w:rsid w:val="000F3106"/>
    <w:rsid w:val="000F319B"/>
    <w:rsid w:val="000F31DE"/>
    <w:rsid w:val="000F3224"/>
    <w:rsid w:val="000F32BD"/>
    <w:rsid w:val="000F33E4"/>
    <w:rsid w:val="000F3411"/>
    <w:rsid w:val="000F359D"/>
    <w:rsid w:val="000F3659"/>
    <w:rsid w:val="000F3769"/>
    <w:rsid w:val="000F38D8"/>
    <w:rsid w:val="000F3AF6"/>
    <w:rsid w:val="000F3B85"/>
    <w:rsid w:val="000F3C1E"/>
    <w:rsid w:val="000F3F84"/>
    <w:rsid w:val="000F3FCC"/>
    <w:rsid w:val="000F3FE9"/>
    <w:rsid w:val="000F407F"/>
    <w:rsid w:val="000F44E3"/>
    <w:rsid w:val="000F48E4"/>
    <w:rsid w:val="000F4EB8"/>
    <w:rsid w:val="000F5143"/>
    <w:rsid w:val="000F51DF"/>
    <w:rsid w:val="000F51FB"/>
    <w:rsid w:val="000F530F"/>
    <w:rsid w:val="000F5316"/>
    <w:rsid w:val="000F5453"/>
    <w:rsid w:val="000F547B"/>
    <w:rsid w:val="000F551D"/>
    <w:rsid w:val="000F5897"/>
    <w:rsid w:val="000F5A1A"/>
    <w:rsid w:val="000F5B4C"/>
    <w:rsid w:val="000F5BF4"/>
    <w:rsid w:val="000F6423"/>
    <w:rsid w:val="000F6595"/>
    <w:rsid w:val="000F6599"/>
    <w:rsid w:val="000F68A4"/>
    <w:rsid w:val="000F6AC2"/>
    <w:rsid w:val="000F71F5"/>
    <w:rsid w:val="000F7594"/>
    <w:rsid w:val="000F7CF8"/>
    <w:rsid w:val="000F7D7D"/>
    <w:rsid w:val="00100268"/>
    <w:rsid w:val="0010042B"/>
    <w:rsid w:val="00100AF1"/>
    <w:rsid w:val="001010E7"/>
    <w:rsid w:val="00101830"/>
    <w:rsid w:val="001019E8"/>
    <w:rsid w:val="00101B09"/>
    <w:rsid w:val="00101B1F"/>
    <w:rsid w:val="00101FF3"/>
    <w:rsid w:val="00102121"/>
    <w:rsid w:val="00102208"/>
    <w:rsid w:val="00102355"/>
    <w:rsid w:val="0010270B"/>
    <w:rsid w:val="0010275F"/>
    <w:rsid w:val="00102764"/>
    <w:rsid w:val="00102815"/>
    <w:rsid w:val="001028C6"/>
    <w:rsid w:val="00102913"/>
    <w:rsid w:val="001029E6"/>
    <w:rsid w:val="00102F59"/>
    <w:rsid w:val="00103423"/>
    <w:rsid w:val="001036E3"/>
    <w:rsid w:val="00103A68"/>
    <w:rsid w:val="00103A83"/>
    <w:rsid w:val="00103C33"/>
    <w:rsid w:val="00103F1B"/>
    <w:rsid w:val="00104070"/>
    <w:rsid w:val="00104071"/>
    <w:rsid w:val="001043D8"/>
    <w:rsid w:val="001043FC"/>
    <w:rsid w:val="00104457"/>
    <w:rsid w:val="0010452A"/>
    <w:rsid w:val="00104980"/>
    <w:rsid w:val="00104992"/>
    <w:rsid w:val="00104A2A"/>
    <w:rsid w:val="00104B56"/>
    <w:rsid w:val="00104C20"/>
    <w:rsid w:val="00104CD5"/>
    <w:rsid w:val="00104DED"/>
    <w:rsid w:val="00104EA9"/>
    <w:rsid w:val="001050C2"/>
    <w:rsid w:val="00105335"/>
    <w:rsid w:val="001055F5"/>
    <w:rsid w:val="00105A5D"/>
    <w:rsid w:val="0010629E"/>
    <w:rsid w:val="00106621"/>
    <w:rsid w:val="001067DE"/>
    <w:rsid w:val="001067E4"/>
    <w:rsid w:val="0010680C"/>
    <w:rsid w:val="00106837"/>
    <w:rsid w:val="00106A4A"/>
    <w:rsid w:val="00106BAE"/>
    <w:rsid w:val="00106BD8"/>
    <w:rsid w:val="00106C49"/>
    <w:rsid w:val="00106D42"/>
    <w:rsid w:val="00106EB5"/>
    <w:rsid w:val="00107316"/>
    <w:rsid w:val="001073AF"/>
    <w:rsid w:val="001075D7"/>
    <w:rsid w:val="001076ED"/>
    <w:rsid w:val="001077E4"/>
    <w:rsid w:val="001078D4"/>
    <w:rsid w:val="001078DD"/>
    <w:rsid w:val="00107B55"/>
    <w:rsid w:val="00107D21"/>
    <w:rsid w:val="00110147"/>
    <w:rsid w:val="00110263"/>
    <w:rsid w:val="00110312"/>
    <w:rsid w:val="001103E4"/>
    <w:rsid w:val="00110B9D"/>
    <w:rsid w:val="00110D3D"/>
    <w:rsid w:val="00111036"/>
    <w:rsid w:val="001114DC"/>
    <w:rsid w:val="0011150D"/>
    <w:rsid w:val="001115DE"/>
    <w:rsid w:val="00111FA3"/>
    <w:rsid w:val="0011211A"/>
    <w:rsid w:val="00112399"/>
    <w:rsid w:val="00112493"/>
    <w:rsid w:val="001125C8"/>
    <w:rsid w:val="001126B6"/>
    <w:rsid w:val="00112D47"/>
    <w:rsid w:val="00112D88"/>
    <w:rsid w:val="00112E7C"/>
    <w:rsid w:val="00112F6D"/>
    <w:rsid w:val="00113534"/>
    <w:rsid w:val="00113810"/>
    <w:rsid w:val="00113909"/>
    <w:rsid w:val="00113957"/>
    <w:rsid w:val="00113F45"/>
    <w:rsid w:val="0011400F"/>
    <w:rsid w:val="0011418A"/>
    <w:rsid w:val="00114204"/>
    <w:rsid w:val="00114219"/>
    <w:rsid w:val="0011459F"/>
    <w:rsid w:val="00114951"/>
    <w:rsid w:val="00114AE5"/>
    <w:rsid w:val="00114BCD"/>
    <w:rsid w:val="00114DE0"/>
    <w:rsid w:val="00114FB5"/>
    <w:rsid w:val="001155F8"/>
    <w:rsid w:val="00115768"/>
    <w:rsid w:val="00115816"/>
    <w:rsid w:val="00115CAA"/>
    <w:rsid w:val="001162C7"/>
    <w:rsid w:val="00116474"/>
    <w:rsid w:val="00116534"/>
    <w:rsid w:val="00116889"/>
    <w:rsid w:val="00116CC3"/>
    <w:rsid w:val="00116E6B"/>
    <w:rsid w:val="0011713F"/>
    <w:rsid w:val="001171B9"/>
    <w:rsid w:val="00117460"/>
    <w:rsid w:val="00117723"/>
    <w:rsid w:val="0011774C"/>
    <w:rsid w:val="0011793C"/>
    <w:rsid w:val="00117ACF"/>
    <w:rsid w:val="00117E73"/>
    <w:rsid w:val="001200B9"/>
    <w:rsid w:val="001202A5"/>
    <w:rsid w:val="00120323"/>
    <w:rsid w:val="0012038F"/>
    <w:rsid w:val="001204CE"/>
    <w:rsid w:val="00120570"/>
    <w:rsid w:val="001207B9"/>
    <w:rsid w:val="001209EC"/>
    <w:rsid w:val="00120AED"/>
    <w:rsid w:val="00120C1A"/>
    <w:rsid w:val="0012102F"/>
    <w:rsid w:val="001210B9"/>
    <w:rsid w:val="00121238"/>
    <w:rsid w:val="0012159D"/>
    <w:rsid w:val="00121665"/>
    <w:rsid w:val="00121CA1"/>
    <w:rsid w:val="00121DD1"/>
    <w:rsid w:val="00122499"/>
    <w:rsid w:val="001226F5"/>
    <w:rsid w:val="00122930"/>
    <w:rsid w:val="00122A57"/>
    <w:rsid w:val="00123064"/>
    <w:rsid w:val="001231D2"/>
    <w:rsid w:val="001233D1"/>
    <w:rsid w:val="00123764"/>
    <w:rsid w:val="00123918"/>
    <w:rsid w:val="0012396B"/>
    <w:rsid w:val="00123D7D"/>
    <w:rsid w:val="00123DCA"/>
    <w:rsid w:val="001241B7"/>
    <w:rsid w:val="001243C8"/>
    <w:rsid w:val="00124469"/>
    <w:rsid w:val="001244BF"/>
    <w:rsid w:val="001246B6"/>
    <w:rsid w:val="00124A03"/>
    <w:rsid w:val="00124AA1"/>
    <w:rsid w:val="00124C29"/>
    <w:rsid w:val="00124E75"/>
    <w:rsid w:val="00124EE6"/>
    <w:rsid w:val="00124F33"/>
    <w:rsid w:val="001257EB"/>
    <w:rsid w:val="001259DD"/>
    <w:rsid w:val="00125A41"/>
    <w:rsid w:val="00125A4D"/>
    <w:rsid w:val="00125E71"/>
    <w:rsid w:val="00125F83"/>
    <w:rsid w:val="0012668B"/>
    <w:rsid w:val="00126EDD"/>
    <w:rsid w:val="00126EF3"/>
    <w:rsid w:val="00127024"/>
    <w:rsid w:val="001271DC"/>
    <w:rsid w:val="001271F7"/>
    <w:rsid w:val="001273A0"/>
    <w:rsid w:val="0012752C"/>
    <w:rsid w:val="001277F4"/>
    <w:rsid w:val="001301F5"/>
    <w:rsid w:val="00130280"/>
    <w:rsid w:val="0013065E"/>
    <w:rsid w:val="0013072C"/>
    <w:rsid w:val="0013098A"/>
    <w:rsid w:val="00130999"/>
    <w:rsid w:val="00130EC4"/>
    <w:rsid w:val="00131652"/>
    <w:rsid w:val="00131775"/>
    <w:rsid w:val="00131C04"/>
    <w:rsid w:val="00132A9F"/>
    <w:rsid w:val="00132C95"/>
    <w:rsid w:val="00132D65"/>
    <w:rsid w:val="00132DD4"/>
    <w:rsid w:val="00132E88"/>
    <w:rsid w:val="0013308E"/>
    <w:rsid w:val="001330CE"/>
    <w:rsid w:val="0013365D"/>
    <w:rsid w:val="0013367D"/>
    <w:rsid w:val="001336C7"/>
    <w:rsid w:val="001336F7"/>
    <w:rsid w:val="0013373E"/>
    <w:rsid w:val="001337C3"/>
    <w:rsid w:val="001338AF"/>
    <w:rsid w:val="001338FA"/>
    <w:rsid w:val="001339E0"/>
    <w:rsid w:val="001340D9"/>
    <w:rsid w:val="00134143"/>
    <w:rsid w:val="0013461F"/>
    <w:rsid w:val="001349DE"/>
    <w:rsid w:val="00134AF0"/>
    <w:rsid w:val="00134C01"/>
    <w:rsid w:val="00134DB2"/>
    <w:rsid w:val="00134FA3"/>
    <w:rsid w:val="001353A1"/>
    <w:rsid w:val="00135433"/>
    <w:rsid w:val="00135973"/>
    <w:rsid w:val="00135A6F"/>
    <w:rsid w:val="00135BB4"/>
    <w:rsid w:val="00135CD7"/>
    <w:rsid w:val="00136439"/>
    <w:rsid w:val="0013655C"/>
    <w:rsid w:val="0013682E"/>
    <w:rsid w:val="001368FD"/>
    <w:rsid w:val="00136B15"/>
    <w:rsid w:val="00136F92"/>
    <w:rsid w:val="001373BF"/>
    <w:rsid w:val="001375FB"/>
    <w:rsid w:val="00137A35"/>
    <w:rsid w:val="00137EB0"/>
    <w:rsid w:val="00137EC6"/>
    <w:rsid w:val="00137F60"/>
    <w:rsid w:val="00137F7C"/>
    <w:rsid w:val="0014015D"/>
    <w:rsid w:val="00140357"/>
    <w:rsid w:val="001407DE"/>
    <w:rsid w:val="001408AB"/>
    <w:rsid w:val="0014097E"/>
    <w:rsid w:val="00140A31"/>
    <w:rsid w:val="00140E01"/>
    <w:rsid w:val="00140E27"/>
    <w:rsid w:val="001410DA"/>
    <w:rsid w:val="00141144"/>
    <w:rsid w:val="00141200"/>
    <w:rsid w:val="00141309"/>
    <w:rsid w:val="001418AB"/>
    <w:rsid w:val="00141AB6"/>
    <w:rsid w:val="00141C54"/>
    <w:rsid w:val="00142643"/>
    <w:rsid w:val="00142878"/>
    <w:rsid w:val="0014327D"/>
    <w:rsid w:val="001434D0"/>
    <w:rsid w:val="001435A7"/>
    <w:rsid w:val="001439C8"/>
    <w:rsid w:val="00143D74"/>
    <w:rsid w:val="00143E27"/>
    <w:rsid w:val="00143F3D"/>
    <w:rsid w:val="001440B7"/>
    <w:rsid w:val="0014412B"/>
    <w:rsid w:val="001442EC"/>
    <w:rsid w:val="001442F9"/>
    <w:rsid w:val="00144401"/>
    <w:rsid w:val="00144701"/>
    <w:rsid w:val="00145032"/>
    <w:rsid w:val="00145C4D"/>
    <w:rsid w:val="00145EBA"/>
    <w:rsid w:val="00145F2C"/>
    <w:rsid w:val="0014629B"/>
    <w:rsid w:val="001464DB"/>
    <w:rsid w:val="00146501"/>
    <w:rsid w:val="001465D7"/>
    <w:rsid w:val="001465E2"/>
    <w:rsid w:val="00146716"/>
    <w:rsid w:val="001470F0"/>
    <w:rsid w:val="001471D7"/>
    <w:rsid w:val="001473F6"/>
    <w:rsid w:val="001478EF"/>
    <w:rsid w:val="00147D91"/>
    <w:rsid w:val="00150385"/>
    <w:rsid w:val="00150570"/>
    <w:rsid w:val="001505D0"/>
    <w:rsid w:val="00150A1C"/>
    <w:rsid w:val="0015114E"/>
    <w:rsid w:val="0015162B"/>
    <w:rsid w:val="001517E7"/>
    <w:rsid w:val="0015186E"/>
    <w:rsid w:val="0015199E"/>
    <w:rsid w:val="00151A5D"/>
    <w:rsid w:val="00151A5E"/>
    <w:rsid w:val="00151C2F"/>
    <w:rsid w:val="00151E51"/>
    <w:rsid w:val="00151F0C"/>
    <w:rsid w:val="001525D6"/>
    <w:rsid w:val="001526EA"/>
    <w:rsid w:val="001527B7"/>
    <w:rsid w:val="00152BD1"/>
    <w:rsid w:val="00152C91"/>
    <w:rsid w:val="00152DD2"/>
    <w:rsid w:val="00152EC2"/>
    <w:rsid w:val="00153064"/>
    <w:rsid w:val="0015311F"/>
    <w:rsid w:val="001531CF"/>
    <w:rsid w:val="00153598"/>
    <w:rsid w:val="0015364E"/>
    <w:rsid w:val="00153809"/>
    <w:rsid w:val="001538D2"/>
    <w:rsid w:val="001539E1"/>
    <w:rsid w:val="00153A3D"/>
    <w:rsid w:val="00153D8A"/>
    <w:rsid w:val="00153D97"/>
    <w:rsid w:val="001545CD"/>
    <w:rsid w:val="00154ADF"/>
    <w:rsid w:val="00154CCE"/>
    <w:rsid w:val="00154D59"/>
    <w:rsid w:val="00154EF7"/>
    <w:rsid w:val="00155002"/>
    <w:rsid w:val="0015523C"/>
    <w:rsid w:val="00155300"/>
    <w:rsid w:val="001553DD"/>
    <w:rsid w:val="00155458"/>
    <w:rsid w:val="0015552E"/>
    <w:rsid w:val="0015555B"/>
    <w:rsid w:val="001556AD"/>
    <w:rsid w:val="0015576F"/>
    <w:rsid w:val="00155ECE"/>
    <w:rsid w:val="001560EF"/>
    <w:rsid w:val="001561C6"/>
    <w:rsid w:val="00156595"/>
    <w:rsid w:val="00156702"/>
    <w:rsid w:val="00156A76"/>
    <w:rsid w:val="00156BAB"/>
    <w:rsid w:val="0015721B"/>
    <w:rsid w:val="00157917"/>
    <w:rsid w:val="00157E49"/>
    <w:rsid w:val="0016004A"/>
    <w:rsid w:val="00160681"/>
    <w:rsid w:val="001606AF"/>
    <w:rsid w:val="00160710"/>
    <w:rsid w:val="00160739"/>
    <w:rsid w:val="001608E4"/>
    <w:rsid w:val="00160C99"/>
    <w:rsid w:val="00161024"/>
    <w:rsid w:val="001612DE"/>
    <w:rsid w:val="00161C9F"/>
    <w:rsid w:val="00161F4B"/>
    <w:rsid w:val="00162087"/>
    <w:rsid w:val="001620F9"/>
    <w:rsid w:val="001622CF"/>
    <w:rsid w:val="00162EE6"/>
    <w:rsid w:val="00162F7B"/>
    <w:rsid w:val="001630CE"/>
    <w:rsid w:val="001631CC"/>
    <w:rsid w:val="0016370D"/>
    <w:rsid w:val="00163960"/>
    <w:rsid w:val="00163B26"/>
    <w:rsid w:val="00163C0D"/>
    <w:rsid w:val="00163CF3"/>
    <w:rsid w:val="00163DDF"/>
    <w:rsid w:val="001643B3"/>
    <w:rsid w:val="001643E4"/>
    <w:rsid w:val="001645E4"/>
    <w:rsid w:val="001648A1"/>
    <w:rsid w:val="00164AD0"/>
    <w:rsid w:val="00164CC8"/>
    <w:rsid w:val="0016509B"/>
    <w:rsid w:val="001650A9"/>
    <w:rsid w:val="00165309"/>
    <w:rsid w:val="001653E6"/>
    <w:rsid w:val="00165499"/>
    <w:rsid w:val="00165730"/>
    <w:rsid w:val="001657CC"/>
    <w:rsid w:val="00165C20"/>
    <w:rsid w:val="00165F7F"/>
    <w:rsid w:val="0016630D"/>
    <w:rsid w:val="001663D8"/>
    <w:rsid w:val="00166687"/>
    <w:rsid w:val="00166849"/>
    <w:rsid w:val="0016695F"/>
    <w:rsid w:val="00166C70"/>
    <w:rsid w:val="00166CCC"/>
    <w:rsid w:val="00166D77"/>
    <w:rsid w:val="00167067"/>
    <w:rsid w:val="0016708C"/>
    <w:rsid w:val="0016713C"/>
    <w:rsid w:val="00167275"/>
    <w:rsid w:val="001675A7"/>
    <w:rsid w:val="001675E3"/>
    <w:rsid w:val="0016769D"/>
    <w:rsid w:val="0016774D"/>
    <w:rsid w:val="001679C1"/>
    <w:rsid w:val="00167B9E"/>
    <w:rsid w:val="00167D3B"/>
    <w:rsid w:val="00167D56"/>
    <w:rsid w:val="00167DB2"/>
    <w:rsid w:val="00167FBF"/>
    <w:rsid w:val="001700BE"/>
    <w:rsid w:val="001701FD"/>
    <w:rsid w:val="001702FE"/>
    <w:rsid w:val="00170327"/>
    <w:rsid w:val="001708E6"/>
    <w:rsid w:val="001709E6"/>
    <w:rsid w:val="00170CF2"/>
    <w:rsid w:val="00170D33"/>
    <w:rsid w:val="001710A9"/>
    <w:rsid w:val="00171168"/>
    <w:rsid w:val="0017131D"/>
    <w:rsid w:val="001713FC"/>
    <w:rsid w:val="00171546"/>
    <w:rsid w:val="00171655"/>
    <w:rsid w:val="0017176E"/>
    <w:rsid w:val="00171814"/>
    <w:rsid w:val="00171A20"/>
    <w:rsid w:val="00171BD1"/>
    <w:rsid w:val="00171C76"/>
    <w:rsid w:val="00171CD3"/>
    <w:rsid w:val="00171E04"/>
    <w:rsid w:val="00171EEC"/>
    <w:rsid w:val="00171FB7"/>
    <w:rsid w:val="001722E4"/>
    <w:rsid w:val="0017248D"/>
    <w:rsid w:val="00172828"/>
    <w:rsid w:val="00172C20"/>
    <w:rsid w:val="00172DFE"/>
    <w:rsid w:val="00172E43"/>
    <w:rsid w:val="00172E98"/>
    <w:rsid w:val="00172F8B"/>
    <w:rsid w:val="00172FD5"/>
    <w:rsid w:val="00173205"/>
    <w:rsid w:val="00173480"/>
    <w:rsid w:val="00173999"/>
    <w:rsid w:val="001739B7"/>
    <w:rsid w:val="00173C45"/>
    <w:rsid w:val="001740D2"/>
    <w:rsid w:val="001741D9"/>
    <w:rsid w:val="00174314"/>
    <w:rsid w:val="00174667"/>
    <w:rsid w:val="00174E3D"/>
    <w:rsid w:val="00174F54"/>
    <w:rsid w:val="001750E1"/>
    <w:rsid w:val="001755EE"/>
    <w:rsid w:val="001756DF"/>
    <w:rsid w:val="001757B6"/>
    <w:rsid w:val="00175FC8"/>
    <w:rsid w:val="0017634F"/>
    <w:rsid w:val="0017646C"/>
    <w:rsid w:val="001765F0"/>
    <w:rsid w:val="00176A6B"/>
    <w:rsid w:val="00176BDA"/>
    <w:rsid w:val="00176E10"/>
    <w:rsid w:val="00176E40"/>
    <w:rsid w:val="001775D4"/>
    <w:rsid w:val="00177907"/>
    <w:rsid w:val="001779F4"/>
    <w:rsid w:val="00177AF1"/>
    <w:rsid w:val="00177B04"/>
    <w:rsid w:val="00177E82"/>
    <w:rsid w:val="00177FDD"/>
    <w:rsid w:val="00180A30"/>
    <w:rsid w:val="00180BBE"/>
    <w:rsid w:val="00180FA4"/>
    <w:rsid w:val="001811C4"/>
    <w:rsid w:val="00181481"/>
    <w:rsid w:val="001814AF"/>
    <w:rsid w:val="001816F5"/>
    <w:rsid w:val="00181758"/>
    <w:rsid w:val="00181B49"/>
    <w:rsid w:val="00181E58"/>
    <w:rsid w:val="00182040"/>
    <w:rsid w:val="001820C0"/>
    <w:rsid w:val="00182114"/>
    <w:rsid w:val="00182206"/>
    <w:rsid w:val="00182270"/>
    <w:rsid w:val="00182695"/>
    <w:rsid w:val="00182788"/>
    <w:rsid w:val="00182A68"/>
    <w:rsid w:val="00182AF8"/>
    <w:rsid w:val="00182D2E"/>
    <w:rsid w:val="00182FFA"/>
    <w:rsid w:val="00183122"/>
    <w:rsid w:val="00183171"/>
    <w:rsid w:val="001832F6"/>
    <w:rsid w:val="001835E5"/>
    <w:rsid w:val="00183749"/>
    <w:rsid w:val="00183769"/>
    <w:rsid w:val="001838F6"/>
    <w:rsid w:val="00183A36"/>
    <w:rsid w:val="00183A45"/>
    <w:rsid w:val="00183B61"/>
    <w:rsid w:val="00183F85"/>
    <w:rsid w:val="001842FE"/>
    <w:rsid w:val="001843E2"/>
    <w:rsid w:val="00184B7D"/>
    <w:rsid w:val="00184C71"/>
    <w:rsid w:val="00184D33"/>
    <w:rsid w:val="00184D4F"/>
    <w:rsid w:val="001850AA"/>
    <w:rsid w:val="001852BA"/>
    <w:rsid w:val="0018564D"/>
    <w:rsid w:val="00185AA3"/>
    <w:rsid w:val="00185C35"/>
    <w:rsid w:val="00185EB1"/>
    <w:rsid w:val="00186755"/>
    <w:rsid w:val="00186787"/>
    <w:rsid w:val="001867F0"/>
    <w:rsid w:val="00186C80"/>
    <w:rsid w:val="00186DBE"/>
    <w:rsid w:val="0018704F"/>
    <w:rsid w:val="001870E8"/>
    <w:rsid w:val="0018776C"/>
    <w:rsid w:val="00187B3F"/>
    <w:rsid w:val="00187C93"/>
    <w:rsid w:val="00187CF4"/>
    <w:rsid w:val="00190249"/>
    <w:rsid w:val="001905C3"/>
    <w:rsid w:val="00190786"/>
    <w:rsid w:val="001909AC"/>
    <w:rsid w:val="00190BD8"/>
    <w:rsid w:val="00191099"/>
    <w:rsid w:val="00191113"/>
    <w:rsid w:val="001917B9"/>
    <w:rsid w:val="00191832"/>
    <w:rsid w:val="00191839"/>
    <w:rsid w:val="00191C8D"/>
    <w:rsid w:val="00191FA8"/>
    <w:rsid w:val="001921BA"/>
    <w:rsid w:val="00192233"/>
    <w:rsid w:val="00192288"/>
    <w:rsid w:val="001923A2"/>
    <w:rsid w:val="00192781"/>
    <w:rsid w:val="001929DA"/>
    <w:rsid w:val="0019327E"/>
    <w:rsid w:val="0019350F"/>
    <w:rsid w:val="001935E6"/>
    <w:rsid w:val="00193712"/>
    <w:rsid w:val="0019384A"/>
    <w:rsid w:val="001938AA"/>
    <w:rsid w:val="00193A2B"/>
    <w:rsid w:val="00193AB1"/>
    <w:rsid w:val="00193DE0"/>
    <w:rsid w:val="00193E1F"/>
    <w:rsid w:val="00194364"/>
    <w:rsid w:val="00194427"/>
    <w:rsid w:val="00194682"/>
    <w:rsid w:val="0019498D"/>
    <w:rsid w:val="00194E48"/>
    <w:rsid w:val="00194F50"/>
    <w:rsid w:val="0019514F"/>
    <w:rsid w:val="00195465"/>
    <w:rsid w:val="001954B6"/>
    <w:rsid w:val="00195B12"/>
    <w:rsid w:val="00195C7F"/>
    <w:rsid w:val="001960BD"/>
    <w:rsid w:val="001962EC"/>
    <w:rsid w:val="001963E2"/>
    <w:rsid w:val="0019674A"/>
    <w:rsid w:val="00196D7B"/>
    <w:rsid w:val="001972E9"/>
    <w:rsid w:val="001975AD"/>
    <w:rsid w:val="001978F4"/>
    <w:rsid w:val="00197ACC"/>
    <w:rsid w:val="00197BBB"/>
    <w:rsid w:val="00197EB2"/>
    <w:rsid w:val="001A01E4"/>
    <w:rsid w:val="001A02C9"/>
    <w:rsid w:val="001A037B"/>
    <w:rsid w:val="001A0470"/>
    <w:rsid w:val="001A05D4"/>
    <w:rsid w:val="001A0C52"/>
    <w:rsid w:val="001A0EB5"/>
    <w:rsid w:val="001A1311"/>
    <w:rsid w:val="001A1320"/>
    <w:rsid w:val="001A16A9"/>
    <w:rsid w:val="001A16FE"/>
    <w:rsid w:val="001A1B02"/>
    <w:rsid w:val="001A1C16"/>
    <w:rsid w:val="001A1CEE"/>
    <w:rsid w:val="001A2006"/>
    <w:rsid w:val="001A2111"/>
    <w:rsid w:val="001A26E5"/>
    <w:rsid w:val="001A2719"/>
    <w:rsid w:val="001A29A0"/>
    <w:rsid w:val="001A2DAC"/>
    <w:rsid w:val="001A2DB8"/>
    <w:rsid w:val="001A33AB"/>
    <w:rsid w:val="001A345F"/>
    <w:rsid w:val="001A3633"/>
    <w:rsid w:val="001A3910"/>
    <w:rsid w:val="001A3CBF"/>
    <w:rsid w:val="001A3D6B"/>
    <w:rsid w:val="001A4149"/>
    <w:rsid w:val="001A495A"/>
    <w:rsid w:val="001A4974"/>
    <w:rsid w:val="001A49FA"/>
    <w:rsid w:val="001A4BA2"/>
    <w:rsid w:val="001A4E2D"/>
    <w:rsid w:val="001A4EBF"/>
    <w:rsid w:val="001A5105"/>
    <w:rsid w:val="001A53E4"/>
    <w:rsid w:val="001A5769"/>
    <w:rsid w:val="001A587D"/>
    <w:rsid w:val="001A5D80"/>
    <w:rsid w:val="001A5FFA"/>
    <w:rsid w:val="001A617C"/>
    <w:rsid w:val="001A631D"/>
    <w:rsid w:val="001A651C"/>
    <w:rsid w:val="001A672F"/>
    <w:rsid w:val="001A6BC2"/>
    <w:rsid w:val="001A6D24"/>
    <w:rsid w:val="001A6DAA"/>
    <w:rsid w:val="001A6F54"/>
    <w:rsid w:val="001A7047"/>
    <w:rsid w:val="001A7088"/>
    <w:rsid w:val="001A7318"/>
    <w:rsid w:val="001A73E4"/>
    <w:rsid w:val="001A755A"/>
    <w:rsid w:val="001A7B47"/>
    <w:rsid w:val="001A7B72"/>
    <w:rsid w:val="001A7BF7"/>
    <w:rsid w:val="001B003D"/>
    <w:rsid w:val="001B027C"/>
    <w:rsid w:val="001B02DF"/>
    <w:rsid w:val="001B0343"/>
    <w:rsid w:val="001B0409"/>
    <w:rsid w:val="001B0444"/>
    <w:rsid w:val="001B04A3"/>
    <w:rsid w:val="001B053E"/>
    <w:rsid w:val="001B0975"/>
    <w:rsid w:val="001B0BFB"/>
    <w:rsid w:val="001B0CD0"/>
    <w:rsid w:val="001B0DB8"/>
    <w:rsid w:val="001B10C2"/>
    <w:rsid w:val="001B10EE"/>
    <w:rsid w:val="001B1214"/>
    <w:rsid w:val="001B1347"/>
    <w:rsid w:val="001B13C7"/>
    <w:rsid w:val="001B168D"/>
    <w:rsid w:val="001B1872"/>
    <w:rsid w:val="001B1893"/>
    <w:rsid w:val="001B194F"/>
    <w:rsid w:val="001B1CDB"/>
    <w:rsid w:val="001B1E08"/>
    <w:rsid w:val="001B23E0"/>
    <w:rsid w:val="001B303B"/>
    <w:rsid w:val="001B30AB"/>
    <w:rsid w:val="001B3137"/>
    <w:rsid w:val="001B3511"/>
    <w:rsid w:val="001B35EC"/>
    <w:rsid w:val="001B3A79"/>
    <w:rsid w:val="001B3AF3"/>
    <w:rsid w:val="001B3D7B"/>
    <w:rsid w:val="001B3DE7"/>
    <w:rsid w:val="001B3EDD"/>
    <w:rsid w:val="001B45ED"/>
    <w:rsid w:val="001B4745"/>
    <w:rsid w:val="001B4BA3"/>
    <w:rsid w:val="001B4DBE"/>
    <w:rsid w:val="001B4FCA"/>
    <w:rsid w:val="001B5950"/>
    <w:rsid w:val="001B5AB1"/>
    <w:rsid w:val="001B5E54"/>
    <w:rsid w:val="001B5E58"/>
    <w:rsid w:val="001B5E72"/>
    <w:rsid w:val="001B5F90"/>
    <w:rsid w:val="001B5F95"/>
    <w:rsid w:val="001B5FE5"/>
    <w:rsid w:val="001B6049"/>
    <w:rsid w:val="001B6295"/>
    <w:rsid w:val="001B6393"/>
    <w:rsid w:val="001B69C4"/>
    <w:rsid w:val="001B6A10"/>
    <w:rsid w:val="001B6CA5"/>
    <w:rsid w:val="001B7013"/>
    <w:rsid w:val="001B7074"/>
    <w:rsid w:val="001B71B0"/>
    <w:rsid w:val="001B7329"/>
    <w:rsid w:val="001B7515"/>
    <w:rsid w:val="001B751B"/>
    <w:rsid w:val="001B76A8"/>
    <w:rsid w:val="001B78F5"/>
    <w:rsid w:val="001B79BE"/>
    <w:rsid w:val="001B7A9A"/>
    <w:rsid w:val="001C00A3"/>
    <w:rsid w:val="001C015F"/>
    <w:rsid w:val="001C0312"/>
    <w:rsid w:val="001C0862"/>
    <w:rsid w:val="001C0E1C"/>
    <w:rsid w:val="001C10FA"/>
    <w:rsid w:val="001C11F6"/>
    <w:rsid w:val="001C1635"/>
    <w:rsid w:val="001C16AD"/>
    <w:rsid w:val="001C1777"/>
    <w:rsid w:val="001C1844"/>
    <w:rsid w:val="001C1896"/>
    <w:rsid w:val="001C1BB0"/>
    <w:rsid w:val="001C2296"/>
    <w:rsid w:val="001C23F7"/>
    <w:rsid w:val="001C2486"/>
    <w:rsid w:val="001C27FA"/>
    <w:rsid w:val="001C2A08"/>
    <w:rsid w:val="001C2D1D"/>
    <w:rsid w:val="001C2D46"/>
    <w:rsid w:val="001C2FCB"/>
    <w:rsid w:val="001C3533"/>
    <w:rsid w:val="001C3C9E"/>
    <w:rsid w:val="001C3D12"/>
    <w:rsid w:val="001C3E99"/>
    <w:rsid w:val="001C4179"/>
    <w:rsid w:val="001C4250"/>
    <w:rsid w:val="001C4838"/>
    <w:rsid w:val="001C4A6A"/>
    <w:rsid w:val="001C4B8B"/>
    <w:rsid w:val="001C50BE"/>
    <w:rsid w:val="001C54B9"/>
    <w:rsid w:val="001C5567"/>
    <w:rsid w:val="001C55EA"/>
    <w:rsid w:val="001C56EB"/>
    <w:rsid w:val="001C595B"/>
    <w:rsid w:val="001C5C3E"/>
    <w:rsid w:val="001C5CD0"/>
    <w:rsid w:val="001C5CE4"/>
    <w:rsid w:val="001C6243"/>
    <w:rsid w:val="001C6330"/>
    <w:rsid w:val="001C63FE"/>
    <w:rsid w:val="001C6543"/>
    <w:rsid w:val="001C67AF"/>
    <w:rsid w:val="001C68FC"/>
    <w:rsid w:val="001C69AE"/>
    <w:rsid w:val="001C6BEF"/>
    <w:rsid w:val="001C7728"/>
    <w:rsid w:val="001C7868"/>
    <w:rsid w:val="001C7900"/>
    <w:rsid w:val="001C7A05"/>
    <w:rsid w:val="001C7E55"/>
    <w:rsid w:val="001C7FC9"/>
    <w:rsid w:val="001D013D"/>
    <w:rsid w:val="001D061B"/>
    <w:rsid w:val="001D0779"/>
    <w:rsid w:val="001D0A34"/>
    <w:rsid w:val="001D0BC7"/>
    <w:rsid w:val="001D0C0A"/>
    <w:rsid w:val="001D0D0F"/>
    <w:rsid w:val="001D106A"/>
    <w:rsid w:val="001D11CB"/>
    <w:rsid w:val="001D12B7"/>
    <w:rsid w:val="001D1314"/>
    <w:rsid w:val="001D141A"/>
    <w:rsid w:val="001D1459"/>
    <w:rsid w:val="001D171D"/>
    <w:rsid w:val="001D1735"/>
    <w:rsid w:val="001D1814"/>
    <w:rsid w:val="001D1A84"/>
    <w:rsid w:val="001D1F1D"/>
    <w:rsid w:val="001D28DB"/>
    <w:rsid w:val="001D2C19"/>
    <w:rsid w:val="001D31BC"/>
    <w:rsid w:val="001D320D"/>
    <w:rsid w:val="001D3803"/>
    <w:rsid w:val="001D385A"/>
    <w:rsid w:val="001D39CF"/>
    <w:rsid w:val="001D3D1D"/>
    <w:rsid w:val="001D42FB"/>
    <w:rsid w:val="001D43E7"/>
    <w:rsid w:val="001D44FF"/>
    <w:rsid w:val="001D4613"/>
    <w:rsid w:val="001D495F"/>
    <w:rsid w:val="001D4A21"/>
    <w:rsid w:val="001D4AE4"/>
    <w:rsid w:val="001D4B48"/>
    <w:rsid w:val="001D4CC2"/>
    <w:rsid w:val="001D4E94"/>
    <w:rsid w:val="001D5049"/>
    <w:rsid w:val="001D50BC"/>
    <w:rsid w:val="001D5389"/>
    <w:rsid w:val="001D574A"/>
    <w:rsid w:val="001D5E48"/>
    <w:rsid w:val="001D620A"/>
    <w:rsid w:val="001D66D3"/>
    <w:rsid w:val="001D72AD"/>
    <w:rsid w:val="001D745E"/>
    <w:rsid w:val="001D7468"/>
    <w:rsid w:val="001D7517"/>
    <w:rsid w:val="001D756F"/>
    <w:rsid w:val="001D7604"/>
    <w:rsid w:val="001D76FF"/>
    <w:rsid w:val="001D77D9"/>
    <w:rsid w:val="001D7837"/>
    <w:rsid w:val="001D7AA4"/>
    <w:rsid w:val="001D7AEF"/>
    <w:rsid w:val="001D7CA4"/>
    <w:rsid w:val="001D7EFB"/>
    <w:rsid w:val="001D7FE4"/>
    <w:rsid w:val="001E02C5"/>
    <w:rsid w:val="001E031A"/>
    <w:rsid w:val="001E07A0"/>
    <w:rsid w:val="001E083D"/>
    <w:rsid w:val="001E0B2B"/>
    <w:rsid w:val="001E110F"/>
    <w:rsid w:val="001E1275"/>
    <w:rsid w:val="001E1673"/>
    <w:rsid w:val="001E1698"/>
    <w:rsid w:val="001E1704"/>
    <w:rsid w:val="001E1762"/>
    <w:rsid w:val="001E1C86"/>
    <w:rsid w:val="001E1E1B"/>
    <w:rsid w:val="001E1FF8"/>
    <w:rsid w:val="001E2465"/>
    <w:rsid w:val="001E26D4"/>
    <w:rsid w:val="001E274A"/>
    <w:rsid w:val="001E2756"/>
    <w:rsid w:val="001E2DF0"/>
    <w:rsid w:val="001E2F64"/>
    <w:rsid w:val="001E3832"/>
    <w:rsid w:val="001E3AFD"/>
    <w:rsid w:val="001E3B43"/>
    <w:rsid w:val="001E3C6B"/>
    <w:rsid w:val="001E3D67"/>
    <w:rsid w:val="001E3D9E"/>
    <w:rsid w:val="001E3E89"/>
    <w:rsid w:val="001E3E92"/>
    <w:rsid w:val="001E44A9"/>
    <w:rsid w:val="001E4866"/>
    <w:rsid w:val="001E48F0"/>
    <w:rsid w:val="001E4908"/>
    <w:rsid w:val="001E4D96"/>
    <w:rsid w:val="001E4EF1"/>
    <w:rsid w:val="001E543B"/>
    <w:rsid w:val="001E56CD"/>
    <w:rsid w:val="001E5721"/>
    <w:rsid w:val="001E5975"/>
    <w:rsid w:val="001E598B"/>
    <w:rsid w:val="001E59BC"/>
    <w:rsid w:val="001E5CC6"/>
    <w:rsid w:val="001E6023"/>
    <w:rsid w:val="001E6708"/>
    <w:rsid w:val="001E698D"/>
    <w:rsid w:val="001E71B4"/>
    <w:rsid w:val="001E7376"/>
    <w:rsid w:val="001E73C1"/>
    <w:rsid w:val="001E74F8"/>
    <w:rsid w:val="001E752F"/>
    <w:rsid w:val="001E7761"/>
    <w:rsid w:val="001E7828"/>
    <w:rsid w:val="001E7924"/>
    <w:rsid w:val="001E7ACA"/>
    <w:rsid w:val="001E7CFC"/>
    <w:rsid w:val="001F0102"/>
    <w:rsid w:val="001F0443"/>
    <w:rsid w:val="001F0513"/>
    <w:rsid w:val="001F0693"/>
    <w:rsid w:val="001F098E"/>
    <w:rsid w:val="001F0B84"/>
    <w:rsid w:val="001F0B9B"/>
    <w:rsid w:val="001F0DC5"/>
    <w:rsid w:val="001F0DC8"/>
    <w:rsid w:val="001F0FE3"/>
    <w:rsid w:val="001F12B2"/>
    <w:rsid w:val="001F1346"/>
    <w:rsid w:val="001F1470"/>
    <w:rsid w:val="001F1880"/>
    <w:rsid w:val="001F1AD7"/>
    <w:rsid w:val="001F1B7D"/>
    <w:rsid w:val="001F1EB6"/>
    <w:rsid w:val="001F20C7"/>
    <w:rsid w:val="001F22F6"/>
    <w:rsid w:val="001F2CB8"/>
    <w:rsid w:val="001F2DC7"/>
    <w:rsid w:val="001F3270"/>
    <w:rsid w:val="001F34E7"/>
    <w:rsid w:val="001F3B0F"/>
    <w:rsid w:val="001F3C75"/>
    <w:rsid w:val="001F3EE3"/>
    <w:rsid w:val="001F3FC0"/>
    <w:rsid w:val="001F41DD"/>
    <w:rsid w:val="001F4353"/>
    <w:rsid w:val="001F43B7"/>
    <w:rsid w:val="001F4456"/>
    <w:rsid w:val="001F447D"/>
    <w:rsid w:val="001F459F"/>
    <w:rsid w:val="001F4600"/>
    <w:rsid w:val="001F4828"/>
    <w:rsid w:val="001F4902"/>
    <w:rsid w:val="001F4B59"/>
    <w:rsid w:val="001F4D73"/>
    <w:rsid w:val="001F4FD7"/>
    <w:rsid w:val="001F5434"/>
    <w:rsid w:val="001F543D"/>
    <w:rsid w:val="001F55EE"/>
    <w:rsid w:val="001F5772"/>
    <w:rsid w:val="001F57D9"/>
    <w:rsid w:val="001F58F5"/>
    <w:rsid w:val="001F59C4"/>
    <w:rsid w:val="001F5A53"/>
    <w:rsid w:val="001F5FB4"/>
    <w:rsid w:val="001F6B34"/>
    <w:rsid w:val="001F6B7B"/>
    <w:rsid w:val="001F6D5B"/>
    <w:rsid w:val="001F6DCD"/>
    <w:rsid w:val="001F6FB0"/>
    <w:rsid w:val="001F7013"/>
    <w:rsid w:val="001F728D"/>
    <w:rsid w:val="001F7303"/>
    <w:rsid w:val="001F73D0"/>
    <w:rsid w:val="001F78B4"/>
    <w:rsid w:val="001F796C"/>
    <w:rsid w:val="001F7BC5"/>
    <w:rsid w:val="001F7BF0"/>
    <w:rsid w:val="001F7E19"/>
    <w:rsid w:val="001F7EAB"/>
    <w:rsid w:val="002000AB"/>
    <w:rsid w:val="0020012F"/>
    <w:rsid w:val="0020026B"/>
    <w:rsid w:val="0020048F"/>
    <w:rsid w:val="00200B62"/>
    <w:rsid w:val="00200CCA"/>
    <w:rsid w:val="00200D15"/>
    <w:rsid w:val="00200F05"/>
    <w:rsid w:val="00201501"/>
    <w:rsid w:val="00201517"/>
    <w:rsid w:val="00201E5D"/>
    <w:rsid w:val="002024A6"/>
    <w:rsid w:val="00202885"/>
    <w:rsid w:val="002028CB"/>
    <w:rsid w:val="002029B5"/>
    <w:rsid w:val="00202AEC"/>
    <w:rsid w:val="00202BD3"/>
    <w:rsid w:val="00202E0D"/>
    <w:rsid w:val="00202E97"/>
    <w:rsid w:val="00203145"/>
    <w:rsid w:val="002037F9"/>
    <w:rsid w:val="00203C4E"/>
    <w:rsid w:val="00203E36"/>
    <w:rsid w:val="00204299"/>
    <w:rsid w:val="002043AD"/>
    <w:rsid w:val="00204572"/>
    <w:rsid w:val="00204DDA"/>
    <w:rsid w:val="00204DE2"/>
    <w:rsid w:val="00204E62"/>
    <w:rsid w:val="00204FFB"/>
    <w:rsid w:val="00205547"/>
    <w:rsid w:val="002055D9"/>
    <w:rsid w:val="002056F3"/>
    <w:rsid w:val="00205808"/>
    <w:rsid w:val="00205873"/>
    <w:rsid w:val="002058CF"/>
    <w:rsid w:val="00205AA6"/>
    <w:rsid w:val="00205AAF"/>
    <w:rsid w:val="00205B81"/>
    <w:rsid w:val="00205EA4"/>
    <w:rsid w:val="002060E4"/>
    <w:rsid w:val="00206127"/>
    <w:rsid w:val="002067FA"/>
    <w:rsid w:val="00206893"/>
    <w:rsid w:val="00206AD0"/>
    <w:rsid w:val="00206E88"/>
    <w:rsid w:val="00206ECB"/>
    <w:rsid w:val="00206F7F"/>
    <w:rsid w:val="0020701A"/>
    <w:rsid w:val="0020756E"/>
    <w:rsid w:val="00207779"/>
    <w:rsid w:val="00207ACA"/>
    <w:rsid w:val="00207C1E"/>
    <w:rsid w:val="00207D1F"/>
    <w:rsid w:val="00207D91"/>
    <w:rsid w:val="002101BA"/>
    <w:rsid w:val="002104D9"/>
    <w:rsid w:val="0021069B"/>
    <w:rsid w:val="00211018"/>
    <w:rsid w:val="002110CF"/>
    <w:rsid w:val="00211157"/>
    <w:rsid w:val="00211407"/>
    <w:rsid w:val="00211E37"/>
    <w:rsid w:val="00212058"/>
    <w:rsid w:val="00212093"/>
    <w:rsid w:val="00212150"/>
    <w:rsid w:val="00212193"/>
    <w:rsid w:val="0021256F"/>
    <w:rsid w:val="002125B9"/>
    <w:rsid w:val="00212715"/>
    <w:rsid w:val="00212741"/>
    <w:rsid w:val="00212B79"/>
    <w:rsid w:val="00212D09"/>
    <w:rsid w:val="002130E2"/>
    <w:rsid w:val="00213219"/>
    <w:rsid w:val="0021323C"/>
    <w:rsid w:val="0021329E"/>
    <w:rsid w:val="0021340C"/>
    <w:rsid w:val="0021344D"/>
    <w:rsid w:val="00213836"/>
    <w:rsid w:val="0021390B"/>
    <w:rsid w:val="00213926"/>
    <w:rsid w:val="00213DFF"/>
    <w:rsid w:val="00213E24"/>
    <w:rsid w:val="00213F46"/>
    <w:rsid w:val="00214021"/>
    <w:rsid w:val="0021434D"/>
    <w:rsid w:val="002149A0"/>
    <w:rsid w:val="00214BB3"/>
    <w:rsid w:val="00214C5A"/>
    <w:rsid w:val="00215422"/>
    <w:rsid w:val="002155DD"/>
    <w:rsid w:val="00215846"/>
    <w:rsid w:val="00215897"/>
    <w:rsid w:val="00215A6A"/>
    <w:rsid w:val="00215D3D"/>
    <w:rsid w:val="00215D49"/>
    <w:rsid w:val="00215E0E"/>
    <w:rsid w:val="00215E43"/>
    <w:rsid w:val="00216135"/>
    <w:rsid w:val="00216253"/>
    <w:rsid w:val="002162DE"/>
    <w:rsid w:val="00216513"/>
    <w:rsid w:val="00216755"/>
    <w:rsid w:val="00216B7A"/>
    <w:rsid w:val="00216F24"/>
    <w:rsid w:val="002174DB"/>
    <w:rsid w:val="00217507"/>
    <w:rsid w:val="0021769F"/>
    <w:rsid w:val="00217B54"/>
    <w:rsid w:val="00217E10"/>
    <w:rsid w:val="00220122"/>
    <w:rsid w:val="00220227"/>
    <w:rsid w:val="0022039D"/>
    <w:rsid w:val="002203FD"/>
    <w:rsid w:val="00220422"/>
    <w:rsid w:val="0022084A"/>
    <w:rsid w:val="00221017"/>
    <w:rsid w:val="0022154B"/>
    <w:rsid w:val="00221926"/>
    <w:rsid w:val="00221D35"/>
    <w:rsid w:val="00221EDC"/>
    <w:rsid w:val="0022209C"/>
    <w:rsid w:val="002223F1"/>
    <w:rsid w:val="0022254C"/>
    <w:rsid w:val="0022262D"/>
    <w:rsid w:val="0022277F"/>
    <w:rsid w:val="00222A04"/>
    <w:rsid w:val="00222B32"/>
    <w:rsid w:val="00222D93"/>
    <w:rsid w:val="00222FE4"/>
    <w:rsid w:val="00223116"/>
    <w:rsid w:val="0022338D"/>
    <w:rsid w:val="002233E7"/>
    <w:rsid w:val="00223421"/>
    <w:rsid w:val="002235A3"/>
    <w:rsid w:val="002235BA"/>
    <w:rsid w:val="00223931"/>
    <w:rsid w:val="00223A31"/>
    <w:rsid w:val="00223AF1"/>
    <w:rsid w:val="00223BD5"/>
    <w:rsid w:val="00223CCF"/>
    <w:rsid w:val="00223DC9"/>
    <w:rsid w:val="00223E6A"/>
    <w:rsid w:val="00223E6D"/>
    <w:rsid w:val="002240DC"/>
    <w:rsid w:val="0022423A"/>
    <w:rsid w:val="00224702"/>
    <w:rsid w:val="00224F61"/>
    <w:rsid w:val="00225616"/>
    <w:rsid w:val="00225D74"/>
    <w:rsid w:val="00225EA3"/>
    <w:rsid w:val="00225EE2"/>
    <w:rsid w:val="00225EF0"/>
    <w:rsid w:val="0022617A"/>
    <w:rsid w:val="002264C3"/>
    <w:rsid w:val="00226535"/>
    <w:rsid w:val="002270F4"/>
    <w:rsid w:val="00227323"/>
    <w:rsid w:val="00227428"/>
    <w:rsid w:val="00227470"/>
    <w:rsid w:val="00227541"/>
    <w:rsid w:val="002277DA"/>
    <w:rsid w:val="00227930"/>
    <w:rsid w:val="002279B8"/>
    <w:rsid w:val="00227A84"/>
    <w:rsid w:val="00227AB3"/>
    <w:rsid w:val="00227B78"/>
    <w:rsid w:val="00227CE3"/>
    <w:rsid w:val="00227ECE"/>
    <w:rsid w:val="002301DC"/>
    <w:rsid w:val="00230366"/>
    <w:rsid w:val="00230459"/>
    <w:rsid w:val="00230537"/>
    <w:rsid w:val="0023095D"/>
    <w:rsid w:val="00230C39"/>
    <w:rsid w:val="00230F89"/>
    <w:rsid w:val="0023137B"/>
    <w:rsid w:val="002318BC"/>
    <w:rsid w:val="00231A08"/>
    <w:rsid w:val="00231BE3"/>
    <w:rsid w:val="00232166"/>
    <w:rsid w:val="00232196"/>
    <w:rsid w:val="0023232D"/>
    <w:rsid w:val="002327DB"/>
    <w:rsid w:val="00232984"/>
    <w:rsid w:val="00233012"/>
    <w:rsid w:val="002330C4"/>
    <w:rsid w:val="002330FA"/>
    <w:rsid w:val="002334A9"/>
    <w:rsid w:val="00233673"/>
    <w:rsid w:val="0023381C"/>
    <w:rsid w:val="00233970"/>
    <w:rsid w:val="00233B2A"/>
    <w:rsid w:val="0023403D"/>
    <w:rsid w:val="0023410F"/>
    <w:rsid w:val="002343AD"/>
    <w:rsid w:val="00234736"/>
    <w:rsid w:val="00234AE8"/>
    <w:rsid w:val="00234BC3"/>
    <w:rsid w:val="00234BC8"/>
    <w:rsid w:val="00234BCB"/>
    <w:rsid w:val="00234C51"/>
    <w:rsid w:val="00234CCC"/>
    <w:rsid w:val="00234D92"/>
    <w:rsid w:val="002353E4"/>
    <w:rsid w:val="002354D6"/>
    <w:rsid w:val="0023574F"/>
    <w:rsid w:val="002358BA"/>
    <w:rsid w:val="002360DA"/>
    <w:rsid w:val="002361DD"/>
    <w:rsid w:val="00236392"/>
    <w:rsid w:val="0023652D"/>
    <w:rsid w:val="00236A53"/>
    <w:rsid w:val="00236BE3"/>
    <w:rsid w:val="00236DD4"/>
    <w:rsid w:val="0023709A"/>
    <w:rsid w:val="00237196"/>
    <w:rsid w:val="0023745A"/>
    <w:rsid w:val="0023794C"/>
    <w:rsid w:val="0023796C"/>
    <w:rsid w:val="00237B38"/>
    <w:rsid w:val="00237C00"/>
    <w:rsid w:val="00237D72"/>
    <w:rsid w:val="00237EBF"/>
    <w:rsid w:val="00237FB1"/>
    <w:rsid w:val="00237FDB"/>
    <w:rsid w:val="00240179"/>
    <w:rsid w:val="0024028C"/>
    <w:rsid w:val="00240358"/>
    <w:rsid w:val="0024044C"/>
    <w:rsid w:val="0024097D"/>
    <w:rsid w:val="00240A79"/>
    <w:rsid w:val="002411FF"/>
    <w:rsid w:val="00241579"/>
    <w:rsid w:val="002415D0"/>
    <w:rsid w:val="00241695"/>
    <w:rsid w:val="00241886"/>
    <w:rsid w:val="00241A0B"/>
    <w:rsid w:val="00241D8D"/>
    <w:rsid w:val="00241DF9"/>
    <w:rsid w:val="00241F8B"/>
    <w:rsid w:val="00241FE8"/>
    <w:rsid w:val="00242119"/>
    <w:rsid w:val="00242168"/>
    <w:rsid w:val="00242356"/>
    <w:rsid w:val="0024238F"/>
    <w:rsid w:val="00242391"/>
    <w:rsid w:val="00242655"/>
    <w:rsid w:val="00242B30"/>
    <w:rsid w:val="00242CCE"/>
    <w:rsid w:val="002432C5"/>
    <w:rsid w:val="00243345"/>
    <w:rsid w:val="002433C7"/>
    <w:rsid w:val="00243B2B"/>
    <w:rsid w:val="00243CC7"/>
    <w:rsid w:val="0024420F"/>
    <w:rsid w:val="002443A0"/>
    <w:rsid w:val="00244F7C"/>
    <w:rsid w:val="002450E6"/>
    <w:rsid w:val="002451BD"/>
    <w:rsid w:val="00245830"/>
    <w:rsid w:val="00245A96"/>
    <w:rsid w:val="00245D40"/>
    <w:rsid w:val="00245FAF"/>
    <w:rsid w:val="0024610A"/>
    <w:rsid w:val="00246879"/>
    <w:rsid w:val="00246D4F"/>
    <w:rsid w:val="00246E4D"/>
    <w:rsid w:val="00246F39"/>
    <w:rsid w:val="00247971"/>
    <w:rsid w:val="00247D80"/>
    <w:rsid w:val="00247EEB"/>
    <w:rsid w:val="002503EC"/>
    <w:rsid w:val="00250616"/>
    <w:rsid w:val="002507D1"/>
    <w:rsid w:val="002507FB"/>
    <w:rsid w:val="0025087A"/>
    <w:rsid w:val="002508FC"/>
    <w:rsid w:val="00250A12"/>
    <w:rsid w:val="00250B28"/>
    <w:rsid w:val="00250B7D"/>
    <w:rsid w:val="00250CA7"/>
    <w:rsid w:val="00250CAD"/>
    <w:rsid w:val="002510E9"/>
    <w:rsid w:val="002514EA"/>
    <w:rsid w:val="002516B9"/>
    <w:rsid w:val="002518F2"/>
    <w:rsid w:val="002519D7"/>
    <w:rsid w:val="00251B96"/>
    <w:rsid w:val="00251E28"/>
    <w:rsid w:val="00251E67"/>
    <w:rsid w:val="00251F7F"/>
    <w:rsid w:val="00252002"/>
    <w:rsid w:val="0025203E"/>
    <w:rsid w:val="00252196"/>
    <w:rsid w:val="002521FA"/>
    <w:rsid w:val="0025230C"/>
    <w:rsid w:val="00252428"/>
    <w:rsid w:val="00252BBA"/>
    <w:rsid w:val="00252D16"/>
    <w:rsid w:val="00252D4E"/>
    <w:rsid w:val="00252D60"/>
    <w:rsid w:val="00252E9E"/>
    <w:rsid w:val="00253499"/>
    <w:rsid w:val="00253657"/>
    <w:rsid w:val="00253C4D"/>
    <w:rsid w:val="00253CD9"/>
    <w:rsid w:val="00253D5F"/>
    <w:rsid w:val="00253DD8"/>
    <w:rsid w:val="00253F03"/>
    <w:rsid w:val="002541A0"/>
    <w:rsid w:val="002542A2"/>
    <w:rsid w:val="00254539"/>
    <w:rsid w:val="00254550"/>
    <w:rsid w:val="00254692"/>
    <w:rsid w:val="00254694"/>
    <w:rsid w:val="00254C42"/>
    <w:rsid w:val="00254E50"/>
    <w:rsid w:val="002550A8"/>
    <w:rsid w:val="002550EA"/>
    <w:rsid w:val="0025529C"/>
    <w:rsid w:val="00255418"/>
    <w:rsid w:val="002558BB"/>
    <w:rsid w:val="002558FA"/>
    <w:rsid w:val="002559F3"/>
    <w:rsid w:val="00255C8C"/>
    <w:rsid w:val="00255DAE"/>
    <w:rsid w:val="00255DF2"/>
    <w:rsid w:val="00255E9A"/>
    <w:rsid w:val="00255FE7"/>
    <w:rsid w:val="0025619B"/>
    <w:rsid w:val="002565BD"/>
    <w:rsid w:val="002566A2"/>
    <w:rsid w:val="00256B63"/>
    <w:rsid w:val="00256EF1"/>
    <w:rsid w:val="00257016"/>
    <w:rsid w:val="002570A9"/>
    <w:rsid w:val="00257639"/>
    <w:rsid w:val="002576B8"/>
    <w:rsid w:val="00257A48"/>
    <w:rsid w:val="00257AD5"/>
    <w:rsid w:val="00257C9E"/>
    <w:rsid w:val="00257F7B"/>
    <w:rsid w:val="00257FE8"/>
    <w:rsid w:val="00260045"/>
    <w:rsid w:val="0026069B"/>
    <w:rsid w:val="002606B3"/>
    <w:rsid w:val="002606BC"/>
    <w:rsid w:val="00260740"/>
    <w:rsid w:val="002608F0"/>
    <w:rsid w:val="002610B0"/>
    <w:rsid w:val="002616C6"/>
    <w:rsid w:val="002617A1"/>
    <w:rsid w:val="00261806"/>
    <w:rsid w:val="002618B3"/>
    <w:rsid w:val="0026215C"/>
    <w:rsid w:val="00262275"/>
    <w:rsid w:val="00262503"/>
    <w:rsid w:val="0026260F"/>
    <w:rsid w:val="0026269A"/>
    <w:rsid w:val="00262993"/>
    <w:rsid w:val="00262E63"/>
    <w:rsid w:val="00262F06"/>
    <w:rsid w:val="00263073"/>
    <w:rsid w:val="00263417"/>
    <w:rsid w:val="0026343B"/>
    <w:rsid w:val="002636DA"/>
    <w:rsid w:val="002638F4"/>
    <w:rsid w:val="002639E1"/>
    <w:rsid w:val="00263A41"/>
    <w:rsid w:val="00263A63"/>
    <w:rsid w:val="00263DA0"/>
    <w:rsid w:val="00263DB0"/>
    <w:rsid w:val="00263E6D"/>
    <w:rsid w:val="00263F02"/>
    <w:rsid w:val="0026409A"/>
    <w:rsid w:val="0026415A"/>
    <w:rsid w:val="00264290"/>
    <w:rsid w:val="0026434E"/>
    <w:rsid w:val="002645A0"/>
    <w:rsid w:val="0026511F"/>
    <w:rsid w:val="00265188"/>
    <w:rsid w:val="00265362"/>
    <w:rsid w:val="00265D20"/>
    <w:rsid w:val="00265D52"/>
    <w:rsid w:val="00265DE1"/>
    <w:rsid w:val="00265E55"/>
    <w:rsid w:val="00265F4E"/>
    <w:rsid w:val="0026604A"/>
    <w:rsid w:val="00266556"/>
    <w:rsid w:val="00266585"/>
    <w:rsid w:val="0026667B"/>
    <w:rsid w:val="00266E5E"/>
    <w:rsid w:val="00267150"/>
    <w:rsid w:val="0026716B"/>
    <w:rsid w:val="00267242"/>
    <w:rsid w:val="00267397"/>
    <w:rsid w:val="0026741B"/>
    <w:rsid w:val="002675B9"/>
    <w:rsid w:val="00267BBC"/>
    <w:rsid w:val="00267C1E"/>
    <w:rsid w:val="00267FAC"/>
    <w:rsid w:val="00267FE9"/>
    <w:rsid w:val="0027003F"/>
    <w:rsid w:val="002702AE"/>
    <w:rsid w:val="002702DE"/>
    <w:rsid w:val="00270424"/>
    <w:rsid w:val="00270569"/>
    <w:rsid w:val="00270699"/>
    <w:rsid w:val="002708DA"/>
    <w:rsid w:val="00270BC1"/>
    <w:rsid w:val="00270ED1"/>
    <w:rsid w:val="00270F97"/>
    <w:rsid w:val="00271227"/>
    <w:rsid w:val="0027139E"/>
    <w:rsid w:val="0027143B"/>
    <w:rsid w:val="002716B7"/>
    <w:rsid w:val="00271941"/>
    <w:rsid w:val="00271A78"/>
    <w:rsid w:val="00272027"/>
    <w:rsid w:val="002721B8"/>
    <w:rsid w:val="0027239C"/>
    <w:rsid w:val="00272434"/>
    <w:rsid w:val="002724E0"/>
    <w:rsid w:val="00272513"/>
    <w:rsid w:val="0027262C"/>
    <w:rsid w:val="0027267B"/>
    <w:rsid w:val="00272B3F"/>
    <w:rsid w:val="00272C10"/>
    <w:rsid w:val="00272C45"/>
    <w:rsid w:val="00273050"/>
    <w:rsid w:val="00273228"/>
    <w:rsid w:val="002733F3"/>
    <w:rsid w:val="0027379D"/>
    <w:rsid w:val="00273AE5"/>
    <w:rsid w:val="00273B6E"/>
    <w:rsid w:val="00273CF6"/>
    <w:rsid w:val="00273D44"/>
    <w:rsid w:val="00273F1C"/>
    <w:rsid w:val="00273F65"/>
    <w:rsid w:val="00273F78"/>
    <w:rsid w:val="00273F7F"/>
    <w:rsid w:val="002742A7"/>
    <w:rsid w:val="0027431B"/>
    <w:rsid w:val="002745AD"/>
    <w:rsid w:val="00274B53"/>
    <w:rsid w:val="00274BEE"/>
    <w:rsid w:val="00274E0A"/>
    <w:rsid w:val="0027502C"/>
    <w:rsid w:val="00275165"/>
    <w:rsid w:val="00275413"/>
    <w:rsid w:val="00275496"/>
    <w:rsid w:val="00275732"/>
    <w:rsid w:val="00275CCC"/>
    <w:rsid w:val="00275D87"/>
    <w:rsid w:val="0027654D"/>
    <w:rsid w:val="00276715"/>
    <w:rsid w:val="0027686B"/>
    <w:rsid w:val="00276ABD"/>
    <w:rsid w:val="00277091"/>
    <w:rsid w:val="002771A5"/>
    <w:rsid w:val="00277279"/>
    <w:rsid w:val="0027755D"/>
    <w:rsid w:val="002775C5"/>
    <w:rsid w:val="002776FC"/>
    <w:rsid w:val="00277727"/>
    <w:rsid w:val="002777D4"/>
    <w:rsid w:val="00277A2E"/>
    <w:rsid w:val="00277BAB"/>
    <w:rsid w:val="00277C54"/>
    <w:rsid w:val="00277DA2"/>
    <w:rsid w:val="00277FB9"/>
    <w:rsid w:val="00280715"/>
    <w:rsid w:val="00280980"/>
    <w:rsid w:val="00280A2D"/>
    <w:rsid w:val="00280A84"/>
    <w:rsid w:val="00280E43"/>
    <w:rsid w:val="00281244"/>
    <w:rsid w:val="0028158B"/>
    <w:rsid w:val="00281604"/>
    <w:rsid w:val="0028162D"/>
    <w:rsid w:val="00281750"/>
    <w:rsid w:val="002818A0"/>
    <w:rsid w:val="0028192B"/>
    <w:rsid w:val="002819DA"/>
    <w:rsid w:val="002819EE"/>
    <w:rsid w:val="00281B13"/>
    <w:rsid w:val="002824CF"/>
    <w:rsid w:val="002824F4"/>
    <w:rsid w:val="00282510"/>
    <w:rsid w:val="002825F5"/>
    <w:rsid w:val="00282851"/>
    <w:rsid w:val="002829B5"/>
    <w:rsid w:val="002829EC"/>
    <w:rsid w:val="00282C35"/>
    <w:rsid w:val="00282DD1"/>
    <w:rsid w:val="00282E06"/>
    <w:rsid w:val="00282E4A"/>
    <w:rsid w:val="00283037"/>
    <w:rsid w:val="00283451"/>
    <w:rsid w:val="00283B15"/>
    <w:rsid w:val="00284206"/>
    <w:rsid w:val="00284264"/>
    <w:rsid w:val="0028448B"/>
    <w:rsid w:val="00284648"/>
    <w:rsid w:val="00284724"/>
    <w:rsid w:val="00284C13"/>
    <w:rsid w:val="00284CE0"/>
    <w:rsid w:val="00284D32"/>
    <w:rsid w:val="00284D86"/>
    <w:rsid w:val="00285067"/>
    <w:rsid w:val="00285396"/>
    <w:rsid w:val="0028544A"/>
    <w:rsid w:val="0028547B"/>
    <w:rsid w:val="002855F5"/>
    <w:rsid w:val="002857D0"/>
    <w:rsid w:val="00285DAE"/>
    <w:rsid w:val="00285E63"/>
    <w:rsid w:val="00285EC6"/>
    <w:rsid w:val="00286378"/>
    <w:rsid w:val="0028644F"/>
    <w:rsid w:val="0028655F"/>
    <w:rsid w:val="00286C04"/>
    <w:rsid w:val="0028716A"/>
    <w:rsid w:val="0028775D"/>
    <w:rsid w:val="002877CA"/>
    <w:rsid w:val="002878BE"/>
    <w:rsid w:val="00287ACF"/>
    <w:rsid w:val="00287B02"/>
    <w:rsid w:val="00287C47"/>
    <w:rsid w:val="00287D40"/>
    <w:rsid w:val="00287ECD"/>
    <w:rsid w:val="00287FCF"/>
    <w:rsid w:val="0029008C"/>
    <w:rsid w:val="0029027F"/>
    <w:rsid w:val="00290489"/>
    <w:rsid w:val="002905A6"/>
    <w:rsid w:val="002906CC"/>
    <w:rsid w:val="0029083C"/>
    <w:rsid w:val="0029096B"/>
    <w:rsid w:val="00290EBB"/>
    <w:rsid w:val="002912A2"/>
    <w:rsid w:val="0029131A"/>
    <w:rsid w:val="00291855"/>
    <w:rsid w:val="0029192E"/>
    <w:rsid w:val="00291936"/>
    <w:rsid w:val="00291A4D"/>
    <w:rsid w:val="00291DE7"/>
    <w:rsid w:val="00291EF7"/>
    <w:rsid w:val="0029205C"/>
    <w:rsid w:val="00292186"/>
    <w:rsid w:val="002925EA"/>
    <w:rsid w:val="0029278C"/>
    <w:rsid w:val="0029299D"/>
    <w:rsid w:val="00292B40"/>
    <w:rsid w:val="00292F23"/>
    <w:rsid w:val="002933A2"/>
    <w:rsid w:val="00293941"/>
    <w:rsid w:val="00293E86"/>
    <w:rsid w:val="00294015"/>
    <w:rsid w:val="00294019"/>
    <w:rsid w:val="00294190"/>
    <w:rsid w:val="00294536"/>
    <w:rsid w:val="00294677"/>
    <w:rsid w:val="00294D6B"/>
    <w:rsid w:val="00294E22"/>
    <w:rsid w:val="002952EB"/>
    <w:rsid w:val="00295610"/>
    <w:rsid w:val="00295BDA"/>
    <w:rsid w:val="00295C21"/>
    <w:rsid w:val="00295E1E"/>
    <w:rsid w:val="00295EA7"/>
    <w:rsid w:val="00295F0B"/>
    <w:rsid w:val="00295F53"/>
    <w:rsid w:val="00296077"/>
    <w:rsid w:val="00296386"/>
    <w:rsid w:val="00296496"/>
    <w:rsid w:val="002966FB"/>
    <w:rsid w:val="00296897"/>
    <w:rsid w:val="002969F9"/>
    <w:rsid w:val="00296A12"/>
    <w:rsid w:val="00297064"/>
    <w:rsid w:val="00297191"/>
    <w:rsid w:val="00297377"/>
    <w:rsid w:val="00297629"/>
    <w:rsid w:val="0029773A"/>
    <w:rsid w:val="002978A0"/>
    <w:rsid w:val="00297A4B"/>
    <w:rsid w:val="00297C33"/>
    <w:rsid w:val="00297DB6"/>
    <w:rsid w:val="00297FAB"/>
    <w:rsid w:val="002A0180"/>
    <w:rsid w:val="002A0449"/>
    <w:rsid w:val="002A0696"/>
    <w:rsid w:val="002A0B64"/>
    <w:rsid w:val="002A0BD4"/>
    <w:rsid w:val="002A0CFE"/>
    <w:rsid w:val="002A0D58"/>
    <w:rsid w:val="002A0DC7"/>
    <w:rsid w:val="002A0ED4"/>
    <w:rsid w:val="002A0ED9"/>
    <w:rsid w:val="002A0FB6"/>
    <w:rsid w:val="002A1769"/>
    <w:rsid w:val="002A1812"/>
    <w:rsid w:val="002A1BF2"/>
    <w:rsid w:val="002A1BFC"/>
    <w:rsid w:val="002A1D9E"/>
    <w:rsid w:val="002A1ED0"/>
    <w:rsid w:val="002A2088"/>
    <w:rsid w:val="002A242C"/>
    <w:rsid w:val="002A2675"/>
    <w:rsid w:val="002A35B8"/>
    <w:rsid w:val="002A363C"/>
    <w:rsid w:val="002A36E6"/>
    <w:rsid w:val="002A38F8"/>
    <w:rsid w:val="002A3908"/>
    <w:rsid w:val="002A3B83"/>
    <w:rsid w:val="002A4062"/>
    <w:rsid w:val="002A407E"/>
    <w:rsid w:val="002A4162"/>
    <w:rsid w:val="002A4626"/>
    <w:rsid w:val="002A47EF"/>
    <w:rsid w:val="002A486E"/>
    <w:rsid w:val="002A4A47"/>
    <w:rsid w:val="002A4A5A"/>
    <w:rsid w:val="002A4AF3"/>
    <w:rsid w:val="002A4CE8"/>
    <w:rsid w:val="002A4D2C"/>
    <w:rsid w:val="002A4E59"/>
    <w:rsid w:val="002A4E77"/>
    <w:rsid w:val="002A5025"/>
    <w:rsid w:val="002A57FB"/>
    <w:rsid w:val="002A5E23"/>
    <w:rsid w:val="002A5E60"/>
    <w:rsid w:val="002A5FD5"/>
    <w:rsid w:val="002A6143"/>
    <w:rsid w:val="002A62E3"/>
    <w:rsid w:val="002A6318"/>
    <w:rsid w:val="002A65A4"/>
    <w:rsid w:val="002A6700"/>
    <w:rsid w:val="002A6B93"/>
    <w:rsid w:val="002A6C13"/>
    <w:rsid w:val="002A6D40"/>
    <w:rsid w:val="002A6DC7"/>
    <w:rsid w:val="002A6DDF"/>
    <w:rsid w:val="002A7173"/>
    <w:rsid w:val="002A7287"/>
    <w:rsid w:val="002A74A3"/>
    <w:rsid w:val="002A7655"/>
    <w:rsid w:val="002A7675"/>
    <w:rsid w:val="002A7710"/>
    <w:rsid w:val="002A783A"/>
    <w:rsid w:val="002A7CBC"/>
    <w:rsid w:val="002A7D45"/>
    <w:rsid w:val="002A7FD0"/>
    <w:rsid w:val="002B002E"/>
    <w:rsid w:val="002B0458"/>
    <w:rsid w:val="002B089B"/>
    <w:rsid w:val="002B0F49"/>
    <w:rsid w:val="002B1448"/>
    <w:rsid w:val="002B167C"/>
    <w:rsid w:val="002B1742"/>
    <w:rsid w:val="002B2106"/>
    <w:rsid w:val="002B22B4"/>
    <w:rsid w:val="002B29F4"/>
    <w:rsid w:val="002B2AFD"/>
    <w:rsid w:val="002B2F6F"/>
    <w:rsid w:val="002B300A"/>
    <w:rsid w:val="002B3236"/>
    <w:rsid w:val="002B3328"/>
    <w:rsid w:val="002B3871"/>
    <w:rsid w:val="002B3919"/>
    <w:rsid w:val="002B39E8"/>
    <w:rsid w:val="002B3B51"/>
    <w:rsid w:val="002B3C5B"/>
    <w:rsid w:val="002B3D84"/>
    <w:rsid w:val="002B3E9D"/>
    <w:rsid w:val="002B4097"/>
    <w:rsid w:val="002B416A"/>
    <w:rsid w:val="002B4596"/>
    <w:rsid w:val="002B4F1A"/>
    <w:rsid w:val="002B4F2F"/>
    <w:rsid w:val="002B4FEC"/>
    <w:rsid w:val="002B511A"/>
    <w:rsid w:val="002B51A8"/>
    <w:rsid w:val="002B52B1"/>
    <w:rsid w:val="002B5945"/>
    <w:rsid w:val="002B64B4"/>
    <w:rsid w:val="002B6CB7"/>
    <w:rsid w:val="002B726A"/>
    <w:rsid w:val="002B73BB"/>
    <w:rsid w:val="002B750B"/>
    <w:rsid w:val="002B7733"/>
    <w:rsid w:val="002B7903"/>
    <w:rsid w:val="002B79CA"/>
    <w:rsid w:val="002B7B8B"/>
    <w:rsid w:val="002B7E97"/>
    <w:rsid w:val="002B7E9C"/>
    <w:rsid w:val="002B7F2D"/>
    <w:rsid w:val="002B7F6D"/>
    <w:rsid w:val="002B7FE4"/>
    <w:rsid w:val="002C028A"/>
    <w:rsid w:val="002C0392"/>
    <w:rsid w:val="002C04E0"/>
    <w:rsid w:val="002C05BA"/>
    <w:rsid w:val="002C083C"/>
    <w:rsid w:val="002C0924"/>
    <w:rsid w:val="002C0A4D"/>
    <w:rsid w:val="002C0B4F"/>
    <w:rsid w:val="002C0CF2"/>
    <w:rsid w:val="002C0D82"/>
    <w:rsid w:val="002C0F9A"/>
    <w:rsid w:val="002C0FD0"/>
    <w:rsid w:val="002C14BF"/>
    <w:rsid w:val="002C15D5"/>
    <w:rsid w:val="002C178F"/>
    <w:rsid w:val="002C17E3"/>
    <w:rsid w:val="002C1AEC"/>
    <w:rsid w:val="002C1E2D"/>
    <w:rsid w:val="002C2187"/>
    <w:rsid w:val="002C235D"/>
    <w:rsid w:val="002C279E"/>
    <w:rsid w:val="002C2A34"/>
    <w:rsid w:val="002C2AD0"/>
    <w:rsid w:val="002C2C37"/>
    <w:rsid w:val="002C2FCB"/>
    <w:rsid w:val="002C313C"/>
    <w:rsid w:val="002C3171"/>
    <w:rsid w:val="002C3828"/>
    <w:rsid w:val="002C3DD7"/>
    <w:rsid w:val="002C3EC1"/>
    <w:rsid w:val="002C3F5E"/>
    <w:rsid w:val="002C4282"/>
    <w:rsid w:val="002C4402"/>
    <w:rsid w:val="002C44FC"/>
    <w:rsid w:val="002C45FF"/>
    <w:rsid w:val="002C4A01"/>
    <w:rsid w:val="002C4CD2"/>
    <w:rsid w:val="002C4D25"/>
    <w:rsid w:val="002C4F9B"/>
    <w:rsid w:val="002C516B"/>
    <w:rsid w:val="002C52EF"/>
    <w:rsid w:val="002C52FF"/>
    <w:rsid w:val="002C56BD"/>
    <w:rsid w:val="002C59DA"/>
    <w:rsid w:val="002C5ECE"/>
    <w:rsid w:val="002C5F3F"/>
    <w:rsid w:val="002C6039"/>
    <w:rsid w:val="002C6191"/>
    <w:rsid w:val="002C63C6"/>
    <w:rsid w:val="002C6521"/>
    <w:rsid w:val="002C677D"/>
    <w:rsid w:val="002C6817"/>
    <w:rsid w:val="002C6844"/>
    <w:rsid w:val="002C6A6A"/>
    <w:rsid w:val="002C6AC9"/>
    <w:rsid w:val="002C6E0D"/>
    <w:rsid w:val="002C6EBF"/>
    <w:rsid w:val="002C7132"/>
    <w:rsid w:val="002C720E"/>
    <w:rsid w:val="002C7220"/>
    <w:rsid w:val="002C7226"/>
    <w:rsid w:val="002C7263"/>
    <w:rsid w:val="002C72B9"/>
    <w:rsid w:val="002C7430"/>
    <w:rsid w:val="002C7461"/>
    <w:rsid w:val="002C7B6B"/>
    <w:rsid w:val="002D01B8"/>
    <w:rsid w:val="002D06B1"/>
    <w:rsid w:val="002D07FC"/>
    <w:rsid w:val="002D0A2D"/>
    <w:rsid w:val="002D0A92"/>
    <w:rsid w:val="002D0C10"/>
    <w:rsid w:val="002D0D5E"/>
    <w:rsid w:val="002D1264"/>
    <w:rsid w:val="002D1298"/>
    <w:rsid w:val="002D169B"/>
    <w:rsid w:val="002D16BF"/>
    <w:rsid w:val="002D196C"/>
    <w:rsid w:val="002D1C3A"/>
    <w:rsid w:val="002D205B"/>
    <w:rsid w:val="002D2454"/>
    <w:rsid w:val="002D2622"/>
    <w:rsid w:val="002D2A9D"/>
    <w:rsid w:val="002D2B18"/>
    <w:rsid w:val="002D303B"/>
    <w:rsid w:val="002D3048"/>
    <w:rsid w:val="002D30CA"/>
    <w:rsid w:val="002D346D"/>
    <w:rsid w:val="002D35F6"/>
    <w:rsid w:val="002D3786"/>
    <w:rsid w:val="002D3C5D"/>
    <w:rsid w:val="002D3C87"/>
    <w:rsid w:val="002D3C96"/>
    <w:rsid w:val="002D3E8E"/>
    <w:rsid w:val="002D3EF6"/>
    <w:rsid w:val="002D4054"/>
    <w:rsid w:val="002D40E7"/>
    <w:rsid w:val="002D4148"/>
    <w:rsid w:val="002D41A1"/>
    <w:rsid w:val="002D41F2"/>
    <w:rsid w:val="002D42BD"/>
    <w:rsid w:val="002D48C6"/>
    <w:rsid w:val="002D4A5F"/>
    <w:rsid w:val="002D4AB6"/>
    <w:rsid w:val="002D4B8B"/>
    <w:rsid w:val="002D506B"/>
    <w:rsid w:val="002D5125"/>
    <w:rsid w:val="002D5220"/>
    <w:rsid w:val="002D53DF"/>
    <w:rsid w:val="002D5561"/>
    <w:rsid w:val="002D565D"/>
    <w:rsid w:val="002D5CBE"/>
    <w:rsid w:val="002D5E7B"/>
    <w:rsid w:val="002D60F3"/>
    <w:rsid w:val="002D63EA"/>
    <w:rsid w:val="002D6701"/>
    <w:rsid w:val="002D671F"/>
    <w:rsid w:val="002D672B"/>
    <w:rsid w:val="002D6E29"/>
    <w:rsid w:val="002D6E57"/>
    <w:rsid w:val="002D6EDD"/>
    <w:rsid w:val="002D77A7"/>
    <w:rsid w:val="002D7BAB"/>
    <w:rsid w:val="002D7DB5"/>
    <w:rsid w:val="002E0442"/>
    <w:rsid w:val="002E061C"/>
    <w:rsid w:val="002E066D"/>
    <w:rsid w:val="002E0958"/>
    <w:rsid w:val="002E0BD0"/>
    <w:rsid w:val="002E0FBA"/>
    <w:rsid w:val="002E105B"/>
    <w:rsid w:val="002E1286"/>
    <w:rsid w:val="002E14B5"/>
    <w:rsid w:val="002E180F"/>
    <w:rsid w:val="002E19CD"/>
    <w:rsid w:val="002E1BA2"/>
    <w:rsid w:val="002E1D13"/>
    <w:rsid w:val="002E1FCB"/>
    <w:rsid w:val="002E206D"/>
    <w:rsid w:val="002E2195"/>
    <w:rsid w:val="002E2481"/>
    <w:rsid w:val="002E248A"/>
    <w:rsid w:val="002E2623"/>
    <w:rsid w:val="002E2A6D"/>
    <w:rsid w:val="002E2AB6"/>
    <w:rsid w:val="002E2F83"/>
    <w:rsid w:val="002E2FA4"/>
    <w:rsid w:val="002E2FB8"/>
    <w:rsid w:val="002E3162"/>
    <w:rsid w:val="002E3503"/>
    <w:rsid w:val="002E37F3"/>
    <w:rsid w:val="002E3C0A"/>
    <w:rsid w:val="002E3D59"/>
    <w:rsid w:val="002E43A7"/>
    <w:rsid w:val="002E4553"/>
    <w:rsid w:val="002E4602"/>
    <w:rsid w:val="002E46A7"/>
    <w:rsid w:val="002E48AF"/>
    <w:rsid w:val="002E4B65"/>
    <w:rsid w:val="002E4BF0"/>
    <w:rsid w:val="002E4C83"/>
    <w:rsid w:val="002E4D03"/>
    <w:rsid w:val="002E4D1C"/>
    <w:rsid w:val="002E500D"/>
    <w:rsid w:val="002E512B"/>
    <w:rsid w:val="002E51CB"/>
    <w:rsid w:val="002E5349"/>
    <w:rsid w:val="002E534E"/>
    <w:rsid w:val="002E546D"/>
    <w:rsid w:val="002E5487"/>
    <w:rsid w:val="002E5625"/>
    <w:rsid w:val="002E57C0"/>
    <w:rsid w:val="002E5C44"/>
    <w:rsid w:val="002E5D0A"/>
    <w:rsid w:val="002E5DA2"/>
    <w:rsid w:val="002E5E4C"/>
    <w:rsid w:val="002E64FD"/>
    <w:rsid w:val="002E654E"/>
    <w:rsid w:val="002E65F0"/>
    <w:rsid w:val="002E6845"/>
    <w:rsid w:val="002E6847"/>
    <w:rsid w:val="002E6899"/>
    <w:rsid w:val="002E68B8"/>
    <w:rsid w:val="002E68E4"/>
    <w:rsid w:val="002E6F06"/>
    <w:rsid w:val="002E702C"/>
    <w:rsid w:val="002E71DC"/>
    <w:rsid w:val="002E7346"/>
    <w:rsid w:val="002E7434"/>
    <w:rsid w:val="002E7521"/>
    <w:rsid w:val="002E7915"/>
    <w:rsid w:val="002E7C90"/>
    <w:rsid w:val="002E7D3E"/>
    <w:rsid w:val="002E7F99"/>
    <w:rsid w:val="002F00DE"/>
    <w:rsid w:val="002F0236"/>
    <w:rsid w:val="002F023F"/>
    <w:rsid w:val="002F04DD"/>
    <w:rsid w:val="002F0632"/>
    <w:rsid w:val="002F0654"/>
    <w:rsid w:val="002F087B"/>
    <w:rsid w:val="002F088E"/>
    <w:rsid w:val="002F0BEB"/>
    <w:rsid w:val="002F0CE0"/>
    <w:rsid w:val="002F0DE6"/>
    <w:rsid w:val="002F0F04"/>
    <w:rsid w:val="002F107D"/>
    <w:rsid w:val="002F1772"/>
    <w:rsid w:val="002F1BCE"/>
    <w:rsid w:val="002F1DB6"/>
    <w:rsid w:val="002F20D7"/>
    <w:rsid w:val="002F224E"/>
    <w:rsid w:val="002F2455"/>
    <w:rsid w:val="002F275F"/>
    <w:rsid w:val="002F2965"/>
    <w:rsid w:val="002F29ED"/>
    <w:rsid w:val="002F2A74"/>
    <w:rsid w:val="002F2B32"/>
    <w:rsid w:val="002F2D05"/>
    <w:rsid w:val="002F2DD7"/>
    <w:rsid w:val="002F3160"/>
    <w:rsid w:val="002F35AB"/>
    <w:rsid w:val="002F3760"/>
    <w:rsid w:val="002F38A4"/>
    <w:rsid w:val="002F3D4E"/>
    <w:rsid w:val="002F3E9B"/>
    <w:rsid w:val="002F3FB4"/>
    <w:rsid w:val="002F463C"/>
    <w:rsid w:val="002F46FA"/>
    <w:rsid w:val="002F4709"/>
    <w:rsid w:val="002F4A74"/>
    <w:rsid w:val="002F4B06"/>
    <w:rsid w:val="002F4CD7"/>
    <w:rsid w:val="002F4D7B"/>
    <w:rsid w:val="002F4EC8"/>
    <w:rsid w:val="002F52D2"/>
    <w:rsid w:val="002F5A3A"/>
    <w:rsid w:val="002F5DC9"/>
    <w:rsid w:val="002F6098"/>
    <w:rsid w:val="002F6195"/>
    <w:rsid w:val="002F6236"/>
    <w:rsid w:val="002F6326"/>
    <w:rsid w:val="002F6984"/>
    <w:rsid w:val="002F6A1E"/>
    <w:rsid w:val="002F6C53"/>
    <w:rsid w:val="002F731D"/>
    <w:rsid w:val="002F7E4A"/>
    <w:rsid w:val="003002AF"/>
    <w:rsid w:val="00300310"/>
    <w:rsid w:val="00300A52"/>
    <w:rsid w:val="00300BC3"/>
    <w:rsid w:val="00300C7B"/>
    <w:rsid w:val="00300E5E"/>
    <w:rsid w:val="00300F80"/>
    <w:rsid w:val="003010D6"/>
    <w:rsid w:val="003011E9"/>
    <w:rsid w:val="0030137D"/>
    <w:rsid w:val="0030165B"/>
    <w:rsid w:val="003016E3"/>
    <w:rsid w:val="0030174D"/>
    <w:rsid w:val="00301B16"/>
    <w:rsid w:val="00301F9B"/>
    <w:rsid w:val="00301FAC"/>
    <w:rsid w:val="0030261C"/>
    <w:rsid w:val="0030262E"/>
    <w:rsid w:val="00302A50"/>
    <w:rsid w:val="00302B3E"/>
    <w:rsid w:val="00302D26"/>
    <w:rsid w:val="0030303B"/>
    <w:rsid w:val="00303060"/>
    <w:rsid w:val="003034D5"/>
    <w:rsid w:val="00303504"/>
    <w:rsid w:val="0030374E"/>
    <w:rsid w:val="00303A72"/>
    <w:rsid w:val="00303B48"/>
    <w:rsid w:val="00303FD8"/>
    <w:rsid w:val="00304052"/>
    <w:rsid w:val="00304443"/>
    <w:rsid w:val="00304605"/>
    <w:rsid w:val="00304608"/>
    <w:rsid w:val="0030492A"/>
    <w:rsid w:val="003050D1"/>
    <w:rsid w:val="003050EE"/>
    <w:rsid w:val="00305171"/>
    <w:rsid w:val="003051B7"/>
    <w:rsid w:val="00305697"/>
    <w:rsid w:val="00305779"/>
    <w:rsid w:val="00305837"/>
    <w:rsid w:val="00305937"/>
    <w:rsid w:val="0030595C"/>
    <w:rsid w:val="00305ADA"/>
    <w:rsid w:val="00305B76"/>
    <w:rsid w:val="00305D47"/>
    <w:rsid w:val="00306094"/>
    <w:rsid w:val="003063E0"/>
    <w:rsid w:val="0030651C"/>
    <w:rsid w:val="00306873"/>
    <w:rsid w:val="00306B94"/>
    <w:rsid w:val="00306CA2"/>
    <w:rsid w:val="00306E6D"/>
    <w:rsid w:val="00306EF0"/>
    <w:rsid w:val="00306FA0"/>
    <w:rsid w:val="003076FB"/>
    <w:rsid w:val="003077CA"/>
    <w:rsid w:val="003079D7"/>
    <w:rsid w:val="003079E7"/>
    <w:rsid w:val="00307B85"/>
    <w:rsid w:val="00307E3B"/>
    <w:rsid w:val="00307F9A"/>
    <w:rsid w:val="00310038"/>
    <w:rsid w:val="003103D5"/>
    <w:rsid w:val="00310C27"/>
    <w:rsid w:val="0031103D"/>
    <w:rsid w:val="003110A1"/>
    <w:rsid w:val="003117E9"/>
    <w:rsid w:val="0031187C"/>
    <w:rsid w:val="00311BF0"/>
    <w:rsid w:val="003123B1"/>
    <w:rsid w:val="00312716"/>
    <w:rsid w:val="003128C2"/>
    <w:rsid w:val="003129B2"/>
    <w:rsid w:val="00312AC6"/>
    <w:rsid w:val="00312D53"/>
    <w:rsid w:val="00312E19"/>
    <w:rsid w:val="003130A9"/>
    <w:rsid w:val="00313774"/>
    <w:rsid w:val="00313902"/>
    <w:rsid w:val="0031390F"/>
    <w:rsid w:val="00313A4E"/>
    <w:rsid w:val="00313AA4"/>
    <w:rsid w:val="00313AF2"/>
    <w:rsid w:val="00313B0B"/>
    <w:rsid w:val="00313B47"/>
    <w:rsid w:val="00313BDD"/>
    <w:rsid w:val="00313C39"/>
    <w:rsid w:val="00313CDA"/>
    <w:rsid w:val="00313DF2"/>
    <w:rsid w:val="00313F69"/>
    <w:rsid w:val="0031429E"/>
    <w:rsid w:val="003142CF"/>
    <w:rsid w:val="003145B3"/>
    <w:rsid w:val="003145F0"/>
    <w:rsid w:val="003146B0"/>
    <w:rsid w:val="003146BB"/>
    <w:rsid w:val="00314B62"/>
    <w:rsid w:val="00314D6B"/>
    <w:rsid w:val="00314ED3"/>
    <w:rsid w:val="003153B7"/>
    <w:rsid w:val="0031548B"/>
    <w:rsid w:val="00315B11"/>
    <w:rsid w:val="00315E10"/>
    <w:rsid w:val="00316006"/>
    <w:rsid w:val="00316417"/>
    <w:rsid w:val="00316500"/>
    <w:rsid w:val="00316512"/>
    <w:rsid w:val="003166E7"/>
    <w:rsid w:val="0031675C"/>
    <w:rsid w:val="003167DB"/>
    <w:rsid w:val="00316A3E"/>
    <w:rsid w:val="00316BE0"/>
    <w:rsid w:val="00316D22"/>
    <w:rsid w:val="003171D2"/>
    <w:rsid w:val="00317385"/>
    <w:rsid w:val="003173D4"/>
    <w:rsid w:val="00317565"/>
    <w:rsid w:val="003176FE"/>
    <w:rsid w:val="003177D8"/>
    <w:rsid w:val="00317A49"/>
    <w:rsid w:val="00317AB5"/>
    <w:rsid w:val="00317E05"/>
    <w:rsid w:val="00317E72"/>
    <w:rsid w:val="00317E81"/>
    <w:rsid w:val="003200AC"/>
    <w:rsid w:val="003200AE"/>
    <w:rsid w:val="003201DB"/>
    <w:rsid w:val="00320493"/>
    <w:rsid w:val="00320677"/>
    <w:rsid w:val="00320A51"/>
    <w:rsid w:val="00320A90"/>
    <w:rsid w:val="00320B75"/>
    <w:rsid w:val="00320BA8"/>
    <w:rsid w:val="00320CBF"/>
    <w:rsid w:val="00320CEE"/>
    <w:rsid w:val="00320D56"/>
    <w:rsid w:val="00320DCD"/>
    <w:rsid w:val="00320DE0"/>
    <w:rsid w:val="00321123"/>
    <w:rsid w:val="0032115D"/>
    <w:rsid w:val="0032175D"/>
    <w:rsid w:val="003217C2"/>
    <w:rsid w:val="00321C9E"/>
    <w:rsid w:val="00321F91"/>
    <w:rsid w:val="00321FEF"/>
    <w:rsid w:val="0032210C"/>
    <w:rsid w:val="0032235C"/>
    <w:rsid w:val="00322366"/>
    <w:rsid w:val="00322C57"/>
    <w:rsid w:val="00322E3B"/>
    <w:rsid w:val="003230AE"/>
    <w:rsid w:val="0032347A"/>
    <w:rsid w:val="00323B3D"/>
    <w:rsid w:val="00323B45"/>
    <w:rsid w:val="00324621"/>
    <w:rsid w:val="003246CF"/>
    <w:rsid w:val="00324980"/>
    <w:rsid w:val="00324AC7"/>
    <w:rsid w:val="00324C9F"/>
    <w:rsid w:val="00324DFF"/>
    <w:rsid w:val="00324E82"/>
    <w:rsid w:val="00324F43"/>
    <w:rsid w:val="003250B3"/>
    <w:rsid w:val="00325263"/>
    <w:rsid w:val="003252D6"/>
    <w:rsid w:val="003255BF"/>
    <w:rsid w:val="003257FE"/>
    <w:rsid w:val="003258AA"/>
    <w:rsid w:val="00325A5F"/>
    <w:rsid w:val="00325F9A"/>
    <w:rsid w:val="00326167"/>
    <w:rsid w:val="003266B6"/>
    <w:rsid w:val="00326775"/>
    <w:rsid w:val="0032716B"/>
    <w:rsid w:val="003272E1"/>
    <w:rsid w:val="00327342"/>
    <w:rsid w:val="00327460"/>
    <w:rsid w:val="00327549"/>
    <w:rsid w:val="00327763"/>
    <w:rsid w:val="003278B8"/>
    <w:rsid w:val="00327B6E"/>
    <w:rsid w:val="00327BE8"/>
    <w:rsid w:val="00327F71"/>
    <w:rsid w:val="00327F89"/>
    <w:rsid w:val="00330057"/>
    <w:rsid w:val="0033064E"/>
    <w:rsid w:val="00330734"/>
    <w:rsid w:val="003308AF"/>
    <w:rsid w:val="003309F0"/>
    <w:rsid w:val="00330C8F"/>
    <w:rsid w:val="00330DED"/>
    <w:rsid w:val="003310AB"/>
    <w:rsid w:val="00331104"/>
    <w:rsid w:val="0033113E"/>
    <w:rsid w:val="003312C9"/>
    <w:rsid w:val="0033136B"/>
    <w:rsid w:val="00331475"/>
    <w:rsid w:val="003314D5"/>
    <w:rsid w:val="00331644"/>
    <w:rsid w:val="00331763"/>
    <w:rsid w:val="0033180B"/>
    <w:rsid w:val="00331812"/>
    <w:rsid w:val="00331872"/>
    <w:rsid w:val="00331B1D"/>
    <w:rsid w:val="00331DE3"/>
    <w:rsid w:val="003321E2"/>
    <w:rsid w:val="0033276F"/>
    <w:rsid w:val="003328C1"/>
    <w:rsid w:val="00333128"/>
    <w:rsid w:val="003332DE"/>
    <w:rsid w:val="003338AD"/>
    <w:rsid w:val="00333D52"/>
    <w:rsid w:val="00333FBF"/>
    <w:rsid w:val="0033400E"/>
    <w:rsid w:val="00334025"/>
    <w:rsid w:val="00334129"/>
    <w:rsid w:val="00334439"/>
    <w:rsid w:val="00334745"/>
    <w:rsid w:val="00334941"/>
    <w:rsid w:val="00334BBC"/>
    <w:rsid w:val="00334C09"/>
    <w:rsid w:val="00334D23"/>
    <w:rsid w:val="00334ED2"/>
    <w:rsid w:val="00335099"/>
    <w:rsid w:val="003352F8"/>
    <w:rsid w:val="0033541A"/>
    <w:rsid w:val="0033562C"/>
    <w:rsid w:val="0033568F"/>
    <w:rsid w:val="00335737"/>
    <w:rsid w:val="00335975"/>
    <w:rsid w:val="00335D02"/>
    <w:rsid w:val="00335D25"/>
    <w:rsid w:val="00335FC7"/>
    <w:rsid w:val="00336074"/>
    <w:rsid w:val="00336589"/>
    <w:rsid w:val="0033691A"/>
    <w:rsid w:val="0033699E"/>
    <w:rsid w:val="003369B2"/>
    <w:rsid w:val="00336DFB"/>
    <w:rsid w:val="00337D59"/>
    <w:rsid w:val="00337E55"/>
    <w:rsid w:val="00337F37"/>
    <w:rsid w:val="003403DB"/>
    <w:rsid w:val="003404F0"/>
    <w:rsid w:val="003405A3"/>
    <w:rsid w:val="00340631"/>
    <w:rsid w:val="00340932"/>
    <w:rsid w:val="00340A26"/>
    <w:rsid w:val="00340ECF"/>
    <w:rsid w:val="003411F4"/>
    <w:rsid w:val="00341536"/>
    <w:rsid w:val="0034155F"/>
    <w:rsid w:val="00341737"/>
    <w:rsid w:val="003419BC"/>
    <w:rsid w:val="00341D40"/>
    <w:rsid w:val="00342125"/>
    <w:rsid w:val="00342296"/>
    <w:rsid w:val="00342509"/>
    <w:rsid w:val="0034278C"/>
    <w:rsid w:val="0034292F"/>
    <w:rsid w:val="0034306B"/>
    <w:rsid w:val="003430D4"/>
    <w:rsid w:val="0034352D"/>
    <w:rsid w:val="00343590"/>
    <w:rsid w:val="003435AA"/>
    <w:rsid w:val="0034399C"/>
    <w:rsid w:val="00343D35"/>
    <w:rsid w:val="00343DDA"/>
    <w:rsid w:val="00343FDA"/>
    <w:rsid w:val="00344272"/>
    <w:rsid w:val="00344532"/>
    <w:rsid w:val="0034492D"/>
    <w:rsid w:val="00344C75"/>
    <w:rsid w:val="00344C9F"/>
    <w:rsid w:val="00345422"/>
    <w:rsid w:val="003455F5"/>
    <w:rsid w:val="00345BA4"/>
    <w:rsid w:val="00345E25"/>
    <w:rsid w:val="00345ED1"/>
    <w:rsid w:val="003460B3"/>
    <w:rsid w:val="003460F1"/>
    <w:rsid w:val="0034624D"/>
    <w:rsid w:val="0034641A"/>
    <w:rsid w:val="00346548"/>
    <w:rsid w:val="0034669F"/>
    <w:rsid w:val="003466B0"/>
    <w:rsid w:val="00346A39"/>
    <w:rsid w:val="00346C09"/>
    <w:rsid w:val="00346DD9"/>
    <w:rsid w:val="00347816"/>
    <w:rsid w:val="00347A01"/>
    <w:rsid w:val="00347A99"/>
    <w:rsid w:val="00347B3E"/>
    <w:rsid w:val="00347BAE"/>
    <w:rsid w:val="00347F0F"/>
    <w:rsid w:val="003501D6"/>
    <w:rsid w:val="003505F1"/>
    <w:rsid w:val="0035083C"/>
    <w:rsid w:val="003508A7"/>
    <w:rsid w:val="003508BE"/>
    <w:rsid w:val="003510C6"/>
    <w:rsid w:val="0035148E"/>
    <w:rsid w:val="00351492"/>
    <w:rsid w:val="00351777"/>
    <w:rsid w:val="003517B7"/>
    <w:rsid w:val="003519BC"/>
    <w:rsid w:val="003519EA"/>
    <w:rsid w:val="003519FE"/>
    <w:rsid w:val="00351A73"/>
    <w:rsid w:val="00351A7D"/>
    <w:rsid w:val="00351B15"/>
    <w:rsid w:val="00351B85"/>
    <w:rsid w:val="00351D4B"/>
    <w:rsid w:val="00351F00"/>
    <w:rsid w:val="003520D8"/>
    <w:rsid w:val="003522A7"/>
    <w:rsid w:val="003525FF"/>
    <w:rsid w:val="003526D5"/>
    <w:rsid w:val="003529DE"/>
    <w:rsid w:val="00352B9C"/>
    <w:rsid w:val="00352DE5"/>
    <w:rsid w:val="003530E0"/>
    <w:rsid w:val="0035319E"/>
    <w:rsid w:val="0035338E"/>
    <w:rsid w:val="003533B4"/>
    <w:rsid w:val="00353A49"/>
    <w:rsid w:val="00353EE0"/>
    <w:rsid w:val="00353FB8"/>
    <w:rsid w:val="00354247"/>
    <w:rsid w:val="00354266"/>
    <w:rsid w:val="003543DD"/>
    <w:rsid w:val="00354493"/>
    <w:rsid w:val="003545F1"/>
    <w:rsid w:val="00354894"/>
    <w:rsid w:val="003549C4"/>
    <w:rsid w:val="00354AC2"/>
    <w:rsid w:val="00354DF6"/>
    <w:rsid w:val="00354DFE"/>
    <w:rsid w:val="00354E7B"/>
    <w:rsid w:val="0035528F"/>
    <w:rsid w:val="003552C5"/>
    <w:rsid w:val="0035530D"/>
    <w:rsid w:val="003553E8"/>
    <w:rsid w:val="00355466"/>
    <w:rsid w:val="00355641"/>
    <w:rsid w:val="00355743"/>
    <w:rsid w:val="003558E3"/>
    <w:rsid w:val="00355A22"/>
    <w:rsid w:val="00355D71"/>
    <w:rsid w:val="00355E1D"/>
    <w:rsid w:val="003560E4"/>
    <w:rsid w:val="0035649A"/>
    <w:rsid w:val="00356AB4"/>
    <w:rsid w:val="00356C52"/>
    <w:rsid w:val="00356D8F"/>
    <w:rsid w:val="00356DF2"/>
    <w:rsid w:val="00356E99"/>
    <w:rsid w:val="00356F96"/>
    <w:rsid w:val="003571E8"/>
    <w:rsid w:val="003574D9"/>
    <w:rsid w:val="00357CFE"/>
    <w:rsid w:val="00360128"/>
    <w:rsid w:val="0036038F"/>
    <w:rsid w:val="00360466"/>
    <w:rsid w:val="00360537"/>
    <w:rsid w:val="00360697"/>
    <w:rsid w:val="003607AB"/>
    <w:rsid w:val="003608D7"/>
    <w:rsid w:val="003609C7"/>
    <w:rsid w:val="00360A1E"/>
    <w:rsid w:val="00360EC9"/>
    <w:rsid w:val="00360FAE"/>
    <w:rsid w:val="00360FD4"/>
    <w:rsid w:val="00361081"/>
    <w:rsid w:val="0036111F"/>
    <w:rsid w:val="003612DF"/>
    <w:rsid w:val="00361350"/>
    <w:rsid w:val="00361520"/>
    <w:rsid w:val="00361571"/>
    <w:rsid w:val="003616E7"/>
    <w:rsid w:val="003620A4"/>
    <w:rsid w:val="003624C1"/>
    <w:rsid w:val="00362787"/>
    <w:rsid w:val="0036283F"/>
    <w:rsid w:val="00362931"/>
    <w:rsid w:val="003629B9"/>
    <w:rsid w:val="00362A00"/>
    <w:rsid w:val="00362B0E"/>
    <w:rsid w:val="00362C22"/>
    <w:rsid w:val="00362C33"/>
    <w:rsid w:val="00362F0F"/>
    <w:rsid w:val="00363303"/>
    <w:rsid w:val="0036344E"/>
    <w:rsid w:val="00363525"/>
    <w:rsid w:val="0036360E"/>
    <w:rsid w:val="003639AD"/>
    <w:rsid w:val="00363EB3"/>
    <w:rsid w:val="00363EC6"/>
    <w:rsid w:val="0036411C"/>
    <w:rsid w:val="00364135"/>
    <w:rsid w:val="00364185"/>
    <w:rsid w:val="003641BF"/>
    <w:rsid w:val="0036459C"/>
    <w:rsid w:val="0036469E"/>
    <w:rsid w:val="00364A25"/>
    <w:rsid w:val="00364DCC"/>
    <w:rsid w:val="00364EB7"/>
    <w:rsid w:val="00364EF1"/>
    <w:rsid w:val="00365042"/>
    <w:rsid w:val="003650F2"/>
    <w:rsid w:val="00365237"/>
    <w:rsid w:val="003656A9"/>
    <w:rsid w:val="00365AFC"/>
    <w:rsid w:val="00365B34"/>
    <w:rsid w:val="00365C84"/>
    <w:rsid w:val="003660FA"/>
    <w:rsid w:val="003661F2"/>
    <w:rsid w:val="00366359"/>
    <w:rsid w:val="00366513"/>
    <w:rsid w:val="00366762"/>
    <w:rsid w:val="00366857"/>
    <w:rsid w:val="0036689E"/>
    <w:rsid w:val="00366E6B"/>
    <w:rsid w:val="003672D9"/>
    <w:rsid w:val="00367318"/>
    <w:rsid w:val="00367426"/>
    <w:rsid w:val="0036769A"/>
    <w:rsid w:val="003679E6"/>
    <w:rsid w:val="00367A48"/>
    <w:rsid w:val="00367A95"/>
    <w:rsid w:val="00367A9C"/>
    <w:rsid w:val="00367CD3"/>
    <w:rsid w:val="00367F8D"/>
    <w:rsid w:val="0037014F"/>
    <w:rsid w:val="00370437"/>
    <w:rsid w:val="00370698"/>
    <w:rsid w:val="00370F6B"/>
    <w:rsid w:val="0037107A"/>
    <w:rsid w:val="00371641"/>
    <w:rsid w:val="00371C6A"/>
    <w:rsid w:val="00371C6B"/>
    <w:rsid w:val="00371D62"/>
    <w:rsid w:val="00372031"/>
    <w:rsid w:val="00372185"/>
    <w:rsid w:val="003722EA"/>
    <w:rsid w:val="0037240C"/>
    <w:rsid w:val="00372660"/>
    <w:rsid w:val="00372A00"/>
    <w:rsid w:val="00372ECF"/>
    <w:rsid w:val="003730D7"/>
    <w:rsid w:val="00373171"/>
    <w:rsid w:val="00373852"/>
    <w:rsid w:val="0037385B"/>
    <w:rsid w:val="00373CCD"/>
    <w:rsid w:val="00373D40"/>
    <w:rsid w:val="00373E82"/>
    <w:rsid w:val="00373F67"/>
    <w:rsid w:val="00373F69"/>
    <w:rsid w:val="003740E0"/>
    <w:rsid w:val="00374147"/>
    <w:rsid w:val="0037478E"/>
    <w:rsid w:val="00374AB1"/>
    <w:rsid w:val="00374AF8"/>
    <w:rsid w:val="00374E9B"/>
    <w:rsid w:val="00374E9F"/>
    <w:rsid w:val="003750F1"/>
    <w:rsid w:val="003752B9"/>
    <w:rsid w:val="003755F0"/>
    <w:rsid w:val="0037564F"/>
    <w:rsid w:val="00375797"/>
    <w:rsid w:val="003759D7"/>
    <w:rsid w:val="00375E0D"/>
    <w:rsid w:val="00375FE6"/>
    <w:rsid w:val="00376363"/>
    <w:rsid w:val="003764FD"/>
    <w:rsid w:val="003769AA"/>
    <w:rsid w:val="00376A41"/>
    <w:rsid w:val="00376D4D"/>
    <w:rsid w:val="003775CD"/>
    <w:rsid w:val="0037770A"/>
    <w:rsid w:val="00377D9F"/>
    <w:rsid w:val="00377E59"/>
    <w:rsid w:val="00377F88"/>
    <w:rsid w:val="003800C1"/>
    <w:rsid w:val="00380357"/>
    <w:rsid w:val="0038051F"/>
    <w:rsid w:val="003805CE"/>
    <w:rsid w:val="0038065E"/>
    <w:rsid w:val="0038083F"/>
    <w:rsid w:val="00380881"/>
    <w:rsid w:val="00380BF3"/>
    <w:rsid w:val="00380E27"/>
    <w:rsid w:val="003811DA"/>
    <w:rsid w:val="00381520"/>
    <w:rsid w:val="0038170A"/>
    <w:rsid w:val="00381919"/>
    <w:rsid w:val="00381999"/>
    <w:rsid w:val="00381A07"/>
    <w:rsid w:val="00381B9E"/>
    <w:rsid w:val="00381C5E"/>
    <w:rsid w:val="00382086"/>
    <w:rsid w:val="003824BF"/>
    <w:rsid w:val="0038260B"/>
    <w:rsid w:val="0038279A"/>
    <w:rsid w:val="00382B89"/>
    <w:rsid w:val="00382BA1"/>
    <w:rsid w:val="00382F15"/>
    <w:rsid w:val="00383325"/>
    <w:rsid w:val="0038364F"/>
    <w:rsid w:val="00383A4A"/>
    <w:rsid w:val="00383CBF"/>
    <w:rsid w:val="00383D1D"/>
    <w:rsid w:val="00383F82"/>
    <w:rsid w:val="00384231"/>
    <w:rsid w:val="00384280"/>
    <w:rsid w:val="00384476"/>
    <w:rsid w:val="00384686"/>
    <w:rsid w:val="00385212"/>
    <w:rsid w:val="0038548F"/>
    <w:rsid w:val="0038554E"/>
    <w:rsid w:val="0038555C"/>
    <w:rsid w:val="003858FE"/>
    <w:rsid w:val="00385D3A"/>
    <w:rsid w:val="00386300"/>
    <w:rsid w:val="00386764"/>
    <w:rsid w:val="003867EC"/>
    <w:rsid w:val="00386811"/>
    <w:rsid w:val="00386DD3"/>
    <w:rsid w:val="0038723B"/>
    <w:rsid w:val="00387378"/>
    <w:rsid w:val="003874B7"/>
    <w:rsid w:val="003877B7"/>
    <w:rsid w:val="0038794A"/>
    <w:rsid w:val="00387AC5"/>
    <w:rsid w:val="00387B96"/>
    <w:rsid w:val="00390102"/>
    <w:rsid w:val="0039012F"/>
    <w:rsid w:val="003902FE"/>
    <w:rsid w:val="003907F6"/>
    <w:rsid w:val="00390893"/>
    <w:rsid w:val="0039095B"/>
    <w:rsid w:val="00390DEC"/>
    <w:rsid w:val="00390F09"/>
    <w:rsid w:val="0039107C"/>
    <w:rsid w:val="0039110C"/>
    <w:rsid w:val="0039123C"/>
    <w:rsid w:val="00391830"/>
    <w:rsid w:val="00391A19"/>
    <w:rsid w:val="00391C7C"/>
    <w:rsid w:val="00391D7D"/>
    <w:rsid w:val="003922B7"/>
    <w:rsid w:val="0039255B"/>
    <w:rsid w:val="00392CB6"/>
    <w:rsid w:val="00392DA7"/>
    <w:rsid w:val="00392EE0"/>
    <w:rsid w:val="003932B6"/>
    <w:rsid w:val="00393317"/>
    <w:rsid w:val="003933B8"/>
    <w:rsid w:val="003934A8"/>
    <w:rsid w:val="003934B5"/>
    <w:rsid w:val="00393A56"/>
    <w:rsid w:val="00393BFC"/>
    <w:rsid w:val="00393D14"/>
    <w:rsid w:val="0039406E"/>
    <w:rsid w:val="0039428B"/>
    <w:rsid w:val="0039476D"/>
    <w:rsid w:val="003948F3"/>
    <w:rsid w:val="00394A0B"/>
    <w:rsid w:val="00394A11"/>
    <w:rsid w:val="00395080"/>
    <w:rsid w:val="003951B6"/>
    <w:rsid w:val="00395273"/>
    <w:rsid w:val="003952FD"/>
    <w:rsid w:val="0039552A"/>
    <w:rsid w:val="0039568B"/>
    <w:rsid w:val="00395713"/>
    <w:rsid w:val="0039576F"/>
    <w:rsid w:val="00395C60"/>
    <w:rsid w:val="003960E5"/>
    <w:rsid w:val="00396140"/>
    <w:rsid w:val="00396433"/>
    <w:rsid w:val="003964D1"/>
    <w:rsid w:val="00396894"/>
    <w:rsid w:val="00396A08"/>
    <w:rsid w:val="00396A5D"/>
    <w:rsid w:val="00396D43"/>
    <w:rsid w:val="003971EA"/>
    <w:rsid w:val="00397718"/>
    <w:rsid w:val="0039799B"/>
    <w:rsid w:val="00397CD9"/>
    <w:rsid w:val="003A0028"/>
    <w:rsid w:val="003A0190"/>
    <w:rsid w:val="003A06F5"/>
    <w:rsid w:val="003A08CF"/>
    <w:rsid w:val="003A0DC8"/>
    <w:rsid w:val="003A10CC"/>
    <w:rsid w:val="003A14A1"/>
    <w:rsid w:val="003A1651"/>
    <w:rsid w:val="003A16B8"/>
    <w:rsid w:val="003A19C7"/>
    <w:rsid w:val="003A1BE2"/>
    <w:rsid w:val="003A1C23"/>
    <w:rsid w:val="003A1C51"/>
    <w:rsid w:val="003A1E65"/>
    <w:rsid w:val="003A1F4B"/>
    <w:rsid w:val="003A1FB8"/>
    <w:rsid w:val="003A22BB"/>
    <w:rsid w:val="003A23E1"/>
    <w:rsid w:val="003A259C"/>
    <w:rsid w:val="003A25AF"/>
    <w:rsid w:val="003A25E4"/>
    <w:rsid w:val="003A2811"/>
    <w:rsid w:val="003A2939"/>
    <w:rsid w:val="003A29F7"/>
    <w:rsid w:val="003A2B67"/>
    <w:rsid w:val="003A2CA8"/>
    <w:rsid w:val="003A2D86"/>
    <w:rsid w:val="003A2D8D"/>
    <w:rsid w:val="003A30FE"/>
    <w:rsid w:val="003A37B0"/>
    <w:rsid w:val="003A3814"/>
    <w:rsid w:val="003A38BB"/>
    <w:rsid w:val="003A3E69"/>
    <w:rsid w:val="003A4265"/>
    <w:rsid w:val="003A46C1"/>
    <w:rsid w:val="003A49BB"/>
    <w:rsid w:val="003A4B41"/>
    <w:rsid w:val="003A4C8D"/>
    <w:rsid w:val="003A557E"/>
    <w:rsid w:val="003A5994"/>
    <w:rsid w:val="003A6325"/>
    <w:rsid w:val="003A6374"/>
    <w:rsid w:val="003A6426"/>
    <w:rsid w:val="003A64A3"/>
    <w:rsid w:val="003A67D6"/>
    <w:rsid w:val="003A69D9"/>
    <w:rsid w:val="003A6A7A"/>
    <w:rsid w:val="003A6D4E"/>
    <w:rsid w:val="003A6D7E"/>
    <w:rsid w:val="003A7130"/>
    <w:rsid w:val="003A7379"/>
    <w:rsid w:val="003A764E"/>
    <w:rsid w:val="003A7996"/>
    <w:rsid w:val="003A7A1D"/>
    <w:rsid w:val="003A7E73"/>
    <w:rsid w:val="003B01EC"/>
    <w:rsid w:val="003B01F0"/>
    <w:rsid w:val="003B029C"/>
    <w:rsid w:val="003B0514"/>
    <w:rsid w:val="003B0CCF"/>
    <w:rsid w:val="003B10D1"/>
    <w:rsid w:val="003B1175"/>
    <w:rsid w:val="003B1477"/>
    <w:rsid w:val="003B14ED"/>
    <w:rsid w:val="003B14F9"/>
    <w:rsid w:val="003B1A17"/>
    <w:rsid w:val="003B1B67"/>
    <w:rsid w:val="003B1B95"/>
    <w:rsid w:val="003B1CF3"/>
    <w:rsid w:val="003B1DAA"/>
    <w:rsid w:val="003B1F7E"/>
    <w:rsid w:val="003B21B5"/>
    <w:rsid w:val="003B256C"/>
    <w:rsid w:val="003B264D"/>
    <w:rsid w:val="003B2917"/>
    <w:rsid w:val="003B29A7"/>
    <w:rsid w:val="003B29D8"/>
    <w:rsid w:val="003B32B0"/>
    <w:rsid w:val="003B32C4"/>
    <w:rsid w:val="003B3361"/>
    <w:rsid w:val="003B36A6"/>
    <w:rsid w:val="003B39DF"/>
    <w:rsid w:val="003B3A57"/>
    <w:rsid w:val="003B3D1C"/>
    <w:rsid w:val="003B3DF7"/>
    <w:rsid w:val="003B416D"/>
    <w:rsid w:val="003B417A"/>
    <w:rsid w:val="003B4622"/>
    <w:rsid w:val="003B469B"/>
    <w:rsid w:val="003B46D0"/>
    <w:rsid w:val="003B4803"/>
    <w:rsid w:val="003B4970"/>
    <w:rsid w:val="003B4AC3"/>
    <w:rsid w:val="003B4B44"/>
    <w:rsid w:val="003B4B90"/>
    <w:rsid w:val="003B4CD9"/>
    <w:rsid w:val="003B5123"/>
    <w:rsid w:val="003B5340"/>
    <w:rsid w:val="003B5860"/>
    <w:rsid w:val="003B5A99"/>
    <w:rsid w:val="003B5AEE"/>
    <w:rsid w:val="003B5BF1"/>
    <w:rsid w:val="003B5C77"/>
    <w:rsid w:val="003B5DF1"/>
    <w:rsid w:val="003B61BA"/>
    <w:rsid w:val="003B6541"/>
    <w:rsid w:val="003B68D0"/>
    <w:rsid w:val="003B68E9"/>
    <w:rsid w:val="003B6A98"/>
    <w:rsid w:val="003B6AD0"/>
    <w:rsid w:val="003B6E0A"/>
    <w:rsid w:val="003B710D"/>
    <w:rsid w:val="003B7178"/>
    <w:rsid w:val="003B7AAA"/>
    <w:rsid w:val="003B7F85"/>
    <w:rsid w:val="003C00C6"/>
    <w:rsid w:val="003C023D"/>
    <w:rsid w:val="003C0716"/>
    <w:rsid w:val="003C07A7"/>
    <w:rsid w:val="003C0B9F"/>
    <w:rsid w:val="003C0D2C"/>
    <w:rsid w:val="003C15E6"/>
    <w:rsid w:val="003C160C"/>
    <w:rsid w:val="003C16DA"/>
    <w:rsid w:val="003C18A4"/>
    <w:rsid w:val="003C1F52"/>
    <w:rsid w:val="003C220B"/>
    <w:rsid w:val="003C22A3"/>
    <w:rsid w:val="003C2476"/>
    <w:rsid w:val="003C24A7"/>
    <w:rsid w:val="003C2C72"/>
    <w:rsid w:val="003C2C8C"/>
    <w:rsid w:val="003C2D1D"/>
    <w:rsid w:val="003C307F"/>
    <w:rsid w:val="003C31D8"/>
    <w:rsid w:val="003C32AE"/>
    <w:rsid w:val="003C33D6"/>
    <w:rsid w:val="003C376E"/>
    <w:rsid w:val="003C3BE9"/>
    <w:rsid w:val="003C3DDD"/>
    <w:rsid w:val="003C3E1C"/>
    <w:rsid w:val="003C3E4D"/>
    <w:rsid w:val="003C3E76"/>
    <w:rsid w:val="003C3F72"/>
    <w:rsid w:val="003C42BA"/>
    <w:rsid w:val="003C4615"/>
    <w:rsid w:val="003C4BF6"/>
    <w:rsid w:val="003C4DC1"/>
    <w:rsid w:val="003C5244"/>
    <w:rsid w:val="003C561F"/>
    <w:rsid w:val="003C58C9"/>
    <w:rsid w:val="003C5AE6"/>
    <w:rsid w:val="003C5C05"/>
    <w:rsid w:val="003C5E9B"/>
    <w:rsid w:val="003C63F1"/>
    <w:rsid w:val="003C6592"/>
    <w:rsid w:val="003C6A3F"/>
    <w:rsid w:val="003C6D3B"/>
    <w:rsid w:val="003C6F49"/>
    <w:rsid w:val="003C701A"/>
    <w:rsid w:val="003C7513"/>
    <w:rsid w:val="003C767A"/>
    <w:rsid w:val="003C77AA"/>
    <w:rsid w:val="003C785C"/>
    <w:rsid w:val="003C787B"/>
    <w:rsid w:val="003C7936"/>
    <w:rsid w:val="003C7946"/>
    <w:rsid w:val="003C7A08"/>
    <w:rsid w:val="003C7C0F"/>
    <w:rsid w:val="003C7CF5"/>
    <w:rsid w:val="003C7F9D"/>
    <w:rsid w:val="003D02BF"/>
    <w:rsid w:val="003D065F"/>
    <w:rsid w:val="003D06C9"/>
    <w:rsid w:val="003D07DF"/>
    <w:rsid w:val="003D08F1"/>
    <w:rsid w:val="003D098C"/>
    <w:rsid w:val="003D0A48"/>
    <w:rsid w:val="003D0A88"/>
    <w:rsid w:val="003D0A9D"/>
    <w:rsid w:val="003D10E7"/>
    <w:rsid w:val="003D12C9"/>
    <w:rsid w:val="003D13A8"/>
    <w:rsid w:val="003D1576"/>
    <w:rsid w:val="003D15DD"/>
    <w:rsid w:val="003D16AB"/>
    <w:rsid w:val="003D16D6"/>
    <w:rsid w:val="003D17EE"/>
    <w:rsid w:val="003D1B15"/>
    <w:rsid w:val="003D1D8D"/>
    <w:rsid w:val="003D1E6B"/>
    <w:rsid w:val="003D1F26"/>
    <w:rsid w:val="003D1F9F"/>
    <w:rsid w:val="003D1FE0"/>
    <w:rsid w:val="003D2382"/>
    <w:rsid w:val="003D2594"/>
    <w:rsid w:val="003D2658"/>
    <w:rsid w:val="003D26D7"/>
    <w:rsid w:val="003D2851"/>
    <w:rsid w:val="003D2861"/>
    <w:rsid w:val="003D2A95"/>
    <w:rsid w:val="003D2B8C"/>
    <w:rsid w:val="003D2BBD"/>
    <w:rsid w:val="003D2CE9"/>
    <w:rsid w:val="003D2FA5"/>
    <w:rsid w:val="003D3244"/>
    <w:rsid w:val="003D32CB"/>
    <w:rsid w:val="003D3360"/>
    <w:rsid w:val="003D368C"/>
    <w:rsid w:val="003D3873"/>
    <w:rsid w:val="003D38A2"/>
    <w:rsid w:val="003D3969"/>
    <w:rsid w:val="003D3C64"/>
    <w:rsid w:val="003D3D68"/>
    <w:rsid w:val="003D442B"/>
    <w:rsid w:val="003D4AC6"/>
    <w:rsid w:val="003D4CF8"/>
    <w:rsid w:val="003D50F4"/>
    <w:rsid w:val="003D51DB"/>
    <w:rsid w:val="003D5477"/>
    <w:rsid w:val="003D5621"/>
    <w:rsid w:val="003D591E"/>
    <w:rsid w:val="003D5AC1"/>
    <w:rsid w:val="003D5DBF"/>
    <w:rsid w:val="003D5EE2"/>
    <w:rsid w:val="003D6217"/>
    <w:rsid w:val="003D6275"/>
    <w:rsid w:val="003D6432"/>
    <w:rsid w:val="003D65D7"/>
    <w:rsid w:val="003D65E1"/>
    <w:rsid w:val="003D6885"/>
    <w:rsid w:val="003D69AA"/>
    <w:rsid w:val="003D69B4"/>
    <w:rsid w:val="003D6D0B"/>
    <w:rsid w:val="003D6F0F"/>
    <w:rsid w:val="003D7248"/>
    <w:rsid w:val="003D740E"/>
    <w:rsid w:val="003D74DA"/>
    <w:rsid w:val="003D759A"/>
    <w:rsid w:val="003D7C0E"/>
    <w:rsid w:val="003D7D31"/>
    <w:rsid w:val="003D7EB5"/>
    <w:rsid w:val="003D7F82"/>
    <w:rsid w:val="003D7FBA"/>
    <w:rsid w:val="003E0002"/>
    <w:rsid w:val="003E00B2"/>
    <w:rsid w:val="003E02A0"/>
    <w:rsid w:val="003E0358"/>
    <w:rsid w:val="003E036B"/>
    <w:rsid w:val="003E0CFA"/>
    <w:rsid w:val="003E137F"/>
    <w:rsid w:val="003E144D"/>
    <w:rsid w:val="003E15CB"/>
    <w:rsid w:val="003E1844"/>
    <w:rsid w:val="003E18DC"/>
    <w:rsid w:val="003E1926"/>
    <w:rsid w:val="003E19BC"/>
    <w:rsid w:val="003E1ABD"/>
    <w:rsid w:val="003E1B03"/>
    <w:rsid w:val="003E1DAC"/>
    <w:rsid w:val="003E1FD8"/>
    <w:rsid w:val="003E22E1"/>
    <w:rsid w:val="003E23F1"/>
    <w:rsid w:val="003E24B4"/>
    <w:rsid w:val="003E24DA"/>
    <w:rsid w:val="003E29E2"/>
    <w:rsid w:val="003E2AAA"/>
    <w:rsid w:val="003E2B18"/>
    <w:rsid w:val="003E2BAA"/>
    <w:rsid w:val="003E2C70"/>
    <w:rsid w:val="003E374A"/>
    <w:rsid w:val="003E39DE"/>
    <w:rsid w:val="003E3A41"/>
    <w:rsid w:val="003E3E11"/>
    <w:rsid w:val="003E3E4D"/>
    <w:rsid w:val="003E3F0D"/>
    <w:rsid w:val="003E4BCE"/>
    <w:rsid w:val="003E4C06"/>
    <w:rsid w:val="003E4F83"/>
    <w:rsid w:val="003E51A6"/>
    <w:rsid w:val="003E58A1"/>
    <w:rsid w:val="003E5902"/>
    <w:rsid w:val="003E592C"/>
    <w:rsid w:val="003E5B77"/>
    <w:rsid w:val="003E5D3F"/>
    <w:rsid w:val="003E6331"/>
    <w:rsid w:val="003E6627"/>
    <w:rsid w:val="003E674F"/>
    <w:rsid w:val="003E683D"/>
    <w:rsid w:val="003E6865"/>
    <w:rsid w:val="003E68A2"/>
    <w:rsid w:val="003E6A42"/>
    <w:rsid w:val="003E6DF5"/>
    <w:rsid w:val="003E6EEA"/>
    <w:rsid w:val="003E707E"/>
    <w:rsid w:val="003E724E"/>
    <w:rsid w:val="003E7BFF"/>
    <w:rsid w:val="003F0382"/>
    <w:rsid w:val="003F04AA"/>
    <w:rsid w:val="003F063B"/>
    <w:rsid w:val="003F06ED"/>
    <w:rsid w:val="003F0AD2"/>
    <w:rsid w:val="003F0D05"/>
    <w:rsid w:val="003F0EBE"/>
    <w:rsid w:val="003F1070"/>
    <w:rsid w:val="003F1298"/>
    <w:rsid w:val="003F14A3"/>
    <w:rsid w:val="003F1553"/>
    <w:rsid w:val="003F156B"/>
    <w:rsid w:val="003F16E2"/>
    <w:rsid w:val="003F18FB"/>
    <w:rsid w:val="003F1F67"/>
    <w:rsid w:val="003F1FBB"/>
    <w:rsid w:val="003F2189"/>
    <w:rsid w:val="003F2240"/>
    <w:rsid w:val="003F245F"/>
    <w:rsid w:val="003F27BF"/>
    <w:rsid w:val="003F2971"/>
    <w:rsid w:val="003F2A0C"/>
    <w:rsid w:val="003F2C1B"/>
    <w:rsid w:val="003F2C1C"/>
    <w:rsid w:val="003F2DD7"/>
    <w:rsid w:val="003F2DFD"/>
    <w:rsid w:val="003F2FBC"/>
    <w:rsid w:val="003F3012"/>
    <w:rsid w:val="003F314A"/>
    <w:rsid w:val="003F3162"/>
    <w:rsid w:val="003F3669"/>
    <w:rsid w:val="003F380D"/>
    <w:rsid w:val="003F3954"/>
    <w:rsid w:val="003F3C10"/>
    <w:rsid w:val="003F3C77"/>
    <w:rsid w:val="003F3E6F"/>
    <w:rsid w:val="003F40FB"/>
    <w:rsid w:val="003F4832"/>
    <w:rsid w:val="003F4E69"/>
    <w:rsid w:val="003F5544"/>
    <w:rsid w:val="003F5877"/>
    <w:rsid w:val="003F58F8"/>
    <w:rsid w:val="003F5B0F"/>
    <w:rsid w:val="003F5C9F"/>
    <w:rsid w:val="003F5CD7"/>
    <w:rsid w:val="003F5F1F"/>
    <w:rsid w:val="003F6410"/>
    <w:rsid w:val="003F6954"/>
    <w:rsid w:val="003F6B0C"/>
    <w:rsid w:val="003F6B1D"/>
    <w:rsid w:val="003F6B34"/>
    <w:rsid w:val="003F6C61"/>
    <w:rsid w:val="003F6F9C"/>
    <w:rsid w:val="003F70C8"/>
    <w:rsid w:val="003F7194"/>
    <w:rsid w:val="003F74A8"/>
    <w:rsid w:val="003F75CC"/>
    <w:rsid w:val="003F7732"/>
    <w:rsid w:val="003F7797"/>
    <w:rsid w:val="003F7A82"/>
    <w:rsid w:val="003F7D91"/>
    <w:rsid w:val="003F7DDC"/>
    <w:rsid w:val="003F7E35"/>
    <w:rsid w:val="004009B2"/>
    <w:rsid w:val="00400AD8"/>
    <w:rsid w:val="0040121B"/>
    <w:rsid w:val="0040140C"/>
    <w:rsid w:val="00401432"/>
    <w:rsid w:val="0040146E"/>
    <w:rsid w:val="004015E6"/>
    <w:rsid w:val="00401D69"/>
    <w:rsid w:val="004023A6"/>
    <w:rsid w:val="00402549"/>
    <w:rsid w:val="004028F1"/>
    <w:rsid w:val="004029B6"/>
    <w:rsid w:val="00402A38"/>
    <w:rsid w:val="00402E40"/>
    <w:rsid w:val="00402E50"/>
    <w:rsid w:val="00402EC5"/>
    <w:rsid w:val="00403218"/>
    <w:rsid w:val="004033DB"/>
    <w:rsid w:val="00403B81"/>
    <w:rsid w:val="00403D24"/>
    <w:rsid w:val="00403D26"/>
    <w:rsid w:val="00403D83"/>
    <w:rsid w:val="00403E67"/>
    <w:rsid w:val="00403EF8"/>
    <w:rsid w:val="0040400A"/>
    <w:rsid w:val="00404A4D"/>
    <w:rsid w:val="0040564B"/>
    <w:rsid w:val="004057B6"/>
    <w:rsid w:val="00405AD3"/>
    <w:rsid w:val="00405AE6"/>
    <w:rsid w:val="00405DD0"/>
    <w:rsid w:val="00405F4B"/>
    <w:rsid w:val="00405F94"/>
    <w:rsid w:val="00406000"/>
    <w:rsid w:val="00406163"/>
    <w:rsid w:val="004061DE"/>
    <w:rsid w:val="00406260"/>
    <w:rsid w:val="00406382"/>
    <w:rsid w:val="004067AA"/>
    <w:rsid w:val="00406AE6"/>
    <w:rsid w:val="00406CA9"/>
    <w:rsid w:val="00406D4D"/>
    <w:rsid w:val="00406E2E"/>
    <w:rsid w:val="004076AB"/>
    <w:rsid w:val="00407745"/>
    <w:rsid w:val="0040788F"/>
    <w:rsid w:val="00407A59"/>
    <w:rsid w:val="00407A74"/>
    <w:rsid w:val="00407A8D"/>
    <w:rsid w:val="00407B88"/>
    <w:rsid w:val="00407C3A"/>
    <w:rsid w:val="00407CFA"/>
    <w:rsid w:val="00407F5B"/>
    <w:rsid w:val="00410033"/>
    <w:rsid w:val="00410285"/>
    <w:rsid w:val="00410612"/>
    <w:rsid w:val="00410684"/>
    <w:rsid w:val="00410970"/>
    <w:rsid w:val="00410A05"/>
    <w:rsid w:val="00410A90"/>
    <w:rsid w:val="00410B13"/>
    <w:rsid w:val="00410EB1"/>
    <w:rsid w:val="004110D0"/>
    <w:rsid w:val="004116F3"/>
    <w:rsid w:val="004118B9"/>
    <w:rsid w:val="00411BFA"/>
    <w:rsid w:val="00411C9A"/>
    <w:rsid w:val="00412034"/>
    <w:rsid w:val="0041220C"/>
    <w:rsid w:val="004122E9"/>
    <w:rsid w:val="00412347"/>
    <w:rsid w:val="004126BF"/>
    <w:rsid w:val="00412818"/>
    <w:rsid w:val="00412C6D"/>
    <w:rsid w:val="00412CD9"/>
    <w:rsid w:val="00413121"/>
    <w:rsid w:val="00413247"/>
    <w:rsid w:val="00413318"/>
    <w:rsid w:val="004139F8"/>
    <w:rsid w:val="00413AD0"/>
    <w:rsid w:val="00413FF4"/>
    <w:rsid w:val="004140C3"/>
    <w:rsid w:val="00414279"/>
    <w:rsid w:val="004143CA"/>
    <w:rsid w:val="00414623"/>
    <w:rsid w:val="0041467A"/>
    <w:rsid w:val="00414924"/>
    <w:rsid w:val="00414A17"/>
    <w:rsid w:val="00414BC6"/>
    <w:rsid w:val="00414FBD"/>
    <w:rsid w:val="0041553C"/>
    <w:rsid w:val="004155EE"/>
    <w:rsid w:val="004156AA"/>
    <w:rsid w:val="004157A4"/>
    <w:rsid w:val="004157B1"/>
    <w:rsid w:val="004157EA"/>
    <w:rsid w:val="00415B69"/>
    <w:rsid w:val="00415BF1"/>
    <w:rsid w:val="00415D2F"/>
    <w:rsid w:val="00415E60"/>
    <w:rsid w:val="004160C4"/>
    <w:rsid w:val="004161EE"/>
    <w:rsid w:val="00416227"/>
    <w:rsid w:val="00416268"/>
    <w:rsid w:val="004162FE"/>
    <w:rsid w:val="0041653C"/>
    <w:rsid w:val="004165E6"/>
    <w:rsid w:val="0041670D"/>
    <w:rsid w:val="00416BBB"/>
    <w:rsid w:val="00416BBE"/>
    <w:rsid w:val="00416C1D"/>
    <w:rsid w:val="00416F8A"/>
    <w:rsid w:val="0041707B"/>
    <w:rsid w:val="0041731D"/>
    <w:rsid w:val="00417A46"/>
    <w:rsid w:val="004203A8"/>
    <w:rsid w:val="0042048C"/>
    <w:rsid w:val="004205F6"/>
    <w:rsid w:val="0042091E"/>
    <w:rsid w:val="00420B73"/>
    <w:rsid w:val="004219EF"/>
    <w:rsid w:val="00421E77"/>
    <w:rsid w:val="00422127"/>
    <w:rsid w:val="004222D7"/>
    <w:rsid w:val="00422518"/>
    <w:rsid w:val="0042256B"/>
    <w:rsid w:val="00422965"/>
    <w:rsid w:val="00422C3B"/>
    <w:rsid w:val="00422D10"/>
    <w:rsid w:val="00422F47"/>
    <w:rsid w:val="0042305D"/>
    <w:rsid w:val="004231CB"/>
    <w:rsid w:val="004232C6"/>
    <w:rsid w:val="00423317"/>
    <w:rsid w:val="004235E1"/>
    <w:rsid w:val="00423E11"/>
    <w:rsid w:val="00423F0D"/>
    <w:rsid w:val="00423F3E"/>
    <w:rsid w:val="00423FB5"/>
    <w:rsid w:val="00424043"/>
    <w:rsid w:val="004241A3"/>
    <w:rsid w:val="00424352"/>
    <w:rsid w:val="004245D5"/>
    <w:rsid w:val="0042464D"/>
    <w:rsid w:val="00424878"/>
    <w:rsid w:val="004249BF"/>
    <w:rsid w:val="00424A50"/>
    <w:rsid w:val="00424B34"/>
    <w:rsid w:val="00424D1B"/>
    <w:rsid w:val="00424D7C"/>
    <w:rsid w:val="00424F2F"/>
    <w:rsid w:val="00425018"/>
    <w:rsid w:val="00425154"/>
    <w:rsid w:val="004253C1"/>
    <w:rsid w:val="0042547C"/>
    <w:rsid w:val="00425563"/>
    <w:rsid w:val="004256E2"/>
    <w:rsid w:val="00425AF1"/>
    <w:rsid w:val="00425BCB"/>
    <w:rsid w:val="00425D25"/>
    <w:rsid w:val="00425E70"/>
    <w:rsid w:val="00425EE0"/>
    <w:rsid w:val="00425F22"/>
    <w:rsid w:val="00425FA5"/>
    <w:rsid w:val="0042612D"/>
    <w:rsid w:val="004262B3"/>
    <w:rsid w:val="00426331"/>
    <w:rsid w:val="00426621"/>
    <w:rsid w:val="00426704"/>
    <w:rsid w:val="00426799"/>
    <w:rsid w:val="0042687D"/>
    <w:rsid w:val="0042696F"/>
    <w:rsid w:val="00426D25"/>
    <w:rsid w:val="00426E3F"/>
    <w:rsid w:val="00426EB0"/>
    <w:rsid w:val="004270FA"/>
    <w:rsid w:val="004272F5"/>
    <w:rsid w:val="00427397"/>
    <w:rsid w:val="004273DC"/>
    <w:rsid w:val="0042765C"/>
    <w:rsid w:val="004277E2"/>
    <w:rsid w:val="004279DE"/>
    <w:rsid w:val="00427A64"/>
    <w:rsid w:val="00427ACF"/>
    <w:rsid w:val="00427B03"/>
    <w:rsid w:val="00427B25"/>
    <w:rsid w:val="004300C4"/>
    <w:rsid w:val="0043017D"/>
    <w:rsid w:val="0043035F"/>
    <w:rsid w:val="00430482"/>
    <w:rsid w:val="0043057F"/>
    <w:rsid w:val="00430610"/>
    <w:rsid w:val="00430D80"/>
    <w:rsid w:val="00430F2B"/>
    <w:rsid w:val="00431201"/>
    <w:rsid w:val="004314C1"/>
    <w:rsid w:val="00431716"/>
    <w:rsid w:val="00431872"/>
    <w:rsid w:val="0043197A"/>
    <w:rsid w:val="004319DB"/>
    <w:rsid w:val="00431D01"/>
    <w:rsid w:val="00432092"/>
    <w:rsid w:val="0043227D"/>
    <w:rsid w:val="004322AA"/>
    <w:rsid w:val="0043239C"/>
    <w:rsid w:val="004323C6"/>
    <w:rsid w:val="0043273E"/>
    <w:rsid w:val="00432A85"/>
    <w:rsid w:val="00432E98"/>
    <w:rsid w:val="00432EFE"/>
    <w:rsid w:val="0043334F"/>
    <w:rsid w:val="0043382D"/>
    <w:rsid w:val="0043384F"/>
    <w:rsid w:val="00433A71"/>
    <w:rsid w:val="00433AF3"/>
    <w:rsid w:val="00433BB1"/>
    <w:rsid w:val="00433CF7"/>
    <w:rsid w:val="00433ED3"/>
    <w:rsid w:val="0043478C"/>
    <w:rsid w:val="004347C6"/>
    <w:rsid w:val="00434853"/>
    <w:rsid w:val="00434BC1"/>
    <w:rsid w:val="00434CB3"/>
    <w:rsid w:val="00434D89"/>
    <w:rsid w:val="004354DC"/>
    <w:rsid w:val="004357A4"/>
    <w:rsid w:val="00435842"/>
    <w:rsid w:val="004359B4"/>
    <w:rsid w:val="00435C5D"/>
    <w:rsid w:val="00435D6F"/>
    <w:rsid w:val="00435FEB"/>
    <w:rsid w:val="00436235"/>
    <w:rsid w:val="00436363"/>
    <w:rsid w:val="004365C3"/>
    <w:rsid w:val="0043664B"/>
    <w:rsid w:val="0043689E"/>
    <w:rsid w:val="00436EA5"/>
    <w:rsid w:val="00436F5C"/>
    <w:rsid w:val="004370F8"/>
    <w:rsid w:val="00437274"/>
    <w:rsid w:val="0043749C"/>
    <w:rsid w:val="00437855"/>
    <w:rsid w:val="00437ABE"/>
    <w:rsid w:val="00437B94"/>
    <w:rsid w:val="0044018F"/>
    <w:rsid w:val="0044043C"/>
    <w:rsid w:val="00440767"/>
    <w:rsid w:val="00440A08"/>
    <w:rsid w:val="00441500"/>
    <w:rsid w:val="00441842"/>
    <w:rsid w:val="00441A48"/>
    <w:rsid w:val="00441D37"/>
    <w:rsid w:val="004421B5"/>
    <w:rsid w:val="004421FD"/>
    <w:rsid w:val="0044229D"/>
    <w:rsid w:val="00442301"/>
    <w:rsid w:val="004423EE"/>
    <w:rsid w:val="00442727"/>
    <w:rsid w:val="00442734"/>
    <w:rsid w:val="004427ED"/>
    <w:rsid w:val="00442926"/>
    <w:rsid w:val="00442992"/>
    <w:rsid w:val="00442E45"/>
    <w:rsid w:val="0044304E"/>
    <w:rsid w:val="0044329B"/>
    <w:rsid w:val="0044344A"/>
    <w:rsid w:val="004436C7"/>
    <w:rsid w:val="00443797"/>
    <w:rsid w:val="00443C03"/>
    <w:rsid w:val="004442F2"/>
    <w:rsid w:val="004442F7"/>
    <w:rsid w:val="00444510"/>
    <w:rsid w:val="004447F9"/>
    <w:rsid w:val="00444936"/>
    <w:rsid w:val="00444979"/>
    <w:rsid w:val="00444DE9"/>
    <w:rsid w:val="00444DF7"/>
    <w:rsid w:val="00444E00"/>
    <w:rsid w:val="00444E95"/>
    <w:rsid w:val="00444F1B"/>
    <w:rsid w:val="00444FBF"/>
    <w:rsid w:val="004457B2"/>
    <w:rsid w:val="00445811"/>
    <w:rsid w:val="00445968"/>
    <w:rsid w:val="00445ADF"/>
    <w:rsid w:val="00445BB6"/>
    <w:rsid w:val="00445C1D"/>
    <w:rsid w:val="00446024"/>
    <w:rsid w:val="00446293"/>
    <w:rsid w:val="00446715"/>
    <w:rsid w:val="00446859"/>
    <w:rsid w:val="004468E7"/>
    <w:rsid w:val="00446AED"/>
    <w:rsid w:val="00446B32"/>
    <w:rsid w:val="00446C24"/>
    <w:rsid w:val="004471EF"/>
    <w:rsid w:val="0044738B"/>
    <w:rsid w:val="00447754"/>
    <w:rsid w:val="00447DA3"/>
    <w:rsid w:val="00447E08"/>
    <w:rsid w:val="00447FD0"/>
    <w:rsid w:val="004500E8"/>
    <w:rsid w:val="004502CA"/>
    <w:rsid w:val="0045031D"/>
    <w:rsid w:val="00450897"/>
    <w:rsid w:val="00450B3C"/>
    <w:rsid w:val="00450B72"/>
    <w:rsid w:val="00450E9A"/>
    <w:rsid w:val="00450EEC"/>
    <w:rsid w:val="00450F86"/>
    <w:rsid w:val="004512F5"/>
    <w:rsid w:val="00451316"/>
    <w:rsid w:val="004514FC"/>
    <w:rsid w:val="0045168E"/>
    <w:rsid w:val="004517F2"/>
    <w:rsid w:val="00451869"/>
    <w:rsid w:val="004521FE"/>
    <w:rsid w:val="00452352"/>
    <w:rsid w:val="004525D4"/>
    <w:rsid w:val="0045276B"/>
    <w:rsid w:val="00452A87"/>
    <w:rsid w:val="00452E4B"/>
    <w:rsid w:val="00452FF7"/>
    <w:rsid w:val="00453019"/>
    <w:rsid w:val="004532F2"/>
    <w:rsid w:val="004533CF"/>
    <w:rsid w:val="0045363C"/>
    <w:rsid w:val="00453944"/>
    <w:rsid w:val="004539DD"/>
    <w:rsid w:val="004542BB"/>
    <w:rsid w:val="004544F9"/>
    <w:rsid w:val="004549B4"/>
    <w:rsid w:val="00454D9F"/>
    <w:rsid w:val="00454F1A"/>
    <w:rsid w:val="0045520F"/>
    <w:rsid w:val="00455255"/>
    <w:rsid w:val="00455271"/>
    <w:rsid w:val="004552C3"/>
    <w:rsid w:val="004552E3"/>
    <w:rsid w:val="0045536F"/>
    <w:rsid w:val="00455415"/>
    <w:rsid w:val="0045565D"/>
    <w:rsid w:val="00455C19"/>
    <w:rsid w:val="00455C52"/>
    <w:rsid w:val="00455D63"/>
    <w:rsid w:val="00455EE8"/>
    <w:rsid w:val="00455FB3"/>
    <w:rsid w:val="004568A6"/>
    <w:rsid w:val="004568D9"/>
    <w:rsid w:val="00456973"/>
    <w:rsid w:val="00456CC9"/>
    <w:rsid w:val="00456D0A"/>
    <w:rsid w:val="00456EF4"/>
    <w:rsid w:val="00457231"/>
    <w:rsid w:val="00457258"/>
    <w:rsid w:val="0045725C"/>
    <w:rsid w:val="00457275"/>
    <w:rsid w:val="00457406"/>
    <w:rsid w:val="004574AB"/>
    <w:rsid w:val="004574D1"/>
    <w:rsid w:val="00457650"/>
    <w:rsid w:val="004578BB"/>
    <w:rsid w:val="00457BC9"/>
    <w:rsid w:val="00457E0A"/>
    <w:rsid w:val="00457F15"/>
    <w:rsid w:val="004600EC"/>
    <w:rsid w:val="004601CF"/>
    <w:rsid w:val="004604D8"/>
    <w:rsid w:val="0046055B"/>
    <w:rsid w:val="004605D3"/>
    <w:rsid w:val="00460833"/>
    <w:rsid w:val="00460854"/>
    <w:rsid w:val="0046095A"/>
    <w:rsid w:val="00460AF5"/>
    <w:rsid w:val="00460D6E"/>
    <w:rsid w:val="00460EDB"/>
    <w:rsid w:val="00460FFB"/>
    <w:rsid w:val="00461039"/>
    <w:rsid w:val="0046110D"/>
    <w:rsid w:val="004614FF"/>
    <w:rsid w:val="00461630"/>
    <w:rsid w:val="004616C2"/>
    <w:rsid w:val="00461BAC"/>
    <w:rsid w:val="00461DE5"/>
    <w:rsid w:val="00461E97"/>
    <w:rsid w:val="00461F6C"/>
    <w:rsid w:val="00461FDC"/>
    <w:rsid w:val="00462084"/>
    <w:rsid w:val="0046219E"/>
    <w:rsid w:val="004622E5"/>
    <w:rsid w:val="00462E8A"/>
    <w:rsid w:val="00462F0D"/>
    <w:rsid w:val="004630C3"/>
    <w:rsid w:val="00463309"/>
    <w:rsid w:val="004636F9"/>
    <w:rsid w:val="004638BE"/>
    <w:rsid w:val="00463A4A"/>
    <w:rsid w:val="00463B10"/>
    <w:rsid w:val="00463BF4"/>
    <w:rsid w:val="00463C5F"/>
    <w:rsid w:val="0046422C"/>
    <w:rsid w:val="0046446C"/>
    <w:rsid w:val="00464528"/>
    <w:rsid w:val="0046456F"/>
    <w:rsid w:val="0046458D"/>
    <w:rsid w:val="00464913"/>
    <w:rsid w:val="004649D7"/>
    <w:rsid w:val="00464F7C"/>
    <w:rsid w:val="00465187"/>
    <w:rsid w:val="00465569"/>
    <w:rsid w:val="004656EC"/>
    <w:rsid w:val="0046577C"/>
    <w:rsid w:val="004659E7"/>
    <w:rsid w:val="00465A83"/>
    <w:rsid w:val="00465ADA"/>
    <w:rsid w:val="00465D0D"/>
    <w:rsid w:val="00465E7D"/>
    <w:rsid w:val="00466552"/>
    <w:rsid w:val="004666BF"/>
    <w:rsid w:val="00466905"/>
    <w:rsid w:val="004669E9"/>
    <w:rsid w:val="00467057"/>
    <w:rsid w:val="004671B9"/>
    <w:rsid w:val="00467204"/>
    <w:rsid w:val="004673A5"/>
    <w:rsid w:val="004674D4"/>
    <w:rsid w:val="004679CB"/>
    <w:rsid w:val="00467AD4"/>
    <w:rsid w:val="00467D62"/>
    <w:rsid w:val="00467DAD"/>
    <w:rsid w:val="00467E11"/>
    <w:rsid w:val="00467EB5"/>
    <w:rsid w:val="00467F00"/>
    <w:rsid w:val="0047021D"/>
    <w:rsid w:val="004704DC"/>
    <w:rsid w:val="00470765"/>
    <w:rsid w:val="00470889"/>
    <w:rsid w:val="0047095D"/>
    <w:rsid w:val="00470D47"/>
    <w:rsid w:val="00470F96"/>
    <w:rsid w:val="00471103"/>
    <w:rsid w:val="004712CC"/>
    <w:rsid w:val="004719D7"/>
    <w:rsid w:val="00472065"/>
    <w:rsid w:val="0047222E"/>
    <w:rsid w:val="00472255"/>
    <w:rsid w:val="004726D9"/>
    <w:rsid w:val="00472770"/>
    <w:rsid w:val="00472864"/>
    <w:rsid w:val="00472A1D"/>
    <w:rsid w:val="00472DD6"/>
    <w:rsid w:val="00473078"/>
    <w:rsid w:val="004731CE"/>
    <w:rsid w:val="00473440"/>
    <w:rsid w:val="004734F5"/>
    <w:rsid w:val="00473853"/>
    <w:rsid w:val="004738B1"/>
    <w:rsid w:val="00473C8F"/>
    <w:rsid w:val="00474526"/>
    <w:rsid w:val="00474538"/>
    <w:rsid w:val="00474598"/>
    <w:rsid w:val="00474930"/>
    <w:rsid w:val="00474983"/>
    <w:rsid w:val="00474BB5"/>
    <w:rsid w:val="00474C4D"/>
    <w:rsid w:val="00475242"/>
    <w:rsid w:val="00475502"/>
    <w:rsid w:val="004755E6"/>
    <w:rsid w:val="00475774"/>
    <w:rsid w:val="0047582A"/>
    <w:rsid w:val="004758FB"/>
    <w:rsid w:val="00475AFF"/>
    <w:rsid w:val="00475B17"/>
    <w:rsid w:val="00475C2F"/>
    <w:rsid w:val="00475F35"/>
    <w:rsid w:val="0047628F"/>
    <w:rsid w:val="00476432"/>
    <w:rsid w:val="00476C97"/>
    <w:rsid w:val="00476E3A"/>
    <w:rsid w:val="00477101"/>
    <w:rsid w:val="004772D0"/>
    <w:rsid w:val="004778C1"/>
    <w:rsid w:val="004779EB"/>
    <w:rsid w:val="00477A67"/>
    <w:rsid w:val="00477FC4"/>
    <w:rsid w:val="0048002D"/>
    <w:rsid w:val="0048033C"/>
    <w:rsid w:val="00480347"/>
    <w:rsid w:val="00480754"/>
    <w:rsid w:val="00480B0C"/>
    <w:rsid w:val="00480CF1"/>
    <w:rsid w:val="00480F83"/>
    <w:rsid w:val="0048105D"/>
    <w:rsid w:val="00481869"/>
    <w:rsid w:val="00481979"/>
    <w:rsid w:val="00481E5B"/>
    <w:rsid w:val="004821CD"/>
    <w:rsid w:val="00482206"/>
    <w:rsid w:val="00482246"/>
    <w:rsid w:val="004822F3"/>
    <w:rsid w:val="00482452"/>
    <w:rsid w:val="004825DB"/>
    <w:rsid w:val="00482638"/>
    <w:rsid w:val="00482828"/>
    <w:rsid w:val="004828EF"/>
    <w:rsid w:val="00482C5B"/>
    <w:rsid w:val="00482C81"/>
    <w:rsid w:val="00482C87"/>
    <w:rsid w:val="00482F19"/>
    <w:rsid w:val="00482F6F"/>
    <w:rsid w:val="004834A1"/>
    <w:rsid w:val="0048381B"/>
    <w:rsid w:val="00483ADD"/>
    <w:rsid w:val="00483B58"/>
    <w:rsid w:val="00483F36"/>
    <w:rsid w:val="00483FBC"/>
    <w:rsid w:val="004841DC"/>
    <w:rsid w:val="004844D5"/>
    <w:rsid w:val="00484506"/>
    <w:rsid w:val="00484595"/>
    <w:rsid w:val="00484D58"/>
    <w:rsid w:val="00484F7D"/>
    <w:rsid w:val="00485569"/>
    <w:rsid w:val="004856A6"/>
    <w:rsid w:val="00485A4A"/>
    <w:rsid w:val="00485B24"/>
    <w:rsid w:val="00485C58"/>
    <w:rsid w:val="00485DEF"/>
    <w:rsid w:val="00485ECA"/>
    <w:rsid w:val="004860E2"/>
    <w:rsid w:val="00486244"/>
    <w:rsid w:val="0048679E"/>
    <w:rsid w:val="00486AA6"/>
    <w:rsid w:val="00486D40"/>
    <w:rsid w:val="004877EE"/>
    <w:rsid w:val="004879DF"/>
    <w:rsid w:val="004879EC"/>
    <w:rsid w:val="00487BCD"/>
    <w:rsid w:val="00487F5D"/>
    <w:rsid w:val="004903FE"/>
    <w:rsid w:val="004904D9"/>
    <w:rsid w:val="00490886"/>
    <w:rsid w:val="00490D07"/>
    <w:rsid w:val="0049114D"/>
    <w:rsid w:val="0049129C"/>
    <w:rsid w:val="00491380"/>
    <w:rsid w:val="00491561"/>
    <w:rsid w:val="00491595"/>
    <w:rsid w:val="0049162C"/>
    <w:rsid w:val="00491857"/>
    <w:rsid w:val="00491AAF"/>
    <w:rsid w:val="00491D44"/>
    <w:rsid w:val="00491E6D"/>
    <w:rsid w:val="00492131"/>
    <w:rsid w:val="0049220E"/>
    <w:rsid w:val="004922F8"/>
    <w:rsid w:val="004924BE"/>
    <w:rsid w:val="00492531"/>
    <w:rsid w:val="00492649"/>
    <w:rsid w:val="00492765"/>
    <w:rsid w:val="00492B71"/>
    <w:rsid w:val="004930D7"/>
    <w:rsid w:val="004932D9"/>
    <w:rsid w:val="004934B8"/>
    <w:rsid w:val="00493513"/>
    <w:rsid w:val="004936BD"/>
    <w:rsid w:val="0049405E"/>
    <w:rsid w:val="00494432"/>
    <w:rsid w:val="0049445B"/>
    <w:rsid w:val="0049454C"/>
    <w:rsid w:val="004948B2"/>
    <w:rsid w:val="00494BAA"/>
    <w:rsid w:val="00494CC4"/>
    <w:rsid w:val="00494E32"/>
    <w:rsid w:val="00495383"/>
    <w:rsid w:val="004953D5"/>
    <w:rsid w:val="00495471"/>
    <w:rsid w:val="00495474"/>
    <w:rsid w:val="0049571B"/>
    <w:rsid w:val="004958C0"/>
    <w:rsid w:val="00495981"/>
    <w:rsid w:val="00495B79"/>
    <w:rsid w:val="00495E94"/>
    <w:rsid w:val="004969EF"/>
    <w:rsid w:val="00496BEB"/>
    <w:rsid w:val="00496F9B"/>
    <w:rsid w:val="004977ED"/>
    <w:rsid w:val="00497E14"/>
    <w:rsid w:val="00497EC6"/>
    <w:rsid w:val="00497F4E"/>
    <w:rsid w:val="004A0037"/>
    <w:rsid w:val="004A00FA"/>
    <w:rsid w:val="004A0169"/>
    <w:rsid w:val="004A08AD"/>
    <w:rsid w:val="004A08B8"/>
    <w:rsid w:val="004A0AB6"/>
    <w:rsid w:val="004A0F7D"/>
    <w:rsid w:val="004A0FB7"/>
    <w:rsid w:val="004A0FD2"/>
    <w:rsid w:val="004A10D9"/>
    <w:rsid w:val="004A120B"/>
    <w:rsid w:val="004A120E"/>
    <w:rsid w:val="004A1851"/>
    <w:rsid w:val="004A1852"/>
    <w:rsid w:val="004A1A70"/>
    <w:rsid w:val="004A1E11"/>
    <w:rsid w:val="004A1EE8"/>
    <w:rsid w:val="004A23E4"/>
    <w:rsid w:val="004A24EF"/>
    <w:rsid w:val="004A25AB"/>
    <w:rsid w:val="004A2779"/>
    <w:rsid w:val="004A288B"/>
    <w:rsid w:val="004A2DDF"/>
    <w:rsid w:val="004A2E28"/>
    <w:rsid w:val="004A3205"/>
    <w:rsid w:val="004A384B"/>
    <w:rsid w:val="004A386F"/>
    <w:rsid w:val="004A38D0"/>
    <w:rsid w:val="004A3901"/>
    <w:rsid w:val="004A3ABA"/>
    <w:rsid w:val="004A3D81"/>
    <w:rsid w:val="004A4008"/>
    <w:rsid w:val="004A4201"/>
    <w:rsid w:val="004A4558"/>
    <w:rsid w:val="004A463C"/>
    <w:rsid w:val="004A4858"/>
    <w:rsid w:val="004A4C6E"/>
    <w:rsid w:val="004A4CC7"/>
    <w:rsid w:val="004A511B"/>
    <w:rsid w:val="004A538D"/>
    <w:rsid w:val="004A5643"/>
    <w:rsid w:val="004A5C48"/>
    <w:rsid w:val="004A5CCF"/>
    <w:rsid w:val="004A5CFB"/>
    <w:rsid w:val="004A5DA2"/>
    <w:rsid w:val="004A5F69"/>
    <w:rsid w:val="004A5FEF"/>
    <w:rsid w:val="004A646E"/>
    <w:rsid w:val="004A68BA"/>
    <w:rsid w:val="004A6B25"/>
    <w:rsid w:val="004A6B93"/>
    <w:rsid w:val="004A6C3D"/>
    <w:rsid w:val="004A6DFC"/>
    <w:rsid w:val="004A6E4F"/>
    <w:rsid w:val="004A6F5C"/>
    <w:rsid w:val="004A74AD"/>
    <w:rsid w:val="004A7574"/>
    <w:rsid w:val="004A7A38"/>
    <w:rsid w:val="004A7A79"/>
    <w:rsid w:val="004A7D46"/>
    <w:rsid w:val="004A7D79"/>
    <w:rsid w:val="004A7DB0"/>
    <w:rsid w:val="004B01D1"/>
    <w:rsid w:val="004B02D7"/>
    <w:rsid w:val="004B03F4"/>
    <w:rsid w:val="004B0503"/>
    <w:rsid w:val="004B0560"/>
    <w:rsid w:val="004B0689"/>
    <w:rsid w:val="004B070D"/>
    <w:rsid w:val="004B0906"/>
    <w:rsid w:val="004B0B00"/>
    <w:rsid w:val="004B0C26"/>
    <w:rsid w:val="004B10C5"/>
    <w:rsid w:val="004B1750"/>
    <w:rsid w:val="004B17CB"/>
    <w:rsid w:val="004B1817"/>
    <w:rsid w:val="004B1BD8"/>
    <w:rsid w:val="004B1CAE"/>
    <w:rsid w:val="004B1F65"/>
    <w:rsid w:val="004B2047"/>
    <w:rsid w:val="004B2129"/>
    <w:rsid w:val="004B21C0"/>
    <w:rsid w:val="004B233C"/>
    <w:rsid w:val="004B26B3"/>
    <w:rsid w:val="004B26C5"/>
    <w:rsid w:val="004B26DC"/>
    <w:rsid w:val="004B2743"/>
    <w:rsid w:val="004B2A28"/>
    <w:rsid w:val="004B2AB4"/>
    <w:rsid w:val="004B2EBD"/>
    <w:rsid w:val="004B2F8A"/>
    <w:rsid w:val="004B2FAC"/>
    <w:rsid w:val="004B3002"/>
    <w:rsid w:val="004B3038"/>
    <w:rsid w:val="004B3104"/>
    <w:rsid w:val="004B3544"/>
    <w:rsid w:val="004B3639"/>
    <w:rsid w:val="004B3A20"/>
    <w:rsid w:val="004B3A2F"/>
    <w:rsid w:val="004B3D6C"/>
    <w:rsid w:val="004B3F76"/>
    <w:rsid w:val="004B42F9"/>
    <w:rsid w:val="004B4692"/>
    <w:rsid w:val="004B474C"/>
    <w:rsid w:val="004B4774"/>
    <w:rsid w:val="004B4DC3"/>
    <w:rsid w:val="004B4F2A"/>
    <w:rsid w:val="004B528E"/>
    <w:rsid w:val="004B5E19"/>
    <w:rsid w:val="004B5F22"/>
    <w:rsid w:val="004B626C"/>
    <w:rsid w:val="004B62DD"/>
    <w:rsid w:val="004B62E3"/>
    <w:rsid w:val="004B6680"/>
    <w:rsid w:val="004B66C6"/>
    <w:rsid w:val="004B6B8C"/>
    <w:rsid w:val="004B6C34"/>
    <w:rsid w:val="004B6C62"/>
    <w:rsid w:val="004B6F14"/>
    <w:rsid w:val="004B6F74"/>
    <w:rsid w:val="004B7243"/>
    <w:rsid w:val="004B72E7"/>
    <w:rsid w:val="004B74D5"/>
    <w:rsid w:val="004B75A9"/>
    <w:rsid w:val="004B77CC"/>
    <w:rsid w:val="004B7C53"/>
    <w:rsid w:val="004B7D97"/>
    <w:rsid w:val="004B7DC8"/>
    <w:rsid w:val="004B7E44"/>
    <w:rsid w:val="004C04C0"/>
    <w:rsid w:val="004C0838"/>
    <w:rsid w:val="004C092C"/>
    <w:rsid w:val="004C1468"/>
    <w:rsid w:val="004C17C8"/>
    <w:rsid w:val="004C24C0"/>
    <w:rsid w:val="004C276D"/>
    <w:rsid w:val="004C2770"/>
    <w:rsid w:val="004C2B11"/>
    <w:rsid w:val="004C2CBC"/>
    <w:rsid w:val="004C2DDD"/>
    <w:rsid w:val="004C2EF6"/>
    <w:rsid w:val="004C35B1"/>
    <w:rsid w:val="004C393F"/>
    <w:rsid w:val="004C3B9D"/>
    <w:rsid w:val="004C3C98"/>
    <w:rsid w:val="004C3D6D"/>
    <w:rsid w:val="004C3DD7"/>
    <w:rsid w:val="004C3DF0"/>
    <w:rsid w:val="004C3E73"/>
    <w:rsid w:val="004C4132"/>
    <w:rsid w:val="004C42FE"/>
    <w:rsid w:val="004C43FF"/>
    <w:rsid w:val="004C45D5"/>
    <w:rsid w:val="004C4709"/>
    <w:rsid w:val="004C4782"/>
    <w:rsid w:val="004C4844"/>
    <w:rsid w:val="004C4ABF"/>
    <w:rsid w:val="004C4C17"/>
    <w:rsid w:val="004C4D4B"/>
    <w:rsid w:val="004C530D"/>
    <w:rsid w:val="004C537A"/>
    <w:rsid w:val="004C5888"/>
    <w:rsid w:val="004C5992"/>
    <w:rsid w:val="004C5B72"/>
    <w:rsid w:val="004C615E"/>
    <w:rsid w:val="004C63EE"/>
    <w:rsid w:val="004C6476"/>
    <w:rsid w:val="004C6651"/>
    <w:rsid w:val="004C66FC"/>
    <w:rsid w:val="004C671D"/>
    <w:rsid w:val="004C675F"/>
    <w:rsid w:val="004C6F0D"/>
    <w:rsid w:val="004C6F6D"/>
    <w:rsid w:val="004C7080"/>
    <w:rsid w:val="004C7288"/>
    <w:rsid w:val="004C72C3"/>
    <w:rsid w:val="004C75CC"/>
    <w:rsid w:val="004C77E6"/>
    <w:rsid w:val="004C780E"/>
    <w:rsid w:val="004C7822"/>
    <w:rsid w:val="004C79B1"/>
    <w:rsid w:val="004C7C18"/>
    <w:rsid w:val="004C7DA6"/>
    <w:rsid w:val="004D0433"/>
    <w:rsid w:val="004D0446"/>
    <w:rsid w:val="004D050F"/>
    <w:rsid w:val="004D07B3"/>
    <w:rsid w:val="004D0951"/>
    <w:rsid w:val="004D0F9A"/>
    <w:rsid w:val="004D1294"/>
    <w:rsid w:val="004D147F"/>
    <w:rsid w:val="004D15D1"/>
    <w:rsid w:val="004D16E3"/>
    <w:rsid w:val="004D1A2A"/>
    <w:rsid w:val="004D1E54"/>
    <w:rsid w:val="004D2013"/>
    <w:rsid w:val="004D208A"/>
    <w:rsid w:val="004D2094"/>
    <w:rsid w:val="004D210F"/>
    <w:rsid w:val="004D2135"/>
    <w:rsid w:val="004D222F"/>
    <w:rsid w:val="004D2322"/>
    <w:rsid w:val="004D251F"/>
    <w:rsid w:val="004D27FD"/>
    <w:rsid w:val="004D2857"/>
    <w:rsid w:val="004D2DD5"/>
    <w:rsid w:val="004D2DDC"/>
    <w:rsid w:val="004D3380"/>
    <w:rsid w:val="004D358F"/>
    <w:rsid w:val="004D36EA"/>
    <w:rsid w:val="004D38C7"/>
    <w:rsid w:val="004D3979"/>
    <w:rsid w:val="004D3AEF"/>
    <w:rsid w:val="004D3CC3"/>
    <w:rsid w:val="004D3DD5"/>
    <w:rsid w:val="004D459E"/>
    <w:rsid w:val="004D4704"/>
    <w:rsid w:val="004D471C"/>
    <w:rsid w:val="004D4749"/>
    <w:rsid w:val="004D47E3"/>
    <w:rsid w:val="004D4BF6"/>
    <w:rsid w:val="004D4DAF"/>
    <w:rsid w:val="004D5042"/>
    <w:rsid w:val="004D54B0"/>
    <w:rsid w:val="004D55AA"/>
    <w:rsid w:val="004D57C6"/>
    <w:rsid w:val="004D5A46"/>
    <w:rsid w:val="004D5CD6"/>
    <w:rsid w:val="004D5CE5"/>
    <w:rsid w:val="004D5E32"/>
    <w:rsid w:val="004D5E42"/>
    <w:rsid w:val="004D5FD3"/>
    <w:rsid w:val="004D652A"/>
    <w:rsid w:val="004D6643"/>
    <w:rsid w:val="004D6B3B"/>
    <w:rsid w:val="004D6C52"/>
    <w:rsid w:val="004D7140"/>
    <w:rsid w:val="004D73E4"/>
    <w:rsid w:val="004D751C"/>
    <w:rsid w:val="004D7549"/>
    <w:rsid w:val="004D75AF"/>
    <w:rsid w:val="004E0031"/>
    <w:rsid w:val="004E019D"/>
    <w:rsid w:val="004E06E7"/>
    <w:rsid w:val="004E08DA"/>
    <w:rsid w:val="004E0AD6"/>
    <w:rsid w:val="004E0B47"/>
    <w:rsid w:val="004E0F95"/>
    <w:rsid w:val="004E1200"/>
    <w:rsid w:val="004E1251"/>
    <w:rsid w:val="004E160D"/>
    <w:rsid w:val="004E1872"/>
    <w:rsid w:val="004E1AE3"/>
    <w:rsid w:val="004E1B03"/>
    <w:rsid w:val="004E1E00"/>
    <w:rsid w:val="004E1E90"/>
    <w:rsid w:val="004E1F11"/>
    <w:rsid w:val="004E209F"/>
    <w:rsid w:val="004E20A0"/>
    <w:rsid w:val="004E2667"/>
    <w:rsid w:val="004E2AE0"/>
    <w:rsid w:val="004E2C4A"/>
    <w:rsid w:val="004E2D1D"/>
    <w:rsid w:val="004E2DF7"/>
    <w:rsid w:val="004E2FCD"/>
    <w:rsid w:val="004E3060"/>
    <w:rsid w:val="004E3510"/>
    <w:rsid w:val="004E358A"/>
    <w:rsid w:val="004E36D9"/>
    <w:rsid w:val="004E3736"/>
    <w:rsid w:val="004E3921"/>
    <w:rsid w:val="004E3981"/>
    <w:rsid w:val="004E3A7E"/>
    <w:rsid w:val="004E3C81"/>
    <w:rsid w:val="004E3D7E"/>
    <w:rsid w:val="004E40DF"/>
    <w:rsid w:val="004E4191"/>
    <w:rsid w:val="004E4200"/>
    <w:rsid w:val="004E4349"/>
    <w:rsid w:val="004E44B3"/>
    <w:rsid w:val="004E47BE"/>
    <w:rsid w:val="004E485A"/>
    <w:rsid w:val="004E4A20"/>
    <w:rsid w:val="004E4F5F"/>
    <w:rsid w:val="004E4FB6"/>
    <w:rsid w:val="004E507F"/>
    <w:rsid w:val="004E5090"/>
    <w:rsid w:val="004E51A4"/>
    <w:rsid w:val="004E52F8"/>
    <w:rsid w:val="004E5331"/>
    <w:rsid w:val="004E5680"/>
    <w:rsid w:val="004E5B93"/>
    <w:rsid w:val="004E5BD8"/>
    <w:rsid w:val="004E5CFC"/>
    <w:rsid w:val="004E5D95"/>
    <w:rsid w:val="004E5E23"/>
    <w:rsid w:val="004E5FB0"/>
    <w:rsid w:val="004E6101"/>
    <w:rsid w:val="004E6116"/>
    <w:rsid w:val="004E616C"/>
    <w:rsid w:val="004E61BA"/>
    <w:rsid w:val="004E68D9"/>
    <w:rsid w:val="004E6A09"/>
    <w:rsid w:val="004E6A87"/>
    <w:rsid w:val="004E6CFF"/>
    <w:rsid w:val="004E7155"/>
    <w:rsid w:val="004E7266"/>
    <w:rsid w:val="004E72CC"/>
    <w:rsid w:val="004E76A4"/>
    <w:rsid w:val="004E7CA6"/>
    <w:rsid w:val="004E7E96"/>
    <w:rsid w:val="004E7F33"/>
    <w:rsid w:val="004F0011"/>
    <w:rsid w:val="004F0241"/>
    <w:rsid w:val="004F0464"/>
    <w:rsid w:val="004F08DF"/>
    <w:rsid w:val="004F0907"/>
    <w:rsid w:val="004F0AF6"/>
    <w:rsid w:val="004F0B75"/>
    <w:rsid w:val="004F0C1E"/>
    <w:rsid w:val="004F0E77"/>
    <w:rsid w:val="004F0F72"/>
    <w:rsid w:val="004F103E"/>
    <w:rsid w:val="004F1458"/>
    <w:rsid w:val="004F1995"/>
    <w:rsid w:val="004F2343"/>
    <w:rsid w:val="004F23FA"/>
    <w:rsid w:val="004F256D"/>
    <w:rsid w:val="004F2668"/>
    <w:rsid w:val="004F279B"/>
    <w:rsid w:val="004F2978"/>
    <w:rsid w:val="004F2B6E"/>
    <w:rsid w:val="004F2BF5"/>
    <w:rsid w:val="004F2C27"/>
    <w:rsid w:val="004F2CAB"/>
    <w:rsid w:val="004F3200"/>
    <w:rsid w:val="004F35CB"/>
    <w:rsid w:val="004F3664"/>
    <w:rsid w:val="004F3A3A"/>
    <w:rsid w:val="004F3C8D"/>
    <w:rsid w:val="004F3C9C"/>
    <w:rsid w:val="004F3E99"/>
    <w:rsid w:val="004F3F54"/>
    <w:rsid w:val="004F4518"/>
    <w:rsid w:val="004F459A"/>
    <w:rsid w:val="004F4A70"/>
    <w:rsid w:val="004F4AC0"/>
    <w:rsid w:val="004F4D58"/>
    <w:rsid w:val="004F506E"/>
    <w:rsid w:val="004F510C"/>
    <w:rsid w:val="004F514F"/>
    <w:rsid w:val="004F530A"/>
    <w:rsid w:val="004F534C"/>
    <w:rsid w:val="004F53A3"/>
    <w:rsid w:val="004F5447"/>
    <w:rsid w:val="004F5503"/>
    <w:rsid w:val="004F5672"/>
    <w:rsid w:val="004F5784"/>
    <w:rsid w:val="004F5785"/>
    <w:rsid w:val="004F59F1"/>
    <w:rsid w:val="004F5AA1"/>
    <w:rsid w:val="004F5C55"/>
    <w:rsid w:val="004F5C99"/>
    <w:rsid w:val="004F5D0D"/>
    <w:rsid w:val="004F61E1"/>
    <w:rsid w:val="004F6263"/>
    <w:rsid w:val="004F679D"/>
    <w:rsid w:val="004F6857"/>
    <w:rsid w:val="004F68BB"/>
    <w:rsid w:val="004F69EA"/>
    <w:rsid w:val="004F6AAA"/>
    <w:rsid w:val="004F6AC5"/>
    <w:rsid w:val="004F6B08"/>
    <w:rsid w:val="004F6C52"/>
    <w:rsid w:val="004F6C7E"/>
    <w:rsid w:val="004F6CD2"/>
    <w:rsid w:val="004F6CE2"/>
    <w:rsid w:val="004F6ECE"/>
    <w:rsid w:val="004F6FF4"/>
    <w:rsid w:val="004F70E8"/>
    <w:rsid w:val="004F722D"/>
    <w:rsid w:val="004F73C2"/>
    <w:rsid w:val="004F752E"/>
    <w:rsid w:val="004F7814"/>
    <w:rsid w:val="004F7C3C"/>
    <w:rsid w:val="004F7EBA"/>
    <w:rsid w:val="004F7EFA"/>
    <w:rsid w:val="0050002C"/>
    <w:rsid w:val="0050053C"/>
    <w:rsid w:val="00500897"/>
    <w:rsid w:val="0050092D"/>
    <w:rsid w:val="00500A91"/>
    <w:rsid w:val="00500CE5"/>
    <w:rsid w:val="00500FBA"/>
    <w:rsid w:val="0050103C"/>
    <w:rsid w:val="005013F4"/>
    <w:rsid w:val="005017A0"/>
    <w:rsid w:val="00501AF0"/>
    <w:rsid w:val="00501C80"/>
    <w:rsid w:val="00502005"/>
    <w:rsid w:val="00502557"/>
    <w:rsid w:val="005025B7"/>
    <w:rsid w:val="0050262A"/>
    <w:rsid w:val="00502792"/>
    <w:rsid w:val="005029BA"/>
    <w:rsid w:val="00502B19"/>
    <w:rsid w:val="00502D29"/>
    <w:rsid w:val="005030DD"/>
    <w:rsid w:val="00503441"/>
    <w:rsid w:val="0050376D"/>
    <w:rsid w:val="005037C4"/>
    <w:rsid w:val="00503898"/>
    <w:rsid w:val="00503AD2"/>
    <w:rsid w:val="00503E88"/>
    <w:rsid w:val="00503F28"/>
    <w:rsid w:val="0050408B"/>
    <w:rsid w:val="00504374"/>
    <w:rsid w:val="00504D94"/>
    <w:rsid w:val="00505027"/>
    <w:rsid w:val="0050506D"/>
    <w:rsid w:val="00505437"/>
    <w:rsid w:val="005059A9"/>
    <w:rsid w:val="005059D4"/>
    <w:rsid w:val="00505A04"/>
    <w:rsid w:val="005060D5"/>
    <w:rsid w:val="005064E8"/>
    <w:rsid w:val="005065EB"/>
    <w:rsid w:val="00506FFC"/>
    <w:rsid w:val="0050713A"/>
    <w:rsid w:val="00507147"/>
    <w:rsid w:val="005071FE"/>
    <w:rsid w:val="005074DD"/>
    <w:rsid w:val="00507584"/>
    <w:rsid w:val="00507801"/>
    <w:rsid w:val="00507A1C"/>
    <w:rsid w:val="00507A80"/>
    <w:rsid w:val="00507DAE"/>
    <w:rsid w:val="00510287"/>
    <w:rsid w:val="00510395"/>
    <w:rsid w:val="00510642"/>
    <w:rsid w:val="00510ABC"/>
    <w:rsid w:val="005111C0"/>
    <w:rsid w:val="00511576"/>
    <w:rsid w:val="00511A2B"/>
    <w:rsid w:val="00511BE2"/>
    <w:rsid w:val="00512260"/>
    <w:rsid w:val="005122E7"/>
    <w:rsid w:val="00512318"/>
    <w:rsid w:val="00512345"/>
    <w:rsid w:val="00512705"/>
    <w:rsid w:val="005127C4"/>
    <w:rsid w:val="00512804"/>
    <w:rsid w:val="00512923"/>
    <w:rsid w:val="0051315D"/>
    <w:rsid w:val="005133E8"/>
    <w:rsid w:val="0051348B"/>
    <w:rsid w:val="005136FA"/>
    <w:rsid w:val="005138E1"/>
    <w:rsid w:val="0051396C"/>
    <w:rsid w:val="00513CC7"/>
    <w:rsid w:val="00513D63"/>
    <w:rsid w:val="00513F1E"/>
    <w:rsid w:val="00514126"/>
    <w:rsid w:val="005142E0"/>
    <w:rsid w:val="00514971"/>
    <w:rsid w:val="00514E8A"/>
    <w:rsid w:val="00515178"/>
    <w:rsid w:val="005154CB"/>
    <w:rsid w:val="00515931"/>
    <w:rsid w:val="005163D0"/>
    <w:rsid w:val="0051665E"/>
    <w:rsid w:val="00516A6C"/>
    <w:rsid w:val="00516ABC"/>
    <w:rsid w:val="00516B43"/>
    <w:rsid w:val="00516BE6"/>
    <w:rsid w:val="00516DAD"/>
    <w:rsid w:val="0051722A"/>
    <w:rsid w:val="00517258"/>
    <w:rsid w:val="005179CB"/>
    <w:rsid w:val="00517DDD"/>
    <w:rsid w:val="00517FB8"/>
    <w:rsid w:val="0052007E"/>
    <w:rsid w:val="005200DB"/>
    <w:rsid w:val="00520162"/>
    <w:rsid w:val="0052034F"/>
    <w:rsid w:val="0052061F"/>
    <w:rsid w:val="0052091A"/>
    <w:rsid w:val="00520AFE"/>
    <w:rsid w:val="00520BE0"/>
    <w:rsid w:val="00520CDB"/>
    <w:rsid w:val="00520D75"/>
    <w:rsid w:val="00520EF6"/>
    <w:rsid w:val="005217DE"/>
    <w:rsid w:val="00521AC4"/>
    <w:rsid w:val="00521D56"/>
    <w:rsid w:val="00521EFE"/>
    <w:rsid w:val="0052255E"/>
    <w:rsid w:val="00522767"/>
    <w:rsid w:val="00522CD3"/>
    <w:rsid w:val="00522D35"/>
    <w:rsid w:val="005230C2"/>
    <w:rsid w:val="005230D4"/>
    <w:rsid w:val="0052323D"/>
    <w:rsid w:val="0052338E"/>
    <w:rsid w:val="0052357B"/>
    <w:rsid w:val="00523673"/>
    <w:rsid w:val="00523A8F"/>
    <w:rsid w:val="00523B0D"/>
    <w:rsid w:val="00523C32"/>
    <w:rsid w:val="00523C5E"/>
    <w:rsid w:val="00523EEF"/>
    <w:rsid w:val="0052439B"/>
    <w:rsid w:val="0052440D"/>
    <w:rsid w:val="00524540"/>
    <w:rsid w:val="00524803"/>
    <w:rsid w:val="00524846"/>
    <w:rsid w:val="00524888"/>
    <w:rsid w:val="00524A04"/>
    <w:rsid w:val="00524CF9"/>
    <w:rsid w:val="00524E67"/>
    <w:rsid w:val="00524F02"/>
    <w:rsid w:val="0052532D"/>
    <w:rsid w:val="005253B3"/>
    <w:rsid w:val="0052551B"/>
    <w:rsid w:val="00525762"/>
    <w:rsid w:val="005257FF"/>
    <w:rsid w:val="00525827"/>
    <w:rsid w:val="00525828"/>
    <w:rsid w:val="0052586E"/>
    <w:rsid w:val="00525E54"/>
    <w:rsid w:val="00525E8F"/>
    <w:rsid w:val="00526076"/>
    <w:rsid w:val="00526183"/>
    <w:rsid w:val="0052650B"/>
    <w:rsid w:val="00526954"/>
    <w:rsid w:val="005269D8"/>
    <w:rsid w:val="00526BAB"/>
    <w:rsid w:val="00526C53"/>
    <w:rsid w:val="00526C8D"/>
    <w:rsid w:val="005270CC"/>
    <w:rsid w:val="00527209"/>
    <w:rsid w:val="00527727"/>
    <w:rsid w:val="00527774"/>
    <w:rsid w:val="00527CD6"/>
    <w:rsid w:val="00527D5C"/>
    <w:rsid w:val="00527D94"/>
    <w:rsid w:val="00530645"/>
    <w:rsid w:val="00530948"/>
    <w:rsid w:val="00530B74"/>
    <w:rsid w:val="00530C64"/>
    <w:rsid w:val="00530EFF"/>
    <w:rsid w:val="00531282"/>
    <w:rsid w:val="0053130E"/>
    <w:rsid w:val="005315B8"/>
    <w:rsid w:val="005318FD"/>
    <w:rsid w:val="005319FD"/>
    <w:rsid w:val="00531AFF"/>
    <w:rsid w:val="00531B46"/>
    <w:rsid w:val="00531D15"/>
    <w:rsid w:val="00531DBA"/>
    <w:rsid w:val="005320C5"/>
    <w:rsid w:val="0053215D"/>
    <w:rsid w:val="005322E0"/>
    <w:rsid w:val="00532327"/>
    <w:rsid w:val="0053234D"/>
    <w:rsid w:val="005327E2"/>
    <w:rsid w:val="00532A69"/>
    <w:rsid w:val="00533063"/>
    <w:rsid w:val="00533254"/>
    <w:rsid w:val="005332B8"/>
    <w:rsid w:val="0053347E"/>
    <w:rsid w:val="005338F3"/>
    <w:rsid w:val="00533C0B"/>
    <w:rsid w:val="00533CF4"/>
    <w:rsid w:val="00533D91"/>
    <w:rsid w:val="00533E72"/>
    <w:rsid w:val="00533EA7"/>
    <w:rsid w:val="00534A0C"/>
    <w:rsid w:val="00534C71"/>
    <w:rsid w:val="00534CFE"/>
    <w:rsid w:val="00534F54"/>
    <w:rsid w:val="00535482"/>
    <w:rsid w:val="005354A7"/>
    <w:rsid w:val="005355E7"/>
    <w:rsid w:val="005355F6"/>
    <w:rsid w:val="005356E6"/>
    <w:rsid w:val="0053576E"/>
    <w:rsid w:val="0053586D"/>
    <w:rsid w:val="005358F0"/>
    <w:rsid w:val="005359FF"/>
    <w:rsid w:val="00535AE4"/>
    <w:rsid w:val="00535B88"/>
    <w:rsid w:val="00535CB7"/>
    <w:rsid w:val="00535DAE"/>
    <w:rsid w:val="00535EEB"/>
    <w:rsid w:val="00536122"/>
    <w:rsid w:val="005366E7"/>
    <w:rsid w:val="00536A7A"/>
    <w:rsid w:val="0053738E"/>
    <w:rsid w:val="005373E7"/>
    <w:rsid w:val="005377B8"/>
    <w:rsid w:val="00537904"/>
    <w:rsid w:val="00537A9F"/>
    <w:rsid w:val="00537B77"/>
    <w:rsid w:val="00537D84"/>
    <w:rsid w:val="00540159"/>
    <w:rsid w:val="00540241"/>
    <w:rsid w:val="005402C0"/>
    <w:rsid w:val="0054046D"/>
    <w:rsid w:val="0054075A"/>
    <w:rsid w:val="005409DE"/>
    <w:rsid w:val="00540AEA"/>
    <w:rsid w:val="00540E64"/>
    <w:rsid w:val="00540E86"/>
    <w:rsid w:val="00541007"/>
    <w:rsid w:val="00541096"/>
    <w:rsid w:val="005410DC"/>
    <w:rsid w:val="005411D2"/>
    <w:rsid w:val="005414A8"/>
    <w:rsid w:val="005416B9"/>
    <w:rsid w:val="0054187F"/>
    <w:rsid w:val="00541ABD"/>
    <w:rsid w:val="00541FB1"/>
    <w:rsid w:val="00541FF7"/>
    <w:rsid w:val="005420DB"/>
    <w:rsid w:val="00542276"/>
    <w:rsid w:val="00542480"/>
    <w:rsid w:val="00542679"/>
    <w:rsid w:val="0054291B"/>
    <w:rsid w:val="005429A7"/>
    <w:rsid w:val="00542CE2"/>
    <w:rsid w:val="005433D0"/>
    <w:rsid w:val="0054378A"/>
    <w:rsid w:val="00543A94"/>
    <w:rsid w:val="00543AB2"/>
    <w:rsid w:val="00543ABF"/>
    <w:rsid w:val="00543B30"/>
    <w:rsid w:val="00543B54"/>
    <w:rsid w:val="00543BDE"/>
    <w:rsid w:val="00543D4D"/>
    <w:rsid w:val="00544285"/>
    <w:rsid w:val="00544354"/>
    <w:rsid w:val="0054445F"/>
    <w:rsid w:val="005445BC"/>
    <w:rsid w:val="00544663"/>
    <w:rsid w:val="0054469C"/>
    <w:rsid w:val="005449F6"/>
    <w:rsid w:val="00544E49"/>
    <w:rsid w:val="00544E55"/>
    <w:rsid w:val="00544FFB"/>
    <w:rsid w:val="0054515D"/>
    <w:rsid w:val="005455D1"/>
    <w:rsid w:val="00545665"/>
    <w:rsid w:val="0054572F"/>
    <w:rsid w:val="00545A1F"/>
    <w:rsid w:val="00545B3D"/>
    <w:rsid w:val="00545D42"/>
    <w:rsid w:val="00545DEA"/>
    <w:rsid w:val="005464F6"/>
    <w:rsid w:val="00546643"/>
    <w:rsid w:val="005466AD"/>
    <w:rsid w:val="00546725"/>
    <w:rsid w:val="00546749"/>
    <w:rsid w:val="00546762"/>
    <w:rsid w:val="0054685F"/>
    <w:rsid w:val="005469BD"/>
    <w:rsid w:val="00546C80"/>
    <w:rsid w:val="00546D84"/>
    <w:rsid w:val="00546FAF"/>
    <w:rsid w:val="00547375"/>
    <w:rsid w:val="00547872"/>
    <w:rsid w:val="005479B1"/>
    <w:rsid w:val="00547E8A"/>
    <w:rsid w:val="0055009C"/>
    <w:rsid w:val="005500F6"/>
    <w:rsid w:val="0055028E"/>
    <w:rsid w:val="00550645"/>
    <w:rsid w:val="005509FF"/>
    <w:rsid w:val="00550DE4"/>
    <w:rsid w:val="00550E5F"/>
    <w:rsid w:val="005513CB"/>
    <w:rsid w:val="005517A3"/>
    <w:rsid w:val="00551805"/>
    <w:rsid w:val="00551A12"/>
    <w:rsid w:val="00551A1D"/>
    <w:rsid w:val="00551E1B"/>
    <w:rsid w:val="00551EA5"/>
    <w:rsid w:val="00552213"/>
    <w:rsid w:val="005524E8"/>
    <w:rsid w:val="0055250D"/>
    <w:rsid w:val="00552533"/>
    <w:rsid w:val="00552A7E"/>
    <w:rsid w:val="00552AE3"/>
    <w:rsid w:val="00552D86"/>
    <w:rsid w:val="00552F9D"/>
    <w:rsid w:val="005530CC"/>
    <w:rsid w:val="00553226"/>
    <w:rsid w:val="0055342B"/>
    <w:rsid w:val="005535D6"/>
    <w:rsid w:val="00553CAE"/>
    <w:rsid w:val="00553FAD"/>
    <w:rsid w:val="00554085"/>
    <w:rsid w:val="00554175"/>
    <w:rsid w:val="00554427"/>
    <w:rsid w:val="00554496"/>
    <w:rsid w:val="005544AE"/>
    <w:rsid w:val="0055479C"/>
    <w:rsid w:val="00554878"/>
    <w:rsid w:val="00554924"/>
    <w:rsid w:val="00554A31"/>
    <w:rsid w:val="00554C33"/>
    <w:rsid w:val="005552C1"/>
    <w:rsid w:val="0055544E"/>
    <w:rsid w:val="00555834"/>
    <w:rsid w:val="00555A52"/>
    <w:rsid w:val="00555F4C"/>
    <w:rsid w:val="00555FA7"/>
    <w:rsid w:val="005563CC"/>
    <w:rsid w:val="005564CC"/>
    <w:rsid w:val="0055668F"/>
    <w:rsid w:val="005566C5"/>
    <w:rsid w:val="005566F4"/>
    <w:rsid w:val="00556C06"/>
    <w:rsid w:val="00556E2B"/>
    <w:rsid w:val="00556F81"/>
    <w:rsid w:val="00557152"/>
    <w:rsid w:val="005571EC"/>
    <w:rsid w:val="005574A9"/>
    <w:rsid w:val="005576DA"/>
    <w:rsid w:val="00557884"/>
    <w:rsid w:val="00557A72"/>
    <w:rsid w:val="00557AD7"/>
    <w:rsid w:val="00557F4A"/>
    <w:rsid w:val="00560313"/>
    <w:rsid w:val="0056048C"/>
    <w:rsid w:val="00560762"/>
    <w:rsid w:val="00560813"/>
    <w:rsid w:val="00560A5C"/>
    <w:rsid w:val="00560D5A"/>
    <w:rsid w:val="00560E34"/>
    <w:rsid w:val="005610F1"/>
    <w:rsid w:val="0056113E"/>
    <w:rsid w:val="0056128D"/>
    <w:rsid w:val="005612A4"/>
    <w:rsid w:val="00561327"/>
    <w:rsid w:val="00561AC2"/>
    <w:rsid w:val="00561C1B"/>
    <w:rsid w:val="00561C4F"/>
    <w:rsid w:val="00561D0D"/>
    <w:rsid w:val="00561DAF"/>
    <w:rsid w:val="0056207A"/>
    <w:rsid w:val="00562121"/>
    <w:rsid w:val="0056217D"/>
    <w:rsid w:val="005621FD"/>
    <w:rsid w:val="005622ED"/>
    <w:rsid w:val="005625D1"/>
    <w:rsid w:val="0056260C"/>
    <w:rsid w:val="005626F3"/>
    <w:rsid w:val="00562947"/>
    <w:rsid w:val="00562B30"/>
    <w:rsid w:val="00562DA4"/>
    <w:rsid w:val="0056305E"/>
    <w:rsid w:val="00563673"/>
    <w:rsid w:val="00563729"/>
    <w:rsid w:val="00563E18"/>
    <w:rsid w:val="00563F27"/>
    <w:rsid w:val="0056428C"/>
    <w:rsid w:val="00565018"/>
    <w:rsid w:val="005653E5"/>
    <w:rsid w:val="00565B0F"/>
    <w:rsid w:val="00565E45"/>
    <w:rsid w:val="00565F00"/>
    <w:rsid w:val="00565F3A"/>
    <w:rsid w:val="00566359"/>
    <w:rsid w:val="0056733F"/>
    <w:rsid w:val="00567599"/>
    <w:rsid w:val="00567825"/>
    <w:rsid w:val="00567898"/>
    <w:rsid w:val="00567BA8"/>
    <w:rsid w:val="0057004D"/>
    <w:rsid w:val="005702BC"/>
    <w:rsid w:val="00570308"/>
    <w:rsid w:val="0057038D"/>
    <w:rsid w:val="0057044B"/>
    <w:rsid w:val="00570764"/>
    <w:rsid w:val="00570798"/>
    <w:rsid w:val="00570D78"/>
    <w:rsid w:val="00570E2D"/>
    <w:rsid w:val="005715DE"/>
    <w:rsid w:val="00571627"/>
    <w:rsid w:val="00571840"/>
    <w:rsid w:val="00571A64"/>
    <w:rsid w:val="00571BDE"/>
    <w:rsid w:val="00571E19"/>
    <w:rsid w:val="00571F39"/>
    <w:rsid w:val="00571FDA"/>
    <w:rsid w:val="005720B8"/>
    <w:rsid w:val="0057215B"/>
    <w:rsid w:val="00572267"/>
    <w:rsid w:val="00572361"/>
    <w:rsid w:val="00572555"/>
    <w:rsid w:val="005726C2"/>
    <w:rsid w:val="00572DFD"/>
    <w:rsid w:val="00572FB3"/>
    <w:rsid w:val="00573684"/>
    <w:rsid w:val="00573F47"/>
    <w:rsid w:val="00574308"/>
    <w:rsid w:val="00574512"/>
    <w:rsid w:val="0057497D"/>
    <w:rsid w:val="00574E87"/>
    <w:rsid w:val="0057582D"/>
    <w:rsid w:val="005758DE"/>
    <w:rsid w:val="00575B0A"/>
    <w:rsid w:val="00575B2B"/>
    <w:rsid w:val="00575B62"/>
    <w:rsid w:val="00575C85"/>
    <w:rsid w:val="00575F6C"/>
    <w:rsid w:val="005760DF"/>
    <w:rsid w:val="005760E0"/>
    <w:rsid w:val="005761E6"/>
    <w:rsid w:val="00576215"/>
    <w:rsid w:val="005762E1"/>
    <w:rsid w:val="00576350"/>
    <w:rsid w:val="00576693"/>
    <w:rsid w:val="00576C4F"/>
    <w:rsid w:val="00576D65"/>
    <w:rsid w:val="00576E33"/>
    <w:rsid w:val="00577016"/>
    <w:rsid w:val="005770C1"/>
    <w:rsid w:val="00577A32"/>
    <w:rsid w:val="00577A7E"/>
    <w:rsid w:val="00577CBD"/>
    <w:rsid w:val="00577DC9"/>
    <w:rsid w:val="00577E29"/>
    <w:rsid w:val="00580085"/>
    <w:rsid w:val="0058018E"/>
    <w:rsid w:val="005802D5"/>
    <w:rsid w:val="00580882"/>
    <w:rsid w:val="00580D07"/>
    <w:rsid w:val="00580D2A"/>
    <w:rsid w:val="00580E26"/>
    <w:rsid w:val="00580E68"/>
    <w:rsid w:val="00581140"/>
    <w:rsid w:val="00581421"/>
    <w:rsid w:val="0058147C"/>
    <w:rsid w:val="005814D7"/>
    <w:rsid w:val="0058158F"/>
    <w:rsid w:val="0058221F"/>
    <w:rsid w:val="005823EA"/>
    <w:rsid w:val="005823F8"/>
    <w:rsid w:val="005826AB"/>
    <w:rsid w:val="00582851"/>
    <w:rsid w:val="00582D2B"/>
    <w:rsid w:val="00583029"/>
    <w:rsid w:val="005831CB"/>
    <w:rsid w:val="00583628"/>
    <w:rsid w:val="005836CC"/>
    <w:rsid w:val="005837FB"/>
    <w:rsid w:val="00583880"/>
    <w:rsid w:val="00583C6B"/>
    <w:rsid w:val="00583C81"/>
    <w:rsid w:val="00584159"/>
    <w:rsid w:val="0058417A"/>
    <w:rsid w:val="0058421E"/>
    <w:rsid w:val="0058445A"/>
    <w:rsid w:val="0058477B"/>
    <w:rsid w:val="005848FF"/>
    <w:rsid w:val="005849E5"/>
    <w:rsid w:val="00584ABE"/>
    <w:rsid w:val="00584ACE"/>
    <w:rsid w:val="00584E25"/>
    <w:rsid w:val="00585234"/>
    <w:rsid w:val="005853F9"/>
    <w:rsid w:val="00585A94"/>
    <w:rsid w:val="00585B45"/>
    <w:rsid w:val="00585D67"/>
    <w:rsid w:val="005861FB"/>
    <w:rsid w:val="00586376"/>
    <w:rsid w:val="00586662"/>
    <w:rsid w:val="005866DC"/>
    <w:rsid w:val="005868E6"/>
    <w:rsid w:val="00586B19"/>
    <w:rsid w:val="0058708E"/>
    <w:rsid w:val="005873A4"/>
    <w:rsid w:val="0058740B"/>
    <w:rsid w:val="0058762D"/>
    <w:rsid w:val="00587654"/>
    <w:rsid w:val="00587771"/>
    <w:rsid w:val="005878EC"/>
    <w:rsid w:val="00587CDE"/>
    <w:rsid w:val="005901C6"/>
    <w:rsid w:val="00590350"/>
    <w:rsid w:val="00590B29"/>
    <w:rsid w:val="00590B3A"/>
    <w:rsid w:val="00590D1E"/>
    <w:rsid w:val="00590DA6"/>
    <w:rsid w:val="00590F4D"/>
    <w:rsid w:val="0059133D"/>
    <w:rsid w:val="00591385"/>
    <w:rsid w:val="005915B4"/>
    <w:rsid w:val="00591605"/>
    <w:rsid w:val="00591821"/>
    <w:rsid w:val="00591EF8"/>
    <w:rsid w:val="00591F37"/>
    <w:rsid w:val="0059221D"/>
    <w:rsid w:val="00592437"/>
    <w:rsid w:val="005924BC"/>
    <w:rsid w:val="0059251D"/>
    <w:rsid w:val="00592775"/>
    <w:rsid w:val="005927A5"/>
    <w:rsid w:val="00592A9D"/>
    <w:rsid w:val="00592C2F"/>
    <w:rsid w:val="00593608"/>
    <w:rsid w:val="005936B2"/>
    <w:rsid w:val="0059381A"/>
    <w:rsid w:val="00593C87"/>
    <w:rsid w:val="00593CBA"/>
    <w:rsid w:val="00593DE2"/>
    <w:rsid w:val="00593F47"/>
    <w:rsid w:val="00593F48"/>
    <w:rsid w:val="00593F58"/>
    <w:rsid w:val="00594202"/>
    <w:rsid w:val="0059421A"/>
    <w:rsid w:val="00594397"/>
    <w:rsid w:val="005943D3"/>
    <w:rsid w:val="0059490C"/>
    <w:rsid w:val="00594E7A"/>
    <w:rsid w:val="0059502D"/>
    <w:rsid w:val="005950B4"/>
    <w:rsid w:val="00595444"/>
    <w:rsid w:val="00595747"/>
    <w:rsid w:val="0059587F"/>
    <w:rsid w:val="00595C7D"/>
    <w:rsid w:val="00595C8B"/>
    <w:rsid w:val="00595CC9"/>
    <w:rsid w:val="00595FCF"/>
    <w:rsid w:val="0059600B"/>
    <w:rsid w:val="00596044"/>
    <w:rsid w:val="00596229"/>
    <w:rsid w:val="00596445"/>
    <w:rsid w:val="0059694A"/>
    <w:rsid w:val="00596C33"/>
    <w:rsid w:val="00597011"/>
    <w:rsid w:val="005970E7"/>
    <w:rsid w:val="0059732C"/>
    <w:rsid w:val="0059763B"/>
    <w:rsid w:val="0059770F"/>
    <w:rsid w:val="00597A79"/>
    <w:rsid w:val="00597D8C"/>
    <w:rsid w:val="00597EB8"/>
    <w:rsid w:val="00597EC8"/>
    <w:rsid w:val="005A03DF"/>
    <w:rsid w:val="005A04DA"/>
    <w:rsid w:val="005A06C6"/>
    <w:rsid w:val="005A09C5"/>
    <w:rsid w:val="005A0A80"/>
    <w:rsid w:val="005A0AA6"/>
    <w:rsid w:val="005A0B2F"/>
    <w:rsid w:val="005A0B7C"/>
    <w:rsid w:val="005A0BB3"/>
    <w:rsid w:val="005A0C30"/>
    <w:rsid w:val="005A0DF5"/>
    <w:rsid w:val="005A0F1F"/>
    <w:rsid w:val="005A1256"/>
    <w:rsid w:val="005A126A"/>
    <w:rsid w:val="005A13C3"/>
    <w:rsid w:val="005A15AC"/>
    <w:rsid w:val="005A18CE"/>
    <w:rsid w:val="005A1A42"/>
    <w:rsid w:val="005A1B2F"/>
    <w:rsid w:val="005A1F64"/>
    <w:rsid w:val="005A24F6"/>
    <w:rsid w:val="005A26EE"/>
    <w:rsid w:val="005A2BD5"/>
    <w:rsid w:val="005A2FD3"/>
    <w:rsid w:val="005A34B5"/>
    <w:rsid w:val="005A357E"/>
    <w:rsid w:val="005A397F"/>
    <w:rsid w:val="005A3A04"/>
    <w:rsid w:val="005A3A97"/>
    <w:rsid w:val="005A3AD8"/>
    <w:rsid w:val="005A3AF2"/>
    <w:rsid w:val="005A3E33"/>
    <w:rsid w:val="005A3F28"/>
    <w:rsid w:val="005A4001"/>
    <w:rsid w:val="005A4532"/>
    <w:rsid w:val="005A4599"/>
    <w:rsid w:val="005A45C1"/>
    <w:rsid w:val="005A49C5"/>
    <w:rsid w:val="005A4B0F"/>
    <w:rsid w:val="005A4CF6"/>
    <w:rsid w:val="005A4E11"/>
    <w:rsid w:val="005A4E5E"/>
    <w:rsid w:val="005A4F28"/>
    <w:rsid w:val="005A5286"/>
    <w:rsid w:val="005A53D8"/>
    <w:rsid w:val="005A547A"/>
    <w:rsid w:val="005A575F"/>
    <w:rsid w:val="005A5B1C"/>
    <w:rsid w:val="005A5B61"/>
    <w:rsid w:val="005A6462"/>
    <w:rsid w:val="005A6991"/>
    <w:rsid w:val="005A6D14"/>
    <w:rsid w:val="005A6DC8"/>
    <w:rsid w:val="005A6E6D"/>
    <w:rsid w:val="005A6F8D"/>
    <w:rsid w:val="005A7198"/>
    <w:rsid w:val="005A7262"/>
    <w:rsid w:val="005A737F"/>
    <w:rsid w:val="005A7792"/>
    <w:rsid w:val="005A77A2"/>
    <w:rsid w:val="005A7B0F"/>
    <w:rsid w:val="005A7E54"/>
    <w:rsid w:val="005A7F02"/>
    <w:rsid w:val="005B0205"/>
    <w:rsid w:val="005B04EB"/>
    <w:rsid w:val="005B051F"/>
    <w:rsid w:val="005B0AF0"/>
    <w:rsid w:val="005B13C3"/>
    <w:rsid w:val="005B17ED"/>
    <w:rsid w:val="005B18E5"/>
    <w:rsid w:val="005B1BC8"/>
    <w:rsid w:val="005B21FA"/>
    <w:rsid w:val="005B2222"/>
    <w:rsid w:val="005B2777"/>
    <w:rsid w:val="005B28E8"/>
    <w:rsid w:val="005B2AA3"/>
    <w:rsid w:val="005B2B56"/>
    <w:rsid w:val="005B2C46"/>
    <w:rsid w:val="005B3369"/>
    <w:rsid w:val="005B37BF"/>
    <w:rsid w:val="005B37D6"/>
    <w:rsid w:val="005B3AC2"/>
    <w:rsid w:val="005B3E31"/>
    <w:rsid w:val="005B3ECB"/>
    <w:rsid w:val="005B44BD"/>
    <w:rsid w:val="005B450B"/>
    <w:rsid w:val="005B469B"/>
    <w:rsid w:val="005B4794"/>
    <w:rsid w:val="005B47BE"/>
    <w:rsid w:val="005B4911"/>
    <w:rsid w:val="005B4BF6"/>
    <w:rsid w:val="005B4BF8"/>
    <w:rsid w:val="005B4D97"/>
    <w:rsid w:val="005B4D98"/>
    <w:rsid w:val="005B4DDD"/>
    <w:rsid w:val="005B4E1D"/>
    <w:rsid w:val="005B5371"/>
    <w:rsid w:val="005B53C6"/>
    <w:rsid w:val="005B53C7"/>
    <w:rsid w:val="005B564B"/>
    <w:rsid w:val="005B589A"/>
    <w:rsid w:val="005B5987"/>
    <w:rsid w:val="005B5C1C"/>
    <w:rsid w:val="005B5E68"/>
    <w:rsid w:val="005B5F51"/>
    <w:rsid w:val="005B60C0"/>
    <w:rsid w:val="005B618F"/>
    <w:rsid w:val="005B61A8"/>
    <w:rsid w:val="005B62F6"/>
    <w:rsid w:val="005B63CA"/>
    <w:rsid w:val="005B671C"/>
    <w:rsid w:val="005B6A3B"/>
    <w:rsid w:val="005B6B24"/>
    <w:rsid w:val="005B7072"/>
    <w:rsid w:val="005B73B7"/>
    <w:rsid w:val="005B7547"/>
    <w:rsid w:val="005B75E4"/>
    <w:rsid w:val="005B797D"/>
    <w:rsid w:val="005B7A4B"/>
    <w:rsid w:val="005B7B23"/>
    <w:rsid w:val="005B7BB6"/>
    <w:rsid w:val="005B7BFB"/>
    <w:rsid w:val="005B7CCF"/>
    <w:rsid w:val="005B7FAB"/>
    <w:rsid w:val="005B7FDC"/>
    <w:rsid w:val="005C06B2"/>
    <w:rsid w:val="005C0AC8"/>
    <w:rsid w:val="005C0DD4"/>
    <w:rsid w:val="005C0FE9"/>
    <w:rsid w:val="005C10B2"/>
    <w:rsid w:val="005C1316"/>
    <w:rsid w:val="005C158E"/>
    <w:rsid w:val="005C19BB"/>
    <w:rsid w:val="005C1E83"/>
    <w:rsid w:val="005C21E0"/>
    <w:rsid w:val="005C21EB"/>
    <w:rsid w:val="005C221A"/>
    <w:rsid w:val="005C227A"/>
    <w:rsid w:val="005C2366"/>
    <w:rsid w:val="005C26DB"/>
    <w:rsid w:val="005C2751"/>
    <w:rsid w:val="005C2763"/>
    <w:rsid w:val="005C29E3"/>
    <w:rsid w:val="005C2C91"/>
    <w:rsid w:val="005C2D6D"/>
    <w:rsid w:val="005C2EE7"/>
    <w:rsid w:val="005C2F87"/>
    <w:rsid w:val="005C314A"/>
    <w:rsid w:val="005C359E"/>
    <w:rsid w:val="005C3660"/>
    <w:rsid w:val="005C3E8C"/>
    <w:rsid w:val="005C3F64"/>
    <w:rsid w:val="005C4250"/>
    <w:rsid w:val="005C4368"/>
    <w:rsid w:val="005C43B6"/>
    <w:rsid w:val="005C4612"/>
    <w:rsid w:val="005C479F"/>
    <w:rsid w:val="005C4A9A"/>
    <w:rsid w:val="005C4D9D"/>
    <w:rsid w:val="005C5061"/>
    <w:rsid w:val="005C5233"/>
    <w:rsid w:val="005C52AC"/>
    <w:rsid w:val="005C5340"/>
    <w:rsid w:val="005C5353"/>
    <w:rsid w:val="005C5551"/>
    <w:rsid w:val="005C59AF"/>
    <w:rsid w:val="005C5B50"/>
    <w:rsid w:val="005C5BF3"/>
    <w:rsid w:val="005C5E49"/>
    <w:rsid w:val="005C5F27"/>
    <w:rsid w:val="005C5F9E"/>
    <w:rsid w:val="005C633D"/>
    <w:rsid w:val="005C64AB"/>
    <w:rsid w:val="005C65F5"/>
    <w:rsid w:val="005C691E"/>
    <w:rsid w:val="005C6ABD"/>
    <w:rsid w:val="005C6CB5"/>
    <w:rsid w:val="005C713E"/>
    <w:rsid w:val="005C71F0"/>
    <w:rsid w:val="005C71FB"/>
    <w:rsid w:val="005C72F6"/>
    <w:rsid w:val="005C73C3"/>
    <w:rsid w:val="005C7532"/>
    <w:rsid w:val="005C75D9"/>
    <w:rsid w:val="005C7CE0"/>
    <w:rsid w:val="005C7D15"/>
    <w:rsid w:val="005C7D19"/>
    <w:rsid w:val="005C7EC9"/>
    <w:rsid w:val="005D0069"/>
    <w:rsid w:val="005D010B"/>
    <w:rsid w:val="005D0288"/>
    <w:rsid w:val="005D070A"/>
    <w:rsid w:val="005D088C"/>
    <w:rsid w:val="005D0C59"/>
    <w:rsid w:val="005D0F76"/>
    <w:rsid w:val="005D12A0"/>
    <w:rsid w:val="005D13ED"/>
    <w:rsid w:val="005D1949"/>
    <w:rsid w:val="005D1969"/>
    <w:rsid w:val="005D1C5D"/>
    <w:rsid w:val="005D1C89"/>
    <w:rsid w:val="005D1D8E"/>
    <w:rsid w:val="005D1DB8"/>
    <w:rsid w:val="005D1FE3"/>
    <w:rsid w:val="005D22F3"/>
    <w:rsid w:val="005D2579"/>
    <w:rsid w:val="005D2596"/>
    <w:rsid w:val="005D25EF"/>
    <w:rsid w:val="005D27E1"/>
    <w:rsid w:val="005D28AD"/>
    <w:rsid w:val="005D2AE4"/>
    <w:rsid w:val="005D311E"/>
    <w:rsid w:val="005D319E"/>
    <w:rsid w:val="005D3397"/>
    <w:rsid w:val="005D33F5"/>
    <w:rsid w:val="005D384B"/>
    <w:rsid w:val="005D3D88"/>
    <w:rsid w:val="005D45F0"/>
    <w:rsid w:val="005D48DE"/>
    <w:rsid w:val="005D4AF6"/>
    <w:rsid w:val="005D4C50"/>
    <w:rsid w:val="005D4E50"/>
    <w:rsid w:val="005D4FC5"/>
    <w:rsid w:val="005D4FDE"/>
    <w:rsid w:val="005D5157"/>
    <w:rsid w:val="005D52CD"/>
    <w:rsid w:val="005D5320"/>
    <w:rsid w:val="005D57C5"/>
    <w:rsid w:val="005D59C7"/>
    <w:rsid w:val="005D5B20"/>
    <w:rsid w:val="005D5CF1"/>
    <w:rsid w:val="005D6075"/>
    <w:rsid w:val="005D6514"/>
    <w:rsid w:val="005D6578"/>
    <w:rsid w:val="005D69B9"/>
    <w:rsid w:val="005D6B5F"/>
    <w:rsid w:val="005D6BD6"/>
    <w:rsid w:val="005D6C7E"/>
    <w:rsid w:val="005D6EB3"/>
    <w:rsid w:val="005D6FFA"/>
    <w:rsid w:val="005D7134"/>
    <w:rsid w:val="005D7876"/>
    <w:rsid w:val="005D79CB"/>
    <w:rsid w:val="005D7B5F"/>
    <w:rsid w:val="005D7CF1"/>
    <w:rsid w:val="005D7FD0"/>
    <w:rsid w:val="005E0058"/>
    <w:rsid w:val="005E00B3"/>
    <w:rsid w:val="005E01D8"/>
    <w:rsid w:val="005E05B7"/>
    <w:rsid w:val="005E0988"/>
    <w:rsid w:val="005E09EF"/>
    <w:rsid w:val="005E0D2A"/>
    <w:rsid w:val="005E12F7"/>
    <w:rsid w:val="005E1319"/>
    <w:rsid w:val="005E1A88"/>
    <w:rsid w:val="005E1B1C"/>
    <w:rsid w:val="005E1EC9"/>
    <w:rsid w:val="005E1F82"/>
    <w:rsid w:val="005E2236"/>
    <w:rsid w:val="005E243C"/>
    <w:rsid w:val="005E25CA"/>
    <w:rsid w:val="005E283D"/>
    <w:rsid w:val="005E2C8D"/>
    <w:rsid w:val="005E2D72"/>
    <w:rsid w:val="005E3376"/>
    <w:rsid w:val="005E354F"/>
    <w:rsid w:val="005E3841"/>
    <w:rsid w:val="005E3EFA"/>
    <w:rsid w:val="005E40B7"/>
    <w:rsid w:val="005E4229"/>
    <w:rsid w:val="005E4261"/>
    <w:rsid w:val="005E4262"/>
    <w:rsid w:val="005E4267"/>
    <w:rsid w:val="005E45E6"/>
    <w:rsid w:val="005E4A30"/>
    <w:rsid w:val="005E4AE4"/>
    <w:rsid w:val="005E5709"/>
    <w:rsid w:val="005E57F5"/>
    <w:rsid w:val="005E5945"/>
    <w:rsid w:val="005E6046"/>
    <w:rsid w:val="005E639E"/>
    <w:rsid w:val="005E645B"/>
    <w:rsid w:val="005E6629"/>
    <w:rsid w:val="005E6BA4"/>
    <w:rsid w:val="005E6C36"/>
    <w:rsid w:val="005E6CDB"/>
    <w:rsid w:val="005E6DF6"/>
    <w:rsid w:val="005E7911"/>
    <w:rsid w:val="005E79DF"/>
    <w:rsid w:val="005E7A1E"/>
    <w:rsid w:val="005E7A63"/>
    <w:rsid w:val="005E7C1D"/>
    <w:rsid w:val="005E7DE3"/>
    <w:rsid w:val="005E7E80"/>
    <w:rsid w:val="005E7EC4"/>
    <w:rsid w:val="005E7FB9"/>
    <w:rsid w:val="005E7FEA"/>
    <w:rsid w:val="005F0309"/>
    <w:rsid w:val="005F07FD"/>
    <w:rsid w:val="005F08E0"/>
    <w:rsid w:val="005F09DC"/>
    <w:rsid w:val="005F0ABA"/>
    <w:rsid w:val="005F0B1D"/>
    <w:rsid w:val="005F0BB5"/>
    <w:rsid w:val="005F0EA3"/>
    <w:rsid w:val="005F0F86"/>
    <w:rsid w:val="005F1142"/>
    <w:rsid w:val="005F1291"/>
    <w:rsid w:val="005F12B2"/>
    <w:rsid w:val="005F13C5"/>
    <w:rsid w:val="005F1804"/>
    <w:rsid w:val="005F1A75"/>
    <w:rsid w:val="005F1F21"/>
    <w:rsid w:val="005F21D6"/>
    <w:rsid w:val="005F2479"/>
    <w:rsid w:val="005F2677"/>
    <w:rsid w:val="005F2AFD"/>
    <w:rsid w:val="005F2E2C"/>
    <w:rsid w:val="005F2F0E"/>
    <w:rsid w:val="005F3168"/>
    <w:rsid w:val="005F3668"/>
    <w:rsid w:val="005F3856"/>
    <w:rsid w:val="005F3978"/>
    <w:rsid w:val="005F3B08"/>
    <w:rsid w:val="005F3EDC"/>
    <w:rsid w:val="005F4169"/>
    <w:rsid w:val="005F41FB"/>
    <w:rsid w:val="005F443C"/>
    <w:rsid w:val="005F45B4"/>
    <w:rsid w:val="005F464E"/>
    <w:rsid w:val="005F46EB"/>
    <w:rsid w:val="005F4824"/>
    <w:rsid w:val="005F4B28"/>
    <w:rsid w:val="005F4CEA"/>
    <w:rsid w:val="005F4F11"/>
    <w:rsid w:val="005F57CA"/>
    <w:rsid w:val="005F59F2"/>
    <w:rsid w:val="005F5D2A"/>
    <w:rsid w:val="005F5F0F"/>
    <w:rsid w:val="005F5FA5"/>
    <w:rsid w:val="005F61CF"/>
    <w:rsid w:val="005F6228"/>
    <w:rsid w:val="005F6286"/>
    <w:rsid w:val="005F6292"/>
    <w:rsid w:val="005F64D4"/>
    <w:rsid w:val="005F662C"/>
    <w:rsid w:val="005F66B3"/>
    <w:rsid w:val="005F67E1"/>
    <w:rsid w:val="005F6ABC"/>
    <w:rsid w:val="005F6C79"/>
    <w:rsid w:val="005F6E5C"/>
    <w:rsid w:val="005F6ED3"/>
    <w:rsid w:val="005F7134"/>
    <w:rsid w:val="005F72A1"/>
    <w:rsid w:val="005F7442"/>
    <w:rsid w:val="005F7846"/>
    <w:rsid w:val="005F7A8A"/>
    <w:rsid w:val="005F7B0B"/>
    <w:rsid w:val="005F7C3B"/>
    <w:rsid w:val="005F7DD6"/>
    <w:rsid w:val="00600297"/>
    <w:rsid w:val="00600584"/>
    <w:rsid w:val="00600638"/>
    <w:rsid w:val="0060071C"/>
    <w:rsid w:val="00600BD1"/>
    <w:rsid w:val="00600CA6"/>
    <w:rsid w:val="00600CE5"/>
    <w:rsid w:val="006012A3"/>
    <w:rsid w:val="00601543"/>
    <w:rsid w:val="006015B2"/>
    <w:rsid w:val="006017D1"/>
    <w:rsid w:val="0060199F"/>
    <w:rsid w:val="006019DF"/>
    <w:rsid w:val="00601B6B"/>
    <w:rsid w:val="00601CD2"/>
    <w:rsid w:val="00601F62"/>
    <w:rsid w:val="00601FBF"/>
    <w:rsid w:val="006021D1"/>
    <w:rsid w:val="00602268"/>
    <w:rsid w:val="00602AB8"/>
    <w:rsid w:val="00602C2F"/>
    <w:rsid w:val="006031E0"/>
    <w:rsid w:val="00603537"/>
    <w:rsid w:val="006035D5"/>
    <w:rsid w:val="00603955"/>
    <w:rsid w:val="00603C10"/>
    <w:rsid w:val="00603D4E"/>
    <w:rsid w:val="00603F7F"/>
    <w:rsid w:val="0060479E"/>
    <w:rsid w:val="0060482B"/>
    <w:rsid w:val="00604853"/>
    <w:rsid w:val="00604B4E"/>
    <w:rsid w:val="00604B57"/>
    <w:rsid w:val="00604EAF"/>
    <w:rsid w:val="00604F89"/>
    <w:rsid w:val="006052A3"/>
    <w:rsid w:val="006053A0"/>
    <w:rsid w:val="006053DA"/>
    <w:rsid w:val="00605507"/>
    <w:rsid w:val="00605661"/>
    <w:rsid w:val="00605A17"/>
    <w:rsid w:val="00605B9E"/>
    <w:rsid w:val="00605D2A"/>
    <w:rsid w:val="0060671F"/>
    <w:rsid w:val="00606AA3"/>
    <w:rsid w:val="00606D33"/>
    <w:rsid w:val="00606DAF"/>
    <w:rsid w:val="00606E3A"/>
    <w:rsid w:val="00606EC7"/>
    <w:rsid w:val="00606F6A"/>
    <w:rsid w:val="00606F8B"/>
    <w:rsid w:val="00607092"/>
    <w:rsid w:val="006070A0"/>
    <w:rsid w:val="00607145"/>
    <w:rsid w:val="00607539"/>
    <w:rsid w:val="00607584"/>
    <w:rsid w:val="006075D3"/>
    <w:rsid w:val="00607689"/>
    <w:rsid w:val="00607726"/>
    <w:rsid w:val="006078B0"/>
    <w:rsid w:val="00607D67"/>
    <w:rsid w:val="00607D82"/>
    <w:rsid w:val="00607F87"/>
    <w:rsid w:val="0061005A"/>
    <w:rsid w:val="006103C8"/>
    <w:rsid w:val="0061080C"/>
    <w:rsid w:val="0061084C"/>
    <w:rsid w:val="006108D8"/>
    <w:rsid w:val="00610936"/>
    <w:rsid w:val="00610B54"/>
    <w:rsid w:val="006110D7"/>
    <w:rsid w:val="0061147C"/>
    <w:rsid w:val="00611D6F"/>
    <w:rsid w:val="00611EBA"/>
    <w:rsid w:val="00612536"/>
    <w:rsid w:val="0061269B"/>
    <w:rsid w:val="0061298B"/>
    <w:rsid w:val="006129E9"/>
    <w:rsid w:val="00612B4F"/>
    <w:rsid w:val="00612BAB"/>
    <w:rsid w:val="00612E40"/>
    <w:rsid w:val="00612E44"/>
    <w:rsid w:val="006130E7"/>
    <w:rsid w:val="006131D1"/>
    <w:rsid w:val="006131FF"/>
    <w:rsid w:val="00613321"/>
    <w:rsid w:val="00613369"/>
    <w:rsid w:val="00613374"/>
    <w:rsid w:val="006134D8"/>
    <w:rsid w:val="006134F7"/>
    <w:rsid w:val="006136FB"/>
    <w:rsid w:val="00613BA0"/>
    <w:rsid w:val="00613D06"/>
    <w:rsid w:val="00613E78"/>
    <w:rsid w:val="00614113"/>
    <w:rsid w:val="0061440E"/>
    <w:rsid w:val="006144C0"/>
    <w:rsid w:val="0061460D"/>
    <w:rsid w:val="006146F2"/>
    <w:rsid w:val="006146F7"/>
    <w:rsid w:val="00614CAB"/>
    <w:rsid w:val="00614CE6"/>
    <w:rsid w:val="006150C9"/>
    <w:rsid w:val="006151D8"/>
    <w:rsid w:val="006151FC"/>
    <w:rsid w:val="00615558"/>
    <w:rsid w:val="0061568A"/>
    <w:rsid w:val="006157F9"/>
    <w:rsid w:val="00615C76"/>
    <w:rsid w:val="00615CD8"/>
    <w:rsid w:val="00615D02"/>
    <w:rsid w:val="00615D25"/>
    <w:rsid w:val="00615EED"/>
    <w:rsid w:val="00616880"/>
    <w:rsid w:val="00616A3F"/>
    <w:rsid w:val="00616BA7"/>
    <w:rsid w:val="00616F61"/>
    <w:rsid w:val="006171CD"/>
    <w:rsid w:val="00617284"/>
    <w:rsid w:val="0061732D"/>
    <w:rsid w:val="00617579"/>
    <w:rsid w:val="006175F8"/>
    <w:rsid w:val="006176D4"/>
    <w:rsid w:val="00617926"/>
    <w:rsid w:val="006200C2"/>
    <w:rsid w:val="00620123"/>
    <w:rsid w:val="00620458"/>
    <w:rsid w:val="006211E0"/>
    <w:rsid w:val="00621256"/>
    <w:rsid w:val="00621519"/>
    <w:rsid w:val="006215F4"/>
    <w:rsid w:val="0062166F"/>
    <w:rsid w:val="006216AF"/>
    <w:rsid w:val="0062182F"/>
    <w:rsid w:val="00621D69"/>
    <w:rsid w:val="0062208B"/>
    <w:rsid w:val="006223C1"/>
    <w:rsid w:val="00622468"/>
    <w:rsid w:val="00622687"/>
    <w:rsid w:val="00622B3E"/>
    <w:rsid w:val="00622E7C"/>
    <w:rsid w:val="006231D0"/>
    <w:rsid w:val="006231F5"/>
    <w:rsid w:val="00623294"/>
    <w:rsid w:val="00623484"/>
    <w:rsid w:val="0062367F"/>
    <w:rsid w:val="00623976"/>
    <w:rsid w:val="00623EEC"/>
    <w:rsid w:val="00624104"/>
    <w:rsid w:val="0062420E"/>
    <w:rsid w:val="0062461D"/>
    <w:rsid w:val="00624705"/>
    <w:rsid w:val="0062474F"/>
    <w:rsid w:val="00624C42"/>
    <w:rsid w:val="00625183"/>
    <w:rsid w:val="006254B6"/>
    <w:rsid w:val="006255CB"/>
    <w:rsid w:val="006257AF"/>
    <w:rsid w:val="0062581F"/>
    <w:rsid w:val="00625A0B"/>
    <w:rsid w:val="0062627D"/>
    <w:rsid w:val="006262B6"/>
    <w:rsid w:val="006264D6"/>
    <w:rsid w:val="006265B4"/>
    <w:rsid w:val="0062664F"/>
    <w:rsid w:val="00626840"/>
    <w:rsid w:val="00626C50"/>
    <w:rsid w:val="00626ECE"/>
    <w:rsid w:val="00627205"/>
    <w:rsid w:val="00627581"/>
    <w:rsid w:val="00627BA9"/>
    <w:rsid w:val="00627E75"/>
    <w:rsid w:val="00627EFA"/>
    <w:rsid w:val="00630330"/>
    <w:rsid w:val="0063040B"/>
    <w:rsid w:val="00630535"/>
    <w:rsid w:val="0063073E"/>
    <w:rsid w:val="00630740"/>
    <w:rsid w:val="00630B2B"/>
    <w:rsid w:val="00630C72"/>
    <w:rsid w:val="00630C9F"/>
    <w:rsid w:val="00630CE5"/>
    <w:rsid w:val="00630EFB"/>
    <w:rsid w:val="00631340"/>
    <w:rsid w:val="00631865"/>
    <w:rsid w:val="00631A2A"/>
    <w:rsid w:val="00631FA3"/>
    <w:rsid w:val="00632201"/>
    <w:rsid w:val="006323A7"/>
    <w:rsid w:val="00632611"/>
    <w:rsid w:val="00632782"/>
    <w:rsid w:val="006327A2"/>
    <w:rsid w:val="00632940"/>
    <w:rsid w:val="00632AC2"/>
    <w:rsid w:val="00632AEB"/>
    <w:rsid w:val="00632D48"/>
    <w:rsid w:val="00632E71"/>
    <w:rsid w:val="0063300E"/>
    <w:rsid w:val="00633111"/>
    <w:rsid w:val="0063333A"/>
    <w:rsid w:val="006335E4"/>
    <w:rsid w:val="00633B3B"/>
    <w:rsid w:val="00633C6A"/>
    <w:rsid w:val="00633E1B"/>
    <w:rsid w:val="00633E60"/>
    <w:rsid w:val="00633F6F"/>
    <w:rsid w:val="00634077"/>
    <w:rsid w:val="0063408E"/>
    <w:rsid w:val="006341F8"/>
    <w:rsid w:val="00634360"/>
    <w:rsid w:val="006347D2"/>
    <w:rsid w:val="00634BCD"/>
    <w:rsid w:val="00634C0C"/>
    <w:rsid w:val="00634C8C"/>
    <w:rsid w:val="00634F4B"/>
    <w:rsid w:val="006350EF"/>
    <w:rsid w:val="0063514B"/>
    <w:rsid w:val="0063529C"/>
    <w:rsid w:val="00635435"/>
    <w:rsid w:val="006354EB"/>
    <w:rsid w:val="00635578"/>
    <w:rsid w:val="00635684"/>
    <w:rsid w:val="006357EF"/>
    <w:rsid w:val="0063585C"/>
    <w:rsid w:val="0063587B"/>
    <w:rsid w:val="00635B36"/>
    <w:rsid w:val="00635B48"/>
    <w:rsid w:val="00635BD2"/>
    <w:rsid w:val="00635CCC"/>
    <w:rsid w:val="00635D94"/>
    <w:rsid w:val="00635F50"/>
    <w:rsid w:val="00636463"/>
    <w:rsid w:val="006364FD"/>
    <w:rsid w:val="00636522"/>
    <w:rsid w:val="0063667B"/>
    <w:rsid w:val="006367DD"/>
    <w:rsid w:val="00636C13"/>
    <w:rsid w:val="00636D4A"/>
    <w:rsid w:val="00636D71"/>
    <w:rsid w:val="00637019"/>
    <w:rsid w:val="00637348"/>
    <w:rsid w:val="00637458"/>
    <w:rsid w:val="006374F9"/>
    <w:rsid w:val="0063766F"/>
    <w:rsid w:val="0063799C"/>
    <w:rsid w:val="006379B3"/>
    <w:rsid w:val="00637B1E"/>
    <w:rsid w:val="00637E6D"/>
    <w:rsid w:val="006400F0"/>
    <w:rsid w:val="006403F8"/>
    <w:rsid w:val="00640649"/>
    <w:rsid w:val="0064072A"/>
    <w:rsid w:val="0064079C"/>
    <w:rsid w:val="006408F2"/>
    <w:rsid w:val="00640AEF"/>
    <w:rsid w:val="00640C0F"/>
    <w:rsid w:val="00640C21"/>
    <w:rsid w:val="00640C50"/>
    <w:rsid w:val="0064101F"/>
    <w:rsid w:val="00641283"/>
    <w:rsid w:val="006412B6"/>
    <w:rsid w:val="00641475"/>
    <w:rsid w:val="006414BA"/>
    <w:rsid w:val="00641825"/>
    <w:rsid w:val="00641A5E"/>
    <w:rsid w:val="00641B8F"/>
    <w:rsid w:val="00641DFC"/>
    <w:rsid w:val="00642040"/>
    <w:rsid w:val="006420A8"/>
    <w:rsid w:val="006420E1"/>
    <w:rsid w:val="006421DC"/>
    <w:rsid w:val="006423A6"/>
    <w:rsid w:val="00642420"/>
    <w:rsid w:val="006424E9"/>
    <w:rsid w:val="006426D1"/>
    <w:rsid w:val="00642883"/>
    <w:rsid w:val="00642A24"/>
    <w:rsid w:val="00642B63"/>
    <w:rsid w:val="00642CCA"/>
    <w:rsid w:val="00642E52"/>
    <w:rsid w:val="00642ECE"/>
    <w:rsid w:val="00643267"/>
    <w:rsid w:val="0064386D"/>
    <w:rsid w:val="00643981"/>
    <w:rsid w:val="00643A17"/>
    <w:rsid w:val="00644026"/>
    <w:rsid w:val="0064417C"/>
    <w:rsid w:val="00644262"/>
    <w:rsid w:val="006442A6"/>
    <w:rsid w:val="00644720"/>
    <w:rsid w:val="006447DA"/>
    <w:rsid w:val="00644AEB"/>
    <w:rsid w:val="00644C58"/>
    <w:rsid w:val="00644CAE"/>
    <w:rsid w:val="00644CF2"/>
    <w:rsid w:val="00644E04"/>
    <w:rsid w:val="00644E5E"/>
    <w:rsid w:val="00644F38"/>
    <w:rsid w:val="0064501D"/>
    <w:rsid w:val="006451B8"/>
    <w:rsid w:val="006452C5"/>
    <w:rsid w:val="006452EF"/>
    <w:rsid w:val="006453EA"/>
    <w:rsid w:val="006454AA"/>
    <w:rsid w:val="00645E4E"/>
    <w:rsid w:val="00645FE5"/>
    <w:rsid w:val="0064602E"/>
    <w:rsid w:val="006460E5"/>
    <w:rsid w:val="0064627A"/>
    <w:rsid w:val="0064636A"/>
    <w:rsid w:val="00646412"/>
    <w:rsid w:val="006468BE"/>
    <w:rsid w:val="006468EA"/>
    <w:rsid w:val="00646C78"/>
    <w:rsid w:val="00646DAA"/>
    <w:rsid w:val="0064717B"/>
    <w:rsid w:val="0064730B"/>
    <w:rsid w:val="00647485"/>
    <w:rsid w:val="00647501"/>
    <w:rsid w:val="006477E8"/>
    <w:rsid w:val="00647FDD"/>
    <w:rsid w:val="0065004E"/>
    <w:rsid w:val="00650258"/>
    <w:rsid w:val="006504D4"/>
    <w:rsid w:val="00650525"/>
    <w:rsid w:val="006506D4"/>
    <w:rsid w:val="00650700"/>
    <w:rsid w:val="00650B6A"/>
    <w:rsid w:val="00650C02"/>
    <w:rsid w:val="00650CD2"/>
    <w:rsid w:val="00650E19"/>
    <w:rsid w:val="00651097"/>
    <w:rsid w:val="00651379"/>
    <w:rsid w:val="00651447"/>
    <w:rsid w:val="00651644"/>
    <w:rsid w:val="00651681"/>
    <w:rsid w:val="006516E4"/>
    <w:rsid w:val="0065172B"/>
    <w:rsid w:val="00651AAB"/>
    <w:rsid w:val="006526EF"/>
    <w:rsid w:val="006528C4"/>
    <w:rsid w:val="006528D3"/>
    <w:rsid w:val="00652E47"/>
    <w:rsid w:val="006530EA"/>
    <w:rsid w:val="0065321C"/>
    <w:rsid w:val="00653498"/>
    <w:rsid w:val="006534EA"/>
    <w:rsid w:val="006537EB"/>
    <w:rsid w:val="00653858"/>
    <w:rsid w:val="006539F6"/>
    <w:rsid w:val="00653C83"/>
    <w:rsid w:val="00653C91"/>
    <w:rsid w:val="00653E92"/>
    <w:rsid w:val="00653EFE"/>
    <w:rsid w:val="00654080"/>
    <w:rsid w:val="00654122"/>
    <w:rsid w:val="00654239"/>
    <w:rsid w:val="00654338"/>
    <w:rsid w:val="0065434F"/>
    <w:rsid w:val="0065488E"/>
    <w:rsid w:val="00654984"/>
    <w:rsid w:val="00654A44"/>
    <w:rsid w:val="00654EA5"/>
    <w:rsid w:val="00655044"/>
    <w:rsid w:val="0065532C"/>
    <w:rsid w:val="0065548C"/>
    <w:rsid w:val="006555D9"/>
    <w:rsid w:val="006557AB"/>
    <w:rsid w:val="00655B5E"/>
    <w:rsid w:val="00655C66"/>
    <w:rsid w:val="00655FDA"/>
    <w:rsid w:val="006560D5"/>
    <w:rsid w:val="0065642C"/>
    <w:rsid w:val="006569BD"/>
    <w:rsid w:val="00656B9D"/>
    <w:rsid w:val="00656D23"/>
    <w:rsid w:val="0065718F"/>
    <w:rsid w:val="006574D1"/>
    <w:rsid w:val="006574F6"/>
    <w:rsid w:val="006575D8"/>
    <w:rsid w:val="00657658"/>
    <w:rsid w:val="006577E2"/>
    <w:rsid w:val="00657F28"/>
    <w:rsid w:val="00657F6F"/>
    <w:rsid w:val="006601A5"/>
    <w:rsid w:val="006601E4"/>
    <w:rsid w:val="006604E4"/>
    <w:rsid w:val="00660F82"/>
    <w:rsid w:val="006610C3"/>
    <w:rsid w:val="006611E0"/>
    <w:rsid w:val="00661962"/>
    <w:rsid w:val="006619F4"/>
    <w:rsid w:val="00661C75"/>
    <w:rsid w:val="00661D07"/>
    <w:rsid w:val="00661DBF"/>
    <w:rsid w:val="006623AF"/>
    <w:rsid w:val="00662581"/>
    <w:rsid w:val="0066283B"/>
    <w:rsid w:val="00662887"/>
    <w:rsid w:val="00662B89"/>
    <w:rsid w:val="00662CCC"/>
    <w:rsid w:val="00662F84"/>
    <w:rsid w:val="00662FC9"/>
    <w:rsid w:val="006630DA"/>
    <w:rsid w:val="0066312A"/>
    <w:rsid w:val="00663165"/>
    <w:rsid w:val="00663185"/>
    <w:rsid w:val="006633C5"/>
    <w:rsid w:val="00663496"/>
    <w:rsid w:val="00663FD4"/>
    <w:rsid w:val="006647A5"/>
    <w:rsid w:val="006648D1"/>
    <w:rsid w:val="006649C2"/>
    <w:rsid w:val="00664A01"/>
    <w:rsid w:val="00664AE8"/>
    <w:rsid w:val="00664BB5"/>
    <w:rsid w:val="00664EED"/>
    <w:rsid w:val="006654FA"/>
    <w:rsid w:val="006655F1"/>
    <w:rsid w:val="00665626"/>
    <w:rsid w:val="00665678"/>
    <w:rsid w:val="006656AA"/>
    <w:rsid w:val="006659AB"/>
    <w:rsid w:val="006659AF"/>
    <w:rsid w:val="00665C84"/>
    <w:rsid w:val="00665EBB"/>
    <w:rsid w:val="00665EF5"/>
    <w:rsid w:val="00666143"/>
    <w:rsid w:val="00666846"/>
    <w:rsid w:val="006668C9"/>
    <w:rsid w:val="00666A1B"/>
    <w:rsid w:val="00667017"/>
    <w:rsid w:val="0066704F"/>
    <w:rsid w:val="006672B3"/>
    <w:rsid w:val="006673BE"/>
    <w:rsid w:val="00667473"/>
    <w:rsid w:val="0066772D"/>
    <w:rsid w:val="006678A1"/>
    <w:rsid w:val="006678BB"/>
    <w:rsid w:val="006678DE"/>
    <w:rsid w:val="00667ADD"/>
    <w:rsid w:val="00667AEF"/>
    <w:rsid w:val="00667E05"/>
    <w:rsid w:val="00667E56"/>
    <w:rsid w:val="00667EC1"/>
    <w:rsid w:val="00667F3C"/>
    <w:rsid w:val="00667F59"/>
    <w:rsid w:val="006702B1"/>
    <w:rsid w:val="0067063E"/>
    <w:rsid w:val="0067076B"/>
    <w:rsid w:val="006708DC"/>
    <w:rsid w:val="00670B4F"/>
    <w:rsid w:val="00670C40"/>
    <w:rsid w:val="00670CC7"/>
    <w:rsid w:val="0067134C"/>
    <w:rsid w:val="006714F9"/>
    <w:rsid w:val="006717A5"/>
    <w:rsid w:val="0067193D"/>
    <w:rsid w:val="00671D3F"/>
    <w:rsid w:val="00671D9E"/>
    <w:rsid w:val="00671DF9"/>
    <w:rsid w:val="00672335"/>
    <w:rsid w:val="00672660"/>
    <w:rsid w:val="006727D8"/>
    <w:rsid w:val="00672EB2"/>
    <w:rsid w:val="00672F2E"/>
    <w:rsid w:val="00673037"/>
    <w:rsid w:val="006730B1"/>
    <w:rsid w:val="00673155"/>
    <w:rsid w:val="00673246"/>
    <w:rsid w:val="0067328B"/>
    <w:rsid w:val="00673742"/>
    <w:rsid w:val="00673CB3"/>
    <w:rsid w:val="00673DFA"/>
    <w:rsid w:val="00673E51"/>
    <w:rsid w:val="00674175"/>
    <w:rsid w:val="006741C7"/>
    <w:rsid w:val="0067474B"/>
    <w:rsid w:val="00674784"/>
    <w:rsid w:val="00674ED0"/>
    <w:rsid w:val="00674F95"/>
    <w:rsid w:val="00674FCD"/>
    <w:rsid w:val="006751C2"/>
    <w:rsid w:val="0067536B"/>
    <w:rsid w:val="006753D6"/>
    <w:rsid w:val="00675482"/>
    <w:rsid w:val="006754BB"/>
    <w:rsid w:val="00675658"/>
    <w:rsid w:val="00675705"/>
    <w:rsid w:val="006757AB"/>
    <w:rsid w:val="006757DE"/>
    <w:rsid w:val="00675AAD"/>
    <w:rsid w:val="00675B85"/>
    <w:rsid w:val="00675D4B"/>
    <w:rsid w:val="00675EF6"/>
    <w:rsid w:val="00675FA3"/>
    <w:rsid w:val="00676487"/>
    <w:rsid w:val="00676585"/>
    <w:rsid w:val="006767ED"/>
    <w:rsid w:val="006769A4"/>
    <w:rsid w:val="00676B2A"/>
    <w:rsid w:val="00676D28"/>
    <w:rsid w:val="00676F97"/>
    <w:rsid w:val="006770DE"/>
    <w:rsid w:val="0067732F"/>
    <w:rsid w:val="0067733A"/>
    <w:rsid w:val="00677497"/>
    <w:rsid w:val="00677D2F"/>
    <w:rsid w:val="00677FFA"/>
    <w:rsid w:val="0068012C"/>
    <w:rsid w:val="00680200"/>
    <w:rsid w:val="006804C0"/>
    <w:rsid w:val="0068073D"/>
    <w:rsid w:val="00680FDC"/>
    <w:rsid w:val="00681BAB"/>
    <w:rsid w:val="00681CDC"/>
    <w:rsid w:val="006821F8"/>
    <w:rsid w:val="006823B6"/>
    <w:rsid w:val="006824C4"/>
    <w:rsid w:val="0068285B"/>
    <w:rsid w:val="00682D0C"/>
    <w:rsid w:val="0068302A"/>
    <w:rsid w:val="0068325A"/>
    <w:rsid w:val="006833F2"/>
    <w:rsid w:val="0068348E"/>
    <w:rsid w:val="006835AB"/>
    <w:rsid w:val="00683C20"/>
    <w:rsid w:val="00683D49"/>
    <w:rsid w:val="00683E2F"/>
    <w:rsid w:val="00683F41"/>
    <w:rsid w:val="00683FA0"/>
    <w:rsid w:val="00683FAF"/>
    <w:rsid w:val="006840F1"/>
    <w:rsid w:val="006842CC"/>
    <w:rsid w:val="006849C8"/>
    <w:rsid w:val="00684B00"/>
    <w:rsid w:val="00684BE9"/>
    <w:rsid w:val="00684C17"/>
    <w:rsid w:val="006850E4"/>
    <w:rsid w:val="0068517B"/>
    <w:rsid w:val="006851C3"/>
    <w:rsid w:val="00685994"/>
    <w:rsid w:val="00685ACE"/>
    <w:rsid w:val="00685C18"/>
    <w:rsid w:val="00685E84"/>
    <w:rsid w:val="00686177"/>
    <w:rsid w:val="00686205"/>
    <w:rsid w:val="006864C2"/>
    <w:rsid w:val="00686568"/>
    <w:rsid w:val="006869F8"/>
    <w:rsid w:val="00686CE3"/>
    <w:rsid w:val="00687329"/>
    <w:rsid w:val="00687598"/>
    <w:rsid w:val="006876C3"/>
    <w:rsid w:val="006877D2"/>
    <w:rsid w:val="00687803"/>
    <w:rsid w:val="00687BEC"/>
    <w:rsid w:val="00687BF2"/>
    <w:rsid w:val="00687F3E"/>
    <w:rsid w:val="00687F51"/>
    <w:rsid w:val="006900DF"/>
    <w:rsid w:val="00690135"/>
    <w:rsid w:val="006903CF"/>
    <w:rsid w:val="00690717"/>
    <w:rsid w:val="00690DF6"/>
    <w:rsid w:val="00691410"/>
    <w:rsid w:val="006914A9"/>
    <w:rsid w:val="00691890"/>
    <w:rsid w:val="006918D6"/>
    <w:rsid w:val="00691F03"/>
    <w:rsid w:val="006920B6"/>
    <w:rsid w:val="00692281"/>
    <w:rsid w:val="006923BA"/>
    <w:rsid w:val="00692740"/>
    <w:rsid w:val="006927B6"/>
    <w:rsid w:val="00692AC7"/>
    <w:rsid w:val="00692C52"/>
    <w:rsid w:val="00692EC0"/>
    <w:rsid w:val="006931DF"/>
    <w:rsid w:val="0069340C"/>
    <w:rsid w:val="00693479"/>
    <w:rsid w:val="00693569"/>
    <w:rsid w:val="0069367A"/>
    <w:rsid w:val="006938C4"/>
    <w:rsid w:val="00693D20"/>
    <w:rsid w:val="00693D51"/>
    <w:rsid w:val="00693E3F"/>
    <w:rsid w:val="006944A4"/>
    <w:rsid w:val="006944E6"/>
    <w:rsid w:val="006948CE"/>
    <w:rsid w:val="006949E9"/>
    <w:rsid w:val="00694C1C"/>
    <w:rsid w:val="00694C24"/>
    <w:rsid w:val="00694D9F"/>
    <w:rsid w:val="0069513F"/>
    <w:rsid w:val="0069521F"/>
    <w:rsid w:val="00695246"/>
    <w:rsid w:val="006956BF"/>
    <w:rsid w:val="00695A87"/>
    <w:rsid w:val="006960D9"/>
    <w:rsid w:val="0069620B"/>
    <w:rsid w:val="00696334"/>
    <w:rsid w:val="0069645F"/>
    <w:rsid w:val="0069668E"/>
    <w:rsid w:val="0069668F"/>
    <w:rsid w:val="00696B81"/>
    <w:rsid w:val="00696B8B"/>
    <w:rsid w:val="00696CE5"/>
    <w:rsid w:val="006970A5"/>
    <w:rsid w:val="00697394"/>
    <w:rsid w:val="006976F1"/>
    <w:rsid w:val="006978C1"/>
    <w:rsid w:val="0069791B"/>
    <w:rsid w:val="00697D27"/>
    <w:rsid w:val="00697DE5"/>
    <w:rsid w:val="006A0237"/>
    <w:rsid w:val="006A0281"/>
    <w:rsid w:val="006A0376"/>
    <w:rsid w:val="006A03B2"/>
    <w:rsid w:val="006A059A"/>
    <w:rsid w:val="006A06EC"/>
    <w:rsid w:val="006A0A3A"/>
    <w:rsid w:val="006A0AA9"/>
    <w:rsid w:val="006A0D55"/>
    <w:rsid w:val="006A0D6E"/>
    <w:rsid w:val="006A108C"/>
    <w:rsid w:val="006A109A"/>
    <w:rsid w:val="006A14DD"/>
    <w:rsid w:val="006A1561"/>
    <w:rsid w:val="006A1763"/>
    <w:rsid w:val="006A1972"/>
    <w:rsid w:val="006A1A5A"/>
    <w:rsid w:val="006A1AE1"/>
    <w:rsid w:val="006A1B62"/>
    <w:rsid w:val="006A1D9D"/>
    <w:rsid w:val="006A28B8"/>
    <w:rsid w:val="006A29ED"/>
    <w:rsid w:val="006A2D8B"/>
    <w:rsid w:val="006A2DD2"/>
    <w:rsid w:val="006A2EBA"/>
    <w:rsid w:val="006A336F"/>
    <w:rsid w:val="006A3458"/>
    <w:rsid w:val="006A3611"/>
    <w:rsid w:val="006A3716"/>
    <w:rsid w:val="006A3B6C"/>
    <w:rsid w:val="006A3B98"/>
    <w:rsid w:val="006A3BA9"/>
    <w:rsid w:val="006A3DCF"/>
    <w:rsid w:val="006A423C"/>
    <w:rsid w:val="006A4F10"/>
    <w:rsid w:val="006A4FDB"/>
    <w:rsid w:val="006A52C1"/>
    <w:rsid w:val="006A580E"/>
    <w:rsid w:val="006A5CB6"/>
    <w:rsid w:val="006A5E03"/>
    <w:rsid w:val="006A5F08"/>
    <w:rsid w:val="006A626D"/>
    <w:rsid w:val="006A6A00"/>
    <w:rsid w:val="006A6D88"/>
    <w:rsid w:val="006A6EBF"/>
    <w:rsid w:val="006A7186"/>
    <w:rsid w:val="006A7234"/>
    <w:rsid w:val="006A7255"/>
    <w:rsid w:val="006A72BA"/>
    <w:rsid w:val="006A73A4"/>
    <w:rsid w:val="006A73A8"/>
    <w:rsid w:val="006A793E"/>
    <w:rsid w:val="006A7955"/>
    <w:rsid w:val="006A7C08"/>
    <w:rsid w:val="006A7F8B"/>
    <w:rsid w:val="006B019F"/>
    <w:rsid w:val="006B02DF"/>
    <w:rsid w:val="006B04A1"/>
    <w:rsid w:val="006B0AE9"/>
    <w:rsid w:val="006B0B2F"/>
    <w:rsid w:val="006B0D00"/>
    <w:rsid w:val="006B0D52"/>
    <w:rsid w:val="006B0E9C"/>
    <w:rsid w:val="006B1066"/>
    <w:rsid w:val="006B112F"/>
    <w:rsid w:val="006B1382"/>
    <w:rsid w:val="006B171F"/>
    <w:rsid w:val="006B18FB"/>
    <w:rsid w:val="006B1C79"/>
    <w:rsid w:val="006B1CF3"/>
    <w:rsid w:val="006B1E5C"/>
    <w:rsid w:val="006B1F78"/>
    <w:rsid w:val="006B24E9"/>
    <w:rsid w:val="006B2533"/>
    <w:rsid w:val="006B2AE1"/>
    <w:rsid w:val="006B2B29"/>
    <w:rsid w:val="006B2B6D"/>
    <w:rsid w:val="006B2BD6"/>
    <w:rsid w:val="006B2DE0"/>
    <w:rsid w:val="006B2E7F"/>
    <w:rsid w:val="006B30D7"/>
    <w:rsid w:val="006B3288"/>
    <w:rsid w:val="006B3291"/>
    <w:rsid w:val="006B351F"/>
    <w:rsid w:val="006B3524"/>
    <w:rsid w:val="006B35BB"/>
    <w:rsid w:val="006B36B6"/>
    <w:rsid w:val="006B37F2"/>
    <w:rsid w:val="006B3977"/>
    <w:rsid w:val="006B3F29"/>
    <w:rsid w:val="006B40BA"/>
    <w:rsid w:val="006B4197"/>
    <w:rsid w:val="006B41B3"/>
    <w:rsid w:val="006B4200"/>
    <w:rsid w:val="006B466A"/>
    <w:rsid w:val="006B4678"/>
    <w:rsid w:val="006B4A98"/>
    <w:rsid w:val="006B4AA7"/>
    <w:rsid w:val="006B4D70"/>
    <w:rsid w:val="006B4E70"/>
    <w:rsid w:val="006B4EF8"/>
    <w:rsid w:val="006B4F47"/>
    <w:rsid w:val="006B51AD"/>
    <w:rsid w:val="006B553F"/>
    <w:rsid w:val="006B573F"/>
    <w:rsid w:val="006B5AC1"/>
    <w:rsid w:val="006B5F02"/>
    <w:rsid w:val="006B5F7E"/>
    <w:rsid w:val="006B60DD"/>
    <w:rsid w:val="006B614C"/>
    <w:rsid w:val="006B61B2"/>
    <w:rsid w:val="006B660E"/>
    <w:rsid w:val="006B6745"/>
    <w:rsid w:val="006B6A44"/>
    <w:rsid w:val="006B6BD2"/>
    <w:rsid w:val="006B6C16"/>
    <w:rsid w:val="006B6C85"/>
    <w:rsid w:val="006B7492"/>
    <w:rsid w:val="006B755B"/>
    <w:rsid w:val="006B76F5"/>
    <w:rsid w:val="006B788F"/>
    <w:rsid w:val="006B7C0C"/>
    <w:rsid w:val="006B7FAA"/>
    <w:rsid w:val="006C054C"/>
    <w:rsid w:val="006C0DFC"/>
    <w:rsid w:val="006C107E"/>
    <w:rsid w:val="006C13EB"/>
    <w:rsid w:val="006C1470"/>
    <w:rsid w:val="006C155A"/>
    <w:rsid w:val="006C1635"/>
    <w:rsid w:val="006C16F8"/>
    <w:rsid w:val="006C1B0A"/>
    <w:rsid w:val="006C1F5D"/>
    <w:rsid w:val="006C2098"/>
    <w:rsid w:val="006C220C"/>
    <w:rsid w:val="006C224A"/>
    <w:rsid w:val="006C288F"/>
    <w:rsid w:val="006C29BF"/>
    <w:rsid w:val="006C3B98"/>
    <w:rsid w:val="006C3BC5"/>
    <w:rsid w:val="006C3E87"/>
    <w:rsid w:val="006C486F"/>
    <w:rsid w:val="006C48F2"/>
    <w:rsid w:val="006C4AB5"/>
    <w:rsid w:val="006C4B19"/>
    <w:rsid w:val="006C4DAF"/>
    <w:rsid w:val="006C507C"/>
    <w:rsid w:val="006C55EB"/>
    <w:rsid w:val="006C57F8"/>
    <w:rsid w:val="006C5AA2"/>
    <w:rsid w:val="006C5C98"/>
    <w:rsid w:val="006C5CDC"/>
    <w:rsid w:val="006C5D79"/>
    <w:rsid w:val="006C5F36"/>
    <w:rsid w:val="006C619A"/>
    <w:rsid w:val="006C62B8"/>
    <w:rsid w:val="006C6428"/>
    <w:rsid w:val="006C647C"/>
    <w:rsid w:val="006C6507"/>
    <w:rsid w:val="006C65B4"/>
    <w:rsid w:val="006C6A3A"/>
    <w:rsid w:val="006C6B72"/>
    <w:rsid w:val="006C6C1A"/>
    <w:rsid w:val="006C6DFA"/>
    <w:rsid w:val="006C6EA4"/>
    <w:rsid w:val="006C6F32"/>
    <w:rsid w:val="006C7201"/>
    <w:rsid w:val="006C7824"/>
    <w:rsid w:val="006C7A38"/>
    <w:rsid w:val="006C7AB0"/>
    <w:rsid w:val="006C7B8D"/>
    <w:rsid w:val="006C7C5F"/>
    <w:rsid w:val="006D00BC"/>
    <w:rsid w:val="006D0245"/>
    <w:rsid w:val="006D042D"/>
    <w:rsid w:val="006D0494"/>
    <w:rsid w:val="006D0539"/>
    <w:rsid w:val="006D06CD"/>
    <w:rsid w:val="006D075C"/>
    <w:rsid w:val="006D0E04"/>
    <w:rsid w:val="006D136F"/>
    <w:rsid w:val="006D151B"/>
    <w:rsid w:val="006D1690"/>
    <w:rsid w:val="006D1695"/>
    <w:rsid w:val="006D1817"/>
    <w:rsid w:val="006D188D"/>
    <w:rsid w:val="006D1C49"/>
    <w:rsid w:val="006D1DE6"/>
    <w:rsid w:val="006D1E66"/>
    <w:rsid w:val="006D1EE5"/>
    <w:rsid w:val="006D2263"/>
    <w:rsid w:val="006D2500"/>
    <w:rsid w:val="006D27AD"/>
    <w:rsid w:val="006D2CB9"/>
    <w:rsid w:val="006D2CD6"/>
    <w:rsid w:val="006D2CFF"/>
    <w:rsid w:val="006D2E50"/>
    <w:rsid w:val="006D2EB8"/>
    <w:rsid w:val="006D2FD7"/>
    <w:rsid w:val="006D319E"/>
    <w:rsid w:val="006D353C"/>
    <w:rsid w:val="006D3671"/>
    <w:rsid w:val="006D3732"/>
    <w:rsid w:val="006D38A6"/>
    <w:rsid w:val="006D3A72"/>
    <w:rsid w:val="006D3C39"/>
    <w:rsid w:val="006D3CEA"/>
    <w:rsid w:val="006D400D"/>
    <w:rsid w:val="006D4384"/>
    <w:rsid w:val="006D43F5"/>
    <w:rsid w:val="006D4A56"/>
    <w:rsid w:val="006D4AA6"/>
    <w:rsid w:val="006D4B8E"/>
    <w:rsid w:val="006D5015"/>
    <w:rsid w:val="006D50C9"/>
    <w:rsid w:val="006D545B"/>
    <w:rsid w:val="006D5602"/>
    <w:rsid w:val="006D5912"/>
    <w:rsid w:val="006D5A8B"/>
    <w:rsid w:val="006D5C48"/>
    <w:rsid w:val="006D5CDB"/>
    <w:rsid w:val="006D6057"/>
    <w:rsid w:val="006D610D"/>
    <w:rsid w:val="006D6959"/>
    <w:rsid w:val="006D6D0A"/>
    <w:rsid w:val="006D6E85"/>
    <w:rsid w:val="006D6EA1"/>
    <w:rsid w:val="006D7152"/>
    <w:rsid w:val="006D724B"/>
    <w:rsid w:val="006D738B"/>
    <w:rsid w:val="006D74EB"/>
    <w:rsid w:val="006D75D9"/>
    <w:rsid w:val="006D77A9"/>
    <w:rsid w:val="006D78A3"/>
    <w:rsid w:val="006D7A94"/>
    <w:rsid w:val="006D7C25"/>
    <w:rsid w:val="006D7C3B"/>
    <w:rsid w:val="006E015C"/>
    <w:rsid w:val="006E036E"/>
    <w:rsid w:val="006E0531"/>
    <w:rsid w:val="006E053F"/>
    <w:rsid w:val="006E05C0"/>
    <w:rsid w:val="006E09A5"/>
    <w:rsid w:val="006E0EEB"/>
    <w:rsid w:val="006E1044"/>
    <w:rsid w:val="006E11B9"/>
    <w:rsid w:val="006E1693"/>
    <w:rsid w:val="006E1853"/>
    <w:rsid w:val="006E191A"/>
    <w:rsid w:val="006E1A93"/>
    <w:rsid w:val="006E1AC3"/>
    <w:rsid w:val="006E1BDB"/>
    <w:rsid w:val="006E1C38"/>
    <w:rsid w:val="006E210C"/>
    <w:rsid w:val="006E229E"/>
    <w:rsid w:val="006E26EF"/>
    <w:rsid w:val="006E26FB"/>
    <w:rsid w:val="006E2736"/>
    <w:rsid w:val="006E2E58"/>
    <w:rsid w:val="006E2EDB"/>
    <w:rsid w:val="006E2FF6"/>
    <w:rsid w:val="006E314F"/>
    <w:rsid w:val="006E320A"/>
    <w:rsid w:val="006E326F"/>
    <w:rsid w:val="006E3293"/>
    <w:rsid w:val="006E3428"/>
    <w:rsid w:val="006E3A84"/>
    <w:rsid w:val="006E3B30"/>
    <w:rsid w:val="006E4313"/>
    <w:rsid w:val="006E4363"/>
    <w:rsid w:val="006E439A"/>
    <w:rsid w:val="006E442D"/>
    <w:rsid w:val="006E446F"/>
    <w:rsid w:val="006E487E"/>
    <w:rsid w:val="006E4A02"/>
    <w:rsid w:val="006E4C7C"/>
    <w:rsid w:val="006E4E04"/>
    <w:rsid w:val="006E50F4"/>
    <w:rsid w:val="006E561C"/>
    <w:rsid w:val="006E5674"/>
    <w:rsid w:val="006E5CF2"/>
    <w:rsid w:val="006E5D16"/>
    <w:rsid w:val="006E5F64"/>
    <w:rsid w:val="006E60EB"/>
    <w:rsid w:val="006E6230"/>
    <w:rsid w:val="006E6695"/>
    <w:rsid w:val="006E6779"/>
    <w:rsid w:val="006E6920"/>
    <w:rsid w:val="006E6953"/>
    <w:rsid w:val="006E699F"/>
    <w:rsid w:val="006E6FED"/>
    <w:rsid w:val="006E6FF0"/>
    <w:rsid w:val="006E7116"/>
    <w:rsid w:val="006E7607"/>
    <w:rsid w:val="006E772D"/>
    <w:rsid w:val="006E7D49"/>
    <w:rsid w:val="006E7F4A"/>
    <w:rsid w:val="006F02A0"/>
    <w:rsid w:val="006F0308"/>
    <w:rsid w:val="006F0A1F"/>
    <w:rsid w:val="006F0A70"/>
    <w:rsid w:val="006F0B77"/>
    <w:rsid w:val="006F0DA3"/>
    <w:rsid w:val="006F1508"/>
    <w:rsid w:val="006F16A8"/>
    <w:rsid w:val="006F171C"/>
    <w:rsid w:val="006F18A5"/>
    <w:rsid w:val="006F1C1A"/>
    <w:rsid w:val="006F203D"/>
    <w:rsid w:val="006F2160"/>
    <w:rsid w:val="006F24DB"/>
    <w:rsid w:val="006F2AA5"/>
    <w:rsid w:val="006F2C0F"/>
    <w:rsid w:val="006F3143"/>
    <w:rsid w:val="006F3226"/>
    <w:rsid w:val="006F337D"/>
    <w:rsid w:val="006F338D"/>
    <w:rsid w:val="006F35F9"/>
    <w:rsid w:val="006F35FF"/>
    <w:rsid w:val="006F3669"/>
    <w:rsid w:val="006F366A"/>
    <w:rsid w:val="006F3694"/>
    <w:rsid w:val="006F3849"/>
    <w:rsid w:val="006F3BC8"/>
    <w:rsid w:val="006F3C3C"/>
    <w:rsid w:val="006F4048"/>
    <w:rsid w:val="006F40C5"/>
    <w:rsid w:val="006F43BE"/>
    <w:rsid w:val="006F43DF"/>
    <w:rsid w:val="006F4AB2"/>
    <w:rsid w:val="006F4B0B"/>
    <w:rsid w:val="006F4CBB"/>
    <w:rsid w:val="006F4CDC"/>
    <w:rsid w:val="006F4DB1"/>
    <w:rsid w:val="006F50AA"/>
    <w:rsid w:val="006F513C"/>
    <w:rsid w:val="006F5466"/>
    <w:rsid w:val="006F54CC"/>
    <w:rsid w:val="006F589C"/>
    <w:rsid w:val="006F5AC3"/>
    <w:rsid w:val="006F5EA9"/>
    <w:rsid w:val="006F5FA5"/>
    <w:rsid w:val="006F63C9"/>
    <w:rsid w:val="006F6887"/>
    <w:rsid w:val="006F6B7B"/>
    <w:rsid w:val="006F6EE7"/>
    <w:rsid w:val="006F71BF"/>
    <w:rsid w:val="006F73AA"/>
    <w:rsid w:val="006F76ED"/>
    <w:rsid w:val="006F7970"/>
    <w:rsid w:val="006F7D2A"/>
    <w:rsid w:val="00700378"/>
    <w:rsid w:val="00700575"/>
    <w:rsid w:val="0070058E"/>
    <w:rsid w:val="007005F2"/>
    <w:rsid w:val="00700B7E"/>
    <w:rsid w:val="00700BE0"/>
    <w:rsid w:val="007010F9"/>
    <w:rsid w:val="0070114B"/>
    <w:rsid w:val="007013BB"/>
    <w:rsid w:val="00701649"/>
    <w:rsid w:val="0070174B"/>
    <w:rsid w:val="00701AAB"/>
    <w:rsid w:val="0070213B"/>
    <w:rsid w:val="007025B8"/>
    <w:rsid w:val="007026C5"/>
    <w:rsid w:val="00702783"/>
    <w:rsid w:val="00702882"/>
    <w:rsid w:val="007029F6"/>
    <w:rsid w:val="00702C7D"/>
    <w:rsid w:val="00702E44"/>
    <w:rsid w:val="00702E7D"/>
    <w:rsid w:val="007030E2"/>
    <w:rsid w:val="0070337B"/>
    <w:rsid w:val="007035B1"/>
    <w:rsid w:val="00703B4F"/>
    <w:rsid w:val="00703B55"/>
    <w:rsid w:val="00703B61"/>
    <w:rsid w:val="00704CDE"/>
    <w:rsid w:val="007051FD"/>
    <w:rsid w:val="0070530D"/>
    <w:rsid w:val="00705754"/>
    <w:rsid w:val="007059D2"/>
    <w:rsid w:val="00705C21"/>
    <w:rsid w:val="0070617A"/>
    <w:rsid w:val="00706257"/>
    <w:rsid w:val="0070672E"/>
    <w:rsid w:val="007067A9"/>
    <w:rsid w:val="007068B5"/>
    <w:rsid w:val="0070690E"/>
    <w:rsid w:val="00706BE0"/>
    <w:rsid w:val="00706E53"/>
    <w:rsid w:val="00706F23"/>
    <w:rsid w:val="0070721A"/>
    <w:rsid w:val="00707248"/>
    <w:rsid w:val="0070772D"/>
    <w:rsid w:val="00707960"/>
    <w:rsid w:val="00707EF1"/>
    <w:rsid w:val="00707FDE"/>
    <w:rsid w:val="00710102"/>
    <w:rsid w:val="00710A07"/>
    <w:rsid w:val="00710A0B"/>
    <w:rsid w:val="00710C7A"/>
    <w:rsid w:val="00710F8F"/>
    <w:rsid w:val="0071132B"/>
    <w:rsid w:val="0071146D"/>
    <w:rsid w:val="0071184E"/>
    <w:rsid w:val="00711878"/>
    <w:rsid w:val="0071193C"/>
    <w:rsid w:val="00711AB1"/>
    <w:rsid w:val="00711DB3"/>
    <w:rsid w:val="00711EF4"/>
    <w:rsid w:val="00711F42"/>
    <w:rsid w:val="007121F2"/>
    <w:rsid w:val="007123BF"/>
    <w:rsid w:val="007124A9"/>
    <w:rsid w:val="00712B6D"/>
    <w:rsid w:val="00713545"/>
    <w:rsid w:val="007137BC"/>
    <w:rsid w:val="00713B86"/>
    <w:rsid w:val="00713BE2"/>
    <w:rsid w:val="00713BFD"/>
    <w:rsid w:val="00713C19"/>
    <w:rsid w:val="00713CA2"/>
    <w:rsid w:val="007140AE"/>
    <w:rsid w:val="0071446F"/>
    <w:rsid w:val="00714801"/>
    <w:rsid w:val="00714809"/>
    <w:rsid w:val="00714947"/>
    <w:rsid w:val="00714A5E"/>
    <w:rsid w:val="00714B47"/>
    <w:rsid w:val="00714BE0"/>
    <w:rsid w:val="00714C2C"/>
    <w:rsid w:val="00715021"/>
    <w:rsid w:val="00715422"/>
    <w:rsid w:val="007154BF"/>
    <w:rsid w:val="00715576"/>
    <w:rsid w:val="00715D32"/>
    <w:rsid w:val="00715D7F"/>
    <w:rsid w:val="007160C7"/>
    <w:rsid w:val="007162FC"/>
    <w:rsid w:val="0071641C"/>
    <w:rsid w:val="007164A4"/>
    <w:rsid w:val="00716764"/>
    <w:rsid w:val="0071695E"/>
    <w:rsid w:val="00716B8F"/>
    <w:rsid w:val="00716D67"/>
    <w:rsid w:val="00716FC8"/>
    <w:rsid w:val="00717068"/>
    <w:rsid w:val="0071716F"/>
    <w:rsid w:val="0071728E"/>
    <w:rsid w:val="007173DD"/>
    <w:rsid w:val="007175A7"/>
    <w:rsid w:val="00717637"/>
    <w:rsid w:val="007176A3"/>
    <w:rsid w:val="007178D1"/>
    <w:rsid w:val="00717A77"/>
    <w:rsid w:val="00717C84"/>
    <w:rsid w:val="0072009E"/>
    <w:rsid w:val="007200F7"/>
    <w:rsid w:val="0072039A"/>
    <w:rsid w:val="00720647"/>
    <w:rsid w:val="0072065B"/>
    <w:rsid w:val="007207D1"/>
    <w:rsid w:val="0072098C"/>
    <w:rsid w:val="00720A29"/>
    <w:rsid w:val="00720B60"/>
    <w:rsid w:val="00720BD1"/>
    <w:rsid w:val="00720C54"/>
    <w:rsid w:val="00720CA8"/>
    <w:rsid w:val="00720DB0"/>
    <w:rsid w:val="00720F61"/>
    <w:rsid w:val="007216DD"/>
    <w:rsid w:val="00721DBB"/>
    <w:rsid w:val="00721F51"/>
    <w:rsid w:val="00721FB6"/>
    <w:rsid w:val="00721FFE"/>
    <w:rsid w:val="007221C0"/>
    <w:rsid w:val="007222DB"/>
    <w:rsid w:val="0072245C"/>
    <w:rsid w:val="007224B4"/>
    <w:rsid w:val="007224E9"/>
    <w:rsid w:val="0072268D"/>
    <w:rsid w:val="00722773"/>
    <w:rsid w:val="00722968"/>
    <w:rsid w:val="00722C98"/>
    <w:rsid w:val="00722ED7"/>
    <w:rsid w:val="00722FED"/>
    <w:rsid w:val="007230B2"/>
    <w:rsid w:val="007232FE"/>
    <w:rsid w:val="0072338D"/>
    <w:rsid w:val="00723482"/>
    <w:rsid w:val="007234B8"/>
    <w:rsid w:val="00723581"/>
    <w:rsid w:val="00723769"/>
    <w:rsid w:val="007237F0"/>
    <w:rsid w:val="00723BAB"/>
    <w:rsid w:val="00723D90"/>
    <w:rsid w:val="00723E73"/>
    <w:rsid w:val="00723F50"/>
    <w:rsid w:val="0072417F"/>
    <w:rsid w:val="0072443F"/>
    <w:rsid w:val="00724559"/>
    <w:rsid w:val="00724971"/>
    <w:rsid w:val="007249B3"/>
    <w:rsid w:val="00724B39"/>
    <w:rsid w:val="00724B98"/>
    <w:rsid w:val="00724BA2"/>
    <w:rsid w:val="00725011"/>
    <w:rsid w:val="0072501B"/>
    <w:rsid w:val="00725300"/>
    <w:rsid w:val="007253E2"/>
    <w:rsid w:val="007253E4"/>
    <w:rsid w:val="007254D2"/>
    <w:rsid w:val="0072567D"/>
    <w:rsid w:val="00725740"/>
    <w:rsid w:val="00725BF1"/>
    <w:rsid w:val="00725C9C"/>
    <w:rsid w:val="00725D41"/>
    <w:rsid w:val="0072612F"/>
    <w:rsid w:val="007261F9"/>
    <w:rsid w:val="00726276"/>
    <w:rsid w:val="007264DD"/>
    <w:rsid w:val="00726EE7"/>
    <w:rsid w:val="00726F37"/>
    <w:rsid w:val="00727178"/>
    <w:rsid w:val="0072722A"/>
    <w:rsid w:val="0072754A"/>
    <w:rsid w:val="007276F2"/>
    <w:rsid w:val="007277AF"/>
    <w:rsid w:val="0072780B"/>
    <w:rsid w:val="00727C1E"/>
    <w:rsid w:val="00727EB2"/>
    <w:rsid w:val="007302A8"/>
    <w:rsid w:val="0073036B"/>
    <w:rsid w:val="0073046B"/>
    <w:rsid w:val="007304AB"/>
    <w:rsid w:val="00730597"/>
    <w:rsid w:val="0073059E"/>
    <w:rsid w:val="00730800"/>
    <w:rsid w:val="007308A5"/>
    <w:rsid w:val="0073099B"/>
    <w:rsid w:val="0073100F"/>
    <w:rsid w:val="00731018"/>
    <w:rsid w:val="007311F9"/>
    <w:rsid w:val="00731420"/>
    <w:rsid w:val="00731434"/>
    <w:rsid w:val="0073163A"/>
    <w:rsid w:val="007317BB"/>
    <w:rsid w:val="0073187F"/>
    <w:rsid w:val="00731B0D"/>
    <w:rsid w:val="00731CA2"/>
    <w:rsid w:val="00731D24"/>
    <w:rsid w:val="00731E33"/>
    <w:rsid w:val="0073223E"/>
    <w:rsid w:val="007326C0"/>
    <w:rsid w:val="00732CB9"/>
    <w:rsid w:val="00732EB6"/>
    <w:rsid w:val="00733071"/>
    <w:rsid w:val="0073318B"/>
    <w:rsid w:val="0073325C"/>
    <w:rsid w:val="007333F7"/>
    <w:rsid w:val="007336D3"/>
    <w:rsid w:val="0073390C"/>
    <w:rsid w:val="007339AE"/>
    <w:rsid w:val="00733B11"/>
    <w:rsid w:val="00733BA9"/>
    <w:rsid w:val="00733C7C"/>
    <w:rsid w:val="00733D49"/>
    <w:rsid w:val="00733D4A"/>
    <w:rsid w:val="00733D86"/>
    <w:rsid w:val="00733FC2"/>
    <w:rsid w:val="0073431B"/>
    <w:rsid w:val="0073438A"/>
    <w:rsid w:val="007343A0"/>
    <w:rsid w:val="007349BB"/>
    <w:rsid w:val="00734D39"/>
    <w:rsid w:val="007350EA"/>
    <w:rsid w:val="00735295"/>
    <w:rsid w:val="0073531F"/>
    <w:rsid w:val="00735558"/>
    <w:rsid w:val="007357A5"/>
    <w:rsid w:val="0073583E"/>
    <w:rsid w:val="00735A19"/>
    <w:rsid w:val="00735A94"/>
    <w:rsid w:val="00735C12"/>
    <w:rsid w:val="00735DB1"/>
    <w:rsid w:val="0073605C"/>
    <w:rsid w:val="007360D5"/>
    <w:rsid w:val="007362C6"/>
    <w:rsid w:val="0073674D"/>
    <w:rsid w:val="00736943"/>
    <w:rsid w:val="00736E07"/>
    <w:rsid w:val="00736E2A"/>
    <w:rsid w:val="00736F53"/>
    <w:rsid w:val="007371B2"/>
    <w:rsid w:val="007375D2"/>
    <w:rsid w:val="00737910"/>
    <w:rsid w:val="00737A3F"/>
    <w:rsid w:val="00737A6E"/>
    <w:rsid w:val="00737F38"/>
    <w:rsid w:val="00740147"/>
    <w:rsid w:val="0074017B"/>
    <w:rsid w:val="00740223"/>
    <w:rsid w:val="0074023A"/>
    <w:rsid w:val="0074029F"/>
    <w:rsid w:val="007406C7"/>
    <w:rsid w:val="0074084C"/>
    <w:rsid w:val="0074094F"/>
    <w:rsid w:val="00740B8D"/>
    <w:rsid w:val="00740C69"/>
    <w:rsid w:val="0074125E"/>
    <w:rsid w:val="0074151E"/>
    <w:rsid w:val="00741C23"/>
    <w:rsid w:val="007422EB"/>
    <w:rsid w:val="007425BF"/>
    <w:rsid w:val="007426A3"/>
    <w:rsid w:val="007426CC"/>
    <w:rsid w:val="007428F5"/>
    <w:rsid w:val="0074305F"/>
    <w:rsid w:val="00743154"/>
    <w:rsid w:val="00743391"/>
    <w:rsid w:val="00743443"/>
    <w:rsid w:val="00743479"/>
    <w:rsid w:val="007434F1"/>
    <w:rsid w:val="0074358B"/>
    <w:rsid w:val="007435CE"/>
    <w:rsid w:val="007435D6"/>
    <w:rsid w:val="0074376E"/>
    <w:rsid w:val="0074387F"/>
    <w:rsid w:val="0074392B"/>
    <w:rsid w:val="00743943"/>
    <w:rsid w:val="00743B67"/>
    <w:rsid w:val="00743C0B"/>
    <w:rsid w:val="00744385"/>
    <w:rsid w:val="007445C4"/>
    <w:rsid w:val="00744885"/>
    <w:rsid w:val="00744BC9"/>
    <w:rsid w:val="00744C32"/>
    <w:rsid w:val="00744DE6"/>
    <w:rsid w:val="00745313"/>
    <w:rsid w:val="007453A2"/>
    <w:rsid w:val="0074540A"/>
    <w:rsid w:val="00745494"/>
    <w:rsid w:val="007454BF"/>
    <w:rsid w:val="007459A6"/>
    <w:rsid w:val="00745A5C"/>
    <w:rsid w:val="00745ACA"/>
    <w:rsid w:val="00745F6F"/>
    <w:rsid w:val="007464FD"/>
    <w:rsid w:val="00746543"/>
    <w:rsid w:val="00746862"/>
    <w:rsid w:val="00746A67"/>
    <w:rsid w:val="00746D3D"/>
    <w:rsid w:val="00746FC4"/>
    <w:rsid w:val="007470A9"/>
    <w:rsid w:val="007471D6"/>
    <w:rsid w:val="00747E53"/>
    <w:rsid w:val="007503E4"/>
    <w:rsid w:val="007504C3"/>
    <w:rsid w:val="00750BCE"/>
    <w:rsid w:val="00750C40"/>
    <w:rsid w:val="00750E64"/>
    <w:rsid w:val="007513A1"/>
    <w:rsid w:val="00751703"/>
    <w:rsid w:val="00751B30"/>
    <w:rsid w:val="00751FF6"/>
    <w:rsid w:val="00752648"/>
    <w:rsid w:val="007526B6"/>
    <w:rsid w:val="007529D2"/>
    <w:rsid w:val="007529FF"/>
    <w:rsid w:val="00752AE7"/>
    <w:rsid w:val="00752D7E"/>
    <w:rsid w:val="007530C9"/>
    <w:rsid w:val="00753127"/>
    <w:rsid w:val="0075324B"/>
    <w:rsid w:val="0075344F"/>
    <w:rsid w:val="007535FA"/>
    <w:rsid w:val="00753656"/>
    <w:rsid w:val="00753677"/>
    <w:rsid w:val="007538FA"/>
    <w:rsid w:val="00753BFC"/>
    <w:rsid w:val="00753DD8"/>
    <w:rsid w:val="007540D0"/>
    <w:rsid w:val="007541A6"/>
    <w:rsid w:val="007542EB"/>
    <w:rsid w:val="0075443D"/>
    <w:rsid w:val="007545AA"/>
    <w:rsid w:val="007547EA"/>
    <w:rsid w:val="00754A63"/>
    <w:rsid w:val="00754FA3"/>
    <w:rsid w:val="00755512"/>
    <w:rsid w:val="00755704"/>
    <w:rsid w:val="00755A22"/>
    <w:rsid w:val="00755D58"/>
    <w:rsid w:val="00755F63"/>
    <w:rsid w:val="00755F78"/>
    <w:rsid w:val="0075608A"/>
    <w:rsid w:val="007569D5"/>
    <w:rsid w:val="00756A2D"/>
    <w:rsid w:val="00756D0C"/>
    <w:rsid w:val="00756DDF"/>
    <w:rsid w:val="00756EB1"/>
    <w:rsid w:val="00756FDD"/>
    <w:rsid w:val="007575EB"/>
    <w:rsid w:val="00757917"/>
    <w:rsid w:val="00760028"/>
    <w:rsid w:val="0076035E"/>
    <w:rsid w:val="007604FB"/>
    <w:rsid w:val="00760AEA"/>
    <w:rsid w:val="00760EEF"/>
    <w:rsid w:val="0076103F"/>
    <w:rsid w:val="007610AB"/>
    <w:rsid w:val="0076134F"/>
    <w:rsid w:val="00761412"/>
    <w:rsid w:val="00761587"/>
    <w:rsid w:val="00761691"/>
    <w:rsid w:val="00761786"/>
    <w:rsid w:val="0076192C"/>
    <w:rsid w:val="00761B96"/>
    <w:rsid w:val="00761B9D"/>
    <w:rsid w:val="00761C9C"/>
    <w:rsid w:val="00761F2E"/>
    <w:rsid w:val="0076262E"/>
    <w:rsid w:val="007626D8"/>
    <w:rsid w:val="00762788"/>
    <w:rsid w:val="007627B1"/>
    <w:rsid w:val="00762869"/>
    <w:rsid w:val="00762AE6"/>
    <w:rsid w:val="00762CEF"/>
    <w:rsid w:val="00762D2D"/>
    <w:rsid w:val="00762E1F"/>
    <w:rsid w:val="00762E9A"/>
    <w:rsid w:val="00763185"/>
    <w:rsid w:val="007631A3"/>
    <w:rsid w:val="00763222"/>
    <w:rsid w:val="00763430"/>
    <w:rsid w:val="007637C2"/>
    <w:rsid w:val="00763940"/>
    <w:rsid w:val="00763B53"/>
    <w:rsid w:val="007640CC"/>
    <w:rsid w:val="00764298"/>
    <w:rsid w:val="0076442E"/>
    <w:rsid w:val="00764467"/>
    <w:rsid w:val="00764532"/>
    <w:rsid w:val="00764CBA"/>
    <w:rsid w:val="00764CC2"/>
    <w:rsid w:val="007650DB"/>
    <w:rsid w:val="007653FE"/>
    <w:rsid w:val="00765459"/>
    <w:rsid w:val="00765DB3"/>
    <w:rsid w:val="00766421"/>
    <w:rsid w:val="0076719E"/>
    <w:rsid w:val="00767379"/>
    <w:rsid w:val="0076747B"/>
    <w:rsid w:val="00767AEC"/>
    <w:rsid w:val="00767BED"/>
    <w:rsid w:val="00767C9D"/>
    <w:rsid w:val="00767FD3"/>
    <w:rsid w:val="00770076"/>
    <w:rsid w:val="00770098"/>
    <w:rsid w:val="007701F4"/>
    <w:rsid w:val="007705F1"/>
    <w:rsid w:val="007708ED"/>
    <w:rsid w:val="007709D8"/>
    <w:rsid w:val="00770C45"/>
    <w:rsid w:val="00770C88"/>
    <w:rsid w:val="00770D03"/>
    <w:rsid w:val="00770F70"/>
    <w:rsid w:val="007710DB"/>
    <w:rsid w:val="007711BB"/>
    <w:rsid w:val="0077177B"/>
    <w:rsid w:val="0077191D"/>
    <w:rsid w:val="00771CE7"/>
    <w:rsid w:val="007720C3"/>
    <w:rsid w:val="007721E2"/>
    <w:rsid w:val="00772575"/>
    <w:rsid w:val="007728E3"/>
    <w:rsid w:val="007728F8"/>
    <w:rsid w:val="00772CE9"/>
    <w:rsid w:val="00772E44"/>
    <w:rsid w:val="00773051"/>
    <w:rsid w:val="00773690"/>
    <w:rsid w:val="0077370F"/>
    <w:rsid w:val="0077413B"/>
    <w:rsid w:val="00774646"/>
    <w:rsid w:val="00774A71"/>
    <w:rsid w:val="00774CAF"/>
    <w:rsid w:val="00774D29"/>
    <w:rsid w:val="00774DDA"/>
    <w:rsid w:val="00775153"/>
    <w:rsid w:val="007753E7"/>
    <w:rsid w:val="007753EC"/>
    <w:rsid w:val="007754DD"/>
    <w:rsid w:val="00775757"/>
    <w:rsid w:val="00775B80"/>
    <w:rsid w:val="00775C67"/>
    <w:rsid w:val="00775FF2"/>
    <w:rsid w:val="00776099"/>
    <w:rsid w:val="007760AD"/>
    <w:rsid w:val="007760D8"/>
    <w:rsid w:val="007765BD"/>
    <w:rsid w:val="007765C0"/>
    <w:rsid w:val="00776671"/>
    <w:rsid w:val="007767EF"/>
    <w:rsid w:val="00776CAD"/>
    <w:rsid w:val="00777558"/>
    <w:rsid w:val="00777605"/>
    <w:rsid w:val="00777698"/>
    <w:rsid w:val="0077783D"/>
    <w:rsid w:val="00777D9F"/>
    <w:rsid w:val="00780038"/>
    <w:rsid w:val="00780163"/>
    <w:rsid w:val="00780423"/>
    <w:rsid w:val="00780470"/>
    <w:rsid w:val="007804E7"/>
    <w:rsid w:val="007806D9"/>
    <w:rsid w:val="007806FB"/>
    <w:rsid w:val="00780850"/>
    <w:rsid w:val="007808D0"/>
    <w:rsid w:val="007809B6"/>
    <w:rsid w:val="00780AA6"/>
    <w:rsid w:val="00780ABE"/>
    <w:rsid w:val="00780DA6"/>
    <w:rsid w:val="00780DDB"/>
    <w:rsid w:val="00780F1F"/>
    <w:rsid w:val="00781882"/>
    <w:rsid w:val="007818F2"/>
    <w:rsid w:val="00781992"/>
    <w:rsid w:val="00781C64"/>
    <w:rsid w:val="00781E3D"/>
    <w:rsid w:val="00782049"/>
    <w:rsid w:val="00782A00"/>
    <w:rsid w:val="00782A69"/>
    <w:rsid w:val="00782CCD"/>
    <w:rsid w:val="00782D15"/>
    <w:rsid w:val="00782F4A"/>
    <w:rsid w:val="007830B5"/>
    <w:rsid w:val="007834CA"/>
    <w:rsid w:val="00783547"/>
    <w:rsid w:val="00783FE2"/>
    <w:rsid w:val="0078402A"/>
    <w:rsid w:val="00784091"/>
    <w:rsid w:val="007840B2"/>
    <w:rsid w:val="007844B4"/>
    <w:rsid w:val="00784C16"/>
    <w:rsid w:val="00784CE8"/>
    <w:rsid w:val="0078523A"/>
    <w:rsid w:val="007854B2"/>
    <w:rsid w:val="00785744"/>
    <w:rsid w:val="00785AEB"/>
    <w:rsid w:val="00785C07"/>
    <w:rsid w:val="00785C17"/>
    <w:rsid w:val="00785C2A"/>
    <w:rsid w:val="007860F2"/>
    <w:rsid w:val="00786331"/>
    <w:rsid w:val="0078639C"/>
    <w:rsid w:val="007863F1"/>
    <w:rsid w:val="0078642A"/>
    <w:rsid w:val="0078643D"/>
    <w:rsid w:val="0078720B"/>
    <w:rsid w:val="007873A3"/>
    <w:rsid w:val="007876C9"/>
    <w:rsid w:val="007879C3"/>
    <w:rsid w:val="00787C21"/>
    <w:rsid w:val="00790467"/>
    <w:rsid w:val="007905F6"/>
    <w:rsid w:val="007906C6"/>
    <w:rsid w:val="007907E2"/>
    <w:rsid w:val="00790A80"/>
    <w:rsid w:val="00790B6F"/>
    <w:rsid w:val="00790C34"/>
    <w:rsid w:val="00790DDC"/>
    <w:rsid w:val="00790DF5"/>
    <w:rsid w:val="0079116D"/>
    <w:rsid w:val="00791198"/>
    <w:rsid w:val="00791476"/>
    <w:rsid w:val="007916B3"/>
    <w:rsid w:val="00791A23"/>
    <w:rsid w:val="00791EC5"/>
    <w:rsid w:val="007922CB"/>
    <w:rsid w:val="00792430"/>
    <w:rsid w:val="007925D9"/>
    <w:rsid w:val="007927DE"/>
    <w:rsid w:val="00793330"/>
    <w:rsid w:val="00793432"/>
    <w:rsid w:val="00793794"/>
    <w:rsid w:val="00793B17"/>
    <w:rsid w:val="00793CC5"/>
    <w:rsid w:val="007941B8"/>
    <w:rsid w:val="00794633"/>
    <w:rsid w:val="00794875"/>
    <w:rsid w:val="00794A27"/>
    <w:rsid w:val="00794AA8"/>
    <w:rsid w:val="00794D17"/>
    <w:rsid w:val="00794E56"/>
    <w:rsid w:val="00794F15"/>
    <w:rsid w:val="00794F18"/>
    <w:rsid w:val="00794FC3"/>
    <w:rsid w:val="00795311"/>
    <w:rsid w:val="00795876"/>
    <w:rsid w:val="00795984"/>
    <w:rsid w:val="00795AAD"/>
    <w:rsid w:val="00795D48"/>
    <w:rsid w:val="00795E37"/>
    <w:rsid w:val="00795FA2"/>
    <w:rsid w:val="00796144"/>
    <w:rsid w:val="00796221"/>
    <w:rsid w:val="007965B5"/>
    <w:rsid w:val="00796E25"/>
    <w:rsid w:val="00796EF6"/>
    <w:rsid w:val="00797006"/>
    <w:rsid w:val="00797025"/>
    <w:rsid w:val="00797137"/>
    <w:rsid w:val="0079713D"/>
    <w:rsid w:val="0079725E"/>
    <w:rsid w:val="00797495"/>
    <w:rsid w:val="007976B8"/>
    <w:rsid w:val="007976BA"/>
    <w:rsid w:val="00797799"/>
    <w:rsid w:val="00797B07"/>
    <w:rsid w:val="00797B8D"/>
    <w:rsid w:val="00797CB5"/>
    <w:rsid w:val="00797FB6"/>
    <w:rsid w:val="007A01DA"/>
    <w:rsid w:val="007A075B"/>
    <w:rsid w:val="007A094C"/>
    <w:rsid w:val="007A09C6"/>
    <w:rsid w:val="007A0DA5"/>
    <w:rsid w:val="007A0E24"/>
    <w:rsid w:val="007A10D4"/>
    <w:rsid w:val="007A1302"/>
    <w:rsid w:val="007A1354"/>
    <w:rsid w:val="007A1909"/>
    <w:rsid w:val="007A1D8A"/>
    <w:rsid w:val="007A210F"/>
    <w:rsid w:val="007A23E7"/>
    <w:rsid w:val="007A2432"/>
    <w:rsid w:val="007A26AF"/>
    <w:rsid w:val="007A295A"/>
    <w:rsid w:val="007A2A32"/>
    <w:rsid w:val="007A2A84"/>
    <w:rsid w:val="007A2D0F"/>
    <w:rsid w:val="007A2FE1"/>
    <w:rsid w:val="007A316C"/>
    <w:rsid w:val="007A33CD"/>
    <w:rsid w:val="007A3731"/>
    <w:rsid w:val="007A38A1"/>
    <w:rsid w:val="007A3EDD"/>
    <w:rsid w:val="007A4022"/>
    <w:rsid w:val="007A41F4"/>
    <w:rsid w:val="007A4204"/>
    <w:rsid w:val="007A4565"/>
    <w:rsid w:val="007A4CD0"/>
    <w:rsid w:val="007A4EFB"/>
    <w:rsid w:val="007A5552"/>
    <w:rsid w:val="007A55F6"/>
    <w:rsid w:val="007A5812"/>
    <w:rsid w:val="007A5A4D"/>
    <w:rsid w:val="007A5CBB"/>
    <w:rsid w:val="007A60C1"/>
    <w:rsid w:val="007A63B0"/>
    <w:rsid w:val="007A654B"/>
    <w:rsid w:val="007A6694"/>
    <w:rsid w:val="007A67ED"/>
    <w:rsid w:val="007A6999"/>
    <w:rsid w:val="007A69DA"/>
    <w:rsid w:val="007A6D2B"/>
    <w:rsid w:val="007A6D49"/>
    <w:rsid w:val="007A765C"/>
    <w:rsid w:val="007A7767"/>
    <w:rsid w:val="007A77C8"/>
    <w:rsid w:val="007A7821"/>
    <w:rsid w:val="007A7CCD"/>
    <w:rsid w:val="007A7CDC"/>
    <w:rsid w:val="007A7DBC"/>
    <w:rsid w:val="007A7E6F"/>
    <w:rsid w:val="007B07D9"/>
    <w:rsid w:val="007B08E2"/>
    <w:rsid w:val="007B0A7B"/>
    <w:rsid w:val="007B0D85"/>
    <w:rsid w:val="007B117C"/>
    <w:rsid w:val="007B1241"/>
    <w:rsid w:val="007B126A"/>
    <w:rsid w:val="007B1305"/>
    <w:rsid w:val="007B1578"/>
    <w:rsid w:val="007B17BD"/>
    <w:rsid w:val="007B1F2A"/>
    <w:rsid w:val="007B2014"/>
    <w:rsid w:val="007B204D"/>
    <w:rsid w:val="007B20B1"/>
    <w:rsid w:val="007B2397"/>
    <w:rsid w:val="007B23D6"/>
    <w:rsid w:val="007B241A"/>
    <w:rsid w:val="007B24C5"/>
    <w:rsid w:val="007B2587"/>
    <w:rsid w:val="007B2A70"/>
    <w:rsid w:val="007B2B59"/>
    <w:rsid w:val="007B2B94"/>
    <w:rsid w:val="007B2BAA"/>
    <w:rsid w:val="007B2C27"/>
    <w:rsid w:val="007B2F56"/>
    <w:rsid w:val="007B317B"/>
    <w:rsid w:val="007B3325"/>
    <w:rsid w:val="007B3780"/>
    <w:rsid w:val="007B3905"/>
    <w:rsid w:val="007B39D5"/>
    <w:rsid w:val="007B4177"/>
    <w:rsid w:val="007B44CB"/>
    <w:rsid w:val="007B492B"/>
    <w:rsid w:val="007B4D31"/>
    <w:rsid w:val="007B531F"/>
    <w:rsid w:val="007B53FA"/>
    <w:rsid w:val="007B5403"/>
    <w:rsid w:val="007B5445"/>
    <w:rsid w:val="007B55E7"/>
    <w:rsid w:val="007B578F"/>
    <w:rsid w:val="007B58C3"/>
    <w:rsid w:val="007B59F5"/>
    <w:rsid w:val="007B5D80"/>
    <w:rsid w:val="007B5F41"/>
    <w:rsid w:val="007B60F5"/>
    <w:rsid w:val="007B63DD"/>
    <w:rsid w:val="007B65C9"/>
    <w:rsid w:val="007B6677"/>
    <w:rsid w:val="007B668D"/>
    <w:rsid w:val="007B6799"/>
    <w:rsid w:val="007B6960"/>
    <w:rsid w:val="007B6BE0"/>
    <w:rsid w:val="007B6C1B"/>
    <w:rsid w:val="007B6C8C"/>
    <w:rsid w:val="007B6D68"/>
    <w:rsid w:val="007B6F6F"/>
    <w:rsid w:val="007B6FC9"/>
    <w:rsid w:val="007B72AF"/>
    <w:rsid w:val="007B72C5"/>
    <w:rsid w:val="007B76BF"/>
    <w:rsid w:val="007B78BB"/>
    <w:rsid w:val="007B7BBB"/>
    <w:rsid w:val="007B7E7A"/>
    <w:rsid w:val="007C0112"/>
    <w:rsid w:val="007C055E"/>
    <w:rsid w:val="007C06AD"/>
    <w:rsid w:val="007C06F9"/>
    <w:rsid w:val="007C07A9"/>
    <w:rsid w:val="007C0882"/>
    <w:rsid w:val="007C0B69"/>
    <w:rsid w:val="007C0EBA"/>
    <w:rsid w:val="007C0FDB"/>
    <w:rsid w:val="007C16FD"/>
    <w:rsid w:val="007C1831"/>
    <w:rsid w:val="007C1AE4"/>
    <w:rsid w:val="007C1DC0"/>
    <w:rsid w:val="007C1F07"/>
    <w:rsid w:val="007C20FE"/>
    <w:rsid w:val="007C2280"/>
    <w:rsid w:val="007C2286"/>
    <w:rsid w:val="007C297B"/>
    <w:rsid w:val="007C299E"/>
    <w:rsid w:val="007C29AE"/>
    <w:rsid w:val="007C2A13"/>
    <w:rsid w:val="007C2D94"/>
    <w:rsid w:val="007C2E25"/>
    <w:rsid w:val="007C3066"/>
    <w:rsid w:val="007C3174"/>
    <w:rsid w:val="007C3339"/>
    <w:rsid w:val="007C335C"/>
    <w:rsid w:val="007C33ED"/>
    <w:rsid w:val="007C3448"/>
    <w:rsid w:val="007C35A6"/>
    <w:rsid w:val="007C392F"/>
    <w:rsid w:val="007C3E11"/>
    <w:rsid w:val="007C4650"/>
    <w:rsid w:val="007C49DA"/>
    <w:rsid w:val="007C4A1E"/>
    <w:rsid w:val="007C4A8D"/>
    <w:rsid w:val="007C50E7"/>
    <w:rsid w:val="007C525A"/>
    <w:rsid w:val="007C5464"/>
    <w:rsid w:val="007C5598"/>
    <w:rsid w:val="007C568D"/>
    <w:rsid w:val="007C59DF"/>
    <w:rsid w:val="007C5EA3"/>
    <w:rsid w:val="007C6012"/>
    <w:rsid w:val="007C607E"/>
    <w:rsid w:val="007C6781"/>
    <w:rsid w:val="007C69C5"/>
    <w:rsid w:val="007C6A53"/>
    <w:rsid w:val="007C6B73"/>
    <w:rsid w:val="007C6FFC"/>
    <w:rsid w:val="007C7075"/>
    <w:rsid w:val="007C72C4"/>
    <w:rsid w:val="007C72D0"/>
    <w:rsid w:val="007C748C"/>
    <w:rsid w:val="007C7496"/>
    <w:rsid w:val="007C7650"/>
    <w:rsid w:val="007C76A0"/>
    <w:rsid w:val="007C7A4A"/>
    <w:rsid w:val="007C7AD0"/>
    <w:rsid w:val="007C7C25"/>
    <w:rsid w:val="007C7F99"/>
    <w:rsid w:val="007D006E"/>
    <w:rsid w:val="007D008A"/>
    <w:rsid w:val="007D04E9"/>
    <w:rsid w:val="007D0574"/>
    <w:rsid w:val="007D099D"/>
    <w:rsid w:val="007D0FC7"/>
    <w:rsid w:val="007D117C"/>
    <w:rsid w:val="007D14D0"/>
    <w:rsid w:val="007D1618"/>
    <w:rsid w:val="007D17AC"/>
    <w:rsid w:val="007D187C"/>
    <w:rsid w:val="007D199B"/>
    <w:rsid w:val="007D1B7B"/>
    <w:rsid w:val="007D1E4C"/>
    <w:rsid w:val="007D1F56"/>
    <w:rsid w:val="007D2228"/>
    <w:rsid w:val="007D237A"/>
    <w:rsid w:val="007D2645"/>
    <w:rsid w:val="007D2756"/>
    <w:rsid w:val="007D28BD"/>
    <w:rsid w:val="007D29B3"/>
    <w:rsid w:val="007D2DEC"/>
    <w:rsid w:val="007D3553"/>
    <w:rsid w:val="007D375F"/>
    <w:rsid w:val="007D378F"/>
    <w:rsid w:val="007D3B93"/>
    <w:rsid w:val="007D3FD0"/>
    <w:rsid w:val="007D430C"/>
    <w:rsid w:val="007D436B"/>
    <w:rsid w:val="007D47FD"/>
    <w:rsid w:val="007D50B1"/>
    <w:rsid w:val="007D51BD"/>
    <w:rsid w:val="007D527F"/>
    <w:rsid w:val="007D5695"/>
    <w:rsid w:val="007D57EB"/>
    <w:rsid w:val="007D590C"/>
    <w:rsid w:val="007D5B43"/>
    <w:rsid w:val="007D5B6B"/>
    <w:rsid w:val="007D6206"/>
    <w:rsid w:val="007D62A9"/>
    <w:rsid w:val="007D7691"/>
    <w:rsid w:val="007D775C"/>
    <w:rsid w:val="007D7A95"/>
    <w:rsid w:val="007D7BB9"/>
    <w:rsid w:val="007D7DBA"/>
    <w:rsid w:val="007D7E68"/>
    <w:rsid w:val="007E0003"/>
    <w:rsid w:val="007E01BF"/>
    <w:rsid w:val="007E0259"/>
    <w:rsid w:val="007E028C"/>
    <w:rsid w:val="007E060D"/>
    <w:rsid w:val="007E0C6C"/>
    <w:rsid w:val="007E0DE3"/>
    <w:rsid w:val="007E1267"/>
    <w:rsid w:val="007E1521"/>
    <w:rsid w:val="007E17F9"/>
    <w:rsid w:val="007E1A5B"/>
    <w:rsid w:val="007E1DF6"/>
    <w:rsid w:val="007E2319"/>
    <w:rsid w:val="007E233E"/>
    <w:rsid w:val="007E25E3"/>
    <w:rsid w:val="007E267C"/>
    <w:rsid w:val="007E2781"/>
    <w:rsid w:val="007E2975"/>
    <w:rsid w:val="007E2C7B"/>
    <w:rsid w:val="007E2DDB"/>
    <w:rsid w:val="007E333D"/>
    <w:rsid w:val="007E3BFB"/>
    <w:rsid w:val="007E3FB4"/>
    <w:rsid w:val="007E403B"/>
    <w:rsid w:val="007E4618"/>
    <w:rsid w:val="007E47E1"/>
    <w:rsid w:val="007E4890"/>
    <w:rsid w:val="007E4B63"/>
    <w:rsid w:val="007E5151"/>
    <w:rsid w:val="007E5592"/>
    <w:rsid w:val="007E5B1F"/>
    <w:rsid w:val="007E5C55"/>
    <w:rsid w:val="007E5C80"/>
    <w:rsid w:val="007E5C89"/>
    <w:rsid w:val="007E5CA9"/>
    <w:rsid w:val="007E5E2B"/>
    <w:rsid w:val="007E5F16"/>
    <w:rsid w:val="007E6109"/>
    <w:rsid w:val="007E62BD"/>
    <w:rsid w:val="007E65E8"/>
    <w:rsid w:val="007E68B9"/>
    <w:rsid w:val="007E6A35"/>
    <w:rsid w:val="007E6AA2"/>
    <w:rsid w:val="007E6B5E"/>
    <w:rsid w:val="007E6C7D"/>
    <w:rsid w:val="007E6CEE"/>
    <w:rsid w:val="007E6EA0"/>
    <w:rsid w:val="007E7221"/>
    <w:rsid w:val="007E7A53"/>
    <w:rsid w:val="007E7CA7"/>
    <w:rsid w:val="007E7DFB"/>
    <w:rsid w:val="007E7EE0"/>
    <w:rsid w:val="007F0080"/>
    <w:rsid w:val="007F010B"/>
    <w:rsid w:val="007F07FB"/>
    <w:rsid w:val="007F095D"/>
    <w:rsid w:val="007F0A5E"/>
    <w:rsid w:val="007F0E4B"/>
    <w:rsid w:val="007F0F7E"/>
    <w:rsid w:val="007F1305"/>
    <w:rsid w:val="007F13B3"/>
    <w:rsid w:val="007F1526"/>
    <w:rsid w:val="007F1625"/>
    <w:rsid w:val="007F1687"/>
    <w:rsid w:val="007F1722"/>
    <w:rsid w:val="007F1859"/>
    <w:rsid w:val="007F18E0"/>
    <w:rsid w:val="007F1AC7"/>
    <w:rsid w:val="007F1D1C"/>
    <w:rsid w:val="007F1D91"/>
    <w:rsid w:val="007F2250"/>
    <w:rsid w:val="007F23D2"/>
    <w:rsid w:val="007F2549"/>
    <w:rsid w:val="007F25DF"/>
    <w:rsid w:val="007F32FE"/>
    <w:rsid w:val="007F33FA"/>
    <w:rsid w:val="007F344A"/>
    <w:rsid w:val="007F34B1"/>
    <w:rsid w:val="007F353D"/>
    <w:rsid w:val="007F3889"/>
    <w:rsid w:val="007F392D"/>
    <w:rsid w:val="007F3A3F"/>
    <w:rsid w:val="007F3EA2"/>
    <w:rsid w:val="007F4119"/>
    <w:rsid w:val="007F4277"/>
    <w:rsid w:val="007F437A"/>
    <w:rsid w:val="007F4398"/>
    <w:rsid w:val="007F49B0"/>
    <w:rsid w:val="007F4AF1"/>
    <w:rsid w:val="007F4D1D"/>
    <w:rsid w:val="007F4E4E"/>
    <w:rsid w:val="007F4EAE"/>
    <w:rsid w:val="007F51BC"/>
    <w:rsid w:val="007F5270"/>
    <w:rsid w:val="007F55C4"/>
    <w:rsid w:val="007F55D0"/>
    <w:rsid w:val="007F5675"/>
    <w:rsid w:val="007F5AFA"/>
    <w:rsid w:val="007F5B17"/>
    <w:rsid w:val="007F5C80"/>
    <w:rsid w:val="007F5E37"/>
    <w:rsid w:val="007F627C"/>
    <w:rsid w:val="007F6311"/>
    <w:rsid w:val="007F6711"/>
    <w:rsid w:val="007F694D"/>
    <w:rsid w:val="007F6AFC"/>
    <w:rsid w:val="007F6B17"/>
    <w:rsid w:val="007F6FF9"/>
    <w:rsid w:val="007F7074"/>
    <w:rsid w:val="007F7C42"/>
    <w:rsid w:val="007F7C66"/>
    <w:rsid w:val="007F7D5B"/>
    <w:rsid w:val="007F7ED3"/>
    <w:rsid w:val="00800132"/>
    <w:rsid w:val="0080022F"/>
    <w:rsid w:val="00800883"/>
    <w:rsid w:val="00800954"/>
    <w:rsid w:val="00800963"/>
    <w:rsid w:val="00800E26"/>
    <w:rsid w:val="00800E32"/>
    <w:rsid w:val="00800EAB"/>
    <w:rsid w:val="00800F5C"/>
    <w:rsid w:val="00801019"/>
    <w:rsid w:val="008010DE"/>
    <w:rsid w:val="0080124F"/>
    <w:rsid w:val="0080134F"/>
    <w:rsid w:val="0080136B"/>
    <w:rsid w:val="00801A43"/>
    <w:rsid w:val="00801CBF"/>
    <w:rsid w:val="00801D45"/>
    <w:rsid w:val="00801DEC"/>
    <w:rsid w:val="0080220D"/>
    <w:rsid w:val="008023CE"/>
    <w:rsid w:val="00802479"/>
    <w:rsid w:val="008024AA"/>
    <w:rsid w:val="00802574"/>
    <w:rsid w:val="008029AA"/>
    <w:rsid w:val="00802A71"/>
    <w:rsid w:val="00802F35"/>
    <w:rsid w:val="00803310"/>
    <w:rsid w:val="008033FE"/>
    <w:rsid w:val="008035D0"/>
    <w:rsid w:val="00803772"/>
    <w:rsid w:val="00803832"/>
    <w:rsid w:val="00803970"/>
    <w:rsid w:val="00803985"/>
    <w:rsid w:val="00803B6E"/>
    <w:rsid w:val="00803BC6"/>
    <w:rsid w:val="00803C3C"/>
    <w:rsid w:val="00803D3C"/>
    <w:rsid w:val="00803F14"/>
    <w:rsid w:val="00803F9D"/>
    <w:rsid w:val="00803FB1"/>
    <w:rsid w:val="0080427C"/>
    <w:rsid w:val="00804291"/>
    <w:rsid w:val="00804689"/>
    <w:rsid w:val="0080491D"/>
    <w:rsid w:val="0080497F"/>
    <w:rsid w:val="008049DC"/>
    <w:rsid w:val="00804A07"/>
    <w:rsid w:val="00804FDB"/>
    <w:rsid w:val="00805051"/>
    <w:rsid w:val="00805574"/>
    <w:rsid w:val="00805585"/>
    <w:rsid w:val="0080583B"/>
    <w:rsid w:val="00805FF3"/>
    <w:rsid w:val="008062F8"/>
    <w:rsid w:val="008064F2"/>
    <w:rsid w:val="00806534"/>
    <w:rsid w:val="008065FF"/>
    <w:rsid w:val="00806865"/>
    <w:rsid w:val="00806C5F"/>
    <w:rsid w:val="00806EF5"/>
    <w:rsid w:val="00806EF8"/>
    <w:rsid w:val="00806F93"/>
    <w:rsid w:val="00807049"/>
    <w:rsid w:val="0080715C"/>
    <w:rsid w:val="00807365"/>
    <w:rsid w:val="0080744D"/>
    <w:rsid w:val="0080784A"/>
    <w:rsid w:val="00807919"/>
    <w:rsid w:val="008079A5"/>
    <w:rsid w:val="00807C28"/>
    <w:rsid w:val="00807DE6"/>
    <w:rsid w:val="00807E7B"/>
    <w:rsid w:val="00807EA6"/>
    <w:rsid w:val="00807F44"/>
    <w:rsid w:val="0081010D"/>
    <w:rsid w:val="008102D3"/>
    <w:rsid w:val="008103E2"/>
    <w:rsid w:val="0081041D"/>
    <w:rsid w:val="008106D6"/>
    <w:rsid w:val="008107E1"/>
    <w:rsid w:val="008108B1"/>
    <w:rsid w:val="008109BC"/>
    <w:rsid w:val="00810BFC"/>
    <w:rsid w:val="00810E49"/>
    <w:rsid w:val="00810E4E"/>
    <w:rsid w:val="00811076"/>
    <w:rsid w:val="0081113C"/>
    <w:rsid w:val="008114AC"/>
    <w:rsid w:val="00811633"/>
    <w:rsid w:val="00811A99"/>
    <w:rsid w:val="00811CCD"/>
    <w:rsid w:val="00811DB3"/>
    <w:rsid w:val="00811F1C"/>
    <w:rsid w:val="0081224C"/>
    <w:rsid w:val="008123B9"/>
    <w:rsid w:val="008123E5"/>
    <w:rsid w:val="0081253C"/>
    <w:rsid w:val="00812581"/>
    <w:rsid w:val="008129FF"/>
    <w:rsid w:val="00812CED"/>
    <w:rsid w:val="00812DA5"/>
    <w:rsid w:val="00812DCF"/>
    <w:rsid w:val="00812EA4"/>
    <w:rsid w:val="00812EF7"/>
    <w:rsid w:val="00812FA8"/>
    <w:rsid w:val="00812FD2"/>
    <w:rsid w:val="008138F9"/>
    <w:rsid w:val="00813903"/>
    <w:rsid w:val="00813A4F"/>
    <w:rsid w:val="00813AAE"/>
    <w:rsid w:val="00813BE4"/>
    <w:rsid w:val="0081409A"/>
    <w:rsid w:val="0081413D"/>
    <w:rsid w:val="008142FC"/>
    <w:rsid w:val="0081495E"/>
    <w:rsid w:val="008149A6"/>
    <w:rsid w:val="00814A01"/>
    <w:rsid w:val="00814A85"/>
    <w:rsid w:val="00814AB8"/>
    <w:rsid w:val="00814CF6"/>
    <w:rsid w:val="00814D3C"/>
    <w:rsid w:val="00814EC6"/>
    <w:rsid w:val="00814ED1"/>
    <w:rsid w:val="00814FB9"/>
    <w:rsid w:val="008152FF"/>
    <w:rsid w:val="008153FB"/>
    <w:rsid w:val="008154A6"/>
    <w:rsid w:val="008157C9"/>
    <w:rsid w:val="00815907"/>
    <w:rsid w:val="0081596B"/>
    <w:rsid w:val="00815CCA"/>
    <w:rsid w:val="008160B9"/>
    <w:rsid w:val="008161E4"/>
    <w:rsid w:val="0081629C"/>
    <w:rsid w:val="008162AC"/>
    <w:rsid w:val="008164FE"/>
    <w:rsid w:val="008165F5"/>
    <w:rsid w:val="00816653"/>
    <w:rsid w:val="008166F9"/>
    <w:rsid w:val="00816BD6"/>
    <w:rsid w:val="00816C1F"/>
    <w:rsid w:val="008174BB"/>
    <w:rsid w:val="008175CD"/>
    <w:rsid w:val="00817CDD"/>
    <w:rsid w:val="00817D24"/>
    <w:rsid w:val="00817D3B"/>
    <w:rsid w:val="00817E24"/>
    <w:rsid w:val="00817EF9"/>
    <w:rsid w:val="0082077B"/>
    <w:rsid w:val="00820AC2"/>
    <w:rsid w:val="00820C65"/>
    <w:rsid w:val="00820F57"/>
    <w:rsid w:val="0082129E"/>
    <w:rsid w:val="008212C6"/>
    <w:rsid w:val="008214BB"/>
    <w:rsid w:val="008215D9"/>
    <w:rsid w:val="00821840"/>
    <w:rsid w:val="00821906"/>
    <w:rsid w:val="00821B47"/>
    <w:rsid w:val="00821B61"/>
    <w:rsid w:val="00821F92"/>
    <w:rsid w:val="00822078"/>
    <w:rsid w:val="008223B5"/>
    <w:rsid w:val="008223D1"/>
    <w:rsid w:val="008224AE"/>
    <w:rsid w:val="008229B8"/>
    <w:rsid w:val="00822E01"/>
    <w:rsid w:val="00822EEE"/>
    <w:rsid w:val="0082300F"/>
    <w:rsid w:val="008230E9"/>
    <w:rsid w:val="00823158"/>
    <w:rsid w:val="00823C88"/>
    <w:rsid w:val="00823D73"/>
    <w:rsid w:val="00823FAA"/>
    <w:rsid w:val="00824484"/>
    <w:rsid w:val="008244C8"/>
    <w:rsid w:val="00824D46"/>
    <w:rsid w:val="00824D71"/>
    <w:rsid w:val="00824EEE"/>
    <w:rsid w:val="00824F9F"/>
    <w:rsid w:val="00825242"/>
    <w:rsid w:val="008252F4"/>
    <w:rsid w:val="00825340"/>
    <w:rsid w:val="0082548B"/>
    <w:rsid w:val="008254CA"/>
    <w:rsid w:val="0082559B"/>
    <w:rsid w:val="00825880"/>
    <w:rsid w:val="00825AEF"/>
    <w:rsid w:val="00825FDC"/>
    <w:rsid w:val="00826179"/>
    <w:rsid w:val="0082683C"/>
    <w:rsid w:val="008269AE"/>
    <w:rsid w:val="00826F12"/>
    <w:rsid w:val="008270D2"/>
    <w:rsid w:val="008272E9"/>
    <w:rsid w:val="00827562"/>
    <w:rsid w:val="008279B3"/>
    <w:rsid w:val="0083004C"/>
    <w:rsid w:val="00830976"/>
    <w:rsid w:val="00830D64"/>
    <w:rsid w:val="008313C5"/>
    <w:rsid w:val="008314DD"/>
    <w:rsid w:val="00831617"/>
    <w:rsid w:val="00831A5B"/>
    <w:rsid w:val="00831B8E"/>
    <w:rsid w:val="00831BD8"/>
    <w:rsid w:val="00831C32"/>
    <w:rsid w:val="00831CF1"/>
    <w:rsid w:val="00831E3A"/>
    <w:rsid w:val="00831F5A"/>
    <w:rsid w:val="00832063"/>
    <w:rsid w:val="00832534"/>
    <w:rsid w:val="008326C2"/>
    <w:rsid w:val="00832998"/>
    <w:rsid w:val="00832A83"/>
    <w:rsid w:val="00832AEF"/>
    <w:rsid w:val="00832B8A"/>
    <w:rsid w:val="00832C31"/>
    <w:rsid w:val="00832F3A"/>
    <w:rsid w:val="00833143"/>
    <w:rsid w:val="00833167"/>
    <w:rsid w:val="008332F8"/>
    <w:rsid w:val="00833553"/>
    <w:rsid w:val="00833882"/>
    <w:rsid w:val="00833B0D"/>
    <w:rsid w:val="00833C93"/>
    <w:rsid w:val="00833DE1"/>
    <w:rsid w:val="00833E31"/>
    <w:rsid w:val="00833E81"/>
    <w:rsid w:val="00833EE4"/>
    <w:rsid w:val="00834197"/>
    <w:rsid w:val="0083426E"/>
    <w:rsid w:val="008344E7"/>
    <w:rsid w:val="00834AF8"/>
    <w:rsid w:val="00834D4A"/>
    <w:rsid w:val="00834FAA"/>
    <w:rsid w:val="008356A2"/>
    <w:rsid w:val="0083579B"/>
    <w:rsid w:val="008357E6"/>
    <w:rsid w:val="00835C20"/>
    <w:rsid w:val="00835D85"/>
    <w:rsid w:val="008362EE"/>
    <w:rsid w:val="008365BB"/>
    <w:rsid w:val="00836669"/>
    <w:rsid w:val="0083674B"/>
    <w:rsid w:val="00836EA8"/>
    <w:rsid w:val="00837229"/>
    <w:rsid w:val="0083726E"/>
    <w:rsid w:val="0083731F"/>
    <w:rsid w:val="00837943"/>
    <w:rsid w:val="00837B70"/>
    <w:rsid w:val="00837BC2"/>
    <w:rsid w:val="00840204"/>
    <w:rsid w:val="0084027E"/>
    <w:rsid w:val="00840295"/>
    <w:rsid w:val="00840866"/>
    <w:rsid w:val="00840A25"/>
    <w:rsid w:val="00840AAB"/>
    <w:rsid w:val="00840B50"/>
    <w:rsid w:val="00840CAB"/>
    <w:rsid w:val="00841296"/>
    <w:rsid w:val="00841398"/>
    <w:rsid w:val="00841624"/>
    <w:rsid w:val="0084194E"/>
    <w:rsid w:val="00841B59"/>
    <w:rsid w:val="00841D80"/>
    <w:rsid w:val="00841F53"/>
    <w:rsid w:val="00841FA8"/>
    <w:rsid w:val="00842345"/>
    <w:rsid w:val="008424E1"/>
    <w:rsid w:val="00842546"/>
    <w:rsid w:val="008427DD"/>
    <w:rsid w:val="00842952"/>
    <w:rsid w:val="00842A59"/>
    <w:rsid w:val="00842B84"/>
    <w:rsid w:val="0084325D"/>
    <w:rsid w:val="00843278"/>
    <w:rsid w:val="008436D9"/>
    <w:rsid w:val="00843AC2"/>
    <w:rsid w:val="00843DC2"/>
    <w:rsid w:val="008440DF"/>
    <w:rsid w:val="00844656"/>
    <w:rsid w:val="00844865"/>
    <w:rsid w:val="00844914"/>
    <w:rsid w:val="00844A2E"/>
    <w:rsid w:val="00844A39"/>
    <w:rsid w:val="00844EE2"/>
    <w:rsid w:val="00845179"/>
    <w:rsid w:val="00845250"/>
    <w:rsid w:val="00845343"/>
    <w:rsid w:val="008453BA"/>
    <w:rsid w:val="00845480"/>
    <w:rsid w:val="00845533"/>
    <w:rsid w:val="00845808"/>
    <w:rsid w:val="00845A32"/>
    <w:rsid w:val="00845AF4"/>
    <w:rsid w:val="00845ECF"/>
    <w:rsid w:val="0084615A"/>
    <w:rsid w:val="0084619F"/>
    <w:rsid w:val="008461A4"/>
    <w:rsid w:val="00846304"/>
    <w:rsid w:val="00846383"/>
    <w:rsid w:val="008463BE"/>
    <w:rsid w:val="0084676D"/>
    <w:rsid w:val="00846CBF"/>
    <w:rsid w:val="00846DD5"/>
    <w:rsid w:val="008474A5"/>
    <w:rsid w:val="00847712"/>
    <w:rsid w:val="00847959"/>
    <w:rsid w:val="008479B7"/>
    <w:rsid w:val="008479C6"/>
    <w:rsid w:val="00847BF0"/>
    <w:rsid w:val="00847C15"/>
    <w:rsid w:val="00847C7C"/>
    <w:rsid w:val="00847CE6"/>
    <w:rsid w:val="00850111"/>
    <w:rsid w:val="008502D9"/>
    <w:rsid w:val="00850380"/>
    <w:rsid w:val="0085040D"/>
    <w:rsid w:val="008504FD"/>
    <w:rsid w:val="00850D23"/>
    <w:rsid w:val="00850E05"/>
    <w:rsid w:val="00850E85"/>
    <w:rsid w:val="0085131B"/>
    <w:rsid w:val="0085137A"/>
    <w:rsid w:val="008514A0"/>
    <w:rsid w:val="00851553"/>
    <w:rsid w:val="00851573"/>
    <w:rsid w:val="0085170B"/>
    <w:rsid w:val="0085178E"/>
    <w:rsid w:val="00851900"/>
    <w:rsid w:val="00851D76"/>
    <w:rsid w:val="00851EFF"/>
    <w:rsid w:val="00852204"/>
    <w:rsid w:val="00852404"/>
    <w:rsid w:val="00852466"/>
    <w:rsid w:val="00852583"/>
    <w:rsid w:val="00852A49"/>
    <w:rsid w:val="00852A8A"/>
    <w:rsid w:val="00852C5D"/>
    <w:rsid w:val="00852D3C"/>
    <w:rsid w:val="00852F2E"/>
    <w:rsid w:val="0085305F"/>
    <w:rsid w:val="008531E8"/>
    <w:rsid w:val="0085339A"/>
    <w:rsid w:val="008534EB"/>
    <w:rsid w:val="008534FA"/>
    <w:rsid w:val="00853531"/>
    <w:rsid w:val="00853639"/>
    <w:rsid w:val="008536E4"/>
    <w:rsid w:val="00853701"/>
    <w:rsid w:val="00853B40"/>
    <w:rsid w:val="00853F10"/>
    <w:rsid w:val="0085465C"/>
    <w:rsid w:val="00854A07"/>
    <w:rsid w:val="00854C02"/>
    <w:rsid w:val="00854C84"/>
    <w:rsid w:val="00854E51"/>
    <w:rsid w:val="008552AC"/>
    <w:rsid w:val="008555D8"/>
    <w:rsid w:val="008558E0"/>
    <w:rsid w:val="008559B0"/>
    <w:rsid w:val="00855D8F"/>
    <w:rsid w:val="00855DA2"/>
    <w:rsid w:val="00855DB5"/>
    <w:rsid w:val="008561FA"/>
    <w:rsid w:val="0085627E"/>
    <w:rsid w:val="00856319"/>
    <w:rsid w:val="008563F3"/>
    <w:rsid w:val="00856447"/>
    <w:rsid w:val="008564B4"/>
    <w:rsid w:val="00856539"/>
    <w:rsid w:val="008565F8"/>
    <w:rsid w:val="00856A61"/>
    <w:rsid w:val="00856A83"/>
    <w:rsid w:val="00856D32"/>
    <w:rsid w:val="0085765A"/>
    <w:rsid w:val="00857CA7"/>
    <w:rsid w:val="00857EFC"/>
    <w:rsid w:val="00857F95"/>
    <w:rsid w:val="00860479"/>
    <w:rsid w:val="00860764"/>
    <w:rsid w:val="00860895"/>
    <w:rsid w:val="00860B86"/>
    <w:rsid w:val="00860C62"/>
    <w:rsid w:val="008612B7"/>
    <w:rsid w:val="0086152D"/>
    <w:rsid w:val="0086197C"/>
    <w:rsid w:val="00861B83"/>
    <w:rsid w:val="00861F35"/>
    <w:rsid w:val="008620A6"/>
    <w:rsid w:val="00862263"/>
    <w:rsid w:val="00862488"/>
    <w:rsid w:val="00862763"/>
    <w:rsid w:val="0086280D"/>
    <w:rsid w:val="0086287A"/>
    <w:rsid w:val="00862CF3"/>
    <w:rsid w:val="008631E4"/>
    <w:rsid w:val="0086324B"/>
    <w:rsid w:val="00863286"/>
    <w:rsid w:val="0086330E"/>
    <w:rsid w:val="0086353F"/>
    <w:rsid w:val="008637C2"/>
    <w:rsid w:val="00863AA3"/>
    <w:rsid w:val="00863B37"/>
    <w:rsid w:val="00864172"/>
    <w:rsid w:val="00864202"/>
    <w:rsid w:val="00864445"/>
    <w:rsid w:val="008645C1"/>
    <w:rsid w:val="00864750"/>
    <w:rsid w:val="00864C0C"/>
    <w:rsid w:val="00865188"/>
    <w:rsid w:val="00865317"/>
    <w:rsid w:val="0086543C"/>
    <w:rsid w:val="0086575E"/>
    <w:rsid w:val="00865873"/>
    <w:rsid w:val="00865AAB"/>
    <w:rsid w:val="00865E24"/>
    <w:rsid w:val="0086620F"/>
    <w:rsid w:val="00866C66"/>
    <w:rsid w:val="00866DC4"/>
    <w:rsid w:val="00867A91"/>
    <w:rsid w:val="00867BCD"/>
    <w:rsid w:val="00867BE8"/>
    <w:rsid w:val="00867CE5"/>
    <w:rsid w:val="008700E0"/>
    <w:rsid w:val="00870122"/>
    <w:rsid w:val="0087021B"/>
    <w:rsid w:val="008703B8"/>
    <w:rsid w:val="008705EB"/>
    <w:rsid w:val="00870AB3"/>
    <w:rsid w:val="00870BD7"/>
    <w:rsid w:val="00870CA9"/>
    <w:rsid w:val="00870E55"/>
    <w:rsid w:val="00870EBA"/>
    <w:rsid w:val="00871382"/>
    <w:rsid w:val="0087151F"/>
    <w:rsid w:val="00871764"/>
    <w:rsid w:val="008718DE"/>
    <w:rsid w:val="00871D97"/>
    <w:rsid w:val="00872577"/>
    <w:rsid w:val="00872877"/>
    <w:rsid w:val="008729AD"/>
    <w:rsid w:val="00872C24"/>
    <w:rsid w:val="00873239"/>
    <w:rsid w:val="008735C2"/>
    <w:rsid w:val="00873994"/>
    <w:rsid w:val="00873AE0"/>
    <w:rsid w:val="00873DB4"/>
    <w:rsid w:val="00874301"/>
    <w:rsid w:val="008743FB"/>
    <w:rsid w:val="008746AE"/>
    <w:rsid w:val="008746DF"/>
    <w:rsid w:val="00874A2D"/>
    <w:rsid w:val="00874F4C"/>
    <w:rsid w:val="00875742"/>
    <w:rsid w:val="008758D3"/>
    <w:rsid w:val="00875B2E"/>
    <w:rsid w:val="00875FC9"/>
    <w:rsid w:val="008761B6"/>
    <w:rsid w:val="00876479"/>
    <w:rsid w:val="0087652D"/>
    <w:rsid w:val="00876542"/>
    <w:rsid w:val="00876591"/>
    <w:rsid w:val="008766FF"/>
    <w:rsid w:val="00876AA6"/>
    <w:rsid w:val="008770F7"/>
    <w:rsid w:val="00877B5A"/>
    <w:rsid w:val="00880082"/>
    <w:rsid w:val="00880329"/>
    <w:rsid w:val="00880918"/>
    <w:rsid w:val="00880A6B"/>
    <w:rsid w:val="00880B71"/>
    <w:rsid w:val="00880E0C"/>
    <w:rsid w:val="0088100D"/>
    <w:rsid w:val="008815BA"/>
    <w:rsid w:val="00881879"/>
    <w:rsid w:val="0088197C"/>
    <w:rsid w:val="0088197F"/>
    <w:rsid w:val="00881A46"/>
    <w:rsid w:val="00881A5E"/>
    <w:rsid w:val="00881ECA"/>
    <w:rsid w:val="008821ED"/>
    <w:rsid w:val="00882315"/>
    <w:rsid w:val="008823C6"/>
    <w:rsid w:val="008823D6"/>
    <w:rsid w:val="008826AA"/>
    <w:rsid w:val="008826BD"/>
    <w:rsid w:val="00882738"/>
    <w:rsid w:val="008827E2"/>
    <w:rsid w:val="00882E6F"/>
    <w:rsid w:val="00882FC0"/>
    <w:rsid w:val="0088306B"/>
    <w:rsid w:val="008830F6"/>
    <w:rsid w:val="008832AE"/>
    <w:rsid w:val="00883358"/>
    <w:rsid w:val="00883386"/>
    <w:rsid w:val="008833FF"/>
    <w:rsid w:val="008845C7"/>
    <w:rsid w:val="00884667"/>
    <w:rsid w:val="0088530E"/>
    <w:rsid w:val="00885415"/>
    <w:rsid w:val="008854BB"/>
    <w:rsid w:val="008855EA"/>
    <w:rsid w:val="00885A67"/>
    <w:rsid w:val="00885AAA"/>
    <w:rsid w:val="00885B60"/>
    <w:rsid w:val="00885EFE"/>
    <w:rsid w:val="008861BF"/>
    <w:rsid w:val="008861C3"/>
    <w:rsid w:val="00886277"/>
    <w:rsid w:val="008866E5"/>
    <w:rsid w:val="008866FB"/>
    <w:rsid w:val="00886C41"/>
    <w:rsid w:val="00886D3F"/>
    <w:rsid w:val="00886E0C"/>
    <w:rsid w:val="00886EFC"/>
    <w:rsid w:val="008870DD"/>
    <w:rsid w:val="0088766F"/>
    <w:rsid w:val="008876FE"/>
    <w:rsid w:val="00887869"/>
    <w:rsid w:val="00887C0F"/>
    <w:rsid w:val="00887ED3"/>
    <w:rsid w:val="00887FF0"/>
    <w:rsid w:val="008900D8"/>
    <w:rsid w:val="00890123"/>
    <w:rsid w:val="008901B9"/>
    <w:rsid w:val="008902DB"/>
    <w:rsid w:val="00890427"/>
    <w:rsid w:val="008904D5"/>
    <w:rsid w:val="008906F6"/>
    <w:rsid w:val="00890B1D"/>
    <w:rsid w:val="00890B40"/>
    <w:rsid w:val="00890C56"/>
    <w:rsid w:val="00891462"/>
    <w:rsid w:val="008917D5"/>
    <w:rsid w:val="00891B13"/>
    <w:rsid w:val="00891CF2"/>
    <w:rsid w:val="00891DDD"/>
    <w:rsid w:val="008921FA"/>
    <w:rsid w:val="0089231C"/>
    <w:rsid w:val="00892445"/>
    <w:rsid w:val="008926DE"/>
    <w:rsid w:val="00892B36"/>
    <w:rsid w:val="00892D68"/>
    <w:rsid w:val="00893178"/>
    <w:rsid w:val="00893329"/>
    <w:rsid w:val="008935E8"/>
    <w:rsid w:val="0089380C"/>
    <w:rsid w:val="00893B0A"/>
    <w:rsid w:val="00893C19"/>
    <w:rsid w:val="00893E41"/>
    <w:rsid w:val="00893E85"/>
    <w:rsid w:val="0089424E"/>
    <w:rsid w:val="008946B3"/>
    <w:rsid w:val="00894725"/>
    <w:rsid w:val="0089478C"/>
    <w:rsid w:val="0089480A"/>
    <w:rsid w:val="00894880"/>
    <w:rsid w:val="00894EA5"/>
    <w:rsid w:val="00894FC4"/>
    <w:rsid w:val="0089539C"/>
    <w:rsid w:val="00895455"/>
    <w:rsid w:val="00895528"/>
    <w:rsid w:val="00895723"/>
    <w:rsid w:val="008960C7"/>
    <w:rsid w:val="0089625F"/>
    <w:rsid w:val="0089697D"/>
    <w:rsid w:val="00896AF0"/>
    <w:rsid w:val="008971E9"/>
    <w:rsid w:val="008972D7"/>
    <w:rsid w:val="00897490"/>
    <w:rsid w:val="00897542"/>
    <w:rsid w:val="008978F4"/>
    <w:rsid w:val="008978FD"/>
    <w:rsid w:val="00897AB1"/>
    <w:rsid w:val="00897D47"/>
    <w:rsid w:val="00897F1C"/>
    <w:rsid w:val="008A0459"/>
    <w:rsid w:val="008A090B"/>
    <w:rsid w:val="008A0C50"/>
    <w:rsid w:val="008A0EB9"/>
    <w:rsid w:val="008A0EFC"/>
    <w:rsid w:val="008A0F23"/>
    <w:rsid w:val="008A1077"/>
    <w:rsid w:val="008A158C"/>
    <w:rsid w:val="008A1610"/>
    <w:rsid w:val="008A180E"/>
    <w:rsid w:val="008A1BE4"/>
    <w:rsid w:val="008A1C1D"/>
    <w:rsid w:val="008A1D08"/>
    <w:rsid w:val="008A1E62"/>
    <w:rsid w:val="008A1F43"/>
    <w:rsid w:val="008A2037"/>
    <w:rsid w:val="008A24DB"/>
    <w:rsid w:val="008A27A4"/>
    <w:rsid w:val="008A2848"/>
    <w:rsid w:val="008A29A1"/>
    <w:rsid w:val="008A29DE"/>
    <w:rsid w:val="008A2A67"/>
    <w:rsid w:val="008A2B80"/>
    <w:rsid w:val="008A2C45"/>
    <w:rsid w:val="008A2E9A"/>
    <w:rsid w:val="008A34BF"/>
    <w:rsid w:val="008A3600"/>
    <w:rsid w:val="008A3895"/>
    <w:rsid w:val="008A3B9E"/>
    <w:rsid w:val="008A3C3B"/>
    <w:rsid w:val="008A3C93"/>
    <w:rsid w:val="008A4052"/>
    <w:rsid w:val="008A4193"/>
    <w:rsid w:val="008A438A"/>
    <w:rsid w:val="008A48D0"/>
    <w:rsid w:val="008A49D9"/>
    <w:rsid w:val="008A4A0F"/>
    <w:rsid w:val="008A4A7F"/>
    <w:rsid w:val="008A4A91"/>
    <w:rsid w:val="008A4A9E"/>
    <w:rsid w:val="008A4AD4"/>
    <w:rsid w:val="008A4D95"/>
    <w:rsid w:val="008A4E20"/>
    <w:rsid w:val="008A5233"/>
    <w:rsid w:val="008A53CB"/>
    <w:rsid w:val="008A55DA"/>
    <w:rsid w:val="008A5657"/>
    <w:rsid w:val="008A5688"/>
    <w:rsid w:val="008A5696"/>
    <w:rsid w:val="008A5807"/>
    <w:rsid w:val="008A5A8F"/>
    <w:rsid w:val="008A5BAA"/>
    <w:rsid w:val="008A5D22"/>
    <w:rsid w:val="008A5DFD"/>
    <w:rsid w:val="008A5E8C"/>
    <w:rsid w:val="008A6110"/>
    <w:rsid w:val="008A6286"/>
    <w:rsid w:val="008A6308"/>
    <w:rsid w:val="008A6432"/>
    <w:rsid w:val="008A6483"/>
    <w:rsid w:val="008A65E3"/>
    <w:rsid w:val="008A6AAF"/>
    <w:rsid w:val="008A6CF1"/>
    <w:rsid w:val="008A6D2E"/>
    <w:rsid w:val="008A750F"/>
    <w:rsid w:val="008A765F"/>
    <w:rsid w:val="008A7718"/>
    <w:rsid w:val="008A7816"/>
    <w:rsid w:val="008A793D"/>
    <w:rsid w:val="008B0252"/>
    <w:rsid w:val="008B03AC"/>
    <w:rsid w:val="008B069A"/>
    <w:rsid w:val="008B0F22"/>
    <w:rsid w:val="008B102A"/>
    <w:rsid w:val="008B103B"/>
    <w:rsid w:val="008B114E"/>
    <w:rsid w:val="008B129B"/>
    <w:rsid w:val="008B1C01"/>
    <w:rsid w:val="008B1C3F"/>
    <w:rsid w:val="008B1EDF"/>
    <w:rsid w:val="008B20A7"/>
    <w:rsid w:val="008B2142"/>
    <w:rsid w:val="008B21D0"/>
    <w:rsid w:val="008B251B"/>
    <w:rsid w:val="008B25C2"/>
    <w:rsid w:val="008B26FC"/>
    <w:rsid w:val="008B2A6A"/>
    <w:rsid w:val="008B2C45"/>
    <w:rsid w:val="008B2E52"/>
    <w:rsid w:val="008B2E61"/>
    <w:rsid w:val="008B301E"/>
    <w:rsid w:val="008B303E"/>
    <w:rsid w:val="008B32D4"/>
    <w:rsid w:val="008B360A"/>
    <w:rsid w:val="008B3663"/>
    <w:rsid w:val="008B393D"/>
    <w:rsid w:val="008B39BD"/>
    <w:rsid w:val="008B39C2"/>
    <w:rsid w:val="008B3D45"/>
    <w:rsid w:val="008B3D61"/>
    <w:rsid w:val="008B452A"/>
    <w:rsid w:val="008B467D"/>
    <w:rsid w:val="008B4755"/>
    <w:rsid w:val="008B4820"/>
    <w:rsid w:val="008B49EF"/>
    <w:rsid w:val="008B4A92"/>
    <w:rsid w:val="008B4C3A"/>
    <w:rsid w:val="008B4D7C"/>
    <w:rsid w:val="008B4E49"/>
    <w:rsid w:val="008B4F31"/>
    <w:rsid w:val="008B4F8F"/>
    <w:rsid w:val="008B506D"/>
    <w:rsid w:val="008B5127"/>
    <w:rsid w:val="008B53C7"/>
    <w:rsid w:val="008B576D"/>
    <w:rsid w:val="008B5874"/>
    <w:rsid w:val="008B5D70"/>
    <w:rsid w:val="008B6358"/>
    <w:rsid w:val="008B63D1"/>
    <w:rsid w:val="008B6659"/>
    <w:rsid w:val="008B6761"/>
    <w:rsid w:val="008B6C69"/>
    <w:rsid w:val="008B6CB0"/>
    <w:rsid w:val="008B6F38"/>
    <w:rsid w:val="008B6F75"/>
    <w:rsid w:val="008B7061"/>
    <w:rsid w:val="008B70CA"/>
    <w:rsid w:val="008B7817"/>
    <w:rsid w:val="008B7860"/>
    <w:rsid w:val="008B79C2"/>
    <w:rsid w:val="008B7C78"/>
    <w:rsid w:val="008B7E4F"/>
    <w:rsid w:val="008B7F4A"/>
    <w:rsid w:val="008C011B"/>
    <w:rsid w:val="008C0187"/>
    <w:rsid w:val="008C01B3"/>
    <w:rsid w:val="008C04E3"/>
    <w:rsid w:val="008C0669"/>
    <w:rsid w:val="008C076B"/>
    <w:rsid w:val="008C083D"/>
    <w:rsid w:val="008C08D9"/>
    <w:rsid w:val="008C09E2"/>
    <w:rsid w:val="008C0D83"/>
    <w:rsid w:val="008C10F1"/>
    <w:rsid w:val="008C129D"/>
    <w:rsid w:val="008C1371"/>
    <w:rsid w:val="008C1467"/>
    <w:rsid w:val="008C15B7"/>
    <w:rsid w:val="008C17E0"/>
    <w:rsid w:val="008C1A22"/>
    <w:rsid w:val="008C1D05"/>
    <w:rsid w:val="008C1D3F"/>
    <w:rsid w:val="008C1D47"/>
    <w:rsid w:val="008C1DB8"/>
    <w:rsid w:val="008C2037"/>
    <w:rsid w:val="008C2132"/>
    <w:rsid w:val="008C22F9"/>
    <w:rsid w:val="008C24E7"/>
    <w:rsid w:val="008C25D3"/>
    <w:rsid w:val="008C2AE9"/>
    <w:rsid w:val="008C2B0D"/>
    <w:rsid w:val="008C2B42"/>
    <w:rsid w:val="008C2D98"/>
    <w:rsid w:val="008C2DBD"/>
    <w:rsid w:val="008C2EBE"/>
    <w:rsid w:val="008C2ECD"/>
    <w:rsid w:val="008C2F6D"/>
    <w:rsid w:val="008C3075"/>
    <w:rsid w:val="008C33ED"/>
    <w:rsid w:val="008C3954"/>
    <w:rsid w:val="008C3994"/>
    <w:rsid w:val="008C39A8"/>
    <w:rsid w:val="008C3A38"/>
    <w:rsid w:val="008C3DF2"/>
    <w:rsid w:val="008C3E6D"/>
    <w:rsid w:val="008C419A"/>
    <w:rsid w:val="008C4300"/>
    <w:rsid w:val="008C4492"/>
    <w:rsid w:val="008C4B02"/>
    <w:rsid w:val="008C4B42"/>
    <w:rsid w:val="008C4E73"/>
    <w:rsid w:val="008C534F"/>
    <w:rsid w:val="008C578F"/>
    <w:rsid w:val="008C5904"/>
    <w:rsid w:val="008C5937"/>
    <w:rsid w:val="008C5A92"/>
    <w:rsid w:val="008C5D8B"/>
    <w:rsid w:val="008C5E17"/>
    <w:rsid w:val="008C5E42"/>
    <w:rsid w:val="008C5E75"/>
    <w:rsid w:val="008C6223"/>
    <w:rsid w:val="008C6558"/>
    <w:rsid w:val="008C666A"/>
    <w:rsid w:val="008C66C2"/>
    <w:rsid w:val="008C66EC"/>
    <w:rsid w:val="008C6873"/>
    <w:rsid w:val="008C6A7B"/>
    <w:rsid w:val="008C6ADF"/>
    <w:rsid w:val="008C6D17"/>
    <w:rsid w:val="008C7252"/>
    <w:rsid w:val="008C73D0"/>
    <w:rsid w:val="008C759B"/>
    <w:rsid w:val="008C76AE"/>
    <w:rsid w:val="008D0061"/>
    <w:rsid w:val="008D008A"/>
    <w:rsid w:val="008D0196"/>
    <w:rsid w:val="008D09E6"/>
    <w:rsid w:val="008D0AB9"/>
    <w:rsid w:val="008D108C"/>
    <w:rsid w:val="008D1372"/>
    <w:rsid w:val="008D146D"/>
    <w:rsid w:val="008D1974"/>
    <w:rsid w:val="008D1B99"/>
    <w:rsid w:val="008D1BC1"/>
    <w:rsid w:val="008D1D6B"/>
    <w:rsid w:val="008D1E04"/>
    <w:rsid w:val="008D22DD"/>
    <w:rsid w:val="008D25B5"/>
    <w:rsid w:val="008D29EC"/>
    <w:rsid w:val="008D2AB9"/>
    <w:rsid w:val="008D2C53"/>
    <w:rsid w:val="008D3121"/>
    <w:rsid w:val="008D323E"/>
    <w:rsid w:val="008D374E"/>
    <w:rsid w:val="008D3D5E"/>
    <w:rsid w:val="008D3E3C"/>
    <w:rsid w:val="008D3F94"/>
    <w:rsid w:val="008D40BC"/>
    <w:rsid w:val="008D4197"/>
    <w:rsid w:val="008D447A"/>
    <w:rsid w:val="008D44DB"/>
    <w:rsid w:val="008D46CB"/>
    <w:rsid w:val="008D47EB"/>
    <w:rsid w:val="008D49A9"/>
    <w:rsid w:val="008D4B0F"/>
    <w:rsid w:val="008D4BF6"/>
    <w:rsid w:val="008D4C72"/>
    <w:rsid w:val="008D508F"/>
    <w:rsid w:val="008D5333"/>
    <w:rsid w:val="008D5358"/>
    <w:rsid w:val="008D54BC"/>
    <w:rsid w:val="008D561F"/>
    <w:rsid w:val="008D5899"/>
    <w:rsid w:val="008D5F03"/>
    <w:rsid w:val="008D63BB"/>
    <w:rsid w:val="008D6620"/>
    <w:rsid w:val="008D67A1"/>
    <w:rsid w:val="008D6875"/>
    <w:rsid w:val="008D694E"/>
    <w:rsid w:val="008D6A1E"/>
    <w:rsid w:val="008D6BC0"/>
    <w:rsid w:val="008D6C4A"/>
    <w:rsid w:val="008D6CDF"/>
    <w:rsid w:val="008D6F36"/>
    <w:rsid w:val="008D7855"/>
    <w:rsid w:val="008E0079"/>
    <w:rsid w:val="008E0264"/>
    <w:rsid w:val="008E04A5"/>
    <w:rsid w:val="008E04C5"/>
    <w:rsid w:val="008E0802"/>
    <w:rsid w:val="008E0BB9"/>
    <w:rsid w:val="008E0C30"/>
    <w:rsid w:val="008E0FDD"/>
    <w:rsid w:val="008E111C"/>
    <w:rsid w:val="008E113A"/>
    <w:rsid w:val="008E12E2"/>
    <w:rsid w:val="008E131F"/>
    <w:rsid w:val="008E1756"/>
    <w:rsid w:val="008E18E8"/>
    <w:rsid w:val="008E1A83"/>
    <w:rsid w:val="008E1D24"/>
    <w:rsid w:val="008E1DB1"/>
    <w:rsid w:val="008E1E27"/>
    <w:rsid w:val="008E1E2F"/>
    <w:rsid w:val="008E1FB1"/>
    <w:rsid w:val="008E2578"/>
    <w:rsid w:val="008E286F"/>
    <w:rsid w:val="008E2870"/>
    <w:rsid w:val="008E29C9"/>
    <w:rsid w:val="008E2C1D"/>
    <w:rsid w:val="008E2DC8"/>
    <w:rsid w:val="008E2FB7"/>
    <w:rsid w:val="008E3214"/>
    <w:rsid w:val="008E327B"/>
    <w:rsid w:val="008E3541"/>
    <w:rsid w:val="008E368E"/>
    <w:rsid w:val="008E391F"/>
    <w:rsid w:val="008E39DB"/>
    <w:rsid w:val="008E3CD4"/>
    <w:rsid w:val="008E3DB5"/>
    <w:rsid w:val="008E41F5"/>
    <w:rsid w:val="008E451C"/>
    <w:rsid w:val="008E47CB"/>
    <w:rsid w:val="008E483A"/>
    <w:rsid w:val="008E48D1"/>
    <w:rsid w:val="008E4F9A"/>
    <w:rsid w:val="008E500C"/>
    <w:rsid w:val="008E5363"/>
    <w:rsid w:val="008E5547"/>
    <w:rsid w:val="008E5F70"/>
    <w:rsid w:val="008E5FDE"/>
    <w:rsid w:val="008E69A2"/>
    <w:rsid w:val="008E6FFE"/>
    <w:rsid w:val="008E7337"/>
    <w:rsid w:val="008E73AD"/>
    <w:rsid w:val="008E73D9"/>
    <w:rsid w:val="008E76F1"/>
    <w:rsid w:val="008E7890"/>
    <w:rsid w:val="008E7993"/>
    <w:rsid w:val="008E7AF0"/>
    <w:rsid w:val="008E7D36"/>
    <w:rsid w:val="008E7D9E"/>
    <w:rsid w:val="008E7E1E"/>
    <w:rsid w:val="008E7FEF"/>
    <w:rsid w:val="008F017E"/>
    <w:rsid w:val="008F03E1"/>
    <w:rsid w:val="008F0613"/>
    <w:rsid w:val="008F06B8"/>
    <w:rsid w:val="008F093A"/>
    <w:rsid w:val="008F0B55"/>
    <w:rsid w:val="008F0CDA"/>
    <w:rsid w:val="008F0CDE"/>
    <w:rsid w:val="008F100E"/>
    <w:rsid w:val="008F119F"/>
    <w:rsid w:val="008F12F1"/>
    <w:rsid w:val="008F1500"/>
    <w:rsid w:val="008F1B42"/>
    <w:rsid w:val="008F203B"/>
    <w:rsid w:val="008F2163"/>
    <w:rsid w:val="008F2241"/>
    <w:rsid w:val="008F2587"/>
    <w:rsid w:val="008F25AB"/>
    <w:rsid w:val="008F2796"/>
    <w:rsid w:val="008F27A6"/>
    <w:rsid w:val="008F2834"/>
    <w:rsid w:val="008F2942"/>
    <w:rsid w:val="008F296E"/>
    <w:rsid w:val="008F2ADB"/>
    <w:rsid w:val="008F2D77"/>
    <w:rsid w:val="008F2DBD"/>
    <w:rsid w:val="008F2EC0"/>
    <w:rsid w:val="008F2F3D"/>
    <w:rsid w:val="008F3127"/>
    <w:rsid w:val="008F321E"/>
    <w:rsid w:val="008F35F0"/>
    <w:rsid w:val="008F3660"/>
    <w:rsid w:val="008F386C"/>
    <w:rsid w:val="008F38B1"/>
    <w:rsid w:val="008F428B"/>
    <w:rsid w:val="008F466B"/>
    <w:rsid w:val="008F46D0"/>
    <w:rsid w:val="008F4E03"/>
    <w:rsid w:val="008F4EBE"/>
    <w:rsid w:val="008F50CC"/>
    <w:rsid w:val="008F5470"/>
    <w:rsid w:val="008F54A0"/>
    <w:rsid w:val="008F5552"/>
    <w:rsid w:val="008F5697"/>
    <w:rsid w:val="008F5767"/>
    <w:rsid w:val="008F5CB7"/>
    <w:rsid w:val="008F5F35"/>
    <w:rsid w:val="008F5FBC"/>
    <w:rsid w:val="008F64F6"/>
    <w:rsid w:val="008F668D"/>
    <w:rsid w:val="008F66AB"/>
    <w:rsid w:val="008F6854"/>
    <w:rsid w:val="008F68A2"/>
    <w:rsid w:val="008F6928"/>
    <w:rsid w:val="008F692E"/>
    <w:rsid w:val="008F69CC"/>
    <w:rsid w:val="008F6AE9"/>
    <w:rsid w:val="008F6E0B"/>
    <w:rsid w:val="008F6FCC"/>
    <w:rsid w:val="008F7269"/>
    <w:rsid w:val="008F7312"/>
    <w:rsid w:val="008F76F1"/>
    <w:rsid w:val="008F7A8D"/>
    <w:rsid w:val="008F7F02"/>
    <w:rsid w:val="008F7F81"/>
    <w:rsid w:val="0090040A"/>
    <w:rsid w:val="0090052A"/>
    <w:rsid w:val="00900548"/>
    <w:rsid w:val="0090072F"/>
    <w:rsid w:val="00900754"/>
    <w:rsid w:val="00900D67"/>
    <w:rsid w:val="00900E30"/>
    <w:rsid w:val="00901155"/>
    <w:rsid w:val="009011F6"/>
    <w:rsid w:val="00901840"/>
    <w:rsid w:val="00901862"/>
    <w:rsid w:val="009018BF"/>
    <w:rsid w:val="00901908"/>
    <w:rsid w:val="00901AA5"/>
    <w:rsid w:val="009022B8"/>
    <w:rsid w:val="0090254D"/>
    <w:rsid w:val="009025DC"/>
    <w:rsid w:val="00903069"/>
    <w:rsid w:val="00903079"/>
    <w:rsid w:val="009034CF"/>
    <w:rsid w:val="00903B7D"/>
    <w:rsid w:val="00903B94"/>
    <w:rsid w:val="00904081"/>
    <w:rsid w:val="00904089"/>
    <w:rsid w:val="009040E1"/>
    <w:rsid w:val="0090427D"/>
    <w:rsid w:val="0090431C"/>
    <w:rsid w:val="00904464"/>
    <w:rsid w:val="009044EF"/>
    <w:rsid w:val="00904820"/>
    <w:rsid w:val="00904AB7"/>
    <w:rsid w:val="00904DD6"/>
    <w:rsid w:val="00904EDF"/>
    <w:rsid w:val="00904F57"/>
    <w:rsid w:val="00905065"/>
    <w:rsid w:val="00905214"/>
    <w:rsid w:val="00905C9D"/>
    <w:rsid w:val="00905DD0"/>
    <w:rsid w:val="00905EBD"/>
    <w:rsid w:val="00905F0E"/>
    <w:rsid w:val="00905FD5"/>
    <w:rsid w:val="00906015"/>
    <w:rsid w:val="00906400"/>
    <w:rsid w:val="00906486"/>
    <w:rsid w:val="00906A11"/>
    <w:rsid w:val="00906AE7"/>
    <w:rsid w:val="00906CB3"/>
    <w:rsid w:val="00906D86"/>
    <w:rsid w:val="00906E0F"/>
    <w:rsid w:val="00907038"/>
    <w:rsid w:val="0090707E"/>
    <w:rsid w:val="00907797"/>
    <w:rsid w:val="0090788C"/>
    <w:rsid w:val="00907A61"/>
    <w:rsid w:val="00907C3A"/>
    <w:rsid w:val="00907ED4"/>
    <w:rsid w:val="00907F08"/>
    <w:rsid w:val="00910283"/>
    <w:rsid w:val="0091068F"/>
    <w:rsid w:val="009107C2"/>
    <w:rsid w:val="0091089D"/>
    <w:rsid w:val="00910917"/>
    <w:rsid w:val="00910C1D"/>
    <w:rsid w:val="00910E30"/>
    <w:rsid w:val="00910EEA"/>
    <w:rsid w:val="009110C6"/>
    <w:rsid w:val="00911250"/>
    <w:rsid w:val="0091130E"/>
    <w:rsid w:val="0091144F"/>
    <w:rsid w:val="00911586"/>
    <w:rsid w:val="00911942"/>
    <w:rsid w:val="009119DA"/>
    <w:rsid w:val="00911AA1"/>
    <w:rsid w:val="00911B12"/>
    <w:rsid w:val="00911B49"/>
    <w:rsid w:val="00911DF7"/>
    <w:rsid w:val="00911EEC"/>
    <w:rsid w:val="009120C5"/>
    <w:rsid w:val="009128CC"/>
    <w:rsid w:val="00912AFB"/>
    <w:rsid w:val="00912CC1"/>
    <w:rsid w:val="00912D08"/>
    <w:rsid w:val="00913413"/>
    <w:rsid w:val="009135A5"/>
    <w:rsid w:val="00913779"/>
    <w:rsid w:val="00913883"/>
    <w:rsid w:val="00913C25"/>
    <w:rsid w:val="00913E62"/>
    <w:rsid w:val="009141D0"/>
    <w:rsid w:val="00914501"/>
    <w:rsid w:val="00914A33"/>
    <w:rsid w:val="00914A4C"/>
    <w:rsid w:val="00914C0F"/>
    <w:rsid w:val="00914DBB"/>
    <w:rsid w:val="009150D5"/>
    <w:rsid w:val="009152A5"/>
    <w:rsid w:val="009153D1"/>
    <w:rsid w:val="009153F0"/>
    <w:rsid w:val="009156CE"/>
    <w:rsid w:val="009158BF"/>
    <w:rsid w:val="00915BD1"/>
    <w:rsid w:val="00915E64"/>
    <w:rsid w:val="00916049"/>
    <w:rsid w:val="00916395"/>
    <w:rsid w:val="009163D5"/>
    <w:rsid w:val="009168D7"/>
    <w:rsid w:val="00916A82"/>
    <w:rsid w:val="00916F78"/>
    <w:rsid w:val="00916FEE"/>
    <w:rsid w:val="00917030"/>
    <w:rsid w:val="0091713D"/>
    <w:rsid w:val="00917607"/>
    <w:rsid w:val="00917658"/>
    <w:rsid w:val="0091785B"/>
    <w:rsid w:val="009179B3"/>
    <w:rsid w:val="00920047"/>
    <w:rsid w:val="00920107"/>
    <w:rsid w:val="00920503"/>
    <w:rsid w:val="00920571"/>
    <w:rsid w:val="0092070D"/>
    <w:rsid w:val="00920807"/>
    <w:rsid w:val="00920955"/>
    <w:rsid w:val="009212A2"/>
    <w:rsid w:val="009212B0"/>
    <w:rsid w:val="00921377"/>
    <w:rsid w:val="009214F6"/>
    <w:rsid w:val="00921561"/>
    <w:rsid w:val="0092181B"/>
    <w:rsid w:val="00921894"/>
    <w:rsid w:val="009218F6"/>
    <w:rsid w:val="00921952"/>
    <w:rsid w:val="009219C7"/>
    <w:rsid w:val="00921C1D"/>
    <w:rsid w:val="00921C73"/>
    <w:rsid w:val="00921E80"/>
    <w:rsid w:val="00921EA6"/>
    <w:rsid w:val="009224FC"/>
    <w:rsid w:val="009225AA"/>
    <w:rsid w:val="00922C6D"/>
    <w:rsid w:val="00922D2F"/>
    <w:rsid w:val="009230D4"/>
    <w:rsid w:val="00923167"/>
    <w:rsid w:val="009232B4"/>
    <w:rsid w:val="00923708"/>
    <w:rsid w:val="00923935"/>
    <w:rsid w:val="00923A7C"/>
    <w:rsid w:val="00923A7F"/>
    <w:rsid w:val="00923CBD"/>
    <w:rsid w:val="00923F81"/>
    <w:rsid w:val="00923FF2"/>
    <w:rsid w:val="0092440B"/>
    <w:rsid w:val="0092451B"/>
    <w:rsid w:val="00924629"/>
    <w:rsid w:val="00924697"/>
    <w:rsid w:val="0092476D"/>
    <w:rsid w:val="0092492A"/>
    <w:rsid w:val="00924A0C"/>
    <w:rsid w:val="00924BDA"/>
    <w:rsid w:val="00924C01"/>
    <w:rsid w:val="00924C75"/>
    <w:rsid w:val="00924F2C"/>
    <w:rsid w:val="009250B5"/>
    <w:rsid w:val="00925195"/>
    <w:rsid w:val="00925206"/>
    <w:rsid w:val="0092523D"/>
    <w:rsid w:val="009252BD"/>
    <w:rsid w:val="0092532E"/>
    <w:rsid w:val="009253BA"/>
    <w:rsid w:val="009253D2"/>
    <w:rsid w:val="009253F0"/>
    <w:rsid w:val="009259B8"/>
    <w:rsid w:val="00925AD2"/>
    <w:rsid w:val="00925CDC"/>
    <w:rsid w:val="00925E3F"/>
    <w:rsid w:val="00926063"/>
    <w:rsid w:val="009260E3"/>
    <w:rsid w:val="00926437"/>
    <w:rsid w:val="009267A6"/>
    <w:rsid w:val="009267B9"/>
    <w:rsid w:val="00926E6E"/>
    <w:rsid w:val="00926F2A"/>
    <w:rsid w:val="00927878"/>
    <w:rsid w:val="00927924"/>
    <w:rsid w:val="009279C1"/>
    <w:rsid w:val="00927A87"/>
    <w:rsid w:val="00927A9B"/>
    <w:rsid w:val="00927AA9"/>
    <w:rsid w:val="00927C3B"/>
    <w:rsid w:val="00927C84"/>
    <w:rsid w:val="00927D9C"/>
    <w:rsid w:val="00927DAA"/>
    <w:rsid w:val="009300D5"/>
    <w:rsid w:val="00930485"/>
    <w:rsid w:val="009306A6"/>
    <w:rsid w:val="009306C4"/>
    <w:rsid w:val="00930F18"/>
    <w:rsid w:val="009311D5"/>
    <w:rsid w:val="009311E3"/>
    <w:rsid w:val="0093120C"/>
    <w:rsid w:val="0093126E"/>
    <w:rsid w:val="0093158F"/>
    <w:rsid w:val="0093186D"/>
    <w:rsid w:val="009318EE"/>
    <w:rsid w:val="009319A2"/>
    <w:rsid w:val="00931A41"/>
    <w:rsid w:val="00931F7A"/>
    <w:rsid w:val="00931FE9"/>
    <w:rsid w:val="009321A1"/>
    <w:rsid w:val="0093234A"/>
    <w:rsid w:val="009330D6"/>
    <w:rsid w:val="009332CB"/>
    <w:rsid w:val="00933397"/>
    <w:rsid w:val="009333E0"/>
    <w:rsid w:val="009334EF"/>
    <w:rsid w:val="009336BA"/>
    <w:rsid w:val="00933BC9"/>
    <w:rsid w:val="00933FE4"/>
    <w:rsid w:val="0093439C"/>
    <w:rsid w:val="009343AD"/>
    <w:rsid w:val="009346BD"/>
    <w:rsid w:val="009346E2"/>
    <w:rsid w:val="00934950"/>
    <w:rsid w:val="00934953"/>
    <w:rsid w:val="009349CA"/>
    <w:rsid w:val="00934B26"/>
    <w:rsid w:val="00934C43"/>
    <w:rsid w:val="00934D77"/>
    <w:rsid w:val="00934FA7"/>
    <w:rsid w:val="0093512A"/>
    <w:rsid w:val="0093518A"/>
    <w:rsid w:val="00935432"/>
    <w:rsid w:val="00935450"/>
    <w:rsid w:val="00935478"/>
    <w:rsid w:val="00935877"/>
    <w:rsid w:val="00935A47"/>
    <w:rsid w:val="00935C19"/>
    <w:rsid w:val="00935CF7"/>
    <w:rsid w:val="00935D7D"/>
    <w:rsid w:val="00935F1D"/>
    <w:rsid w:val="00936071"/>
    <w:rsid w:val="009364B5"/>
    <w:rsid w:val="0093670B"/>
    <w:rsid w:val="009368C8"/>
    <w:rsid w:val="009369C4"/>
    <w:rsid w:val="00936A35"/>
    <w:rsid w:val="00936FA4"/>
    <w:rsid w:val="00936FEC"/>
    <w:rsid w:val="009370EA"/>
    <w:rsid w:val="009375B2"/>
    <w:rsid w:val="009377F5"/>
    <w:rsid w:val="00937843"/>
    <w:rsid w:val="0093784F"/>
    <w:rsid w:val="0093787F"/>
    <w:rsid w:val="0093791E"/>
    <w:rsid w:val="00937968"/>
    <w:rsid w:val="009379F6"/>
    <w:rsid w:val="00937AAE"/>
    <w:rsid w:val="00937B53"/>
    <w:rsid w:val="0094003D"/>
    <w:rsid w:val="0094015F"/>
    <w:rsid w:val="00940301"/>
    <w:rsid w:val="0094032C"/>
    <w:rsid w:val="009403A9"/>
    <w:rsid w:val="0094041B"/>
    <w:rsid w:val="009406E9"/>
    <w:rsid w:val="00940C3F"/>
    <w:rsid w:val="00940DF5"/>
    <w:rsid w:val="00940FD1"/>
    <w:rsid w:val="009413A8"/>
    <w:rsid w:val="00941669"/>
    <w:rsid w:val="009416D6"/>
    <w:rsid w:val="009417E3"/>
    <w:rsid w:val="009419D3"/>
    <w:rsid w:val="00941D52"/>
    <w:rsid w:val="00942060"/>
    <w:rsid w:val="00942868"/>
    <w:rsid w:val="00942914"/>
    <w:rsid w:val="00942AE9"/>
    <w:rsid w:val="00942B94"/>
    <w:rsid w:val="00942BB7"/>
    <w:rsid w:val="009430EA"/>
    <w:rsid w:val="00943755"/>
    <w:rsid w:val="0094379F"/>
    <w:rsid w:val="009438D7"/>
    <w:rsid w:val="009439D7"/>
    <w:rsid w:val="00943CF1"/>
    <w:rsid w:val="00943FEF"/>
    <w:rsid w:val="00944116"/>
    <w:rsid w:val="0094421E"/>
    <w:rsid w:val="009442A0"/>
    <w:rsid w:val="0094464A"/>
    <w:rsid w:val="00944A00"/>
    <w:rsid w:val="00944E15"/>
    <w:rsid w:val="00944F62"/>
    <w:rsid w:val="00944FF2"/>
    <w:rsid w:val="00945021"/>
    <w:rsid w:val="0094502D"/>
    <w:rsid w:val="009450CE"/>
    <w:rsid w:val="009450D5"/>
    <w:rsid w:val="009452FD"/>
    <w:rsid w:val="0094532C"/>
    <w:rsid w:val="0094555E"/>
    <w:rsid w:val="009459B4"/>
    <w:rsid w:val="00945B2A"/>
    <w:rsid w:val="00945C6B"/>
    <w:rsid w:val="0094603A"/>
    <w:rsid w:val="009464F5"/>
    <w:rsid w:val="00946743"/>
    <w:rsid w:val="00946A3F"/>
    <w:rsid w:val="00946C0E"/>
    <w:rsid w:val="00946FE7"/>
    <w:rsid w:val="00947042"/>
    <w:rsid w:val="0094720B"/>
    <w:rsid w:val="009473AD"/>
    <w:rsid w:val="009476F5"/>
    <w:rsid w:val="009477F0"/>
    <w:rsid w:val="009477FC"/>
    <w:rsid w:val="009478F9"/>
    <w:rsid w:val="00947A81"/>
    <w:rsid w:val="00947F10"/>
    <w:rsid w:val="0095033A"/>
    <w:rsid w:val="009505DC"/>
    <w:rsid w:val="00950978"/>
    <w:rsid w:val="00950CB6"/>
    <w:rsid w:val="00950D91"/>
    <w:rsid w:val="00950F05"/>
    <w:rsid w:val="00950FFA"/>
    <w:rsid w:val="00951281"/>
    <w:rsid w:val="00951949"/>
    <w:rsid w:val="00952087"/>
    <w:rsid w:val="009522B7"/>
    <w:rsid w:val="00952341"/>
    <w:rsid w:val="00952466"/>
    <w:rsid w:val="0095263A"/>
    <w:rsid w:val="009526F0"/>
    <w:rsid w:val="0095278C"/>
    <w:rsid w:val="00952890"/>
    <w:rsid w:val="00952FC1"/>
    <w:rsid w:val="009530B3"/>
    <w:rsid w:val="009531EB"/>
    <w:rsid w:val="009533B0"/>
    <w:rsid w:val="009536A7"/>
    <w:rsid w:val="00953833"/>
    <w:rsid w:val="009539AB"/>
    <w:rsid w:val="00953CC1"/>
    <w:rsid w:val="00953D7A"/>
    <w:rsid w:val="00953E3F"/>
    <w:rsid w:val="00953E46"/>
    <w:rsid w:val="0095426F"/>
    <w:rsid w:val="0095446F"/>
    <w:rsid w:val="00954484"/>
    <w:rsid w:val="0095448B"/>
    <w:rsid w:val="009546BC"/>
    <w:rsid w:val="0095485C"/>
    <w:rsid w:val="0095490D"/>
    <w:rsid w:val="00954A02"/>
    <w:rsid w:val="00954AC7"/>
    <w:rsid w:val="00954CCB"/>
    <w:rsid w:val="00954EF0"/>
    <w:rsid w:val="00954F96"/>
    <w:rsid w:val="0095525C"/>
    <w:rsid w:val="009553DC"/>
    <w:rsid w:val="009556E0"/>
    <w:rsid w:val="009557D2"/>
    <w:rsid w:val="009558B5"/>
    <w:rsid w:val="009558DF"/>
    <w:rsid w:val="00955BDC"/>
    <w:rsid w:val="00956620"/>
    <w:rsid w:val="0095671A"/>
    <w:rsid w:val="00956948"/>
    <w:rsid w:val="00956B34"/>
    <w:rsid w:val="00956DB4"/>
    <w:rsid w:val="00956FE9"/>
    <w:rsid w:val="00957A05"/>
    <w:rsid w:val="00957DE7"/>
    <w:rsid w:val="00960292"/>
    <w:rsid w:val="00960416"/>
    <w:rsid w:val="00960454"/>
    <w:rsid w:val="00960535"/>
    <w:rsid w:val="00960590"/>
    <w:rsid w:val="009608E7"/>
    <w:rsid w:val="00960A99"/>
    <w:rsid w:val="00960BDF"/>
    <w:rsid w:val="00960E5C"/>
    <w:rsid w:val="00961633"/>
    <w:rsid w:val="009619F0"/>
    <w:rsid w:val="00961A19"/>
    <w:rsid w:val="00961CDD"/>
    <w:rsid w:val="00961E9F"/>
    <w:rsid w:val="00962179"/>
    <w:rsid w:val="00962182"/>
    <w:rsid w:val="0096223A"/>
    <w:rsid w:val="00962268"/>
    <w:rsid w:val="0096258C"/>
    <w:rsid w:val="009625F8"/>
    <w:rsid w:val="009627B5"/>
    <w:rsid w:val="009628FE"/>
    <w:rsid w:val="0096297E"/>
    <w:rsid w:val="00962ABE"/>
    <w:rsid w:val="00962C5F"/>
    <w:rsid w:val="00962D17"/>
    <w:rsid w:val="00962D92"/>
    <w:rsid w:val="00962F5B"/>
    <w:rsid w:val="00963020"/>
    <w:rsid w:val="0096308E"/>
    <w:rsid w:val="009635E0"/>
    <w:rsid w:val="00963F09"/>
    <w:rsid w:val="00964273"/>
    <w:rsid w:val="009649BF"/>
    <w:rsid w:val="00964C3F"/>
    <w:rsid w:val="00964CD0"/>
    <w:rsid w:val="00964ED1"/>
    <w:rsid w:val="0096532E"/>
    <w:rsid w:val="00965349"/>
    <w:rsid w:val="00965787"/>
    <w:rsid w:val="009659A9"/>
    <w:rsid w:val="009659B6"/>
    <w:rsid w:val="009659E3"/>
    <w:rsid w:val="00965A2B"/>
    <w:rsid w:val="00965AD1"/>
    <w:rsid w:val="00965C72"/>
    <w:rsid w:val="00965D52"/>
    <w:rsid w:val="00965DC0"/>
    <w:rsid w:val="0096635E"/>
    <w:rsid w:val="009663A5"/>
    <w:rsid w:val="0096668B"/>
    <w:rsid w:val="00966771"/>
    <w:rsid w:val="009669D5"/>
    <w:rsid w:val="009669D9"/>
    <w:rsid w:val="00966A2E"/>
    <w:rsid w:val="00966C78"/>
    <w:rsid w:val="009670BC"/>
    <w:rsid w:val="009672D7"/>
    <w:rsid w:val="009672FF"/>
    <w:rsid w:val="00967427"/>
    <w:rsid w:val="00967535"/>
    <w:rsid w:val="00967743"/>
    <w:rsid w:val="00967AE0"/>
    <w:rsid w:val="00967B87"/>
    <w:rsid w:val="00967D7E"/>
    <w:rsid w:val="00967EC1"/>
    <w:rsid w:val="00967F3F"/>
    <w:rsid w:val="00967F6F"/>
    <w:rsid w:val="009702B6"/>
    <w:rsid w:val="009702C7"/>
    <w:rsid w:val="009707C6"/>
    <w:rsid w:val="00970876"/>
    <w:rsid w:val="00970932"/>
    <w:rsid w:val="00970DBA"/>
    <w:rsid w:val="00970F1B"/>
    <w:rsid w:val="0097105F"/>
    <w:rsid w:val="009710B0"/>
    <w:rsid w:val="00971153"/>
    <w:rsid w:val="0097164A"/>
    <w:rsid w:val="00971771"/>
    <w:rsid w:val="00971FAD"/>
    <w:rsid w:val="00972188"/>
    <w:rsid w:val="0097240B"/>
    <w:rsid w:val="0097263A"/>
    <w:rsid w:val="009727F3"/>
    <w:rsid w:val="00972873"/>
    <w:rsid w:val="00972B46"/>
    <w:rsid w:val="00972D54"/>
    <w:rsid w:val="00972DAB"/>
    <w:rsid w:val="00972E83"/>
    <w:rsid w:val="0097308E"/>
    <w:rsid w:val="0097312D"/>
    <w:rsid w:val="009732A3"/>
    <w:rsid w:val="009732AE"/>
    <w:rsid w:val="0097339F"/>
    <w:rsid w:val="009733F5"/>
    <w:rsid w:val="0097389F"/>
    <w:rsid w:val="00973F39"/>
    <w:rsid w:val="00973F57"/>
    <w:rsid w:val="0097401C"/>
    <w:rsid w:val="0097422B"/>
    <w:rsid w:val="00974291"/>
    <w:rsid w:val="009743C3"/>
    <w:rsid w:val="009745A0"/>
    <w:rsid w:val="009748C0"/>
    <w:rsid w:val="009749DD"/>
    <w:rsid w:val="00974D1F"/>
    <w:rsid w:val="00974F59"/>
    <w:rsid w:val="009750B6"/>
    <w:rsid w:val="00975313"/>
    <w:rsid w:val="009753C3"/>
    <w:rsid w:val="0097584F"/>
    <w:rsid w:val="0097591C"/>
    <w:rsid w:val="00975BD0"/>
    <w:rsid w:val="00975D82"/>
    <w:rsid w:val="009762C0"/>
    <w:rsid w:val="0097630B"/>
    <w:rsid w:val="0097680D"/>
    <w:rsid w:val="00976819"/>
    <w:rsid w:val="009768C9"/>
    <w:rsid w:val="009769D8"/>
    <w:rsid w:val="00976D9A"/>
    <w:rsid w:val="00976F40"/>
    <w:rsid w:val="00976FE3"/>
    <w:rsid w:val="009771DA"/>
    <w:rsid w:val="00977287"/>
    <w:rsid w:val="009774DE"/>
    <w:rsid w:val="0097755C"/>
    <w:rsid w:val="00977907"/>
    <w:rsid w:val="00977E9F"/>
    <w:rsid w:val="00980165"/>
    <w:rsid w:val="00980201"/>
    <w:rsid w:val="009802DC"/>
    <w:rsid w:val="0098067B"/>
    <w:rsid w:val="00980C76"/>
    <w:rsid w:val="00980D7B"/>
    <w:rsid w:val="009810CD"/>
    <w:rsid w:val="0098111A"/>
    <w:rsid w:val="00981437"/>
    <w:rsid w:val="0098153C"/>
    <w:rsid w:val="00981588"/>
    <w:rsid w:val="009817A9"/>
    <w:rsid w:val="00981994"/>
    <w:rsid w:val="00981A19"/>
    <w:rsid w:val="00981D8C"/>
    <w:rsid w:val="0098215A"/>
    <w:rsid w:val="009821BE"/>
    <w:rsid w:val="009824F4"/>
    <w:rsid w:val="00982C27"/>
    <w:rsid w:val="00982F38"/>
    <w:rsid w:val="00983033"/>
    <w:rsid w:val="009836FE"/>
    <w:rsid w:val="0098384A"/>
    <w:rsid w:val="0098386E"/>
    <w:rsid w:val="009839C3"/>
    <w:rsid w:val="00983C07"/>
    <w:rsid w:val="00983E7C"/>
    <w:rsid w:val="009840CC"/>
    <w:rsid w:val="0098435C"/>
    <w:rsid w:val="0098440A"/>
    <w:rsid w:val="00984D72"/>
    <w:rsid w:val="00984FA7"/>
    <w:rsid w:val="00985137"/>
    <w:rsid w:val="009853A2"/>
    <w:rsid w:val="00985678"/>
    <w:rsid w:val="009856DC"/>
    <w:rsid w:val="00985A61"/>
    <w:rsid w:val="00985BEC"/>
    <w:rsid w:val="00986043"/>
    <w:rsid w:val="009861EA"/>
    <w:rsid w:val="009866E9"/>
    <w:rsid w:val="0098674A"/>
    <w:rsid w:val="00986AB0"/>
    <w:rsid w:val="00986DA8"/>
    <w:rsid w:val="00986F1A"/>
    <w:rsid w:val="009878B8"/>
    <w:rsid w:val="00987BF7"/>
    <w:rsid w:val="00987C48"/>
    <w:rsid w:val="00987C53"/>
    <w:rsid w:val="00987C66"/>
    <w:rsid w:val="00987CC3"/>
    <w:rsid w:val="00987D1C"/>
    <w:rsid w:val="00987D8B"/>
    <w:rsid w:val="00987E72"/>
    <w:rsid w:val="00990263"/>
    <w:rsid w:val="009903AB"/>
    <w:rsid w:val="009903B3"/>
    <w:rsid w:val="00990555"/>
    <w:rsid w:val="00990572"/>
    <w:rsid w:val="009905FF"/>
    <w:rsid w:val="00990A9F"/>
    <w:rsid w:val="00991179"/>
    <w:rsid w:val="0099147B"/>
    <w:rsid w:val="0099156E"/>
    <w:rsid w:val="00991626"/>
    <w:rsid w:val="009917C5"/>
    <w:rsid w:val="009917D3"/>
    <w:rsid w:val="009917E5"/>
    <w:rsid w:val="00991AD6"/>
    <w:rsid w:val="00991B98"/>
    <w:rsid w:val="00991D5B"/>
    <w:rsid w:val="00991F5D"/>
    <w:rsid w:val="00991F9A"/>
    <w:rsid w:val="0099221C"/>
    <w:rsid w:val="00992343"/>
    <w:rsid w:val="0099265D"/>
    <w:rsid w:val="009927DD"/>
    <w:rsid w:val="009927FC"/>
    <w:rsid w:val="0099283C"/>
    <w:rsid w:val="00992C35"/>
    <w:rsid w:val="00992EAC"/>
    <w:rsid w:val="0099306F"/>
    <w:rsid w:val="009932CA"/>
    <w:rsid w:val="0099369B"/>
    <w:rsid w:val="00993B0D"/>
    <w:rsid w:val="00993C7C"/>
    <w:rsid w:val="00993E00"/>
    <w:rsid w:val="0099490D"/>
    <w:rsid w:val="00994BA3"/>
    <w:rsid w:val="00994C0E"/>
    <w:rsid w:val="00994E2C"/>
    <w:rsid w:val="00994E8A"/>
    <w:rsid w:val="00994F1D"/>
    <w:rsid w:val="0099582F"/>
    <w:rsid w:val="00995CCA"/>
    <w:rsid w:val="009961BC"/>
    <w:rsid w:val="00996422"/>
    <w:rsid w:val="009967B4"/>
    <w:rsid w:val="0099682F"/>
    <w:rsid w:val="0099688F"/>
    <w:rsid w:val="00996CC9"/>
    <w:rsid w:val="00996ED1"/>
    <w:rsid w:val="00997303"/>
    <w:rsid w:val="0099744B"/>
    <w:rsid w:val="009976F4"/>
    <w:rsid w:val="00997751"/>
    <w:rsid w:val="009977A3"/>
    <w:rsid w:val="00997A18"/>
    <w:rsid w:val="00997A2A"/>
    <w:rsid w:val="00997AB0"/>
    <w:rsid w:val="00997B28"/>
    <w:rsid w:val="00997B94"/>
    <w:rsid w:val="00997BBB"/>
    <w:rsid w:val="00997EFD"/>
    <w:rsid w:val="00997F3B"/>
    <w:rsid w:val="009A0444"/>
    <w:rsid w:val="009A049D"/>
    <w:rsid w:val="009A08AF"/>
    <w:rsid w:val="009A0EF4"/>
    <w:rsid w:val="009A0F69"/>
    <w:rsid w:val="009A0FED"/>
    <w:rsid w:val="009A0FFD"/>
    <w:rsid w:val="009A1059"/>
    <w:rsid w:val="009A1612"/>
    <w:rsid w:val="009A16D8"/>
    <w:rsid w:val="009A2333"/>
    <w:rsid w:val="009A2519"/>
    <w:rsid w:val="009A2A52"/>
    <w:rsid w:val="009A2AE3"/>
    <w:rsid w:val="009A2C22"/>
    <w:rsid w:val="009A380D"/>
    <w:rsid w:val="009A3977"/>
    <w:rsid w:val="009A3D44"/>
    <w:rsid w:val="009A3D81"/>
    <w:rsid w:val="009A3E0D"/>
    <w:rsid w:val="009A3F86"/>
    <w:rsid w:val="009A3FDB"/>
    <w:rsid w:val="009A4550"/>
    <w:rsid w:val="009A460F"/>
    <w:rsid w:val="009A46E4"/>
    <w:rsid w:val="009A470A"/>
    <w:rsid w:val="009A4720"/>
    <w:rsid w:val="009A493D"/>
    <w:rsid w:val="009A49FC"/>
    <w:rsid w:val="009A4A25"/>
    <w:rsid w:val="009A4A41"/>
    <w:rsid w:val="009A4C1A"/>
    <w:rsid w:val="009A4FEF"/>
    <w:rsid w:val="009A51A3"/>
    <w:rsid w:val="009A51B9"/>
    <w:rsid w:val="009A51BB"/>
    <w:rsid w:val="009A5D39"/>
    <w:rsid w:val="009A5FBB"/>
    <w:rsid w:val="009A61D4"/>
    <w:rsid w:val="009A66CD"/>
    <w:rsid w:val="009A6902"/>
    <w:rsid w:val="009A6B01"/>
    <w:rsid w:val="009A72A4"/>
    <w:rsid w:val="009A7326"/>
    <w:rsid w:val="009A73FF"/>
    <w:rsid w:val="009A74AC"/>
    <w:rsid w:val="009A76D3"/>
    <w:rsid w:val="009A7878"/>
    <w:rsid w:val="009A79D2"/>
    <w:rsid w:val="009A7EAE"/>
    <w:rsid w:val="009B00AD"/>
    <w:rsid w:val="009B00BA"/>
    <w:rsid w:val="009B0181"/>
    <w:rsid w:val="009B01C0"/>
    <w:rsid w:val="009B033B"/>
    <w:rsid w:val="009B0536"/>
    <w:rsid w:val="009B05AD"/>
    <w:rsid w:val="009B0853"/>
    <w:rsid w:val="009B0A6E"/>
    <w:rsid w:val="009B0BA0"/>
    <w:rsid w:val="009B0C27"/>
    <w:rsid w:val="009B0D50"/>
    <w:rsid w:val="009B0E73"/>
    <w:rsid w:val="009B0EE4"/>
    <w:rsid w:val="009B0F52"/>
    <w:rsid w:val="009B10EF"/>
    <w:rsid w:val="009B128B"/>
    <w:rsid w:val="009B1CA3"/>
    <w:rsid w:val="009B1CF8"/>
    <w:rsid w:val="009B1D4A"/>
    <w:rsid w:val="009B1DB8"/>
    <w:rsid w:val="009B1F81"/>
    <w:rsid w:val="009B2364"/>
    <w:rsid w:val="009B23DD"/>
    <w:rsid w:val="009B2615"/>
    <w:rsid w:val="009B2682"/>
    <w:rsid w:val="009B2872"/>
    <w:rsid w:val="009B28CC"/>
    <w:rsid w:val="009B2C12"/>
    <w:rsid w:val="009B39E9"/>
    <w:rsid w:val="009B3BE5"/>
    <w:rsid w:val="009B3C70"/>
    <w:rsid w:val="009B3DA9"/>
    <w:rsid w:val="009B4023"/>
    <w:rsid w:val="009B418E"/>
    <w:rsid w:val="009B41F4"/>
    <w:rsid w:val="009B43A3"/>
    <w:rsid w:val="009B43EF"/>
    <w:rsid w:val="009B444E"/>
    <w:rsid w:val="009B4538"/>
    <w:rsid w:val="009B4A47"/>
    <w:rsid w:val="009B4CD2"/>
    <w:rsid w:val="009B4EF4"/>
    <w:rsid w:val="009B4F18"/>
    <w:rsid w:val="009B5010"/>
    <w:rsid w:val="009B5012"/>
    <w:rsid w:val="009B5206"/>
    <w:rsid w:val="009B521D"/>
    <w:rsid w:val="009B532D"/>
    <w:rsid w:val="009B54E2"/>
    <w:rsid w:val="009B59A3"/>
    <w:rsid w:val="009B5C8D"/>
    <w:rsid w:val="009B5DB4"/>
    <w:rsid w:val="009B5F3F"/>
    <w:rsid w:val="009B61EE"/>
    <w:rsid w:val="009B663E"/>
    <w:rsid w:val="009B699B"/>
    <w:rsid w:val="009B6C89"/>
    <w:rsid w:val="009B6D46"/>
    <w:rsid w:val="009B6E2E"/>
    <w:rsid w:val="009B6EEE"/>
    <w:rsid w:val="009B7006"/>
    <w:rsid w:val="009B708F"/>
    <w:rsid w:val="009B7501"/>
    <w:rsid w:val="009B78D5"/>
    <w:rsid w:val="009B7DE3"/>
    <w:rsid w:val="009B7DE8"/>
    <w:rsid w:val="009B7E96"/>
    <w:rsid w:val="009C0030"/>
    <w:rsid w:val="009C00B4"/>
    <w:rsid w:val="009C01F3"/>
    <w:rsid w:val="009C0447"/>
    <w:rsid w:val="009C0589"/>
    <w:rsid w:val="009C0848"/>
    <w:rsid w:val="009C09A9"/>
    <w:rsid w:val="009C0AE8"/>
    <w:rsid w:val="009C0C7F"/>
    <w:rsid w:val="009C0D60"/>
    <w:rsid w:val="009C0E12"/>
    <w:rsid w:val="009C0E85"/>
    <w:rsid w:val="009C0F27"/>
    <w:rsid w:val="009C120E"/>
    <w:rsid w:val="009C1978"/>
    <w:rsid w:val="009C1A6E"/>
    <w:rsid w:val="009C1BF6"/>
    <w:rsid w:val="009C1DD5"/>
    <w:rsid w:val="009C247D"/>
    <w:rsid w:val="009C24FF"/>
    <w:rsid w:val="009C2613"/>
    <w:rsid w:val="009C2656"/>
    <w:rsid w:val="009C269F"/>
    <w:rsid w:val="009C297A"/>
    <w:rsid w:val="009C2AFB"/>
    <w:rsid w:val="009C2D28"/>
    <w:rsid w:val="009C2E29"/>
    <w:rsid w:val="009C3166"/>
    <w:rsid w:val="009C3A6B"/>
    <w:rsid w:val="009C3F0E"/>
    <w:rsid w:val="009C4096"/>
    <w:rsid w:val="009C4137"/>
    <w:rsid w:val="009C444F"/>
    <w:rsid w:val="009C4483"/>
    <w:rsid w:val="009C4493"/>
    <w:rsid w:val="009C4CEF"/>
    <w:rsid w:val="009C4FB9"/>
    <w:rsid w:val="009C4FE4"/>
    <w:rsid w:val="009C5192"/>
    <w:rsid w:val="009C5198"/>
    <w:rsid w:val="009C55A3"/>
    <w:rsid w:val="009C59F2"/>
    <w:rsid w:val="009C5A61"/>
    <w:rsid w:val="009C5B67"/>
    <w:rsid w:val="009C5F83"/>
    <w:rsid w:val="009C6307"/>
    <w:rsid w:val="009C6682"/>
    <w:rsid w:val="009C6710"/>
    <w:rsid w:val="009C67BB"/>
    <w:rsid w:val="009C6DD7"/>
    <w:rsid w:val="009C70A9"/>
    <w:rsid w:val="009C711D"/>
    <w:rsid w:val="009C735F"/>
    <w:rsid w:val="009C74AD"/>
    <w:rsid w:val="009C7948"/>
    <w:rsid w:val="009C7DD3"/>
    <w:rsid w:val="009C7EB7"/>
    <w:rsid w:val="009D065F"/>
    <w:rsid w:val="009D0B0D"/>
    <w:rsid w:val="009D0BC8"/>
    <w:rsid w:val="009D0C6D"/>
    <w:rsid w:val="009D0C76"/>
    <w:rsid w:val="009D0DA2"/>
    <w:rsid w:val="009D0EEF"/>
    <w:rsid w:val="009D11FC"/>
    <w:rsid w:val="009D1522"/>
    <w:rsid w:val="009D16BE"/>
    <w:rsid w:val="009D18E4"/>
    <w:rsid w:val="009D19AD"/>
    <w:rsid w:val="009D1A6A"/>
    <w:rsid w:val="009D1C26"/>
    <w:rsid w:val="009D24CF"/>
    <w:rsid w:val="009D28F2"/>
    <w:rsid w:val="009D2B49"/>
    <w:rsid w:val="009D2D2F"/>
    <w:rsid w:val="009D312B"/>
    <w:rsid w:val="009D3279"/>
    <w:rsid w:val="009D3295"/>
    <w:rsid w:val="009D35BE"/>
    <w:rsid w:val="009D3657"/>
    <w:rsid w:val="009D36B9"/>
    <w:rsid w:val="009D38ED"/>
    <w:rsid w:val="009D3F44"/>
    <w:rsid w:val="009D3F59"/>
    <w:rsid w:val="009D445C"/>
    <w:rsid w:val="009D456D"/>
    <w:rsid w:val="009D46E2"/>
    <w:rsid w:val="009D46FB"/>
    <w:rsid w:val="009D48B1"/>
    <w:rsid w:val="009D48B7"/>
    <w:rsid w:val="009D4A64"/>
    <w:rsid w:val="009D4E90"/>
    <w:rsid w:val="009D4F39"/>
    <w:rsid w:val="009D516B"/>
    <w:rsid w:val="009D5174"/>
    <w:rsid w:val="009D5403"/>
    <w:rsid w:val="009D5820"/>
    <w:rsid w:val="009D5930"/>
    <w:rsid w:val="009D5B81"/>
    <w:rsid w:val="009D5DBC"/>
    <w:rsid w:val="009D5E1A"/>
    <w:rsid w:val="009D5F55"/>
    <w:rsid w:val="009D6032"/>
    <w:rsid w:val="009D6752"/>
    <w:rsid w:val="009D6B04"/>
    <w:rsid w:val="009D6C83"/>
    <w:rsid w:val="009D6F16"/>
    <w:rsid w:val="009D70F2"/>
    <w:rsid w:val="009D73A9"/>
    <w:rsid w:val="009D7514"/>
    <w:rsid w:val="009D7541"/>
    <w:rsid w:val="009D7561"/>
    <w:rsid w:val="009D75D3"/>
    <w:rsid w:val="009D7608"/>
    <w:rsid w:val="009D7635"/>
    <w:rsid w:val="009D77B9"/>
    <w:rsid w:val="009D7996"/>
    <w:rsid w:val="009D7AA0"/>
    <w:rsid w:val="009D7CFF"/>
    <w:rsid w:val="009E015E"/>
    <w:rsid w:val="009E0321"/>
    <w:rsid w:val="009E03A1"/>
    <w:rsid w:val="009E0464"/>
    <w:rsid w:val="009E0508"/>
    <w:rsid w:val="009E050D"/>
    <w:rsid w:val="009E0837"/>
    <w:rsid w:val="009E0900"/>
    <w:rsid w:val="009E0A8E"/>
    <w:rsid w:val="009E0AB4"/>
    <w:rsid w:val="009E0B48"/>
    <w:rsid w:val="009E0E73"/>
    <w:rsid w:val="009E1347"/>
    <w:rsid w:val="009E1685"/>
    <w:rsid w:val="009E1750"/>
    <w:rsid w:val="009E175B"/>
    <w:rsid w:val="009E19CC"/>
    <w:rsid w:val="009E1C00"/>
    <w:rsid w:val="009E1E99"/>
    <w:rsid w:val="009E20BB"/>
    <w:rsid w:val="009E21A9"/>
    <w:rsid w:val="009E26BA"/>
    <w:rsid w:val="009E26D7"/>
    <w:rsid w:val="009E28BE"/>
    <w:rsid w:val="009E293C"/>
    <w:rsid w:val="009E2942"/>
    <w:rsid w:val="009E2B46"/>
    <w:rsid w:val="009E2CC9"/>
    <w:rsid w:val="009E2E8C"/>
    <w:rsid w:val="009E2EED"/>
    <w:rsid w:val="009E2F0A"/>
    <w:rsid w:val="009E305D"/>
    <w:rsid w:val="009E3141"/>
    <w:rsid w:val="009E3C74"/>
    <w:rsid w:val="009E3DE1"/>
    <w:rsid w:val="009E3F5E"/>
    <w:rsid w:val="009E4233"/>
    <w:rsid w:val="009E44FC"/>
    <w:rsid w:val="009E4528"/>
    <w:rsid w:val="009E4915"/>
    <w:rsid w:val="009E4A11"/>
    <w:rsid w:val="009E4C32"/>
    <w:rsid w:val="009E4F17"/>
    <w:rsid w:val="009E50AE"/>
    <w:rsid w:val="009E5133"/>
    <w:rsid w:val="009E57B7"/>
    <w:rsid w:val="009E583B"/>
    <w:rsid w:val="009E5A98"/>
    <w:rsid w:val="009E5B8E"/>
    <w:rsid w:val="009E5B9E"/>
    <w:rsid w:val="009E5DA3"/>
    <w:rsid w:val="009E5F61"/>
    <w:rsid w:val="009E62FC"/>
    <w:rsid w:val="009E63BC"/>
    <w:rsid w:val="009E684A"/>
    <w:rsid w:val="009E6E01"/>
    <w:rsid w:val="009E72AC"/>
    <w:rsid w:val="009E7A50"/>
    <w:rsid w:val="009E7A93"/>
    <w:rsid w:val="009E7AA6"/>
    <w:rsid w:val="009E7B7C"/>
    <w:rsid w:val="009E7CB3"/>
    <w:rsid w:val="009E7D75"/>
    <w:rsid w:val="009F00E2"/>
    <w:rsid w:val="009F0206"/>
    <w:rsid w:val="009F02D3"/>
    <w:rsid w:val="009F0307"/>
    <w:rsid w:val="009F054C"/>
    <w:rsid w:val="009F0598"/>
    <w:rsid w:val="009F0741"/>
    <w:rsid w:val="009F076C"/>
    <w:rsid w:val="009F09F1"/>
    <w:rsid w:val="009F0D78"/>
    <w:rsid w:val="009F1152"/>
    <w:rsid w:val="009F120C"/>
    <w:rsid w:val="009F1427"/>
    <w:rsid w:val="009F1868"/>
    <w:rsid w:val="009F1E86"/>
    <w:rsid w:val="009F1EFA"/>
    <w:rsid w:val="009F2507"/>
    <w:rsid w:val="009F25D5"/>
    <w:rsid w:val="009F27A0"/>
    <w:rsid w:val="009F29B6"/>
    <w:rsid w:val="009F2C75"/>
    <w:rsid w:val="009F2CB5"/>
    <w:rsid w:val="009F30ED"/>
    <w:rsid w:val="009F33CB"/>
    <w:rsid w:val="009F372E"/>
    <w:rsid w:val="009F388B"/>
    <w:rsid w:val="009F3AED"/>
    <w:rsid w:val="009F3B2F"/>
    <w:rsid w:val="009F41F2"/>
    <w:rsid w:val="009F4318"/>
    <w:rsid w:val="009F4356"/>
    <w:rsid w:val="009F4435"/>
    <w:rsid w:val="009F44E2"/>
    <w:rsid w:val="009F462E"/>
    <w:rsid w:val="009F4640"/>
    <w:rsid w:val="009F4792"/>
    <w:rsid w:val="009F49C0"/>
    <w:rsid w:val="009F4C9B"/>
    <w:rsid w:val="009F4E30"/>
    <w:rsid w:val="009F4E99"/>
    <w:rsid w:val="009F549E"/>
    <w:rsid w:val="009F5872"/>
    <w:rsid w:val="009F5B20"/>
    <w:rsid w:val="009F5B74"/>
    <w:rsid w:val="009F5C27"/>
    <w:rsid w:val="009F5C2A"/>
    <w:rsid w:val="009F5F09"/>
    <w:rsid w:val="009F5FDD"/>
    <w:rsid w:val="009F634F"/>
    <w:rsid w:val="009F6CCA"/>
    <w:rsid w:val="009F7125"/>
    <w:rsid w:val="009F717C"/>
    <w:rsid w:val="009F71E6"/>
    <w:rsid w:val="009F7342"/>
    <w:rsid w:val="009F73B7"/>
    <w:rsid w:val="009F7C7A"/>
    <w:rsid w:val="009F7D55"/>
    <w:rsid w:val="009F7D5E"/>
    <w:rsid w:val="009F7D68"/>
    <w:rsid w:val="00A001B7"/>
    <w:rsid w:val="00A002EB"/>
    <w:rsid w:val="00A003D6"/>
    <w:rsid w:val="00A00679"/>
    <w:rsid w:val="00A00A05"/>
    <w:rsid w:val="00A00AE2"/>
    <w:rsid w:val="00A00E08"/>
    <w:rsid w:val="00A00F2A"/>
    <w:rsid w:val="00A01010"/>
    <w:rsid w:val="00A01238"/>
    <w:rsid w:val="00A0139F"/>
    <w:rsid w:val="00A017CD"/>
    <w:rsid w:val="00A01875"/>
    <w:rsid w:val="00A01B0D"/>
    <w:rsid w:val="00A01DAA"/>
    <w:rsid w:val="00A01ED7"/>
    <w:rsid w:val="00A02102"/>
    <w:rsid w:val="00A0226F"/>
    <w:rsid w:val="00A0256B"/>
    <w:rsid w:val="00A025CC"/>
    <w:rsid w:val="00A025E0"/>
    <w:rsid w:val="00A0275B"/>
    <w:rsid w:val="00A02787"/>
    <w:rsid w:val="00A02A4B"/>
    <w:rsid w:val="00A02CC8"/>
    <w:rsid w:val="00A02CED"/>
    <w:rsid w:val="00A02E92"/>
    <w:rsid w:val="00A03113"/>
    <w:rsid w:val="00A03140"/>
    <w:rsid w:val="00A032F4"/>
    <w:rsid w:val="00A03321"/>
    <w:rsid w:val="00A03523"/>
    <w:rsid w:val="00A03A7C"/>
    <w:rsid w:val="00A03BBD"/>
    <w:rsid w:val="00A03E9D"/>
    <w:rsid w:val="00A03F8D"/>
    <w:rsid w:val="00A0400C"/>
    <w:rsid w:val="00A041DF"/>
    <w:rsid w:val="00A04221"/>
    <w:rsid w:val="00A045A1"/>
    <w:rsid w:val="00A04700"/>
    <w:rsid w:val="00A04896"/>
    <w:rsid w:val="00A048BA"/>
    <w:rsid w:val="00A051FC"/>
    <w:rsid w:val="00A05297"/>
    <w:rsid w:val="00A054B3"/>
    <w:rsid w:val="00A0560D"/>
    <w:rsid w:val="00A0562B"/>
    <w:rsid w:val="00A059D4"/>
    <w:rsid w:val="00A05E37"/>
    <w:rsid w:val="00A05E7A"/>
    <w:rsid w:val="00A061AD"/>
    <w:rsid w:val="00A0644A"/>
    <w:rsid w:val="00A06719"/>
    <w:rsid w:val="00A06DA3"/>
    <w:rsid w:val="00A06E8E"/>
    <w:rsid w:val="00A06EE7"/>
    <w:rsid w:val="00A07125"/>
    <w:rsid w:val="00A0712B"/>
    <w:rsid w:val="00A07352"/>
    <w:rsid w:val="00A078FF"/>
    <w:rsid w:val="00A07B09"/>
    <w:rsid w:val="00A1037F"/>
    <w:rsid w:val="00A104B9"/>
    <w:rsid w:val="00A10722"/>
    <w:rsid w:val="00A10770"/>
    <w:rsid w:val="00A10828"/>
    <w:rsid w:val="00A1082E"/>
    <w:rsid w:val="00A10DA0"/>
    <w:rsid w:val="00A10F0D"/>
    <w:rsid w:val="00A10F1A"/>
    <w:rsid w:val="00A10FB4"/>
    <w:rsid w:val="00A113E8"/>
    <w:rsid w:val="00A11496"/>
    <w:rsid w:val="00A115B0"/>
    <w:rsid w:val="00A115E5"/>
    <w:rsid w:val="00A1163F"/>
    <w:rsid w:val="00A116A0"/>
    <w:rsid w:val="00A119F1"/>
    <w:rsid w:val="00A11E72"/>
    <w:rsid w:val="00A11F3B"/>
    <w:rsid w:val="00A11F85"/>
    <w:rsid w:val="00A11FD1"/>
    <w:rsid w:val="00A11FE3"/>
    <w:rsid w:val="00A1208B"/>
    <w:rsid w:val="00A124C1"/>
    <w:rsid w:val="00A1263D"/>
    <w:rsid w:val="00A12684"/>
    <w:rsid w:val="00A12B00"/>
    <w:rsid w:val="00A12BBC"/>
    <w:rsid w:val="00A12BF3"/>
    <w:rsid w:val="00A12DF7"/>
    <w:rsid w:val="00A13055"/>
    <w:rsid w:val="00A13128"/>
    <w:rsid w:val="00A1353C"/>
    <w:rsid w:val="00A135B8"/>
    <w:rsid w:val="00A13676"/>
    <w:rsid w:val="00A136DA"/>
    <w:rsid w:val="00A13A2B"/>
    <w:rsid w:val="00A13A98"/>
    <w:rsid w:val="00A13CAE"/>
    <w:rsid w:val="00A13D70"/>
    <w:rsid w:val="00A13E59"/>
    <w:rsid w:val="00A13E6D"/>
    <w:rsid w:val="00A13F74"/>
    <w:rsid w:val="00A14140"/>
    <w:rsid w:val="00A141DB"/>
    <w:rsid w:val="00A144D4"/>
    <w:rsid w:val="00A14540"/>
    <w:rsid w:val="00A14661"/>
    <w:rsid w:val="00A14A08"/>
    <w:rsid w:val="00A14A2F"/>
    <w:rsid w:val="00A14A86"/>
    <w:rsid w:val="00A14CA4"/>
    <w:rsid w:val="00A15356"/>
    <w:rsid w:val="00A153AF"/>
    <w:rsid w:val="00A153DD"/>
    <w:rsid w:val="00A154A7"/>
    <w:rsid w:val="00A154D7"/>
    <w:rsid w:val="00A154DD"/>
    <w:rsid w:val="00A158A1"/>
    <w:rsid w:val="00A15A3C"/>
    <w:rsid w:val="00A15E12"/>
    <w:rsid w:val="00A15E35"/>
    <w:rsid w:val="00A15EA7"/>
    <w:rsid w:val="00A1605C"/>
    <w:rsid w:val="00A160E0"/>
    <w:rsid w:val="00A1637E"/>
    <w:rsid w:val="00A16435"/>
    <w:rsid w:val="00A165BF"/>
    <w:rsid w:val="00A16710"/>
    <w:rsid w:val="00A1683C"/>
    <w:rsid w:val="00A168E0"/>
    <w:rsid w:val="00A16B1F"/>
    <w:rsid w:val="00A16E33"/>
    <w:rsid w:val="00A176DC"/>
    <w:rsid w:val="00A179CE"/>
    <w:rsid w:val="00A17B5F"/>
    <w:rsid w:val="00A17DEE"/>
    <w:rsid w:val="00A17E0A"/>
    <w:rsid w:val="00A2008F"/>
    <w:rsid w:val="00A200A1"/>
    <w:rsid w:val="00A20129"/>
    <w:rsid w:val="00A204B9"/>
    <w:rsid w:val="00A20558"/>
    <w:rsid w:val="00A20DE4"/>
    <w:rsid w:val="00A21303"/>
    <w:rsid w:val="00A215BF"/>
    <w:rsid w:val="00A21A1E"/>
    <w:rsid w:val="00A21C3A"/>
    <w:rsid w:val="00A21EB6"/>
    <w:rsid w:val="00A21EC1"/>
    <w:rsid w:val="00A22209"/>
    <w:rsid w:val="00A224A0"/>
    <w:rsid w:val="00A22983"/>
    <w:rsid w:val="00A22B18"/>
    <w:rsid w:val="00A22BC9"/>
    <w:rsid w:val="00A22EEF"/>
    <w:rsid w:val="00A22FB5"/>
    <w:rsid w:val="00A23021"/>
    <w:rsid w:val="00A2313F"/>
    <w:rsid w:val="00A23305"/>
    <w:rsid w:val="00A234B4"/>
    <w:rsid w:val="00A23682"/>
    <w:rsid w:val="00A237DB"/>
    <w:rsid w:val="00A23992"/>
    <w:rsid w:val="00A23C00"/>
    <w:rsid w:val="00A23CB6"/>
    <w:rsid w:val="00A23D84"/>
    <w:rsid w:val="00A23DF9"/>
    <w:rsid w:val="00A2414D"/>
    <w:rsid w:val="00A241D6"/>
    <w:rsid w:val="00A24208"/>
    <w:rsid w:val="00A2426B"/>
    <w:rsid w:val="00A24469"/>
    <w:rsid w:val="00A244B3"/>
    <w:rsid w:val="00A245AD"/>
    <w:rsid w:val="00A246D3"/>
    <w:rsid w:val="00A2474E"/>
    <w:rsid w:val="00A24BC2"/>
    <w:rsid w:val="00A24BD5"/>
    <w:rsid w:val="00A24C1A"/>
    <w:rsid w:val="00A24D58"/>
    <w:rsid w:val="00A24E63"/>
    <w:rsid w:val="00A24E6F"/>
    <w:rsid w:val="00A24E7A"/>
    <w:rsid w:val="00A24ED5"/>
    <w:rsid w:val="00A251DA"/>
    <w:rsid w:val="00A25B6B"/>
    <w:rsid w:val="00A25CF4"/>
    <w:rsid w:val="00A25D0F"/>
    <w:rsid w:val="00A2600C"/>
    <w:rsid w:val="00A2601A"/>
    <w:rsid w:val="00A26109"/>
    <w:rsid w:val="00A2621E"/>
    <w:rsid w:val="00A263CE"/>
    <w:rsid w:val="00A264AA"/>
    <w:rsid w:val="00A26623"/>
    <w:rsid w:val="00A26A74"/>
    <w:rsid w:val="00A272BC"/>
    <w:rsid w:val="00A273D5"/>
    <w:rsid w:val="00A2755E"/>
    <w:rsid w:val="00A27778"/>
    <w:rsid w:val="00A27A00"/>
    <w:rsid w:val="00A27AA0"/>
    <w:rsid w:val="00A27BB6"/>
    <w:rsid w:val="00A27BE1"/>
    <w:rsid w:val="00A27D4D"/>
    <w:rsid w:val="00A27D90"/>
    <w:rsid w:val="00A27DDF"/>
    <w:rsid w:val="00A30324"/>
    <w:rsid w:val="00A3039B"/>
    <w:rsid w:val="00A30443"/>
    <w:rsid w:val="00A3094E"/>
    <w:rsid w:val="00A30D72"/>
    <w:rsid w:val="00A30DB4"/>
    <w:rsid w:val="00A30E08"/>
    <w:rsid w:val="00A311EF"/>
    <w:rsid w:val="00A314CD"/>
    <w:rsid w:val="00A3173D"/>
    <w:rsid w:val="00A317B4"/>
    <w:rsid w:val="00A317B7"/>
    <w:rsid w:val="00A319F6"/>
    <w:rsid w:val="00A32068"/>
    <w:rsid w:val="00A3236B"/>
    <w:rsid w:val="00A3270C"/>
    <w:rsid w:val="00A3281D"/>
    <w:rsid w:val="00A32897"/>
    <w:rsid w:val="00A32BD0"/>
    <w:rsid w:val="00A32C60"/>
    <w:rsid w:val="00A32C66"/>
    <w:rsid w:val="00A32DB5"/>
    <w:rsid w:val="00A32F66"/>
    <w:rsid w:val="00A33171"/>
    <w:rsid w:val="00A3320D"/>
    <w:rsid w:val="00A3360B"/>
    <w:rsid w:val="00A3369E"/>
    <w:rsid w:val="00A339C8"/>
    <w:rsid w:val="00A339F7"/>
    <w:rsid w:val="00A33AE5"/>
    <w:rsid w:val="00A33CC0"/>
    <w:rsid w:val="00A33E91"/>
    <w:rsid w:val="00A34000"/>
    <w:rsid w:val="00A3413B"/>
    <w:rsid w:val="00A342C8"/>
    <w:rsid w:val="00A34758"/>
    <w:rsid w:val="00A3478B"/>
    <w:rsid w:val="00A348D5"/>
    <w:rsid w:val="00A348D9"/>
    <w:rsid w:val="00A34B1F"/>
    <w:rsid w:val="00A34D32"/>
    <w:rsid w:val="00A3532F"/>
    <w:rsid w:val="00A35449"/>
    <w:rsid w:val="00A3553F"/>
    <w:rsid w:val="00A35585"/>
    <w:rsid w:val="00A356A9"/>
    <w:rsid w:val="00A362A8"/>
    <w:rsid w:val="00A364B7"/>
    <w:rsid w:val="00A36582"/>
    <w:rsid w:val="00A365B0"/>
    <w:rsid w:val="00A36869"/>
    <w:rsid w:val="00A3687E"/>
    <w:rsid w:val="00A369F9"/>
    <w:rsid w:val="00A37014"/>
    <w:rsid w:val="00A371B8"/>
    <w:rsid w:val="00A37206"/>
    <w:rsid w:val="00A372DF"/>
    <w:rsid w:val="00A373A3"/>
    <w:rsid w:val="00A374C2"/>
    <w:rsid w:val="00A37A68"/>
    <w:rsid w:val="00A37BD5"/>
    <w:rsid w:val="00A37BEB"/>
    <w:rsid w:val="00A40A61"/>
    <w:rsid w:val="00A40E0D"/>
    <w:rsid w:val="00A41570"/>
    <w:rsid w:val="00A41677"/>
    <w:rsid w:val="00A41AEA"/>
    <w:rsid w:val="00A41B27"/>
    <w:rsid w:val="00A41B63"/>
    <w:rsid w:val="00A41B7C"/>
    <w:rsid w:val="00A41B85"/>
    <w:rsid w:val="00A42549"/>
    <w:rsid w:val="00A427F5"/>
    <w:rsid w:val="00A4283D"/>
    <w:rsid w:val="00A42DED"/>
    <w:rsid w:val="00A43209"/>
    <w:rsid w:val="00A4328C"/>
    <w:rsid w:val="00A436E3"/>
    <w:rsid w:val="00A43714"/>
    <w:rsid w:val="00A43BD8"/>
    <w:rsid w:val="00A43E70"/>
    <w:rsid w:val="00A43FCE"/>
    <w:rsid w:val="00A445E7"/>
    <w:rsid w:val="00A44A0A"/>
    <w:rsid w:val="00A44C8B"/>
    <w:rsid w:val="00A44E22"/>
    <w:rsid w:val="00A44FE4"/>
    <w:rsid w:val="00A4524B"/>
    <w:rsid w:val="00A45361"/>
    <w:rsid w:val="00A45478"/>
    <w:rsid w:val="00A45620"/>
    <w:rsid w:val="00A456DC"/>
    <w:rsid w:val="00A457B5"/>
    <w:rsid w:val="00A458F2"/>
    <w:rsid w:val="00A45E38"/>
    <w:rsid w:val="00A45EB8"/>
    <w:rsid w:val="00A45ECD"/>
    <w:rsid w:val="00A4653A"/>
    <w:rsid w:val="00A46609"/>
    <w:rsid w:val="00A46936"/>
    <w:rsid w:val="00A46A5D"/>
    <w:rsid w:val="00A46BEA"/>
    <w:rsid w:val="00A46F61"/>
    <w:rsid w:val="00A46FEF"/>
    <w:rsid w:val="00A47002"/>
    <w:rsid w:val="00A47541"/>
    <w:rsid w:val="00A47568"/>
    <w:rsid w:val="00A47842"/>
    <w:rsid w:val="00A47A2A"/>
    <w:rsid w:val="00A47C83"/>
    <w:rsid w:val="00A47D0F"/>
    <w:rsid w:val="00A47F47"/>
    <w:rsid w:val="00A50025"/>
    <w:rsid w:val="00A5003D"/>
    <w:rsid w:val="00A502AC"/>
    <w:rsid w:val="00A509A1"/>
    <w:rsid w:val="00A50BBC"/>
    <w:rsid w:val="00A5121D"/>
    <w:rsid w:val="00A514D9"/>
    <w:rsid w:val="00A515D4"/>
    <w:rsid w:val="00A51609"/>
    <w:rsid w:val="00A51706"/>
    <w:rsid w:val="00A5175B"/>
    <w:rsid w:val="00A51CB7"/>
    <w:rsid w:val="00A51D70"/>
    <w:rsid w:val="00A51E3B"/>
    <w:rsid w:val="00A51E4B"/>
    <w:rsid w:val="00A51F5D"/>
    <w:rsid w:val="00A522E0"/>
    <w:rsid w:val="00A5261D"/>
    <w:rsid w:val="00A526F8"/>
    <w:rsid w:val="00A5280F"/>
    <w:rsid w:val="00A52A72"/>
    <w:rsid w:val="00A52E60"/>
    <w:rsid w:val="00A53248"/>
    <w:rsid w:val="00A53251"/>
    <w:rsid w:val="00A533E3"/>
    <w:rsid w:val="00A534F5"/>
    <w:rsid w:val="00A535FA"/>
    <w:rsid w:val="00A5360C"/>
    <w:rsid w:val="00A53A76"/>
    <w:rsid w:val="00A53C0A"/>
    <w:rsid w:val="00A54183"/>
    <w:rsid w:val="00A5442B"/>
    <w:rsid w:val="00A546A8"/>
    <w:rsid w:val="00A546B3"/>
    <w:rsid w:val="00A5487B"/>
    <w:rsid w:val="00A54BF1"/>
    <w:rsid w:val="00A54BF4"/>
    <w:rsid w:val="00A54C25"/>
    <w:rsid w:val="00A553EC"/>
    <w:rsid w:val="00A5563C"/>
    <w:rsid w:val="00A556C1"/>
    <w:rsid w:val="00A557DD"/>
    <w:rsid w:val="00A55AD0"/>
    <w:rsid w:val="00A55CE2"/>
    <w:rsid w:val="00A55D34"/>
    <w:rsid w:val="00A55DBE"/>
    <w:rsid w:val="00A5658A"/>
    <w:rsid w:val="00A567B4"/>
    <w:rsid w:val="00A56B1D"/>
    <w:rsid w:val="00A56FAF"/>
    <w:rsid w:val="00A5709C"/>
    <w:rsid w:val="00A57209"/>
    <w:rsid w:val="00A573BB"/>
    <w:rsid w:val="00A574BD"/>
    <w:rsid w:val="00A575ED"/>
    <w:rsid w:val="00A575EF"/>
    <w:rsid w:val="00A577D0"/>
    <w:rsid w:val="00A57871"/>
    <w:rsid w:val="00A5794B"/>
    <w:rsid w:val="00A57C76"/>
    <w:rsid w:val="00A57C8A"/>
    <w:rsid w:val="00A57F25"/>
    <w:rsid w:val="00A60020"/>
    <w:rsid w:val="00A605AD"/>
    <w:rsid w:val="00A605BF"/>
    <w:rsid w:val="00A6066A"/>
    <w:rsid w:val="00A60671"/>
    <w:rsid w:val="00A60986"/>
    <w:rsid w:val="00A60B60"/>
    <w:rsid w:val="00A60C69"/>
    <w:rsid w:val="00A60DA2"/>
    <w:rsid w:val="00A60E44"/>
    <w:rsid w:val="00A60E92"/>
    <w:rsid w:val="00A610A2"/>
    <w:rsid w:val="00A612A3"/>
    <w:rsid w:val="00A6147D"/>
    <w:rsid w:val="00A615B9"/>
    <w:rsid w:val="00A615D7"/>
    <w:rsid w:val="00A61C44"/>
    <w:rsid w:val="00A61E2D"/>
    <w:rsid w:val="00A61EAD"/>
    <w:rsid w:val="00A62010"/>
    <w:rsid w:val="00A62309"/>
    <w:rsid w:val="00A6238E"/>
    <w:rsid w:val="00A62489"/>
    <w:rsid w:val="00A624F7"/>
    <w:rsid w:val="00A62882"/>
    <w:rsid w:val="00A62F00"/>
    <w:rsid w:val="00A630AD"/>
    <w:rsid w:val="00A635AA"/>
    <w:rsid w:val="00A637B8"/>
    <w:rsid w:val="00A63968"/>
    <w:rsid w:val="00A63BA6"/>
    <w:rsid w:val="00A63D6D"/>
    <w:rsid w:val="00A6477C"/>
    <w:rsid w:val="00A6489D"/>
    <w:rsid w:val="00A64999"/>
    <w:rsid w:val="00A649AE"/>
    <w:rsid w:val="00A64BB7"/>
    <w:rsid w:val="00A65052"/>
    <w:rsid w:val="00A6521D"/>
    <w:rsid w:val="00A653B2"/>
    <w:rsid w:val="00A65658"/>
    <w:rsid w:val="00A65B03"/>
    <w:rsid w:val="00A65B75"/>
    <w:rsid w:val="00A65C12"/>
    <w:rsid w:val="00A65C2E"/>
    <w:rsid w:val="00A6618B"/>
    <w:rsid w:val="00A66219"/>
    <w:rsid w:val="00A66999"/>
    <w:rsid w:val="00A66E46"/>
    <w:rsid w:val="00A66F60"/>
    <w:rsid w:val="00A66FC4"/>
    <w:rsid w:val="00A67137"/>
    <w:rsid w:val="00A67139"/>
    <w:rsid w:val="00A671CB"/>
    <w:rsid w:val="00A673EE"/>
    <w:rsid w:val="00A67CB5"/>
    <w:rsid w:val="00A700A8"/>
    <w:rsid w:val="00A701FA"/>
    <w:rsid w:val="00A70275"/>
    <w:rsid w:val="00A70290"/>
    <w:rsid w:val="00A702EE"/>
    <w:rsid w:val="00A70300"/>
    <w:rsid w:val="00A70566"/>
    <w:rsid w:val="00A706A1"/>
    <w:rsid w:val="00A706E4"/>
    <w:rsid w:val="00A706FE"/>
    <w:rsid w:val="00A7071D"/>
    <w:rsid w:val="00A70735"/>
    <w:rsid w:val="00A70916"/>
    <w:rsid w:val="00A709E7"/>
    <w:rsid w:val="00A709F7"/>
    <w:rsid w:val="00A70A5A"/>
    <w:rsid w:val="00A70B12"/>
    <w:rsid w:val="00A70B1B"/>
    <w:rsid w:val="00A70E3B"/>
    <w:rsid w:val="00A70F18"/>
    <w:rsid w:val="00A712F6"/>
    <w:rsid w:val="00A7139A"/>
    <w:rsid w:val="00A71572"/>
    <w:rsid w:val="00A71610"/>
    <w:rsid w:val="00A71A60"/>
    <w:rsid w:val="00A71B08"/>
    <w:rsid w:val="00A71D09"/>
    <w:rsid w:val="00A71D53"/>
    <w:rsid w:val="00A71D62"/>
    <w:rsid w:val="00A71F3C"/>
    <w:rsid w:val="00A71F78"/>
    <w:rsid w:val="00A71FEC"/>
    <w:rsid w:val="00A7204F"/>
    <w:rsid w:val="00A72105"/>
    <w:rsid w:val="00A72284"/>
    <w:rsid w:val="00A724C4"/>
    <w:rsid w:val="00A728D9"/>
    <w:rsid w:val="00A72916"/>
    <w:rsid w:val="00A72BEF"/>
    <w:rsid w:val="00A72C79"/>
    <w:rsid w:val="00A72D4A"/>
    <w:rsid w:val="00A72DD3"/>
    <w:rsid w:val="00A72E9C"/>
    <w:rsid w:val="00A72F4C"/>
    <w:rsid w:val="00A733CC"/>
    <w:rsid w:val="00A735D1"/>
    <w:rsid w:val="00A73869"/>
    <w:rsid w:val="00A73904"/>
    <w:rsid w:val="00A73979"/>
    <w:rsid w:val="00A73A08"/>
    <w:rsid w:val="00A73E0F"/>
    <w:rsid w:val="00A74165"/>
    <w:rsid w:val="00A74279"/>
    <w:rsid w:val="00A74329"/>
    <w:rsid w:val="00A74407"/>
    <w:rsid w:val="00A74606"/>
    <w:rsid w:val="00A74608"/>
    <w:rsid w:val="00A746A5"/>
    <w:rsid w:val="00A74764"/>
    <w:rsid w:val="00A7491C"/>
    <w:rsid w:val="00A74C01"/>
    <w:rsid w:val="00A74D19"/>
    <w:rsid w:val="00A7505B"/>
    <w:rsid w:val="00A750FC"/>
    <w:rsid w:val="00A7530F"/>
    <w:rsid w:val="00A75B70"/>
    <w:rsid w:val="00A75B87"/>
    <w:rsid w:val="00A75E72"/>
    <w:rsid w:val="00A7624E"/>
    <w:rsid w:val="00A762C6"/>
    <w:rsid w:val="00A76429"/>
    <w:rsid w:val="00A76482"/>
    <w:rsid w:val="00A766D4"/>
    <w:rsid w:val="00A76972"/>
    <w:rsid w:val="00A7699C"/>
    <w:rsid w:val="00A76C0E"/>
    <w:rsid w:val="00A76C3A"/>
    <w:rsid w:val="00A76CDD"/>
    <w:rsid w:val="00A76DF2"/>
    <w:rsid w:val="00A77319"/>
    <w:rsid w:val="00A77881"/>
    <w:rsid w:val="00A77896"/>
    <w:rsid w:val="00A77AB9"/>
    <w:rsid w:val="00A77C32"/>
    <w:rsid w:val="00A77C37"/>
    <w:rsid w:val="00A77CCE"/>
    <w:rsid w:val="00A77E5E"/>
    <w:rsid w:val="00A77ED8"/>
    <w:rsid w:val="00A77FF5"/>
    <w:rsid w:val="00A80319"/>
    <w:rsid w:val="00A80930"/>
    <w:rsid w:val="00A8094B"/>
    <w:rsid w:val="00A80BAE"/>
    <w:rsid w:val="00A80C77"/>
    <w:rsid w:val="00A80E27"/>
    <w:rsid w:val="00A80F09"/>
    <w:rsid w:val="00A80F4D"/>
    <w:rsid w:val="00A80F80"/>
    <w:rsid w:val="00A80F88"/>
    <w:rsid w:val="00A80F8E"/>
    <w:rsid w:val="00A80FE6"/>
    <w:rsid w:val="00A81385"/>
    <w:rsid w:val="00A813E3"/>
    <w:rsid w:val="00A81473"/>
    <w:rsid w:val="00A818E8"/>
    <w:rsid w:val="00A81909"/>
    <w:rsid w:val="00A81D6F"/>
    <w:rsid w:val="00A81DAD"/>
    <w:rsid w:val="00A81F12"/>
    <w:rsid w:val="00A823F5"/>
    <w:rsid w:val="00A82555"/>
    <w:rsid w:val="00A82557"/>
    <w:rsid w:val="00A8272F"/>
    <w:rsid w:val="00A82946"/>
    <w:rsid w:val="00A82B20"/>
    <w:rsid w:val="00A82C15"/>
    <w:rsid w:val="00A82C9F"/>
    <w:rsid w:val="00A82E37"/>
    <w:rsid w:val="00A83578"/>
    <w:rsid w:val="00A839D9"/>
    <w:rsid w:val="00A83A81"/>
    <w:rsid w:val="00A83AEE"/>
    <w:rsid w:val="00A83B1E"/>
    <w:rsid w:val="00A83D58"/>
    <w:rsid w:val="00A83DB2"/>
    <w:rsid w:val="00A83ED6"/>
    <w:rsid w:val="00A8411C"/>
    <w:rsid w:val="00A841A9"/>
    <w:rsid w:val="00A84407"/>
    <w:rsid w:val="00A84658"/>
    <w:rsid w:val="00A849EF"/>
    <w:rsid w:val="00A84B2A"/>
    <w:rsid w:val="00A84B76"/>
    <w:rsid w:val="00A84E03"/>
    <w:rsid w:val="00A85506"/>
    <w:rsid w:val="00A8582A"/>
    <w:rsid w:val="00A858D9"/>
    <w:rsid w:val="00A85A50"/>
    <w:rsid w:val="00A85D90"/>
    <w:rsid w:val="00A85F8A"/>
    <w:rsid w:val="00A863DD"/>
    <w:rsid w:val="00A8642C"/>
    <w:rsid w:val="00A867B6"/>
    <w:rsid w:val="00A8684E"/>
    <w:rsid w:val="00A868AC"/>
    <w:rsid w:val="00A868F2"/>
    <w:rsid w:val="00A8699D"/>
    <w:rsid w:val="00A869AD"/>
    <w:rsid w:val="00A86B67"/>
    <w:rsid w:val="00A86CAA"/>
    <w:rsid w:val="00A86FF5"/>
    <w:rsid w:val="00A87108"/>
    <w:rsid w:val="00A87C0A"/>
    <w:rsid w:val="00A87C5C"/>
    <w:rsid w:val="00A87DE9"/>
    <w:rsid w:val="00A87EC6"/>
    <w:rsid w:val="00A87F1E"/>
    <w:rsid w:val="00A87F4D"/>
    <w:rsid w:val="00A9018B"/>
    <w:rsid w:val="00A901B1"/>
    <w:rsid w:val="00A9028F"/>
    <w:rsid w:val="00A9044A"/>
    <w:rsid w:val="00A90608"/>
    <w:rsid w:val="00A906D8"/>
    <w:rsid w:val="00A908F2"/>
    <w:rsid w:val="00A90CD5"/>
    <w:rsid w:val="00A90E8B"/>
    <w:rsid w:val="00A91186"/>
    <w:rsid w:val="00A913AE"/>
    <w:rsid w:val="00A91A4A"/>
    <w:rsid w:val="00A91AB5"/>
    <w:rsid w:val="00A91B34"/>
    <w:rsid w:val="00A91B37"/>
    <w:rsid w:val="00A91F8D"/>
    <w:rsid w:val="00A92193"/>
    <w:rsid w:val="00A92615"/>
    <w:rsid w:val="00A92C49"/>
    <w:rsid w:val="00A92E23"/>
    <w:rsid w:val="00A9318D"/>
    <w:rsid w:val="00A932CE"/>
    <w:rsid w:val="00A933FE"/>
    <w:rsid w:val="00A9340D"/>
    <w:rsid w:val="00A937F2"/>
    <w:rsid w:val="00A93AFF"/>
    <w:rsid w:val="00A93D3A"/>
    <w:rsid w:val="00A94188"/>
    <w:rsid w:val="00A942A5"/>
    <w:rsid w:val="00A94796"/>
    <w:rsid w:val="00A9494F"/>
    <w:rsid w:val="00A949CC"/>
    <w:rsid w:val="00A94BBD"/>
    <w:rsid w:val="00A94DA5"/>
    <w:rsid w:val="00A94F91"/>
    <w:rsid w:val="00A950C9"/>
    <w:rsid w:val="00A95183"/>
    <w:rsid w:val="00A95231"/>
    <w:rsid w:val="00A953D9"/>
    <w:rsid w:val="00A95614"/>
    <w:rsid w:val="00A95A0E"/>
    <w:rsid w:val="00A95C9C"/>
    <w:rsid w:val="00A95D3B"/>
    <w:rsid w:val="00A95DBF"/>
    <w:rsid w:val="00A95F0A"/>
    <w:rsid w:val="00A95FAD"/>
    <w:rsid w:val="00A96036"/>
    <w:rsid w:val="00A961C9"/>
    <w:rsid w:val="00A962B8"/>
    <w:rsid w:val="00A962F0"/>
    <w:rsid w:val="00A964CB"/>
    <w:rsid w:val="00A9650F"/>
    <w:rsid w:val="00A965AC"/>
    <w:rsid w:val="00A966A3"/>
    <w:rsid w:val="00A9672B"/>
    <w:rsid w:val="00A968FA"/>
    <w:rsid w:val="00A96FA9"/>
    <w:rsid w:val="00A96FD1"/>
    <w:rsid w:val="00A97024"/>
    <w:rsid w:val="00A970D8"/>
    <w:rsid w:val="00A97132"/>
    <w:rsid w:val="00A97473"/>
    <w:rsid w:val="00A976C2"/>
    <w:rsid w:val="00A977A3"/>
    <w:rsid w:val="00A978B2"/>
    <w:rsid w:val="00AA0048"/>
    <w:rsid w:val="00AA011B"/>
    <w:rsid w:val="00AA045B"/>
    <w:rsid w:val="00AA04B6"/>
    <w:rsid w:val="00AA0983"/>
    <w:rsid w:val="00AA0BDD"/>
    <w:rsid w:val="00AA10FB"/>
    <w:rsid w:val="00AA128C"/>
    <w:rsid w:val="00AA14AB"/>
    <w:rsid w:val="00AA1581"/>
    <w:rsid w:val="00AA1894"/>
    <w:rsid w:val="00AA1904"/>
    <w:rsid w:val="00AA1B2E"/>
    <w:rsid w:val="00AA1C12"/>
    <w:rsid w:val="00AA1D25"/>
    <w:rsid w:val="00AA2110"/>
    <w:rsid w:val="00AA2194"/>
    <w:rsid w:val="00AA2374"/>
    <w:rsid w:val="00AA27FF"/>
    <w:rsid w:val="00AA3038"/>
    <w:rsid w:val="00AA311D"/>
    <w:rsid w:val="00AA312E"/>
    <w:rsid w:val="00AA3B74"/>
    <w:rsid w:val="00AA3EFA"/>
    <w:rsid w:val="00AA3F46"/>
    <w:rsid w:val="00AA4030"/>
    <w:rsid w:val="00AA40E3"/>
    <w:rsid w:val="00AA49BC"/>
    <w:rsid w:val="00AA4C02"/>
    <w:rsid w:val="00AA4C0D"/>
    <w:rsid w:val="00AA5529"/>
    <w:rsid w:val="00AA574A"/>
    <w:rsid w:val="00AA5CDA"/>
    <w:rsid w:val="00AA5D36"/>
    <w:rsid w:val="00AA5E78"/>
    <w:rsid w:val="00AA6217"/>
    <w:rsid w:val="00AA64F5"/>
    <w:rsid w:val="00AA68F8"/>
    <w:rsid w:val="00AA6D32"/>
    <w:rsid w:val="00AA73EC"/>
    <w:rsid w:val="00AA74FA"/>
    <w:rsid w:val="00AA75CC"/>
    <w:rsid w:val="00AA7772"/>
    <w:rsid w:val="00AA7C74"/>
    <w:rsid w:val="00AA7DE4"/>
    <w:rsid w:val="00AA7E4F"/>
    <w:rsid w:val="00AA7EC7"/>
    <w:rsid w:val="00AA7FC6"/>
    <w:rsid w:val="00AB06FE"/>
    <w:rsid w:val="00AB09D0"/>
    <w:rsid w:val="00AB0A83"/>
    <w:rsid w:val="00AB0A85"/>
    <w:rsid w:val="00AB0B78"/>
    <w:rsid w:val="00AB1183"/>
    <w:rsid w:val="00AB1191"/>
    <w:rsid w:val="00AB11FF"/>
    <w:rsid w:val="00AB161F"/>
    <w:rsid w:val="00AB173B"/>
    <w:rsid w:val="00AB177C"/>
    <w:rsid w:val="00AB188B"/>
    <w:rsid w:val="00AB1B1D"/>
    <w:rsid w:val="00AB2106"/>
    <w:rsid w:val="00AB2267"/>
    <w:rsid w:val="00AB22B5"/>
    <w:rsid w:val="00AB2456"/>
    <w:rsid w:val="00AB29A8"/>
    <w:rsid w:val="00AB2A2B"/>
    <w:rsid w:val="00AB2AF8"/>
    <w:rsid w:val="00AB2D4E"/>
    <w:rsid w:val="00AB306D"/>
    <w:rsid w:val="00AB313C"/>
    <w:rsid w:val="00AB399D"/>
    <w:rsid w:val="00AB39EC"/>
    <w:rsid w:val="00AB3AE4"/>
    <w:rsid w:val="00AB3D3D"/>
    <w:rsid w:val="00AB462F"/>
    <w:rsid w:val="00AB482D"/>
    <w:rsid w:val="00AB48EA"/>
    <w:rsid w:val="00AB4AD8"/>
    <w:rsid w:val="00AB4ADC"/>
    <w:rsid w:val="00AB5287"/>
    <w:rsid w:val="00AB5315"/>
    <w:rsid w:val="00AB548A"/>
    <w:rsid w:val="00AB5662"/>
    <w:rsid w:val="00AB5C07"/>
    <w:rsid w:val="00AB5CDB"/>
    <w:rsid w:val="00AB5CFF"/>
    <w:rsid w:val="00AB5D93"/>
    <w:rsid w:val="00AB63A3"/>
    <w:rsid w:val="00AB677B"/>
    <w:rsid w:val="00AB6D61"/>
    <w:rsid w:val="00AB6D80"/>
    <w:rsid w:val="00AB6E9D"/>
    <w:rsid w:val="00AB6EE3"/>
    <w:rsid w:val="00AB7125"/>
    <w:rsid w:val="00AB75A6"/>
    <w:rsid w:val="00AB76FE"/>
    <w:rsid w:val="00AB78DD"/>
    <w:rsid w:val="00AB7CE2"/>
    <w:rsid w:val="00AC007D"/>
    <w:rsid w:val="00AC00CE"/>
    <w:rsid w:val="00AC01CA"/>
    <w:rsid w:val="00AC09E8"/>
    <w:rsid w:val="00AC0CC4"/>
    <w:rsid w:val="00AC0F59"/>
    <w:rsid w:val="00AC0F5F"/>
    <w:rsid w:val="00AC110E"/>
    <w:rsid w:val="00AC132C"/>
    <w:rsid w:val="00AC1EAD"/>
    <w:rsid w:val="00AC1EB9"/>
    <w:rsid w:val="00AC1FE3"/>
    <w:rsid w:val="00AC232B"/>
    <w:rsid w:val="00AC2391"/>
    <w:rsid w:val="00AC23B6"/>
    <w:rsid w:val="00AC23D2"/>
    <w:rsid w:val="00AC246A"/>
    <w:rsid w:val="00AC279F"/>
    <w:rsid w:val="00AC2C7B"/>
    <w:rsid w:val="00AC2C80"/>
    <w:rsid w:val="00AC2F65"/>
    <w:rsid w:val="00AC3099"/>
    <w:rsid w:val="00AC33A4"/>
    <w:rsid w:val="00AC33DC"/>
    <w:rsid w:val="00AC3568"/>
    <w:rsid w:val="00AC364E"/>
    <w:rsid w:val="00AC3743"/>
    <w:rsid w:val="00AC3825"/>
    <w:rsid w:val="00AC3852"/>
    <w:rsid w:val="00AC387A"/>
    <w:rsid w:val="00AC3984"/>
    <w:rsid w:val="00AC3A31"/>
    <w:rsid w:val="00AC3E2C"/>
    <w:rsid w:val="00AC3E98"/>
    <w:rsid w:val="00AC3FCA"/>
    <w:rsid w:val="00AC4379"/>
    <w:rsid w:val="00AC4486"/>
    <w:rsid w:val="00AC468E"/>
    <w:rsid w:val="00AC4726"/>
    <w:rsid w:val="00AC4A5B"/>
    <w:rsid w:val="00AC520D"/>
    <w:rsid w:val="00AC530D"/>
    <w:rsid w:val="00AC5677"/>
    <w:rsid w:val="00AC5789"/>
    <w:rsid w:val="00AC5BAE"/>
    <w:rsid w:val="00AC5CFC"/>
    <w:rsid w:val="00AC5D4D"/>
    <w:rsid w:val="00AC5DAD"/>
    <w:rsid w:val="00AC5E3F"/>
    <w:rsid w:val="00AC5EB5"/>
    <w:rsid w:val="00AC6287"/>
    <w:rsid w:val="00AC6365"/>
    <w:rsid w:val="00AC64AE"/>
    <w:rsid w:val="00AC65DE"/>
    <w:rsid w:val="00AC6A1B"/>
    <w:rsid w:val="00AC6B85"/>
    <w:rsid w:val="00AC6E71"/>
    <w:rsid w:val="00AC7041"/>
    <w:rsid w:val="00AC70EB"/>
    <w:rsid w:val="00AC789D"/>
    <w:rsid w:val="00AC7B81"/>
    <w:rsid w:val="00AC7BFB"/>
    <w:rsid w:val="00AC7C53"/>
    <w:rsid w:val="00AC7F4F"/>
    <w:rsid w:val="00AD007B"/>
    <w:rsid w:val="00AD03F7"/>
    <w:rsid w:val="00AD0520"/>
    <w:rsid w:val="00AD0752"/>
    <w:rsid w:val="00AD09D5"/>
    <w:rsid w:val="00AD0C12"/>
    <w:rsid w:val="00AD0C9A"/>
    <w:rsid w:val="00AD0ECB"/>
    <w:rsid w:val="00AD1405"/>
    <w:rsid w:val="00AD1A96"/>
    <w:rsid w:val="00AD1AF4"/>
    <w:rsid w:val="00AD1C69"/>
    <w:rsid w:val="00AD1D05"/>
    <w:rsid w:val="00AD21A9"/>
    <w:rsid w:val="00AD2370"/>
    <w:rsid w:val="00AD239B"/>
    <w:rsid w:val="00AD2BD4"/>
    <w:rsid w:val="00AD2C46"/>
    <w:rsid w:val="00AD2CD1"/>
    <w:rsid w:val="00AD2E45"/>
    <w:rsid w:val="00AD30FA"/>
    <w:rsid w:val="00AD312A"/>
    <w:rsid w:val="00AD34A1"/>
    <w:rsid w:val="00AD369D"/>
    <w:rsid w:val="00AD3A32"/>
    <w:rsid w:val="00AD3B49"/>
    <w:rsid w:val="00AD3BD7"/>
    <w:rsid w:val="00AD3D60"/>
    <w:rsid w:val="00AD3FB9"/>
    <w:rsid w:val="00AD40D1"/>
    <w:rsid w:val="00AD42F6"/>
    <w:rsid w:val="00AD4552"/>
    <w:rsid w:val="00AD4B93"/>
    <w:rsid w:val="00AD4C2D"/>
    <w:rsid w:val="00AD4D16"/>
    <w:rsid w:val="00AD4D8D"/>
    <w:rsid w:val="00AD4E84"/>
    <w:rsid w:val="00AD51C1"/>
    <w:rsid w:val="00AD5406"/>
    <w:rsid w:val="00AD55E1"/>
    <w:rsid w:val="00AD5743"/>
    <w:rsid w:val="00AD575E"/>
    <w:rsid w:val="00AD5797"/>
    <w:rsid w:val="00AD57C2"/>
    <w:rsid w:val="00AD5AD1"/>
    <w:rsid w:val="00AD5D3C"/>
    <w:rsid w:val="00AD5EBD"/>
    <w:rsid w:val="00AD6011"/>
    <w:rsid w:val="00AD61B8"/>
    <w:rsid w:val="00AD659D"/>
    <w:rsid w:val="00AD67C7"/>
    <w:rsid w:val="00AD68FD"/>
    <w:rsid w:val="00AD6C45"/>
    <w:rsid w:val="00AD74E4"/>
    <w:rsid w:val="00AD7B27"/>
    <w:rsid w:val="00AD7D15"/>
    <w:rsid w:val="00AD7E42"/>
    <w:rsid w:val="00AE0618"/>
    <w:rsid w:val="00AE0C2E"/>
    <w:rsid w:val="00AE0D18"/>
    <w:rsid w:val="00AE0E1C"/>
    <w:rsid w:val="00AE0E71"/>
    <w:rsid w:val="00AE0F25"/>
    <w:rsid w:val="00AE0FA6"/>
    <w:rsid w:val="00AE10E9"/>
    <w:rsid w:val="00AE15C1"/>
    <w:rsid w:val="00AE15C2"/>
    <w:rsid w:val="00AE1AC9"/>
    <w:rsid w:val="00AE1B82"/>
    <w:rsid w:val="00AE1BFD"/>
    <w:rsid w:val="00AE1DE3"/>
    <w:rsid w:val="00AE1F05"/>
    <w:rsid w:val="00AE204B"/>
    <w:rsid w:val="00AE2565"/>
    <w:rsid w:val="00AE25A8"/>
    <w:rsid w:val="00AE2677"/>
    <w:rsid w:val="00AE26BE"/>
    <w:rsid w:val="00AE29E9"/>
    <w:rsid w:val="00AE2AFB"/>
    <w:rsid w:val="00AE2D1F"/>
    <w:rsid w:val="00AE2E39"/>
    <w:rsid w:val="00AE31EC"/>
    <w:rsid w:val="00AE3331"/>
    <w:rsid w:val="00AE338C"/>
    <w:rsid w:val="00AE343D"/>
    <w:rsid w:val="00AE3598"/>
    <w:rsid w:val="00AE3B7F"/>
    <w:rsid w:val="00AE412C"/>
    <w:rsid w:val="00AE4185"/>
    <w:rsid w:val="00AE420A"/>
    <w:rsid w:val="00AE45A6"/>
    <w:rsid w:val="00AE4813"/>
    <w:rsid w:val="00AE49F4"/>
    <w:rsid w:val="00AE4A7F"/>
    <w:rsid w:val="00AE4A85"/>
    <w:rsid w:val="00AE4CC6"/>
    <w:rsid w:val="00AE4E2E"/>
    <w:rsid w:val="00AE4E60"/>
    <w:rsid w:val="00AE4F63"/>
    <w:rsid w:val="00AE5267"/>
    <w:rsid w:val="00AE52C0"/>
    <w:rsid w:val="00AE5429"/>
    <w:rsid w:val="00AE5605"/>
    <w:rsid w:val="00AE57CA"/>
    <w:rsid w:val="00AE58D2"/>
    <w:rsid w:val="00AE592D"/>
    <w:rsid w:val="00AE593D"/>
    <w:rsid w:val="00AE5A4E"/>
    <w:rsid w:val="00AE5AC7"/>
    <w:rsid w:val="00AE5D03"/>
    <w:rsid w:val="00AE5EB7"/>
    <w:rsid w:val="00AE5FA3"/>
    <w:rsid w:val="00AE62F9"/>
    <w:rsid w:val="00AE64E9"/>
    <w:rsid w:val="00AE6540"/>
    <w:rsid w:val="00AE670A"/>
    <w:rsid w:val="00AE6899"/>
    <w:rsid w:val="00AE6E47"/>
    <w:rsid w:val="00AE706C"/>
    <w:rsid w:val="00AE70D4"/>
    <w:rsid w:val="00AE7716"/>
    <w:rsid w:val="00AE77E2"/>
    <w:rsid w:val="00AE7A47"/>
    <w:rsid w:val="00AE7B3C"/>
    <w:rsid w:val="00AE7DCE"/>
    <w:rsid w:val="00AE7E0F"/>
    <w:rsid w:val="00AF00D9"/>
    <w:rsid w:val="00AF02D1"/>
    <w:rsid w:val="00AF030B"/>
    <w:rsid w:val="00AF0343"/>
    <w:rsid w:val="00AF068A"/>
    <w:rsid w:val="00AF0858"/>
    <w:rsid w:val="00AF1176"/>
    <w:rsid w:val="00AF12D6"/>
    <w:rsid w:val="00AF13B7"/>
    <w:rsid w:val="00AF142F"/>
    <w:rsid w:val="00AF144B"/>
    <w:rsid w:val="00AF17F7"/>
    <w:rsid w:val="00AF1959"/>
    <w:rsid w:val="00AF1CB1"/>
    <w:rsid w:val="00AF1D33"/>
    <w:rsid w:val="00AF202A"/>
    <w:rsid w:val="00AF27F6"/>
    <w:rsid w:val="00AF296B"/>
    <w:rsid w:val="00AF2B82"/>
    <w:rsid w:val="00AF2C62"/>
    <w:rsid w:val="00AF2D9C"/>
    <w:rsid w:val="00AF300E"/>
    <w:rsid w:val="00AF3252"/>
    <w:rsid w:val="00AF33D9"/>
    <w:rsid w:val="00AF3485"/>
    <w:rsid w:val="00AF36A0"/>
    <w:rsid w:val="00AF3838"/>
    <w:rsid w:val="00AF38D6"/>
    <w:rsid w:val="00AF38FB"/>
    <w:rsid w:val="00AF3A17"/>
    <w:rsid w:val="00AF3D79"/>
    <w:rsid w:val="00AF3DBF"/>
    <w:rsid w:val="00AF4859"/>
    <w:rsid w:val="00AF4920"/>
    <w:rsid w:val="00AF49E6"/>
    <w:rsid w:val="00AF5217"/>
    <w:rsid w:val="00AF5333"/>
    <w:rsid w:val="00AF53D5"/>
    <w:rsid w:val="00AF5439"/>
    <w:rsid w:val="00AF59B7"/>
    <w:rsid w:val="00AF59D7"/>
    <w:rsid w:val="00AF5B4C"/>
    <w:rsid w:val="00AF5BE7"/>
    <w:rsid w:val="00AF5C20"/>
    <w:rsid w:val="00AF6107"/>
    <w:rsid w:val="00AF6332"/>
    <w:rsid w:val="00AF66B4"/>
    <w:rsid w:val="00AF7013"/>
    <w:rsid w:val="00AF72A7"/>
    <w:rsid w:val="00AF77A8"/>
    <w:rsid w:val="00AF7CD5"/>
    <w:rsid w:val="00AF7D88"/>
    <w:rsid w:val="00AF7F4B"/>
    <w:rsid w:val="00B0017D"/>
    <w:rsid w:val="00B0055D"/>
    <w:rsid w:val="00B0085D"/>
    <w:rsid w:val="00B008E3"/>
    <w:rsid w:val="00B0099D"/>
    <w:rsid w:val="00B00A05"/>
    <w:rsid w:val="00B00B2F"/>
    <w:rsid w:val="00B00DCF"/>
    <w:rsid w:val="00B00EDC"/>
    <w:rsid w:val="00B00F80"/>
    <w:rsid w:val="00B00FF9"/>
    <w:rsid w:val="00B01142"/>
    <w:rsid w:val="00B012FD"/>
    <w:rsid w:val="00B013AF"/>
    <w:rsid w:val="00B01541"/>
    <w:rsid w:val="00B01659"/>
    <w:rsid w:val="00B016CA"/>
    <w:rsid w:val="00B0185C"/>
    <w:rsid w:val="00B019F5"/>
    <w:rsid w:val="00B01A19"/>
    <w:rsid w:val="00B01A35"/>
    <w:rsid w:val="00B01BE2"/>
    <w:rsid w:val="00B01CFE"/>
    <w:rsid w:val="00B023C4"/>
    <w:rsid w:val="00B0272A"/>
    <w:rsid w:val="00B0291E"/>
    <w:rsid w:val="00B02D3B"/>
    <w:rsid w:val="00B02EA6"/>
    <w:rsid w:val="00B030BA"/>
    <w:rsid w:val="00B032C0"/>
    <w:rsid w:val="00B03416"/>
    <w:rsid w:val="00B03530"/>
    <w:rsid w:val="00B03703"/>
    <w:rsid w:val="00B037B5"/>
    <w:rsid w:val="00B039D8"/>
    <w:rsid w:val="00B03A16"/>
    <w:rsid w:val="00B03B01"/>
    <w:rsid w:val="00B03CBF"/>
    <w:rsid w:val="00B03E99"/>
    <w:rsid w:val="00B0409F"/>
    <w:rsid w:val="00B0423A"/>
    <w:rsid w:val="00B042A6"/>
    <w:rsid w:val="00B0483D"/>
    <w:rsid w:val="00B04844"/>
    <w:rsid w:val="00B048F4"/>
    <w:rsid w:val="00B0494D"/>
    <w:rsid w:val="00B04C40"/>
    <w:rsid w:val="00B04C7A"/>
    <w:rsid w:val="00B04D35"/>
    <w:rsid w:val="00B04F07"/>
    <w:rsid w:val="00B05116"/>
    <w:rsid w:val="00B056F4"/>
    <w:rsid w:val="00B057D5"/>
    <w:rsid w:val="00B05874"/>
    <w:rsid w:val="00B05FFC"/>
    <w:rsid w:val="00B06106"/>
    <w:rsid w:val="00B061B3"/>
    <w:rsid w:val="00B06301"/>
    <w:rsid w:val="00B065DA"/>
    <w:rsid w:val="00B06767"/>
    <w:rsid w:val="00B06DA0"/>
    <w:rsid w:val="00B0740D"/>
    <w:rsid w:val="00B0756F"/>
    <w:rsid w:val="00B07803"/>
    <w:rsid w:val="00B07AE3"/>
    <w:rsid w:val="00B07B2D"/>
    <w:rsid w:val="00B07E63"/>
    <w:rsid w:val="00B07F9A"/>
    <w:rsid w:val="00B07FCC"/>
    <w:rsid w:val="00B100CE"/>
    <w:rsid w:val="00B10106"/>
    <w:rsid w:val="00B1042A"/>
    <w:rsid w:val="00B10602"/>
    <w:rsid w:val="00B108B6"/>
    <w:rsid w:val="00B1098C"/>
    <w:rsid w:val="00B10A27"/>
    <w:rsid w:val="00B10A4E"/>
    <w:rsid w:val="00B10BAA"/>
    <w:rsid w:val="00B10C69"/>
    <w:rsid w:val="00B10DB7"/>
    <w:rsid w:val="00B10DFF"/>
    <w:rsid w:val="00B110A8"/>
    <w:rsid w:val="00B11181"/>
    <w:rsid w:val="00B111A7"/>
    <w:rsid w:val="00B1124C"/>
    <w:rsid w:val="00B1147A"/>
    <w:rsid w:val="00B1165F"/>
    <w:rsid w:val="00B117AC"/>
    <w:rsid w:val="00B1229F"/>
    <w:rsid w:val="00B12389"/>
    <w:rsid w:val="00B123EA"/>
    <w:rsid w:val="00B1240C"/>
    <w:rsid w:val="00B1261F"/>
    <w:rsid w:val="00B1264A"/>
    <w:rsid w:val="00B128D9"/>
    <w:rsid w:val="00B128EF"/>
    <w:rsid w:val="00B12EBE"/>
    <w:rsid w:val="00B1359F"/>
    <w:rsid w:val="00B13789"/>
    <w:rsid w:val="00B13919"/>
    <w:rsid w:val="00B139F0"/>
    <w:rsid w:val="00B13AC8"/>
    <w:rsid w:val="00B13E12"/>
    <w:rsid w:val="00B13F20"/>
    <w:rsid w:val="00B1401D"/>
    <w:rsid w:val="00B1413A"/>
    <w:rsid w:val="00B1418A"/>
    <w:rsid w:val="00B141F6"/>
    <w:rsid w:val="00B14891"/>
    <w:rsid w:val="00B148DA"/>
    <w:rsid w:val="00B14A39"/>
    <w:rsid w:val="00B14C3A"/>
    <w:rsid w:val="00B14E0C"/>
    <w:rsid w:val="00B15104"/>
    <w:rsid w:val="00B15AE3"/>
    <w:rsid w:val="00B15C44"/>
    <w:rsid w:val="00B15FFE"/>
    <w:rsid w:val="00B1603F"/>
    <w:rsid w:val="00B16096"/>
    <w:rsid w:val="00B16112"/>
    <w:rsid w:val="00B1636B"/>
    <w:rsid w:val="00B163F7"/>
    <w:rsid w:val="00B164BB"/>
    <w:rsid w:val="00B16598"/>
    <w:rsid w:val="00B16646"/>
    <w:rsid w:val="00B168C1"/>
    <w:rsid w:val="00B168E7"/>
    <w:rsid w:val="00B16B15"/>
    <w:rsid w:val="00B16F63"/>
    <w:rsid w:val="00B17149"/>
    <w:rsid w:val="00B171DC"/>
    <w:rsid w:val="00B17206"/>
    <w:rsid w:val="00B174AE"/>
    <w:rsid w:val="00B17599"/>
    <w:rsid w:val="00B176A5"/>
    <w:rsid w:val="00B1774C"/>
    <w:rsid w:val="00B1792E"/>
    <w:rsid w:val="00B17C03"/>
    <w:rsid w:val="00B17D1E"/>
    <w:rsid w:val="00B17E1D"/>
    <w:rsid w:val="00B202AE"/>
    <w:rsid w:val="00B202C5"/>
    <w:rsid w:val="00B20772"/>
    <w:rsid w:val="00B20A0A"/>
    <w:rsid w:val="00B20CBC"/>
    <w:rsid w:val="00B20E25"/>
    <w:rsid w:val="00B20EB8"/>
    <w:rsid w:val="00B21038"/>
    <w:rsid w:val="00B21084"/>
    <w:rsid w:val="00B2136D"/>
    <w:rsid w:val="00B2161F"/>
    <w:rsid w:val="00B2168F"/>
    <w:rsid w:val="00B21761"/>
    <w:rsid w:val="00B21B5B"/>
    <w:rsid w:val="00B21E90"/>
    <w:rsid w:val="00B220C6"/>
    <w:rsid w:val="00B22133"/>
    <w:rsid w:val="00B22293"/>
    <w:rsid w:val="00B22474"/>
    <w:rsid w:val="00B224BB"/>
    <w:rsid w:val="00B22639"/>
    <w:rsid w:val="00B2274F"/>
    <w:rsid w:val="00B22765"/>
    <w:rsid w:val="00B22870"/>
    <w:rsid w:val="00B22C4A"/>
    <w:rsid w:val="00B230CF"/>
    <w:rsid w:val="00B23223"/>
    <w:rsid w:val="00B2322F"/>
    <w:rsid w:val="00B234B6"/>
    <w:rsid w:val="00B23618"/>
    <w:rsid w:val="00B23B12"/>
    <w:rsid w:val="00B23B6B"/>
    <w:rsid w:val="00B23D3C"/>
    <w:rsid w:val="00B23DE5"/>
    <w:rsid w:val="00B23E27"/>
    <w:rsid w:val="00B23EEA"/>
    <w:rsid w:val="00B24265"/>
    <w:rsid w:val="00B24624"/>
    <w:rsid w:val="00B24643"/>
    <w:rsid w:val="00B24921"/>
    <w:rsid w:val="00B24AD7"/>
    <w:rsid w:val="00B24BD2"/>
    <w:rsid w:val="00B24EAA"/>
    <w:rsid w:val="00B251BF"/>
    <w:rsid w:val="00B2531F"/>
    <w:rsid w:val="00B257C5"/>
    <w:rsid w:val="00B25A93"/>
    <w:rsid w:val="00B25AB9"/>
    <w:rsid w:val="00B26089"/>
    <w:rsid w:val="00B263D8"/>
    <w:rsid w:val="00B2685B"/>
    <w:rsid w:val="00B26A00"/>
    <w:rsid w:val="00B26A0B"/>
    <w:rsid w:val="00B26DC8"/>
    <w:rsid w:val="00B26E52"/>
    <w:rsid w:val="00B27830"/>
    <w:rsid w:val="00B27BA2"/>
    <w:rsid w:val="00B27C65"/>
    <w:rsid w:val="00B27DAD"/>
    <w:rsid w:val="00B27ECF"/>
    <w:rsid w:val="00B3030F"/>
    <w:rsid w:val="00B30AC1"/>
    <w:rsid w:val="00B30B47"/>
    <w:rsid w:val="00B30E8D"/>
    <w:rsid w:val="00B31352"/>
    <w:rsid w:val="00B3160C"/>
    <w:rsid w:val="00B31647"/>
    <w:rsid w:val="00B317B4"/>
    <w:rsid w:val="00B31938"/>
    <w:rsid w:val="00B31ACD"/>
    <w:rsid w:val="00B31BE1"/>
    <w:rsid w:val="00B31D0C"/>
    <w:rsid w:val="00B31D3E"/>
    <w:rsid w:val="00B31DC9"/>
    <w:rsid w:val="00B31DEC"/>
    <w:rsid w:val="00B32055"/>
    <w:rsid w:val="00B322AA"/>
    <w:rsid w:val="00B32425"/>
    <w:rsid w:val="00B324A4"/>
    <w:rsid w:val="00B324E5"/>
    <w:rsid w:val="00B325BA"/>
    <w:rsid w:val="00B32710"/>
    <w:rsid w:val="00B329F4"/>
    <w:rsid w:val="00B329F9"/>
    <w:rsid w:val="00B32ADC"/>
    <w:rsid w:val="00B32F8A"/>
    <w:rsid w:val="00B333EE"/>
    <w:rsid w:val="00B33825"/>
    <w:rsid w:val="00B338E2"/>
    <w:rsid w:val="00B33A51"/>
    <w:rsid w:val="00B33C94"/>
    <w:rsid w:val="00B33CA5"/>
    <w:rsid w:val="00B34464"/>
    <w:rsid w:val="00B34692"/>
    <w:rsid w:val="00B34878"/>
    <w:rsid w:val="00B34A8F"/>
    <w:rsid w:val="00B34C0F"/>
    <w:rsid w:val="00B35134"/>
    <w:rsid w:val="00B355B2"/>
    <w:rsid w:val="00B356FC"/>
    <w:rsid w:val="00B35893"/>
    <w:rsid w:val="00B35B79"/>
    <w:rsid w:val="00B35F8E"/>
    <w:rsid w:val="00B360D9"/>
    <w:rsid w:val="00B361C1"/>
    <w:rsid w:val="00B362E7"/>
    <w:rsid w:val="00B36303"/>
    <w:rsid w:val="00B36343"/>
    <w:rsid w:val="00B3654E"/>
    <w:rsid w:val="00B36766"/>
    <w:rsid w:val="00B36798"/>
    <w:rsid w:val="00B368C3"/>
    <w:rsid w:val="00B368E8"/>
    <w:rsid w:val="00B36CAD"/>
    <w:rsid w:val="00B36DCB"/>
    <w:rsid w:val="00B36DF8"/>
    <w:rsid w:val="00B36FDE"/>
    <w:rsid w:val="00B3703C"/>
    <w:rsid w:val="00B372C8"/>
    <w:rsid w:val="00B37875"/>
    <w:rsid w:val="00B3796D"/>
    <w:rsid w:val="00B37A7B"/>
    <w:rsid w:val="00B37C4E"/>
    <w:rsid w:val="00B37EF1"/>
    <w:rsid w:val="00B402C8"/>
    <w:rsid w:val="00B40348"/>
    <w:rsid w:val="00B4037E"/>
    <w:rsid w:val="00B40722"/>
    <w:rsid w:val="00B409DC"/>
    <w:rsid w:val="00B40AE8"/>
    <w:rsid w:val="00B40B92"/>
    <w:rsid w:val="00B40C3B"/>
    <w:rsid w:val="00B40DE4"/>
    <w:rsid w:val="00B40E5E"/>
    <w:rsid w:val="00B40F9D"/>
    <w:rsid w:val="00B41323"/>
    <w:rsid w:val="00B41466"/>
    <w:rsid w:val="00B41503"/>
    <w:rsid w:val="00B417F4"/>
    <w:rsid w:val="00B41CDA"/>
    <w:rsid w:val="00B41DAA"/>
    <w:rsid w:val="00B421AF"/>
    <w:rsid w:val="00B4227C"/>
    <w:rsid w:val="00B422B4"/>
    <w:rsid w:val="00B4286B"/>
    <w:rsid w:val="00B429A8"/>
    <w:rsid w:val="00B42BC0"/>
    <w:rsid w:val="00B42D21"/>
    <w:rsid w:val="00B42D3B"/>
    <w:rsid w:val="00B434A5"/>
    <w:rsid w:val="00B43863"/>
    <w:rsid w:val="00B43871"/>
    <w:rsid w:val="00B43AE7"/>
    <w:rsid w:val="00B43B86"/>
    <w:rsid w:val="00B43C13"/>
    <w:rsid w:val="00B43E84"/>
    <w:rsid w:val="00B44344"/>
    <w:rsid w:val="00B4459D"/>
    <w:rsid w:val="00B44ABC"/>
    <w:rsid w:val="00B44D93"/>
    <w:rsid w:val="00B44FF3"/>
    <w:rsid w:val="00B45286"/>
    <w:rsid w:val="00B45425"/>
    <w:rsid w:val="00B4542D"/>
    <w:rsid w:val="00B45652"/>
    <w:rsid w:val="00B459DD"/>
    <w:rsid w:val="00B45BD0"/>
    <w:rsid w:val="00B45C2C"/>
    <w:rsid w:val="00B45EE9"/>
    <w:rsid w:val="00B46048"/>
    <w:rsid w:val="00B46128"/>
    <w:rsid w:val="00B46409"/>
    <w:rsid w:val="00B46482"/>
    <w:rsid w:val="00B4669A"/>
    <w:rsid w:val="00B467ED"/>
    <w:rsid w:val="00B467F7"/>
    <w:rsid w:val="00B46820"/>
    <w:rsid w:val="00B46B83"/>
    <w:rsid w:val="00B46BC1"/>
    <w:rsid w:val="00B46CD8"/>
    <w:rsid w:val="00B46D3E"/>
    <w:rsid w:val="00B4703D"/>
    <w:rsid w:val="00B470FD"/>
    <w:rsid w:val="00B47106"/>
    <w:rsid w:val="00B472D7"/>
    <w:rsid w:val="00B47531"/>
    <w:rsid w:val="00B47587"/>
    <w:rsid w:val="00B475CA"/>
    <w:rsid w:val="00B4760C"/>
    <w:rsid w:val="00B47669"/>
    <w:rsid w:val="00B47CC1"/>
    <w:rsid w:val="00B50101"/>
    <w:rsid w:val="00B50162"/>
    <w:rsid w:val="00B5021E"/>
    <w:rsid w:val="00B50650"/>
    <w:rsid w:val="00B50827"/>
    <w:rsid w:val="00B50AAA"/>
    <w:rsid w:val="00B50D85"/>
    <w:rsid w:val="00B5110D"/>
    <w:rsid w:val="00B51670"/>
    <w:rsid w:val="00B5204B"/>
    <w:rsid w:val="00B522D1"/>
    <w:rsid w:val="00B52409"/>
    <w:rsid w:val="00B52529"/>
    <w:rsid w:val="00B52738"/>
    <w:rsid w:val="00B528C0"/>
    <w:rsid w:val="00B53193"/>
    <w:rsid w:val="00B53533"/>
    <w:rsid w:val="00B5359E"/>
    <w:rsid w:val="00B53971"/>
    <w:rsid w:val="00B53EE7"/>
    <w:rsid w:val="00B543AD"/>
    <w:rsid w:val="00B545C9"/>
    <w:rsid w:val="00B5462B"/>
    <w:rsid w:val="00B54685"/>
    <w:rsid w:val="00B54818"/>
    <w:rsid w:val="00B5487D"/>
    <w:rsid w:val="00B549CD"/>
    <w:rsid w:val="00B551C5"/>
    <w:rsid w:val="00B5526A"/>
    <w:rsid w:val="00B55DA9"/>
    <w:rsid w:val="00B55EC0"/>
    <w:rsid w:val="00B55F01"/>
    <w:rsid w:val="00B55F2F"/>
    <w:rsid w:val="00B56198"/>
    <w:rsid w:val="00B563DC"/>
    <w:rsid w:val="00B563E4"/>
    <w:rsid w:val="00B564E3"/>
    <w:rsid w:val="00B565EE"/>
    <w:rsid w:val="00B56812"/>
    <w:rsid w:val="00B568F6"/>
    <w:rsid w:val="00B56BDA"/>
    <w:rsid w:val="00B56C38"/>
    <w:rsid w:val="00B57660"/>
    <w:rsid w:val="00B579AD"/>
    <w:rsid w:val="00B579D5"/>
    <w:rsid w:val="00B57A54"/>
    <w:rsid w:val="00B57C53"/>
    <w:rsid w:val="00B603A2"/>
    <w:rsid w:val="00B60461"/>
    <w:rsid w:val="00B60610"/>
    <w:rsid w:val="00B607EE"/>
    <w:rsid w:val="00B6092D"/>
    <w:rsid w:val="00B60A13"/>
    <w:rsid w:val="00B60AAC"/>
    <w:rsid w:val="00B60B1D"/>
    <w:rsid w:val="00B60C2D"/>
    <w:rsid w:val="00B60E1D"/>
    <w:rsid w:val="00B60F9B"/>
    <w:rsid w:val="00B61005"/>
    <w:rsid w:val="00B61123"/>
    <w:rsid w:val="00B61158"/>
    <w:rsid w:val="00B61159"/>
    <w:rsid w:val="00B61448"/>
    <w:rsid w:val="00B61E16"/>
    <w:rsid w:val="00B61FD9"/>
    <w:rsid w:val="00B621C2"/>
    <w:rsid w:val="00B62210"/>
    <w:rsid w:val="00B622C8"/>
    <w:rsid w:val="00B62432"/>
    <w:rsid w:val="00B624D9"/>
    <w:rsid w:val="00B62799"/>
    <w:rsid w:val="00B627F6"/>
    <w:rsid w:val="00B629C4"/>
    <w:rsid w:val="00B62CCF"/>
    <w:rsid w:val="00B63061"/>
    <w:rsid w:val="00B631FD"/>
    <w:rsid w:val="00B6380B"/>
    <w:rsid w:val="00B63843"/>
    <w:rsid w:val="00B63BB9"/>
    <w:rsid w:val="00B63FFE"/>
    <w:rsid w:val="00B640C1"/>
    <w:rsid w:val="00B6424C"/>
    <w:rsid w:val="00B64365"/>
    <w:rsid w:val="00B643B5"/>
    <w:rsid w:val="00B644E4"/>
    <w:rsid w:val="00B64506"/>
    <w:rsid w:val="00B645C0"/>
    <w:rsid w:val="00B649CA"/>
    <w:rsid w:val="00B64B4C"/>
    <w:rsid w:val="00B64E23"/>
    <w:rsid w:val="00B64E7C"/>
    <w:rsid w:val="00B64F8C"/>
    <w:rsid w:val="00B64FC7"/>
    <w:rsid w:val="00B6550D"/>
    <w:rsid w:val="00B6552C"/>
    <w:rsid w:val="00B65555"/>
    <w:rsid w:val="00B655E4"/>
    <w:rsid w:val="00B65606"/>
    <w:rsid w:val="00B6569F"/>
    <w:rsid w:val="00B656AF"/>
    <w:rsid w:val="00B6571B"/>
    <w:rsid w:val="00B657FD"/>
    <w:rsid w:val="00B6589F"/>
    <w:rsid w:val="00B65B8A"/>
    <w:rsid w:val="00B65BB0"/>
    <w:rsid w:val="00B65DFB"/>
    <w:rsid w:val="00B65E34"/>
    <w:rsid w:val="00B66005"/>
    <w:rsid w:val="00B66079"/>
    <w:rsid w:val="00B6615F"/>
    <w:rsid w:val="00B66318"/>
    <w:rsid w:val="00B66505"/>
    <w:rsid w:val="00B6660E"/>
    <w:rsid w:val="00B666FD"/>
    <w:rsid w:val="00B66B72"/>
    <w:rsid w:val="00B66C84"/>
    <w:rsid w:val="00B66E5E"/>
    <w:rsid w:val="00B6707E"/>
    <w:rsid w:val="00B6718A"/>
    <w:rsid w:val="00B672EB"/>
    <w:rsid w:val="00B6734E"/>
    <w:rsid w:val="00B67A74"/>
    <w:rsid w:val="00B67B7A"/>
    <w:rsid w:val="00B67BFC"/>
    <w:rsid w:val="00B67EEC"/>
    <w:rsid w:val="00B700C8"/>
    <w:rsid w:val="00B70990"/>
    <w:rsid w:val="00B70B2D"/>
    <w:rsid w:val="00B70BC2"/>
    <w:rsid w:val="00B70DB4"/>
    <w:rsid w:val="00B71040"/>
    <w:rsid w:val="00B71279"/>
    <w:rsid w:val="00B71514"/>
    <w:rsid w:val="00B71B4D"/>
    <w:rsid w:val="00B71DC4"/>
    <w:rsid w:val="00B72013"/>
    <w:rsid w:val="00B720A6"/>
    <w:rsid w:val="00B72620"/>
    <w:rsid w:val="00B729D7"/>
    <w:rsid w:val="00B72DB4"/>
    <w:rsid w:val="00B731B8"/>
    <w:rsid w:val="00B737F1"/>
    <w:rsid w:val="00B73859"/>
    <w:rsid w:val="00B73B66"/>
    <w:rsid w:val="00B7420A"/>
    <w:rsid w:val="00B74CB2"/>
    <w:rsid w:val="00B74EFE"/>
    <w:rsid w:val="00B751E9"/>
    <w:rsid w:val="00B7529E"/>
    <w:rsid w:val="00B7545C"/>
    <w:rsid w:val="00B75631"/>
    <w:rsid w:val="00B756CA"/>
    <w:rsid w:val="00B75766"/>
    <w:rsid w:val="00B759EA"/>
    <w:rsid w:val="00B75A92"/>
    <w:rsid w:val="00B75ADB"/>
    <w:rsid w:val="00B75CCD"/>
    <w:rsid w:val="00B75D2F"/>
    <w:rsid w:val="00B75D3E"/>
    <w:rsid w:val="00B76178"/>
    <w:rsid w:val="00B761D8"/>
    <w:rsid w:val="00B76837"/>
    <w:rsid w:val="00B7687A"/>
    <w:rsid w:val="00B76A50"/>
    <w:rsid w:val="00B76AED"/>
    <w:rsid w:val="00B76DD7"/>
    <w:rsid w:val="00B76E10"/>
    <w:rsid w:val="00B76EFD"/>
    <w:rsid w:val="00B774D2"/>
    <w:rsid w:val="00B775A4"/>
    <w:rsid w:val="00B7762B"/>
    <w:rsid w:val="00B776A2"/>
    <w:rsid w:val="00B7775F"/>
    <w:rsid w:val="00B77813"/>
    <w:rsid w:val="00B77AC9"/>
    <w:rsid w:val="00B80264"/>
    <w:rsid w:val="00B8040A"/>
    <w:rsid w:val="00B80683"/>
    <w:rsid w:val="00B806F0"/>
    <w:rsid w:val="00B806F8"/>
    <w:rsid w:val="00B808B4"/>
    <w:rsid w:val="00B80974"/>
    <w:rsid w:val="00B80A3C"/>
    <w:rsid w:val="00B81101"/>
    <w:rsid w:val="00B8118A"/>
    <w:rsid w:val="00B811BE"/>
    <w:rsid w:val="00B811E9"/>
    <w:rsid w:val="00B81519"/>
    <w:rsid w:val="00B8175F"/>
    <w:rsid w:val="00B817F4"/>
    <w:rsid w:val="00B81B95"/>
    <w:rsid w:val="00B81D55"/>
    <w:rsid w:val="00B81D66"/>
    <w:rsid w:val="00B81DF3"/>
    <w:rsid w:val="00B81E8D"/>
    <w:rsid w:val="00B8239F"/>
    <w:rsid w:val="00B82805"/>
    <w:rsid w:val="00B82870"/>
    <w:rsid w:val="00B828D2"/>
    <w:rsid w:val="00B82C50"/>
    <w:rsid w:val="00B8349A"/>
    <w:rsid w:val="00B83599"/>
    <w:rsid w:val="00B83615"/>
    <w:rsid w:val="00B836DD"/>
    <w:rsid w:val="00B838D8"/>
    <w:rsid w:val="00B8390C"/>
    <w:rsid w:val="00B83A20"/>
    <w:rsid w:val="00B83FF4"/>
    <w:rsid w:val="00B84015"/>
    <w:rsid w:val="00B840D9"/>
    <w:rsid w:val="00B840ED"/>
    <w:rsid w:val="00B84216"/>
    <w:rsid w:val="00B8483E"/>
    <w:rsid w:val="00B8502C"/>
    <w:rsid w:val="00B850B7"/>
    <w:rsid w:val="00B85422"/>
    <w:rsid w:val="00B85465"/>
    <w:rsid w:val="00B85473"/>
    <w:rsid w:val="00B8549B"/>
    <w:rsid w:val="00B858D1"/>
    <w:rsid w:val="00B859A0"/>
    <w:rsid w:val="00B85BB7"/>
    <w:rsid w:val="00B86017"/>
    <w:rsid w:val="00B8609B"/>
    <w:rsid w:val="00B86186"/>
    <w:rsid w:val="00B8624A"/>
    <w:rsid w:val="00B86794"/>
    <w:rsid w:val="00B86959"/>
    <w:rsid w:val="00B86A86"/>
    <w:rsid w:val="00B86BD6"/>
    <w:rsid w:val="00B86DE6"/>
    <w:rsid w:val="00B86E72"/>
    <w:rsid w:val="00B86F7B"/>
    <w:rsid w:val="00B86FA3"/>
    <w:rsid w:val="00B87167"/>
    <w:rsid w:val="00B876BD"/>
    <w:rsid w:val="00B8799D"/>
    <w:rsid w:val="00B87A21"/>
    <w:rsid w:val="00B87AC9"/>
    <w:rsid w:val="00B87C24"/>
    <w:rsid w:val="00B87C8C"/>
    <w:rsid w:val="00B87FF6"/>
    <w:rsid w:val="00B90257"/>
    <w:rsid w:val="00B90290"/>
    <w:rsid w:val="00B90661"/>
    <w:rsid w:val="00B907E0"/>
    <w:rsid w:val="00B90815"/>
    <w:rsid w:val="00B90849"/>
    <w:rsid w:val="00B90A1F"/>
    <w:rsid w:val="00B90C76"/>
    <w:rsid w:val="00B90C89"/>
    <w:rsid w:val="00B90E05"/>
    <w:rsid w:val="00B90EDF"/>
    <w:rsid w:val="00B90EFC"/>
    <w:rsid w:val="00B91199"/>
    <w:rsid w:val="00B9123B"/>
    <w:rsid w:val="00B912A4"/>
    <w:rsid w:val="00B91301"/>
    <w:rsid w:val="00B913B7"/>
    <w:rsid w:val="00B914E1"/>
    <w:rsid w:val="00B915BA"/>
    <w:rsid w:val="00B91BD0"/>
    <w:rsid w:val="00B91E53"/>
    <w:rsid w:val="00B91F79"/>
    <w:rsid w:val="00B91FC3"/>
    <w:rsid w:val="00B92551"/>
    <w:rsid w:val="00B92590"/>
    <w:rsid w:val="00B927E6"/>
    <w:rsid w:val="00B92AA6"/>
    <w:rsid w:val="00B92B5E"/>
    <w:rsid w:val="00B92B9F"/>
    <w:rsid w:val="00B92BA7"/>
    <w:rsid w:val="00B92D4E"/>
    <w:rsid w:val="00B93255"/>
    <w:rsid w:val="00B93363"/>
    <w:rsid w:val="00B9336C"/>
    <w:rsid w:val="00B939AC"/>
    <w:rsid w:val="00B93CC4"/>
    <w:rsid w:val="00B93D8B"/>
    <w:rsid w:val="00B940C5"/>
    <w:rsid w:val="00B94243"/>
    <w:rsid w:val="00B9451D"/>
    <w:rsid w:val="00B9452B"/>
    <w:rsid w:val="00B94546"/>
    <w:rsid w:val="00B949E6"/>
    <w:rsid w:val="00B94A8F"/>
    <w:rsid w:val="00B94BAB"/>
    <w:rsid w:val="00B94CE3"/>
    <w:rsid w:val="00B94DFB"/>
    <w:rsid w:val="00B94E2D"/>
    <w:rsid w:val="00B950A9"/>
    <w:rsid w:val="00B954E4"/>
    <w:rsid w:val="00B9587B"/>
    <w:rsid w:val="00B9587F"/>
    <w:rsid w:val="00B96059"/>
    <w:rsid w:val="00B962C7"/>
    <w:rsid w:val="00B9688B"/>
    <w:rsid w:val="00B96B34"/>
    <w:rsid w:val="00B96BAC"/>
    <w:rsid w:val="00B96C22"/>
    <w:rsid w:val="00B96D4C"/>
    <w:rsid w:val="00B9733D"/>
    <w:rsid w:val="00B9735E"/>
    <w:rsid w:val="00B9744B"/>
    <w:rsid w:val="00B9744E"/>
    <w:rsid w:val="00B97BBC"/>
    <w:rsid w:val="00B97C65"/>
    <w:rsid w:val="00B97ED4"/>
    <w:rsid w:val="00BA023B"/>
    <w:rsid w:val="00BA04A5"/>
    <w:rsid w:val="00BA0569"/>
    <w:rsid w:val="00BA06A7"/>
    <w:rsid w:val="00BA0A13"/>
    <w:rsid w:val="00BA0A15"/>
    <w:rsid w:val="00BA0A43"/>
    <w:rsid w:val="00BA0E27"/>
    <w:rsid w:val="00BA12B0"/>
    <w:rsid w:val="00BA137E"/>
    <w:rsid w:val="00BA14C0"/>
    <w:rsid w:val="00BA1532"/>
    <w:rsid w:val="00BA1564"/>
    <w:rsid w:val="00BA1671"/>
    <w:rsid w:val="00BA168D"/>
    <w:rsid w:val="00BA1891"/>
    <w:rsid w:val="00BA1935"/>
    <w:rsid w:val="00BA1A55"/>
    <w:rsid w:val="00BA1A9D"/>
    <w:rsid w:val="00BA1AC2"/>
    <w:rsid w:val="00BA1B22"/>
    <w:rsid w:val="00BA1C83"/>
    <w:rsid w:val="00BA1D15"/>
    <w:rsid w:val="00BA1D2E"/>
    <w:rsid w:val="00BA1DE6"/>
    <w:rsid w:val="00BA2526"/>
    <w:rsid w:val="00BA2668"/>
    <w:rsid w:val="00BA26C7"/>
    <w:rsid w:val="00BA288F"/>
    <w:rsid w:val="00BA32B5"/>
    <w:rsid w:val="00BA39D6"/>
    <w:rsid w:val="00BA3ACC"/>
    <w:rsid w:val="00BA3DFC"/>
    <w:rsid w:val="00BA3FC3"/>
    <w:rsid w:val="00BA3FD9"/>
    <w:rsid w:val="00BA4190"/>
    <w:rsid w:val="00BA421F"/>
    <w:rsid w:val="00BA435D"/>
    <w:rsid w:val="00BA44ED"/>
    <w:rsid w:val="00BA4CA9"/>
    <w:rsid w:val="00BA5032"/>
    <w:rsid w:val="00BA507B"/>
    <w:rsid w:val="00BA539C"/>
    <w:rsid w:val="00BA5755"/>
    <w:rsid w:val="00BA57AC"/>
    <w:rsid w:val="00BA5974"/>
    <w:rsid w:val="00BA5D1D"/>
    <w:rsid w:val="00BA605A"/>
    <w:rsid w:val="00BA6091"/>
    <w:rsid w:val="00BA6963"/>
    <w:rsid w:val="00BA699D"/>
    <w:rsid w:val="00BA7751"/>
    <w:rsid w:val="00BA7759"/>
    <w:rsid w:val="00BA78D0"/>
    <w:rsid w:val="00BA79FF"/>
    <w:rsid w:val="00BA7A02"/>
    <w:rsid w:val="00BA7A47"/>
    <w:rsid w:val="00BA7E1A"/>
    <w:rsid w:val="00BA7F49"/>
    <w:rsid w:val="00BA7F81"/>
    <w:rsid w:val="00BB0164"/>
    <w:rsid w:val="00BB0430"/>
    <w:rsid w:val="00BB0618"/>
    <w:rsid w:val="00BB06B7"/>
    <w:rsid w:val="00BB072F"/>
    <w:rsid w:val="00BB1084"/>
    <w:rsid w:val="00BB13BB"/>
    <w:rsid w:val="00BB15EB"/>
    <w:rsid w:val="00BB16A9"/>
    <w:rsid w:val="00BB1907"/>
    <w:rsid w:val="00BB1B10"/>
    <w:rsid w:val="00BB1FC6"/>
    <w:rsid w:val="00BB211F"/>
    <w:rsid w:val="00BB2572"/>
    <w:rsid w:val="00BB266F"/>
    <w:rsid w:val="00BB2687"/>
    <w:rsid w:val="00BB26C2"/>
    <w:rsid w:val="00BB279C"/>
    <w:rsid w:val="00BB27AE"/>
    <w:rsid w:val="00BB2802"/>
    <w:rsid w:val="00BB2951"/>
    <w:rsid w:val="00BB2DFD"/>
    <w:rsid w:val="00BB3130"/>
    <w:rsid w:val="00BB3249"/>
    <w:rsid w:val="00BB34C8"/>
    <w:rsid w:val="00BB3A61"/>
    <w:rsid w:val="00BB3CB1"/>
    <w:rsid w:val="00BB3F3E"/>
    <w:rsid w:val="00BB41DC"/>
    <w:rsid w:val="00BB4294"/>
    <w:rsid w:val="00BB44AA"/>
    <w:rsid w:val="00BB4B59"/>
    <w:rsid w:val="00BB529F"/>
    <w:rsid w:val="00BB535E"/>
    <w:rsid w:val="00BB55BC"/>
    <w:rsid w:val="00BB593C"/>
    <w:rsid w:val="00BB5C45"/>
    <w:rsid w:val="00BB6195"/>
    <w:rsid w:val="00BB62A5"/>
    <w:rsid w:val="00BB63A0"/>
    <w:rsid w:val="00BB6943"/>
    <w:rsid w:val="00BB6A4D"/>
    <w:rsid w:val="00BB6CF7"/>
    <w:rsid w:val="00BB6DA0"/>
    <w:rsid w:val="00BB6E60"/>
    <w:rsid w:val="00BB70D2"/>
    <w:rsid w:val="00BB7840"/>
    <w:rsid w:val="00BB7953"/>
    <w:rsid w:val="00BB7BF0"/>
    <w:rsid w:val="00BC00EC"/>
    <w:rsid w:val="00BC0165"/>
    <w:rsid w:val="00BC01AC"/>
    <w:rsid w:val="00BC0371"/>
    <w:rsid w:val="00BC04A5"/>
    <w:rsid w:val="00BC0877"/>
    <w:rsid w:val="00BC0AE9"/>
    <w:rsid w:val="00BC0F96"/>
    <w:rsid w:val="00BC1468"/>
    <w:rsid w:val="00BC193E"/>
    <w:rsid w:val="00BC19D2"/>
    <w:rsid w:val="00BC1BEA"/>
    <w:rsid w:val="00BC1E87"/>
    <w:rsid w:val="00BC2145"/>
    <w:rsid w:val="00BC23CA"/>
    <w:rsid w:val="00BC24A7"/>
    <w:rsid w:val="00BC279E"/>
    <w:rsid w:val="00BC28E5"/>
    <w:rsid w:val="00BC29D4"/>
    <w:rsid w:val="00BC29DF"/>
    <w:rsid w:val="00BC2BD8"/>
    <w:rsid w:val="00BC2CD3"/>
    <w:rsid w:val="00BC2E3A"/>
    <w:rsid w:val="00BC355D"/>
    <w:rsid w:val="00BC3649"/>
    <w:rsid w:val="00BC37D1"/>
    <w:rsid w:val="00BC3800"/>
    <w:rsid w:val="00BC38A6"/>
    <w:rsid w:val="00BC3C16"/>
    <w:rsid w:val="00BC3C9D"/>
    <w:rsid w:val="00BC4501"/>
    <w:rsid w:val="00BC47BB"/>
    <w:rsid w:val="00BC4969"/>
    <w:rsid w:val="00BC4B61"/>
    <w:rsid w:val="00BC4D96"/>
    <w:rsid w:val="00BC4DBF"/>
    <w:rsid w:val="00BC4E1C"/>
    <w:rsid w:val="00BC52FF"/>
    <w:rsid w:val="00BC5675"/>
    <w:rsid w:val="00BC590F"/>
    <w:rsid w:val="00BC5DF8"/>
    <w:rsid w:val="00BC5F30"/>
    <w:rsid w:val="00BC6513"/>
    <w:rsid w:val="00BC658F"/>
    <w:rsid w:val="00BC6EB0"/>
    <w:rsid w:val="00BC7035"/>
    <w:rsid w:val="00BC7077"/>
    <w:rsid w:val="00BC7154"/>
    <w:rsid w:val="00BC72E1"/>
    <w:rsid w:val="00BC732B"/>
    <w:rsid w:val="00BC7664"/>
    <w:rsid w:val="00BC7885"/>
    <w:rsid w:val="00BC7B2A"/>
    <w:rsid w:val="00BC7D7E"/>
    <w:rsid w:val="00BC7EC6"/>
    <w:rsid w:val="00BD00FF"/>
    <w:rsid w:val="00BD015E"/>
    <w:rsid w:val="00BD0179"/>
    <w:rsid w:val="00BD063C"/>
    <w:rsid w:val="00BD07CE"/>
    <w:rsid w:val="00BD08B3"/>
    <w:rsid w:val="00BD091D"/>
    <w:rsid w:val="00BD09D5"/>
    <w:rsid w:val="00BD09F3"/>
    <w:rsid w:val="00BD0F94"/>
    <w:rsid w:val="00BD129C"/>
    <w:rsid w:val="00BD1690"/>
    <w:rsid w:val="00BD17CB"/>
    <w:rsid w:val="00BD1927"/>
    <w:rsid w:val="00BD21E4"/>
    <w:rsid w:val="00BD2384"/>
    <w:rsid w:val="00BD23E9"/>
    <w:rsid w:val="00BD267B"/>
    <w:rsid w:val="00BD26A6"/>
    <w:rsid w:val="00BD28D8"/>
    <w:rsid w:val="00BD3092"/>
    <w:rsid w:val="00BD3127"/>
    <w:rsid w:val="00BD31E8"/>
    <w:rsid w:val="00BD33B7"/>
    <w:rsid w:val="00BD3558"/>
    <w:rsid w:val="00BD38F1"/>
    <w:rsid w:val="00BD3C39"/>
    <w:rsid w:val="00BD4393"/>
    <w:rsid w:val="00BD4473"/>
    <w:rsid w:val="00BD453E"/>
    <w:rsid w:val="00BD467F"/>
    <w:rsid w:val="00BD47C0"/>
    <w:rsid w:val="00BD4988"/>
    <w:rsid w:val="00BD49D3"/>
    <w:rsid w:val="00BD5073"/>
    <w:rsid w:val="00BD50A9"/>
    <w:rsid w:val="00BD53D6"/>
    <w:rsid w:val="00BD565C"/>
    <w:rsid w:val="00BD569F"/>
    <w:rsid w:val="00BD5C38"/>
    <w:rsid w:val="00BD5EAA"/>
    <w:rsid w:val="00BD5F5A"/>
    <w:rsid w:val="00BD5F95"/>
    <w:rsid w:val="00BD5FDD"/>
    <w:rsid w:val="00BD6094"/>
    <w:rsid w:val="00BD6673"/>
    <w:rsid w:val="00BD6A42"/>
    <w:rsid w:val="00BD6D4A"/>
    <w:rsid w:val="00BD6EF6"/>
    <w:rsid w:val="00BD714C"/>
    <w:rsid w:val="00BD719B"/>
    <w:rsid w:val="00BD71E6"/>
    <w:rsid w:val="00BD725F"/>
    <w:rsid w:val="00BD7456"/>
    <w:rsid w:val="00BD7A7C"/>
    <w:rsid w:val="00BD7B8A"/>
    <w:rsid w:val="00BD7E64"/>
    <w:rsid w:val="00BD7F8E"/>
    <w:rsid w:val="00BE0304"/>
    <w:rsid w:val="00BE03C4"/>
    <w:rsid w:val="00BE08AB"/>
    <w:rsid w:val="00BE093F"/>
    <w:rsid w:val="00BE0A88"/>
    <w:rsid w:val="00BE0BA2"/>
    <w:rsid w:val="00BE0D18"/>
    <w:rsid w:val="00BE1218"/>
    <w:rsid w:val="00BE123A"/>
    <w:rsid w:val="00BE1250"/>
    <w:rsid w:val="00BE1289"/>
    <w:rsid w:val="00BE129D"/>
    <w:rsid w:val="00BE1B48"/>
    <w:rsid w:val="00BE1FD2"/>
    <w:rsid w:val="00BE206D"/>
    <w:rsid w:val="00BE212F"/>
    <w:rsid w:val="00BE22A1"/>
    <w:rsid w:val="00BE22B1"/>
    <w:rsid w:val="00BE22DD"/>
    <w:rsid w:val="00BE2384"/>
    <w:rsid w:val="00BE2424"/>
    <w:rsid w:val="00BE242F"/>
    <w:rsid w:val="00BE2758"/>
    <w:rsid w:val="00BE293F"/>
    <w:rsid w:val="00BE295F"/>
    <w:rsid w:val="00BE2A11"/>
    <w:rsid w:val="00BE2A44"/>
    <w:rsid w:val="00BE2A8F"/>
    <w:rsid w:val="00BE2E1F"/>
    <w:rsid w:val="00BE2F49"/>
    <w:rsid w:val="00BE3897"/>
    <w:rsid w:val="00BE38BA"/>
    <w:rsid w:val="00BE38D5"/>
    <w:rsid w:val="00BE3993"/>
    <w:rsid w:val="00BE3CFD"/>
    <w:rsid w:val="00BE3F84"/>
    <w:rsid w:val="00BE4203"/>
    <w:rsid w:val="00BE474B"/>
    <w:rsid w:val="00BE4C76"/>
    <w:rsid w:val="00BE50B3"/>
    <w:rsid w:val="00BE5118"/>
    <w:rsid w:val="00BE51B9"/>
    <w:rsid w:val="00BE51E8"/>
    <w:rsid w:val="00BE59EB"/>
    <w:rsid w:val="00BE5ACC"/>
    <w:rsid w:val="00BE5B2D"/>
    <w:rsid w:val="00BE5EB9"/>
    <w:rsid w:val="00BE6244"/>
    <w:rsid w:val="00BE6245"/>
    <w:rsid w:val="00BE63FE"/>
    <w:rsid w:val="00BE66D3"/>
    <w:rsid w:val="00BE6768"/>
    <w:rsid w:val="00BE6CEF"/>
    <w:rsid w:val="00BE7023"/>
    <w:rsid w:val="00BE7173"/>
    <w:rsid w:val="00BE75DB"/>
    <w:rsid w:val="00BE7DB0"/>
    <w:rsid w:val="00BE7E48"/>
    <w:rsid w:val="00BF0030"/>
    <w:rsid w:val="00BF01BC"/>
    <w:rsid w:val="00BF0284"/>
    <w:rsid w:val="00BF05F6"/>
    <w:rsid w:val="00BF08CC"/>
    <w:rsid w:val="00BF0A7C"/>
    <w:rsid w:val="00BF0B07"/>
    <w:rsid w:val="00BF0D96"/>
    <w:rsid w:val="00BF0DCA"/>
    <w:rsid w:val="00BF0E0C"/>
    <w:rsid w:val="00BF0F93"/>
    <w:rsid w:val="00BF1244"/>
    <w:rsid w:val="00BF1319"/>
    <w:rsid w:val="00BF150D"/>
    <w:rsid w:val="00BF16FE"/>
    <w:rsid w:val="00BF1925"/>
    <w:rsid w:val="00BF1BFF"/>
    <w:rsid w:val="00BF1DA6"/>
    <w:rsid w:val="00BF2572"/>
    <w:rsid w:val="00BF25BE"/>
    <w:rsid w:val="00BF266F"/>
    <w:rsid w:val="00BF270F"/>
    <w:rsid w:val="00BF2842"/>
    <w:rsid w:val="00BF2CF0"/>
    <w:rsid w:val="00BF2D22"/>
    <w:rsid w:val="00BF2DAD"/>
    <w:rsid w:val="00BF31CB"/>
    <w:rsid w:val="00BF3252"/>
    <w:rsid w:val="00BF342F"/>
    <w:rsid w:val="00BF3477"/>
    <w:rsid w:val="00BF365D"/>
    <w:rsid w:val="00BF382D"/>
    <w:rsid w:val="00BF387A"/>
    <w:rsid w:val="00BF3AE3"/>
    <w:rsid w:val="00BF3BE5"/>
    <w:rsid w:val="00BF3C3A"/>
    <w:rsid w:val="00BF3EA0"/>
    <w:rsid w:val="00BF400E"/>
    <w:rsid w:val="00BF4035"/>
    <w:rsid w:val="00BF41CA"/>
    <w:rsid w:val="00BF43AD"/>
    <w:rsid w:val="00BF461B"/>
    <w:rsid w:val="00BF4F1E"/>
    <w:rsid w:val="00BF5166"/>
    <w:rsid w:val="00BF525E"/>
    <w:rsid w:val="00BF52C0"/>
    <w:rsid w:val="00BF5700"/>
    <w:rsid w:val="00BF5714"/>
    <w:rsid w:val="00BF58D1"/>
    <w:rsid w:val="00BF60DD"/>
    <w:rsid w:val="00BF6180"/>
    <w:rsid w:val="00BF62EC"/>
    <w:rsid w:val="00BF65AA"/>
    <w:rsid w:val="00BF69C8"/>
    <w:rsid w:val="00BF6B86"/>
    <w:rsid w:val="00BF6E16"/>
    <w:rsid w:val="00BF6FB6"/>
    <w:rsid w:val="00BF74BD"/>
    <w:rsid w:val="00BF75BC"/>
    <w:rsid w:val="00BF76BE"/>
    <w:rsid w:val="00BF78F4"/>
    <w:rsid w:val="00BF7E83"/>
    <w:rsid w:val="00BF7FF2"/>
    <w:rsid w:val="00C0018E"/>
    <w:rsid w:val="00C004C5"/>
    <w:rsid w:val="00C007B3"/>
    <w:rsid w:val="00C00AF7"/>
    <w:rsid w:val="00C00B2F"/>
    <w:rsid w:val="00C00FFA"/>
    <w:rsid w:val="00C0173E"/>
    <w:rsid w:val="00C017AD"/>
    <w:rsid w:val="00C01BF0"/>
    <w:rsid w:val="00C021A6"/>
    <w:rsid w:val="00C021B8"/>
    <w:rsid w:val="00C021D4"/>
    <w:rsid w:val="00C02B6F"/>
    <w:rsid w:val="00C02C8D"/>
    <w:rsid w:val="00C02CE7"/>
    <w:rsid w:val="00C02EBD"/>
    <w:rsid w:val="00C02F74"/>
    <w:rsid w:val="00C02F83"/>
    <w:rsid w:val="00C031E6"/>
    <w:rsid w:val="00C031EB"/>
    <w:rsid w:val="00C03D0B"/>
    <w:rsid w:val="00C03E3F"/>
    <w:rsid w:val="00C03EBE"/>
    <w:rsid w:val="00C03ED6"/>
    <w:rsid w:val="00C04746"/>
    <w:rsid w:val="00C04CC9"/>
    <w:rsid w:val="00C05131"/>
    <w:rsid w:val="00C05834"/>
    <w:rsid w:val="00C06396"/>
    <w:rsid w:val="00C06619"/>
    <w:rsid w:val="00C06928"/>
    <w:rsid w:val="00C06993"/>
    <w:rsid w:val="00C073BC"/>
    <w:rsid w:val="00C07492"/>
    <w:rsid w:val="00C07525"/>
    <w:rsid w:val="00C07685"/>
    <w:rsid w:val="00C0784D"/>
    <w:rsid w:val="00C078BD"/>
    <w:rsid w:val="00C0797A"/>
    <w:rsid w:val="00C07E92"/>
    <w:rsid w:val="00C104A9"/>
    <w:rsid w:val="00C1063F"/>
    <w:rsid w:val="00C10B98"/>
    <w:rsid w:val="00C10C5B"/>
    <w:rsid w:val="00C10CE9"/>
    <w:rsid w:val="00C112AE"/>
    <w:rsid w:val="00C113DD"/>
    <w:rsid w:val="00C115C9"/>
    <w:rsid w:val="00C1191A"/>
    <w:rsid w:val="00C11AFA"/>
    <w:rsid w:val="00C11EA2"/>
    <w:rsid w:val="00C122AB"/>
    <w:rsid w:val="00C12392"/>
    <w:rsid w:val="00C125D0"/>
    <w:rsid w:val="00C12662"/>
    <w:rsid w:val="00C12686"/>
    <w:rsid w:val="00C12CD1"/>
    <w:rsid w:val="00C12ECE"/>
    <w:rsid w:val="00C130D1"/>
    <w:rsid w:val="00C132AB"/>
    <w:rsid w:val="00C13540"/>
    <w:rsid w:val="00C13C59"/>
    <w:rsid w:val="00C13D2E"/>
    <w:rsid w:val="00C13DA2"/>
    <w:rsid w:val="00C14258"/>
    <w:rsid w:val="00C1425A"/>
    <w:rsid w:val="00C142EC"/>
    <w:rsid w:val="00C14534"/>
    <w:rsid w:val="00C146CF"/>
    <w:rsid w:val="00C149B9"/>
    <w:rsid w:val="00C14A26"/>
    <w:rsid w:val="00C14EEF"/>
    <w:rsid w:val="00C14FC9"/>
    <w:rsid w:val="00C150ED"/>
    <w:rsid w:val="00C15344"/>
    <w:rsid w:val="00C153C8"/>
    <w:rsid w:val="00C1556E"/>
    <w:rsid w:val="00C15583"/>
    <w:rsid w:val="00C156D7"/>
    <w:rsid w:val="00C15A0C"/>
    <w:rsid w:val="00C15AD9"/>
    <w:rsid w:val="00C15BAD"/>
    <w:rsid w:val="00C15E1A"/>
    <w:rsid w:val="00C15E5F"/>
    <w:rsid w:val="00C15EDA"/>
    <w:rsid w:val="00C16074"/>
    <w:rsid w:val="00C160B5"/>
    <w:rsid w:val="00C161D3"/>
    <w:rsid w:val="00C1629F"/>
    <w:rsid w:val="00C1660B"/>
    <w:rsid w:val="00C16633"/>
    <w:rsid w:val="00C16A3D"/>
    <w:rsid w:val="00C16CDB"/>
    <w:rsid w:val="00C16DBD"/>
    <w:rsid w:val="00C16FC8"/>
    <w:rsid w:val="00C1700A"/>
    <w:rsid w:val="00C17012"/>
    <w:rsid w:val="00C17423"/>
    <w:rsid w:val="00C1774B"/>
    <w:rsid w:val="00C17898"/>
    <w:rsid w:val="00C17B0D"/>
    <w:rsid w:val="00C17B25"/>
    <w:rsid w:val="00C17F5F"/>
    <w:rsid w:val="00C2018A"/>
    <w:rsid w:val="00C205B1"/>
    <w:rsid w:val="00C205D3"/>
    <w:rsid w:val="00C20B4B"/>
    <w:rsid w:val="00C20C2D"/>
    <w:rsid w:val="00C20E63"/>
    <w:rsid w:val="00C212D4"/>
    <w:rsid w:val="00C212FE"/>
    <w:rsid w:val="00C21384"/>
    <w:rsid w:val="00C21802"/>
    <w:rsid w:val="00C21910"/>
    <w:rsid w:val="00C21B4B"/>
    <w:rsid w:val="00C21C15"/>
    <w:rsid w:val="00C223E8"/>
    <w:rsid w:val="00C224E2"/>
    <w:rsid w:val="00C225D2"/>
    <w:rsid w:val="00C22949"/>
    <w:rsid w:val="00C22B01"/>
    <w:rsid w:val="00C230A4"/>
    <w:rsid w:val="00C235BC"/>
    <w:rsid w:val="00C235EC"/>
    <w:rsid w:val="00C2365F"/>
    <w:rsid w:val="00C23665"/>
    <w:rsid w:val="00C23807"/>
    <w:rsid w:val="00C239F1"/>
    <w:rsid w:val="00C23A18"/>
    <w:rsid w:val="00C23A61"/>
    <w:rsid w:val="00C23BCB"/>
    <w:rsid w:val="00C23C99"/>
    <w:rsid w:val="00C23F65"/>
    <w:rsid w:val="00C2469E"/>
    <w:rsid w:val="00C24B9A"/>
    <w:rsid w:val="00C24EAE"/>
    <w:rsid w:val="00C24F29"/>
    <w:rsid w:val="00C24F77"/>
    <w:rsid w:val="00C2536B"/>
    <w:rsid w:val="00C254AE"/>
    <w:rsid w:val="00C25649"/>
    <w:rsid w:val="00C25848"/>
    <w:rsid w:val="00C2591C"/>
    <w:rsid w:val="00C25B48"/>
    <w:rsid w:val="00C25F2C"/>
    <w:rsid w:val="00C25F7A"/>
    <w:rsid w:val="00C26059"/>
    <w:rsid w:val="00C262C5"/>
    <w:rsid w:val="00C26304"/>
    <w:rsid w:val="00C265ED"/>
    <w:rsid w:val="00C267C2"/>
    <w:rsid w:val="00C2697F"/>
    <w:rsid w:val="00C26E99"/>
    <w:rsid w:val="00C2713A"/>
    <w:rsid w:val="00C271E6"/>
    <w:rsid w:val="00C27691"/>
    <w:rsid w:val="00C27C2C"/>
    <w:rsid w:val="00C3048B"/>
    <w:rsid w:val="00C304F8"/>
    <w:rsid w:val="00C30522"/>
    <w:rsid w:val="00C305B2"/>
    <w:rsid w:val="00C30759"/>
    <w:rsid w:val="00C30D07"/>
    <w:rsid w:val="00C30DFF"/>
    <w:rsid w:val="00C30E4F"/>
    <w:rsid w:val="00C30FF3"/>
    <w:rsid w:val="00C3104C"/>
    <w:rsid w:val="00C31078"/>
    <w:rsid w:val="00C31368"/>
    <w:rsid w:val="00C31BED"/>
    <w:rsid w:val="00C32044"/>
    <w:rsid w:val="00C320DE"/>
    <w:rsid w:val="00C322BF"/>
    <w:rsid w:val="00C3252E"/>
    <w:rsid w:val="00C325A4"/>
    <w:rsid w:val="00C326C6"/>
    <w:rsid w:val="00C32A18"/>
    <w:rsid w:val="00C32B3A"/>
    <w:rsid w:val="00C32EDD"/>
    <w:rsid w:val="00C33035"/>
    <w:rsid w:val="00C333D5"/>
    <w:rsid w:val="00C3371C"/>
    <w:rsid w:val="00C33937"/>
    <w:rsid w:val="00C33ABA"/>
    <w:rsid w:val="00C33C80"/>
    <w:rsid w:val="00C3415C"/>
    <w:rsid w:val="00C346A6"/>
    <w:rsid w:val="00C348CA"/>
    <w:rsid w:val="00C34AE9"/>
    <w:rsid w:val="00C34BC5"/>
    <w:rsid w:val="00C34DC9"/>
    <w:rsid w:val="00C34E02"/>
    <w:rsid w:val="00C34E99"/>
    <w:rsid w:val="00C34F46"/>
    <w:rsid w:val="00C3521B"/>
    <w:rsid w:val="00C35388"/>
    <w:rsid w:val="00C35600"/>
    <w:rsid w:val="00C35D24"/>
    <w:rsid w:val="00C35DE4"/>
    <w:rsid w:val="00C3618B"/>
    <w:rsid w:val="00C3642F"/>
    <w:rsid w:val="00C36488"/>
    <w:rsid w:val="00C3689A"/>
    <w:rsid w:val="00C368EE"/>
    <w:rsid w:val="00C36BBF"/>
    <w:rsid w:val="00C36D6C"/>
    <w:rsid w:val="00C36DA2"/>
    <w:rsid w:val="00C36E20"/>
    <w:rsid w:val="00C3711D"/>
    <w:rsid w:val="00C3713F"/>
    <w:rsid w:val="00C37251"/>
    <w:rsid w:val="00C37537"/>
    <w:rsid w:val="00C37A46"/>
    <w:rsid w:val="00C37D91"/>
    <w:rsid w:val="00C400FF"/>
    <w:rsid w:val="00C403EB"/>
    <w:rsid w:val="00C4053B"/>
    <w:rsid w:val="00C4053D"/>
    <w:rsid w:val="00C406C2"/>
    <w:rsid w:val="00C40A0A"/>
    <w:rsid w:val="00C40C01"/>
    <w:rsid w:val="00C40C3E"/>
    <w:rsid w:val="00C40FE3"/>
    <w:rsid w:val="00C41069"/>
    <w:rsid w:val="00C41300"/>
    <w:rsid w:val="00C41402"/>
    <w:rsid w:val="00C4166D"/>
    <w:rsid w:val="00C41A3A"/>
    <w:rsid w:val="00C41AC5"/>
    <w:rsid w:val="00C41BBF"/>
    <w:rsid w:val="00C41CE6"/>
    <w:rsid w:val="00C41EC2"/>
    <w:rsid w:val="00C420A9"/>
    <w:rsid w:val="00C422AF"/>
    <w:rsid w:val="00C428E7"/>
    <w:rsid w:val="00C42A4B"/>
    <w:rsid w:val="00C42A59"/>
    <w:rsid w:val="00C42A76"/>
    <w:rsid w:val="00C430DD"/>
    <w:rsid w:val="00C43498"/>
    <w:rsid w:val="00C4363C"/>
    <w:rsid w:val="00C43788"/>
    <w:rsid w:val="00C43822"/>
    <w:rsid w:val="00C438E0"/>
    <w:rsid w:val="00C43904"/>
    <w:rsid w:val="00C440E6"/>
    <w:rsid w:val="00C442C1"/>
    <w:rsid w:val="00C443E4"/>
    <w:rsid w:val="00C4479F"/>
    <w:rsid w:val="00C4493C"/>
    <w:rsid w:val="00C44B3D"/>
    <w:rsid w:val="00C44BB0"/>
    <w:rsid w:val="00C44BFC"/>
    <w:rsid w:val="00C44CCD"/>
    <w:rsid w:val="00C44D86"/>
    <w:rsid w:val="00C44F9F"/>
    <w:rsid w:val="00C45011"/>
    <w:rsid w:val="00C4553C"/>
    <w:rsid w:val="00C456D7"/>
    <w:rsid w:val="00C45896"/>
    <w:rsid w:val="00C45A60"/>
    <w:rsid w:val="00C45C22"/>
    <w:rsid w:val="00C4653C"/>
    <w:rsid w:val="00C46588"/>
    <w:rsid w:val="00C466CE"/>
    <w:rsid w:val="00C46A06"/>
    <w:rsid w:val="00C46B1D"/>
    <w:rsid w:val="00C46EF6"/>
    <w:rsid w:val="00C46F88"/>
    <w:rsid w:val="00C4720D"/>
    <w:rsid w:val="00C473B2"/>
    <w:rsid w:val="00C478EE"/>
    <w:rsid w:val="00C504AF"/>
    <w:rsid w:val="00C50603"/>
    <w:rsid w:val="00C50682"/>
    <w:rsid w:val="00C50710"/>
    <w:rsid w:val="00C5090B"/>
    <w:rsid w:val="00C50977"/>
    <w:rsid w:val="00C5098B"/>
    <w:rsid w:val="00C50E2F"/>
    <w:rsid w:val="00C512A2"/>
    <w:rsid w:val="00C51460"/>
    <w:rsid w:val="00C515E9"/>
    <w:rsid w:val="00C516A8"/>
    <w:rsid w:val="00C51B04"/>
    <w:rsid w:val="00C51B25"/>
    <w:rsid w:val="00C51B92"/>
    <w:rsid w:val="00C51DC0"/>
    <w:rsid w:val="00C51F1A"/>
    <w:rsid w:val="00C51F35"/>
    <w:rsid w:val="00C51F4C"/>
    <w:rsid w:val="00C52150"/>
    <w:rsid w:val="00C52258"/>
    <w:rsid w:val="00C523D4"/>
    <w:rsid w:val="00C5243B"/>
    <w:rsid w:val="00C527A8"/>
    <w:rsid w:val="00C52836"/>
    <w:rsid w:val="00C52ABD"/>
    <w:rsid w:val="00C52B34"/>
    <w:rsid w:val="00C52D9E"/>
    <w:rsid w:val="00C52F13"/>
    <w:rsid w:val="00C531A1"/>
    <w:rsid w:val="00C53445"/>
    <w:rsid w:val="00C535A2"/>
    <w:rsid w:val="00C535E5"/>
    <w:rsid w:val="00C537CC"/>
    <w:rsid w:val="00C5394A"/>
    <w:rsid w:val="00C5397A"/>
    <w:rsid w:val="00C539AE"/>
    <w:rsid w:val="00C539D3"/>
    <w:rsid w:val="00C53AC1"/>
    <w:rsid w:val="00C53BBC"/>
    <w:rsid w:val="00C53DC2"/>
    <w:rsid w:val="00C54161"/>
    <w:rsid w:val="00C54270"/>
    <w:rsid w:val="00C543BD"/>
    <w:rsid w:val="00C546A7"/>
    <w:rsid w:val="00C547B8"/>
    <w:rsid w:val="00C54824"/>
    <w:rsid w:val="00C548CB"/>
    <w:rsid w:val="00C5495A"/>
    <w:rsid w:val="00C54D81"/>
    <w:rsid w:val="00C550D9"/>
    <w:rsid w:val="00C55851"/>
    <w:rsid w:val="00C55950"/>
    <w:rsid w:val="00C560A2"/>
    <w:rsid w:val="00C56285"/>
    <w:rsid w:val="00C562B7"/>
    <w:rsid w:val="00C563A9"/>
    <w:rsid w:val="00C565B8"/>
    <w:rsid w:val="00C56BC9"/>
    <w:rsid w:val="00C56C70"/>
    <w:rsid w:val="00C56D77"/>
    <w:rsid w:val="00C56F4B"/>
    <w:rsid w:val="00C57056"/>
    <w:rsid w:val="00C57059"/>
    <w:rsid w:val="00C571C9"/>
    <w:rsid w:val="00C579A5"/>
    <w:rsid w:val="00C57A41"/>
    <w:rsid w:val="00C57D04"/>
    <w:rsid w:val="00C57EDC"/>
    <w:rsid w:val="00C60471"/>
    <w:rsid w:val="00C604FA"/>
    <w:rsid w:val="00C60A7D"/>
    <w:rsid w:val="00C60BE1"/>
    <w:rsid w:val="00C60D2E"/>
    <w:rsid w:val="00C60F39"/>
    <w:rsid w:val="00C60F6A"/>
    <w:rsid w:val="00C60FFA"/>
    <w:rsid w:val="00C614BE"/>
    <w:rsid w:val="00C61A0B"/>
    <w:rsid w:val="00C62127"/>
    <w:rsid w:val="00C6218B"/>
    <w:rsid w:val="00C6228D"/>
    <w:rsid w:val="00C622D9"/>
    <w:rsid w:val="00C62400"/>
    <w:rsid w:val="00C625CB"/>
    <w:rsid w:val="00C62789"/>
    <w:rsid w:val="00C627E1"/>
    <w:rsid w:val="00C6292D"/>
    <w:rsid w:val="00C62A84"/>
    <w:rsid w:val="00C62D57"/>
    <w:rsid w:val="00C62D6C"/>
    <w:rsid w:val="00C62DC4"/>
    <w:rsid w:val="00C632E9"/>
    <w:rsid w:val="00C635DD"/>
    <w:rsid w:val="00C6367A"/>
    <w:rsid w:val="00C63748"/>
    <w:rsid w:val="00C638D7"/>
    <w:rsid w:val="00C63EDE"/>
    <w:rsid w:val="00C63F3D"/>
    <w:rsid w:val="00C63F95"/>
    <w:rsid w:val="00C63FD5"/>
    <w:rsid w:val="00C64295"/>
    <w:rsid w:val="00C64390"/>
    <w:rsid w:val="00C649DB"/>
    <w:rsid w:val="00C651FD"/>
    <w:rsid w:val="00C6573A"/>
    <w:rsid w:val="00C65753"/>
    <w:rsid w:val="00C65787"/>
    <w:rsid w:val="00C6594C"/>
    <w:rsid w:val="00C65DD2"/>
    <w:rsid w:val="00C66063"/>
    <w:rsid w:val="00C661BE"/>
    <w:rsid w:val="00C663EB"/>
    <w:rsid w:val="00C66868"/>
    <w:rsid w:val="00C66BD3"/>
    <w:rsid w:val="00C67393"/>
    <w:rsid w:val="00C67456"/>
    <w:rsid w:val="00C67574"/>
    <w:rsid w:val="00C67A0D"/>
    <w:rsid w:val="00C67BCB"/>
    <w:rsid w:val="00C67E65"/>
    <w:rsid w:val="00C700F2"/>
    <w:rsid w:val="00C70274"/>
    <w:rsid w:val="00C7034D"/>
    <w:rsid w:val="00C70553"/>
    <w:rsid w:val="00C70594"/>
    <w:rsid w:val="00C707B6"/>
    <w:rsid w:val="00C70E18"/>
    <w:rsid w:val="00C71533"/>
    <w:rsid w:val="00C71586"/>
    <w:rsid w:val="00C71A29"/>
    <w:rsid w:val="00C71F74"/>
    <w:rsid w:val="00C72046"/>
    <w:rsid w:val="00C72123"/>
    <w:rsid w:val="00C72471"/>
    <w:rsid w:val="00C724EA"/>
    <w:rsid w:val="00C72564"/>
    <w:rsid w:val="00C725AE"/>
    <w:rsid w:val="00C726A0"/>
    <w:rsid w:val="00C726B1"/>
    <w:rsid w:val="00C727EF"/>
    <w:rsid w:val="00C72AFC"/>
    <w:rsid w:val="00C72D76"/>
    <w:rsid w:val="00C73244"/>
    <w:rsid w:val="00C7330B"/>
    <w:rsid w:val="00C73572"/>
    <w:rsid w:val="00C7389B"/>
    <w:rsid w:val="00C738FB"/>
    <w:rsid w:val="00C73B2D"/>
    <w:rsid w:val="00C73F41"/>
    <w:rsid w:val="00C74456"/>
    <w:rsid w:val="00C74706"/>
    <w:rsid w:val="00C7487E"/>
    <w:rsid w:val="00C748C2"/>
    <w:rsid w:val="00C748E2"/>
    <w:rsid w:val="00C74BB1"/>
    <w:rsid w:val="00C74FEE"/>
    <w:rsid w:val="00C75092"/>
    <w:rsid w:val="00C75318"/>
    <w:rsid w:val="00C75405"/>
    <w:rsid w:val="00C755FA"/>
    <w:rsid w:val="00C75CF3"/>
    <w:rsid w:val="00C75D67"/>
    <w:rsid w:val="00C75E45"/>
    <w:rsid w:val="00C75F9E"/>
    <w:rsid w:val="00C76954"/>
    <w:rsid w:val="00C775F2"/>
    <w:rsid w:val="00C776D2"/>
    <w:rsid w:val="00C7782E"/>
    <w:rsid w:val="00C77836"/>
    <w:rsid w:val="00C7785B"/>
    <w:rsid w:val="00C77B4A"/>
    <w:rsid w:val="00C77FCE"/>
    <w:rsid w:val="00C800BC"/>
    <w:rsid w:val="00C802C4"/>
    <w:rsid w:val="00C80649"/>
    <w:rsid w:val="00C8084A"/>
    <w:rsid w:val="00C8084B"/>
    <w:rsid w:val="00C8084D"/>
    <w:rsid w:val="00C80E5E"/>
    <w:rsid w:val="00C80E9A"/>
    <w:rsid w:val="00C80EF6"/>
    <w:rsid w:val="00C8100C"/>
    <w:rsid w:val="00C817AB"/>
    <w:rsid w:val="00C8186E"/>
    <w:rsid w:val="00C819D3"/>
    <w:rsid w:val="00C81A9C"/>
    <w:rsid w:val="00C81C81"/>
    <w:rsid w:val="00C81D43"/>
    <w:rsid w:val="00C81EBD"/>
    <w:rsid w:val="00C82067"/>
    <w:rsid w:val="00C82393"/>
    <w:rsid w:val="00C82632"/>
    <w:rsid w:val="00C8280B"/>
    <w:rsid w:val="00C82C87"/>
    <w:rsid w:val="00C82EAD"/>
    <w:rsid w:val="00C83015"/>
    <w:rsid w:val="00C830CC"/>
    <w:rsid w:val="00C832E7"/>
    <w:rsid w:val="00C83480"/>
    <w:rsid w:val="00C83837"/>
    <w:rsid w:val="00C838B9"/>
    <w:rsid w:val="00C83B46"/>
    <w:rsid w:val="00C83F8F"/>
    <w:rsid w:val="00C83FFE"/>
    <w:rsid w:val="00C841FC"/>
    <w:rsid w:val="00C842B3"/>
    <w:rsid w:val="00C8433A"/>
    <w:rsid w:val="00C84357"/>
    <w:rsid w:val="00C843F3"/>
    <w:rsid w:val="00C84771"/>
    <w:rsid w:val="00C84B11"/>
    <w:rsid w:val="00C84B2E"/>
    <w:rsid w:val="00C84BD4"/>
    <w:rsid w:val="00C84E06"/>
    <w:rsid w:val="00C84F62"/>
    <w:rsid w:val="00C84FBF"/>
    <w:rsid w:val="00C8500D"/>
    <w:rsid w:val="00C85098"/>
    <w:rsid w:val="00C85246"/>
    <w:rsid w:val="00C85335"/>
    <w:rsid w:val="00C855CA"/>
    <w:rsid w:val="00C85641"/>
    <w:rsid w:val="00C859DF"/>
    <w:rsid w:val="00C85A20"/>
    <w:rsid w:val="00C85BD4"/>
    <w:rsid w:val="00C86380"/>
    <w:rsid w:val="00C864E2"/>
    <w:rsid w:val="00C86682"/>
    <w:rsid w:val="00C86812"/>
    <w:rsid w:val="00C869C0"/>
    <w:rsid w:val="00C86A2A"/>
    <w:rsid w:val="00C86D21"/>
    <w:rsid w:val="00C86F36"/>
    <w:rsid w:val="00C8763C"/>
    <w:rsid w:val="00C878F7"/>
    <w:rsid w:val="00C87A22"/>
    <w:rsid w:val="00C87B01"/>
    <w:rsid w:val="00C87B04"/>
    <w:rsid w:val="00C87B37"/>
    <w:rsid w:val="00C9018A"/>
    <w:rsid w:val="00C903EC"/>
    <w:rsid w:val="00C904C5"/>
    <w:rsid w:val="00C90767"/>
    <w:rsid w:val="00C909EE"/>
    <w:rsid w:val="00C90A4D"/>
    <w:rsid w:val="00C90A83"/>
    <w:rsid w:val="00C90ADA"/>
    <w:rsid w:val="00C90D89"/>
    <w:rsid w:val="00C90DD7"/>
    <w:rsid w:val="00C90E19"/>
    <w:rsid w:val="00C90FB5"/>
    <w:rsid w:val="00C91054"/>
    <w:rsid w:val="00C91143"/>
    <w:rsid w:val="00C91359"/>
    <w:rsid w:val="00C91606"/>
    <w:rsid w:val="00C91621"/>
    <w:rsid w:val="00C917B1"/>
    <w:rsid w:val="00C917C7"/>
    <w:rsid w:val="00C919C1"/>
    <w:rsid w:val="00C91A87"/>
    <w:rsid w:val="00C91C04"/>
    <w:rsid w:val="00C91D4E"/>
    <w:rsid w:val="00C92064"/>
    <w:rsid w:val="00C9209B"/>
    <w:rsid w:val="00C9209D"/>
    <w:rsid w:val="00C9210F"/>
    <w:rsid w:val="00C925E4"/>
    <w:rsid w:val="00C927C7"/>
    <w:rsid w:val="00C92832"/>
    <w:rsid w:val="00C92B78"/>
    <w:rsid w:val="00C92F26"/>
    <w:rsid w:val="00C92F41"/>
    <w:rsid w:val="00C92F4D"/>
    <w:rsid w:val="00C92F7E"/>
    <w:rsid w:val="00C93864"/>
    <w:rsid w:val="00C93B75"/>
    <w:rsid w:val="00C93CF5"/>
    <w:rsid w:val="00C93E8D"/>
    <w:rsid w:val="00C9402C"/>
    <w:rsid w:val="00C941FE"/>
    <w:rsid w:val="00C9427F"/>
    <w:rsid w:val="00C944C9"/>
    <w:rsid w:val="00C944D2"/>
    <w:rsid w:val="00C9472F"/>
    <w:rsid w:val="00C94842"/>
    <w:rsid w:val="00C94BAD"/>
    <w:rsid w:val="00C9507F"/>
    <w:rsid w:val="00C95229"/>
    <w:rsid w:val="00C95274"/>
    <w:rsid w:val="00C9529A"/>
    <w:rsid w:val="00C95365"/>
    <w:rsid w:val="00C95479"/>
    <w:rsid w:val="00C9566A"/>
    <w:rsid w:val="00C95717"/>
    <w:rsid w:val="00C95908"/>
    <w:rsid w:val="00C9593C"/>
    <w:rsid w:val="00C95A15"/>
    <w:rsid w:val="00C9602A"/>
    <w:rsid w:val="00C96111"/>
    <w:rsid w:val="00C9613F"/>
    <w:rsid w:val="00C967D1"/>
    <w:rsid w:val="00C967F0"/>
    <w:rsid w:val="00C9698B"/>
    <w:rsid w:val="00C96A52"/>
    <w:rsid w:val="00C96A7B"/>
    <w:rsid w:val="00C96B20"/>
    <w:rsid w:val="00C96B55"/>
    <w:rsid w:val="00C96C36"/>
    <w:rsid w:val="00C97210"/>
    <w:rsid w:val="00C9726D"/>
    <w:rsid w:val="00C972E9"/>
    <w:rsid w:val="00C972F9"/>
    <w:rsid w:val="00C974A0"/>
    <w:rsid w:val="00C97625"/>
    <w:rsid w:val="00C9764E"/>
    <w:rsid w:val="00C9772E"/>
    <w:rsid w:val="00C9787C"/>
    <w:rsid w:val="00C979B1"/>
    <w:rsid w:val="00C97E8B"/>
    <w:rsid w:val="00CA00A9"/>
    <w:rsid w:val="00CA023C"/>
    <w:rsid w:val="00CA0295"/>
    <w:rsid w:val="00CA0309"/>
    <w:rsid w:val="00CA09E9"/>
    <w:rsid w:val="00CA0B75"/>
    <w:rsid w:val="00CA0E49"/>
    <w:rsid w:val="00CA0EAC"/>
    <w:rsid w:val="00CA0F87"/>
    <w:rsid w:val="00CA0F99"/>
    <w:rsid w:val="00CA0FB9"/>
    <w:rsid w:val="00CA127D"/>
    <w:rsid w:val="00CA14B4"/>
    <w:rsid w:val="00CA1658"/>
    <w:rsid w:val="00CA1A43"/>
    <w:rsid w:val="00CA1C91"/>
    <w:rsid w:val="00CA22DE"/>
    <w:rsid w:val="00CA257E"/>
    <w:rsid w:val="00CA2ACB"/>
    <w:rsid w:val="00CA2AFF"/>
    <w:rsid w:val="00CA2BA4"/>
    <w:rsid w:val="00CA2BAC"/>
    <w:rsid w:val="00CA3016"/>
    <w:rsid w:val="00CA3551"/>
    <w:rsid w:val="00CA37B6"/>
    <w:rsid w:val="00CA384E"/>
    <w:rsid w:val="00CA3AAF"/>
    <w:rsid w:val="00CA3B0E"/>
    <w:rsid w:val="00CA426E"/>
    <w:rsid w:val="00CA4432"/>
    <w:rsid w:val="00CA45A3"/>
    <w:rsid w:val="00CA46B7"/>
    <w:rsid w:val="00CA4D79"/>
    <w:rsid w:val="00CA4D8F"/>
    <w:rsid w:val="00CA4EC7"/>
    <w:rsid w:val="00CA4F17"/>
    <w:rsid w:val="00CA5044"/>
    <w:rsid w:val="00CA506E"/>
    <w:rsid w:val="00CA53B6"/>
    <w:rsid w:val="00CA5470"/>
    <w:rsid w:val="00CA54DC"/>
    <w:rsid w:val="00CA5AA6"/>
    <w:rsid w:val="00CA5B26"/>
    <w:rsid w:val="00CA5FEA"/>
    <w:rsid w:val="00CA613C"/>
    <w:rsid w:val="00CA62BF"/>
    <w:rsid w:val="00CA63BB"/>
    <w:rsid w:val="00CA63F3"/>
    <w:rsid w:val="00CA692B"/>
    <w:rsid w:val="00CA6B2B"/>
    <w:rsid w:val="00CA6F19"/>
    <w:rsid w:val="00CA725D"/>
    <w:rsid w:val="00CA75A7"/>
    <w:rsid w:val="00CA7693"/>
    <w:rsid w:val="00CA7786"/>
    <w:rsid w:val="00CA79AC"/>
    <w:rsid w:val="00CA79BB"/>
    <w:rsid w:val="00CA7B56"/>
    <w:rsid w:val="00CB0064"/>
    <w:rsid w:val="00CB00A1"/>
    <w:rsid w:val="00CB025B"/>
    <w:rsid w:val="00CB0284"/>
    <w:rsid w:val="00CB062F"/>
    <w:rsid w:val="00CB073A"/>
    <w:rsid w:val="00CB07EF"/>
    <w:rsid w:val="00CB0A13"/>
    <w:rsid w:val="00CB0BC4"/>
    <w:rsid w:val="00CB0C30"/>
    <w:rsid w:val="00CB0E47"/>
    <w:rsid w:val="00CB10F5"/>
    <w:rsid w:val="00CB1466"/>
    <w:rsid w:val="00CB1BB1"/>
    <w:rsid w:val="00CB1D09"/>
    <w:rsid w:val="00CB1D76"/>
    <w:rsid w:val="00CB1F4A"/>
    <w:rsid w:val="00CB2330"/>
    <w:rsid w:val="00CB25E2"/>
    <w:rsid w:val="00CB26CB"/>
    <w:rsid w:val="00CB2FC4"/>
    <w:rsid w:val="00CB30B5"/>
    <w:rsid w:val="00CB357A"/>
    <w:rsid w:val="00CB35F0"/>
    <w:rsid w:val="00CB3938"/>
    <w:rsid w:val="00CB39C1"/>
    <w:rsid w:val="00CB3AFF"/>
    <w:rsid w:val="00CB3C56"/>
    <w:rsid w:val="00CB3D60"/>
    <w:rsid w:val="00CB3E67"/>
    <w:rsid w:val="00CB3E9E"/>
    <w:rsid w:val="00CB3EAF"/>
    <w:rsid w:val="00CB402E"/>
    <w:rsid w:val="00CB4774"/>
    <w:rsid w:val="00CB48D0"/>
    <w:rsid w:val="00CB4E9F"/>
    <w:rsid w:val="00CB513A"/>
    <w:rsid w:val="00CB519F"/>
    <w:rsid w:val="00CB53B0"/>
    <w:rsid w:val="00CB5496"/>
    <w:rsid w:val="00CB5642"/>
    <w:rsid w:val="00CB58D8"/>
    <w:rsid w:val="00CB5CB4"/>
    <w:rsid w:val="00CB603D"/>
    <w:rsid w:val="00CB60B6"/>
    <w:rsid w:val="00CB6874"/>
    <w:rsid w:val="00CB6BB4"/>
    <w:rsid w:val="00CB762E"/>
    <w:rsid w:val="00CB792C"/>
    <w:rsid w:val="00CB796C"/>
    <w:rsid w:val="00CB7AF4"/>
    <w:rsid w:val="00CB7D5D"/>
    <w:rsid w:val="00CB7DA0"/>
    <w:rsid w:val="00CB7DCD"/>
    <w:rsid w:val="00CB7ECF"/>
    <w:rsid w:val="00CC01A7"/>
    <w:rsid w:val="00CC0291"/>
    <w:rsid w:val="00CC03CF"/>
    <w:rsid w:val="00CC0750"/>
    <w:rsid w:val="00CC0D75"/>
    <w:rsid w:val="00CC10E1"/>
    <w:rsid w:val="00CC1B27"/>
    <w:rsid w:val="00CC24BF"/>
    <w:rsid w:val="00CC26B5"/>
    <w:rsid w:val="00CC2A99"/>
    <w:rsid w:val="00CC2B7E"/>
    <w:rsid w:val="00CC2DB3"/>
    <w:rsid w:val="00CC2E36"/>
    <w:rsid w:val="00CC2EC9"/>
    <w:rsid w:val="00CC3062"/>
    <w:rsid w:val="00CC306E"/>
    <w:rsid w:val="00CC3288"/>
    <w:rsid w:val="00CC32D5"/>
    <w:rsid w:val="00CC3594"/>
    <w:rsid w:val="00CC3611"/>
    <w:rsid w:val="00CC390E"/>
    <w:rsid w:val="00CC3AE1"/>
    <w:rsid w:val="00CC3B3F"/>
    <w:rsid w:val="00CC3B7A"/>
    <w:rsid w:val="00CC3D10"/>
    <w:rsid w:val="00CC4164"/>
    <w:rsid w:val="00CC41B8"/>
    <w:rsid w:val="00CC45B2"/>
    <w:rsid w:val="00CC4801"/>
    <w:rsid w:val="00CC4A22"/>
    <w:rsid w:val="00CC4E53"/>
    <w:rsid w:val="00CC50CA"/>
    <w:rsid w:val="00CC5117"/>
    <w:rsid w:val="00CC5251"/>
    <w:rsid w:val="00CC53A5"/>
    <w:rsid w:val="00CC55EA"/>
    <w:rsid w:val="00CC5ED1"/>
    <w:rsid w:val="00CC65B7"/>
    <w:rsid w:val="00CC679F"/>
    <w:rsid w:val="00CC6829"/>
    <w:rsid w:val="00CC68B1"/>
    <w:rsid w:val="00CC6C2D"/>
    <w:rsid w:val="00CC6F71"/>
    <w:rsid w:val="00CC7051"/>
    <w:rsid w:val="00CC717C"/>
    <w:rsid w:val="00CC71B4"/>
    <w:rsid w:val="00CC7530"/>
    <w:rsid w:val="00CC7BBD"/>
    <w:rsid w:val="00CC7D3E"/>
    <w:rsid w:val="00CC7E29"/>
    <w:rsid w:val="00CC7F19"/>
    <w:rsid w:val="00CC7F8D"/>
    <w:rsid w:val="00CD03DC"/>
    <w:rsid w:val="00CD0660"/>
    <w:rsid w:val="00CD087C"/>
    <w:rsid w:val="00CD0DFA"/>
    <w:rsid w:val="00CD0EE3"/>
    <w:rsid w:val="00CD1457"/>
    <w:rsid w:val="00CD1556"/>
    <w:rsid w:val="00CD174F"/>
    <w:rsid w:val="00CD1759"/>
    <w:rsid w:val="00CD1BBC"/>
    <w:rsid w:val="00CD1C64"/>
    <w:rsid w:val="00CD1E7F"/>
    <w:rsid w:val="00CD1F3C"/>
    <w:rsid w:val="00CD203C"/>
    <w:rsid w:val="00CD210D"/>
    <w:rsid w:val="00CD21A2"/>
    <w:rsid w:val="00CD28D6"/>
    <w:rsid w:val="00CD2CE7"/>
    <w:rsid w:val="00CD2EC5"/>
    <w:rsid w:val="00CD2ECD"/>
    <w:rsid w:val="00CD2FCF"/>
    <w:rsid w:val="00CD3005"/>
    <w:rsid w:val="00CD31D3"/>
    <w:rsid w:val="00CD352E"/>
    <w:rsid w:val="00CD3749"/>
    <w:rsid w:val="00CD3D23"/>
    <w:rsid w:val="00CD3E1A"/>
    <w:rsid w:val="00CD4360"/>
    <w:rsid w:val="00CD444F"/>
    <w:rsid w:val="00CD49D9"/>
    <w:rsid w:val="00CD4C5B"/>
    <w:rsid w:val="00CD4CFD"/>
    <w:rsid w:val="00CD4F2D"/>
    <w:rsid w:val="00CD4F46"/>
    <w:rsid w:val="00CD51DB"/>
    <w:rsid w:val="00CD526B"/>
    <w:rsid w:val="00CD52F3"/>
    <w:rsid w:val="00CD52F6"/>
    <w:rsid w:val="00CD5497"/>
    <w:rsid w:val="00CD54D8"/>
    <w:rsid w:val="00CD55F0"/>
    <w:rsid w:val="00CD573B"/>
    <w:rsid w:val="00CD57FF"/>
    <w:rsid w:val="00CD5A2E"/>
    <w:rsid w:val="00CD5CA7"/>
    <w:rsid w:val="00CD60D2"/>
    <w:rsid w:val="00CD626E"/>
    <w:rsid w:val="00CD6297"/>
    <w:rsid w:val="00CD658A"/>
    <w:rsid w:val="00CD6763"/>
    <w:rsid w:val="00CD6766"/>
    <w:rsid w:val="00CD678E"/>
    <w:rsid w:val="00CD67E0"/>
    <w:rsid w:val="00CD69E1"/>
    <w:rsid w:val="00CD6A9A"/>
    <w:rsid w:val="00CD7002"/>
    <w:rsid w:val="00CD7003"/>
    <w:rsid w:val="00CD700D"/>
    <w:rsid w:val="00CD7479"/>
    <w:rsid w:val="00CD76E5"/>
    <w:rsid w:val="00CD772B"/>
    <w:rsid w:val="00CD77AE"/>
    <w:rsid w:val="00CD7C21"/>
    <w:rsid w:val="00CD7C73"/>
    <w:rsid w:val="00CD7DC3"/>
    <w:rsid w:val="00CD7DFB"/>
    <w:rsid w:val="00CD7F1F"/>
    <w:rsid w:val="00CE005B"/>
    <w:rsid w:val="00CE04C7"/>
    <w:rsid w:val="00CE054B"/>
    <w:rsid w:val="00CE0588"/>
    <w:rsid w:val="00CE0620"/>
    <w:rsid w:val="00CE09EE"/>
    <w:rsid w:val="00CE12B2"/>
    <w:rsid w:val="00CE149D"/>
    <w:rsid w:val="00CE1888"/>
    <w:rsid w:val="00CE18F0"/>
    <w:rsid w:val="00CE1952"/>
    <w:rsid w:val="00CE19B1"/>
    <w:rsid w:val="00CE1BD0"/>
    <w:rsid w:val="00CE1C64"/>
    <w:rsid w:val="00CE1CE1"/>
    <w:rsid w:val="00CE1D33"/>
    <w:rsid w:val="00CE1DE3"/>
    <w:rsid w:val="00CE1DFA"/>
    <w:rsid w:val="00CE1FA5"/>
    <w:rsid w:val="00CE21F5"/>
    <w:rsid w:val="00CE2835"/>
    <w:rsid w:val="00CE28E0"/>
    <w:rsid w:val="00CE28F6"/>
    <w:rsid w:val="00CE29AE"/>
    <w:rsid w:val="00CE2A5C"/>
    <w:rsid w:val="00CE2C01"/>
    <w:rsid w:val="00CE2CA9"/>
    <w:rsid w:val="00CE2CB7"/>
    <w:rsid w:val="00CE2D4F"/>
    <w:rsid w:val="00CE2F83"/>
    <w:rsid w:val="00CE34C1"/>
    <w:rsid w:val="00CE36F6"/>
    <w:rsid w:val="00CE3948"/>
    <w:rsid w:val="00CE3D4F"/>
    <w:rsid w:val="00CE3E35"/>
    <w:rsid w:val="00CE4152"/>
    <w:rsid w:val="00CE4628"/>
    <w:rsid w:val="00CE485D"/>
    <w:rsid w:val="00CE4BDA"/>
    <w:rsid w:val="00CE4D39"/>
    <w:rsid w:val="00CE4FCB"/>
    <w:rsid w:val="00CE515D"/>
    <w:rsid w:val="00CE541E"/>
    <w:rsid w:val="00CE54BE"/>
    <w:rsid w:val="00CE5729"/>
    <w:rsid w:val="00CE58EC"/>
    <w:rsid w:val="00CE61B2"/>
    <w:rsid w:val="00CE63E3"/>
    <w:rsid w:val="00CE64F5"/>
    <w:rsid w:val="00CE6611"/>
    <w:rsid w:val="00CE6685"/>
    <w:rsid w:val="00CE6D53"/>
    <w:rsid w:val="00CE6DE9"/>
    <w:rsid w:val="00CE6F3A"/>
    <w:rsid w:val="00CE70CF"/>
    <w:rsid w:val="00CE7466"/>
    <w:rsid w:val="00CE771D"/>
    <w:rsid w:val="00CE7757"/>
    <w:rsid w:val="00CE777E"/>
    <w:rsid w:val="00CE789B"/>
    <w:rsid w:val="00CE791B"/>
    <w:rsid w:val="00CE7982"/>
    <w:rsid w:val="00CF0212"/>
    <w:rsid w:val="00CF0523"/>
    <w:rsid w:val="00CF06BD"/>
    <w:rsid w:val="00CF0BBC"/>
    <w:rsid w:val="00CF0CE9"/>
    <w:rsid w:val="00CF0DFA"/>
    <w:rsid w:val="00CF1437"/>
    <w:rsid w:val="00CF1506"/>
    <w:rsid w:val="00CF1B1A"/>
    <w:rsid w:val="00CF1B67"/>
    <w:rsid w:val="00CF1E72"/>
    <w:rsid w:val="00CF226B"/>
    <w:rsid w:val="00CF230F"/>
    <w:rsid w:val="00CF26A5"/>
    <w:rsid w:val="00CF272E"/>
    <w:rsid w:val="00CF2CCC"/>
    <w:rsid w:val="00CF30C6"/>
    <w:rsid w:val="00CF317B"/>
    <w:rsid w:val="00CF328D"/>
    <w:rsid w:val="00CF345C"/>
    <w:rsid w:val="00CF34C0"/>
    <w:rsid w:val="00CF355B"/>
    <w:rsid w:val="00CF3E7B"/>
    <w:rsid w:val="00CF400E"/>
    <w:rsid w:val="00CF4114"/>
    <w:rsid w:val="00CF41EB"/>
    <w:rsid w:val="00CF43FF"/>
    <w:rsid w:val="00CF4758"/>
    <w:rsid w:val="00CF47CC"/>
    <w:rsid w:val="00CF4874"/>
    <w:rsid w:val="00CF48CF"/>
    <w:rsid w:val="00CF4FC2"/>
    <w:rsid w:val="00CF5361"/>
    <w:rsid w:val="00CF5719"/>
    <w:rsid w:val="00CF5BCE"/>
    <w:rsid w:val="00CF622B"/>
    <w:rsid w:val="00CF653F"/>
    <w:rsid w:val="00CF6579"/>
    <w:rsid w:val="00CF65B5"/>
    <w:rsid w:val="00CF6AE2"/>
    <w:rsid w:val="00CF6B31"/>
    <w:rsid w:val="00CF6DB8"/>
    <w:rsid w:val="00CF702F"/>
    <w:rsid w:val="00CF7234"/>
    <w:rsid w:val="00CF7265"/>
    <w:rsid w:val="00CF7846"/>
    <w:rsid w:val="00CF79C7"/>
    <w:rsid w:val="00CF7A47"/>
    <w:rsid w:val="00CF7B1E"/>
    <w:rsid w:val="00CF7D66"/>
    <w:rsid w:val="00CF7E8D"/>
    <w:rsid w:val="00CF7E9A"/>
    <w:rsid w:val="00CF7FB2"/>
    <w:rsid w:val="00D0013F"/>
    <w:rsid w:val="00D0014B"/>
    <w:rsid w:val="00D003F8"/>
    <w:rsid w:val="00D00415"/>
    <w:rsid w:val="00D0069D"/>
    <w:rsid w:val="00D007CD"/>
    <w:rsid w:val="00D007DE"/>
    <w:rsid w:val="00D0098C"/>
    <w:rsid w:val="00D00A8C"/>
    <w:rsid w:val="00D00BAB"/>
    <w:rsid w:val="00D00C65"/>
    <w:rsid w:val="00D00EBC"/>
    <w:rsid w:val="00D018D0"/>
    <w:rsid w:val="00D01AB4"/>
    <w:rsid w:val="00D01B33"/>
    <w:rsid w:val="00D01C8D"/>
    <w:rsid w:val="00D01E1A"/>
    <w:rsid w:val="00D01E4F"/>
    <w:rsid w:val="00D01E83"/>
    <w:rsid w:val="00D0209D"/>
    <w:rsid w:val="00D020F4"/>
    <w:rsid w:val="00D023B3"/>
    <w:rsid w:val="00D02A76"/>
    <w:rsid w:val="00D02CE5"/>
    <w:rsid w:val="00D02EBE"/>
    <w:rsid w:val="00D0334E"/>
    <w:rsid w:val="00D0335D"/>
    <w:rsid w:val="00D03574"/>
    <w:rsid w:val="00D0365D"/>
    <w:rsid w:val="00D03789"/>
    <w:rsid w:val="00D039D3"/>
    <w:rsid w:val="00D039F6"/>
    <w:rsid w:val="00D03E69"/>
    <w:rsid w:val="00D03F36"/>
    <w:rsid w:val="00D03FD3"/>
    <w:rsid w:val="00D042B4"/>
    <w:rsid w:val="00D04881"/>
    <w:rsid w:val="00D04983"/>
    <w:rsid w:val="00D04A29"/>
    <w:rsid w:val="00D04ECD"/>
    <w:rsid w:val="00D04F11"/>
    <w:rsid w:val="00D05359"/>
    <w:rsid w:val="00D05613"/>
    <w:rsid w:val="00D059CD"/>
    <w:rsid w:val="00D05D84"/>
    <w:rsid w:val="00D05DDA"/>
    <w:rsid w:val="00D05F98"/>
    <w:rsid w:val="00D064A6"/>
    <w:rsid w:val="00D06780"/>
    <w:rsid w:val="00D0691A"/>
    <w:rsid w:val="00D06958"/>
    <w:rsid w:val="00D06A9A"/>
    <w:rsid w:val="00D06F32"/>
    <w:rsid w:val="00D07342"/>
    <w:rsid w:val="00D077F4"/>
    <w:rsid w:val="00D07AAB"/>
    <w:rsid w:val="00D07BF8"/>
    <w:rsid w:val="00D07E75"/>
    <w:rsid w:val="00D1024C"/>
    <w:rsid w:val="00D1042B"/>
    <w:rsid w:val="00D10505"/>
    <w:rsid w:val="00D1052F"/>
    <w:rsid w:val="00D1061B"/>
    <w:rsid w:val="00D1065A"/>
    <w:rsid w:val="00D106B3"/>
    <w:rsid w:val="00D10945"/>
    <w:rsid w:val="00D11176"/>
    <w:rsid w:val="00D11275"/>
    <w:rsid w:val="00D11410"/>
    <w:rsid w:val="00D116A3"/>
    <w:rsid w:val="00D116B4"/>
    <w:rsid w:val="00D116B6"/>
    <w:rsid w:val="00D117EA"/>
    <w:rsid w:val="00D11881"/>
    <w:rsid w:val="00D11ACD"/>
    <w:rsid w:val="00D11D21"/>
    <w:rsid w:val="00D11F44"/>
    <w:rsid w:val="00D1207B"/>
    <w:rsid w:val="00D12231"/>
    <w:rsid w:val="00D12319"/>
    <w:rsid w:val="00D12681"/>
    <w:rsid w:val="00D12685"/>
    <w:rsid w:val="00D12706"/>
    <w:rsid w:val="00D12A97"/>
    <w:rsid w:val="00D12D18"/>
    <w:rsid w:val="00D12D87"/>
    <w:rsid w:val="00D12D97"/>
    <w:rsid w:val="00D12F92"/>
    <w:rsid w:val="00D1301F"/>
    <w:rsid w:val="00D13191"/>
    <w:rsid w:val="00D13252"/>
    <w:rsid w:val="00D13332"/>
    <w:rsid w:val="00D13358"/>
    <w:rsid w:val="00D1335D"/>
    <w:rsid w:val="00D133CC"/>
    <w:rsid w:val="00D133F7"/>
    <w:rsid w:val="00D13659"/>
    <w:rsid w:val="00D13687"/>
    <w:rsid w:val="00D137F5"/>
    <w:rsid w:val="00D1393A"/>
    <w:rsid w:val="00D13BA0"/>
    <w:rsid w:val="00D13BEF"/>
    <w:rsid w:val="00D13CAD"/>
    <w:rsid w:val="00D13FDD"/>
    <w:rsid w:val="00D147E4"/>
    <w:rsid w:val="00D14B9A"/>
    <w:rsid w:val="00D14D06"/>
    <w:rsid w:val="00D14D1E"/>
    <w:rsid w:val="00D14FD3"/>
    <w:rsid w:val="00D14FF8"/>
    <w:rsid w:val="00D15043"/>
    <w:rsid w:val="00D156D1"/>
    <w:rsid w:val="00D15D01"/>
    <w:rsid w:val="00D15DEE"/>
    <w:rsid w:val="00D15F41"/>
    <w:rsid w:val="00D160CC"/>
    <w:rsid w:val="00D1619C"/>
    <w:rsid w:val="00D16448"/>
    <w:rsid w:val="00D169AB"/>
    <w:rsid w:val="00D16A4C"/>
    <w:rsid w:val="00D16BAC"/>
    <w:rsid w:val="00D16D92"/>
    <w:rsid w:val="00D16D9A"/>
    <w:rsid w:val="00D16F29"/>
    <w:rsid w:val="00D16FAB"/>
    <w:rsid w:val="00D16FBE"/>
    <w:rsid w:val="00D16FC9"/>
    <w:rsid w:val="00D17068"/>
    <w:rsid w:val="00D17264"/>
    <w:rsid w:val="00D17315"/>
    <w:rsid w:val="00D17395"/>
    <w:rsid w:val="00D17473"/>
    <w:rsid w:val="00D17599"/>
    <w:rsid w:val="00D176D0"/>
    <w:rsid w:val="00D17776"/>
    <w:rsid w:val="00D17988"/>
    <w:rsid w:val="00D17B98"/>
    <w:rsid w:val="00D17C50"/>
    <w:rsid w:val="00D17E6F"/>
    <w:rsid w:val="00D201BB"/>
    <w:rsid w:val="00D20BEE"/>
    <w:rsid w:val="00D210FB"/>
    <w:rsid w:val="00D21164"/>
    <w:rsid w:val="00D21167"/>
    <w:rsid w:val="00D21256"/>
    <w:rsid w:val="00D2182A"/>
    <w:rsid w:val="00D21864"/>
    <w:rsid w:val="00D21BD3"/>
    <w:rsid w:val="00D21C3E"/>
    <w:rsid w:val="00D21CB4"/>
    <w:rsid w:val="00D21D91"/>
    <w:rsid w:val="00D21D9D"/>
    <w:rsid w:val="00D21DCD"/>
    <w:rsid w:val="00D21ECB"/>
    <w:rsid w:val="00D224A2"/>
    <w:rsid w:val="00D225AB"/>
    <w:rsid w:val="00D2297B"/>
    <w:rsid w:val="00D23058"/>
    <w:rsid w:val="00D2365F"/>
    <w:rsid w:val="00D23C00"/>
    <w:rsid w:val="00D23C22"/>
    <w:rsid w:val="00D23DC1"/>
    <w:rsid w:val="00D23F26"/>
    <w:rsid w:val="00D24306"/>
    <w:rsid w:val="00D2487E"/>
    <w:rsid w:val="00D24ADE"/>
    <w:rsid w:val="00D24FAD"/>
    <w:rsid w:val="00D25258"/>
    <w:rsid w:val="00D2547F"/>
    <w:rsid w:val="00D255A9"/>
    <w:rsid w:val="00D258DE"/>
    <w:rsid w:val="00D25BFE"/>
    <w:rsid w:val="00D26148"/>
    <w:rsid w:val="00D263CD"/>
    <w:rsid w:val="00D2654D"/>
    <w:rsid w:val="00D26601"/>
    <w:rsid w:val="00D26630"/>
    <w:rsid w:val="00D26736"/>
    <w:rsid w:val="00D269E8"/>
    <w:rsid w:val="00D26B8D"/>
    <w:rsid w:val="00D270CD"/>
    <w:rsid w:val="00D2715B"/>
    <w:rsid w:val="00D27202"/>
    <w:rsid w:val="00D2759A"/>
    <w:rsid w:val="00D2771F"/>
    <w:rsid w:val="00D27876"/>
    <w:rsid w:val="00D27884"/>
    <w:rsid w:val="00D278F4"/>
    <w:rsid w:val="00D27A06"/>
    <w:rsid w:val="00D27A72"/>
    <w:rsid w:val="00D27B00"/>
    <w:rsid w:val="00D27E29"/>
    <w:rsid w:val="00D30330"/>
    <w:rsid w:val="00D30375"/>
    <w:rsid w:val="00D30642"/>
    <w:rsid w:val="00D306F5"/>
    <w:rsid w:val="00D30FBB"/>
    <w:rsid w:val="00D31211"/>
    <w:rsid w:val="00D31255"/>
    <w:rsid w:val="00D31D79"/>
    <w:rsid w:val="00D31ECF"/>
    <w:rsid w:val="00D32254"/>
    <w:rsid w:val="00D322DA"/>
    <w:rsid w:val="00D3277C"/>
    <w:rsid w:val="00D3282A"/>
    <w:rsid w:val="00D32C69"/>
    <w:rsid w:val="00D32C99"/>
    <w:rsid w:val="00D32F88"/>
    <w:rsid w:val="00D3313A"/>
    <w:rsid w:val="00D3343E"/>
    <w:rsid w:val="00D33BAF"/>
    <w:rsid w:val="00D340C6"/>
    <w:rsid w:val="00D345A1"/>
    <w:rsid w:val="00D346E3"/>
    <w:rsid w:val="00D34908"/>
    <w:rsid w:val="00D34FA6"/>
    <w:rsid w:val="00D35086"/>
    <w:rsid w:val="00D351D4"/>
    <w:rsid w:val="00D355EA"/>
    <w:rsid w:val="00D35712"/>
    <w:rsid w:val="00D357D6"/>
    <w:rsid w:val="00D35888"/>
    <w:rsid w:val="00D35F3E"/>
    <w:rsid w:val="00D35F8C"/>
    <w:rsid w:val="00D36218"/>
    <w:rsid w:val="00D362AC"/>
    <w:rsid w:val="00D36345"/>
    <w:rsid w:val="00D3684D"/>
    <w:rsid w:val="00D368D0"/>
    <w:rsid w:val="00D36DEF"/>
    <w:rsid w:val="00D36EA7"/>
    <w:rsid w:val="00D37AB4"/>
    <w:rsid w:val="00D401D6"/>
    <w:rsid w:val="00D403ED"/>
    <w:rsid w:val="00D404A9"/>
    <w:rsid w:val="00D404ED"/>
    <w:rsid w:val="00D40707"/>
    <w:rsid w:val="00D4071E"/>
    <w:rsid w:val="00D40917"/>
    <w:rsid w:val="00D40B0A"/>
    <w:rsid w:val="00D40C7B"/>
    <w:rsid w:val="00D40C7C"/>
    <w:rsid w:val="00D414EE"/>
    <w:rsid w:val="00D4181C"/>
    <w:rsid w:val="00D41A64"/>
    <w:rsid w:val="00D41D3C"/>
    <w:rsid w:val="00D41F29"/>
    <w:rsid w:val="00D42021"/>
    <w:rsid w:val="00D4226B"/>
    <w:rsid w:val="00D4238F"/>
    <w:rsid w:val="00D42818"/>
    <w:rsid w:val="00D4286D"/>
    <w:rsid w:val="00D42C38"/>
    <w:rsid w:val="00D4302E"/>
    <w:rsid w:val="00D432D6"/>
    <w:rsid w:val="00D436FE"/>
    <w:rsid w:val="00D438BB"/>
    <w:rsid w:val="00D438DF"/>
    <w:rsid w:val="00D43F58"/>
    <w:rsid w:val="00D445E2"/>
    <w:rsid w:val="00D44981"/>
    <w:rsid w:val="00D44AE7"/>
    <w:rsid w:val="00D454B4"/>
    <w:rsid w:val="00D4556C"/>
    <w:rsid w:val="00D458BE"/>
    <w:rsid w:val="00D458DD"/>
    <w:rsid w:val="00D45901"/>
    <w:rsid w:val="00D459AB"/>
    <w:rsid w:val="00D46398"/>
    <w:rsid w:val="00D467D3"/>
    <w:rsid w:val="00D4686C"/>
    <w:rsid w:val="00D4688A"/>
    <w:rsid w:val="00D46BF4"/>
    <w:rsid w:val="00D46D0B"/>
    <w:rsid w:val="00D46D9C"/>
    <w:rsid w:val="00D46DE8"/>
    <w:rsid w:val="00D46E43"/>
    <w:rsid w:val="00D46EA6"/>
    <w:rsid w:val="00D46EAB"/>
    <w:rsid w:val="00D472BA"/>
    <w:rsid w:val="00D47738"/>
    <w:rsid w:val="00D478ED"/>
    <w:rsid w:val="00D47A89"/>
    <w:rsid w:val="00D500BC"/>
    <w:rsid w:val="00D5012C"/>
    <w:rsid w:val="00D503D5"/>
    <w:rsid w:val="00D504CD"/>
    <w:rsid w:val="00D5081F"/>
    <w:rsid w:val="00D509F6"/>
    <w:rsid w:val="00D50E4A"/>
    <w:rsid w:val="00D5109F"/>
    <w:rsid w:val="00D51636"/>
    <w:rsid w:val="00D51E03"/>
    <w:rsid w:val="00D52072"/>
    <w:rsid w:val="00D52310"/>
    <w:rsid w:val="00D5239C"/>
    <w:rsid w:val="00D52498"/>
    <w:rsid w:val="00D5285D"/>
    <w:rsid w:val="00D52F8B"/>
    <w:rsid w:val="00D53018"/>
    <w:rsid w:val="00D531E5"/>
    <w:rsid w:val="00D53BEC"/>
    <w:rsid w:val="00D53D24"/>
    <w:rsid w:val="00D545EE"/>
    <w:rsid w:val="00D5496B"/>
    <w:rsid w:val="00D54A85"/>
    <w:rsid w:val="00D54DA7"/>
    <w:rsid w:val="00D55106"/>
    <w:rsid w:val="00D55157"/>
    <w:rsid w:val="00D55441"/>
    <w:rsid w:val="00D5569E"/>
    <w:rsid w:val="00D558A5"/>
    <w:rsid w:val="00D55974"/>
    <w:rsid w:val="00D55C8A"/>
    <w:rsid w:val="00D5616F"/>
    <w:rsid w:val="00D56200"/>
    <w:rsid w:val="00D5632C"/>
    <w:rsid w:val="00D5642E"/>
    <w:rsid w:val="00D5656B"/>
    <w:rsid w:val="00D5656F"/>
    <w:rsid w:val="00D56701"/>
    <w:rsid w:val="00D56936"/>
    <w:rsid w:val="00D56CA3"/>
    <w:rsid w:val="00D56D11"/>
    <w:rsid w:val="00D56DD2"/>
    <w:rsid w:val="00D56E5E"/>
    <w:rsid w:val="00D56F78"/>
    <w:rsid w:val="00D5728A"/>
    <w:rsid w:val="00D573CE"/>
    <w:rsid w:val="00D57434"/>
    <w:rsid w:val="00D57601"/>
    <w:rsid w:val="00D576BD"/>
    <w:rsid w:val="00D57A17"/>
    <w:rsid w:val="00D57D7C"/>
    <w:rsid w:val="00D60233"/>
    <w:rsid w:val="00D6039E"/>
    <w:rsid w:val="00D60688"/>
    <w:rsid w:val="00D606C0"/>
    <w:rsid w:val="00D6080A"/>
    <w:rsid w:val="00D6080B"/>
    <w:rsid w:val="00D608CD"/>
    <w:rsid w:val="00D60A52"/>
    <w:rsid w:val="00D60F64"/>
    <w:rsid w:val="00D6107F"/>
    <w:rsid w:val="00D61766"/>
    <w:rsid w:val="00D61B2A"/>
    <w:rsid w:val="00D62050"/>
    <w:rsid w:val="00D62150"/>
    <w:rsid w:val="00D62205"/>
    <w:rsid w:val="00D62271"/>
    <w:rsid w:val="00D62676"/>
    <w:rsid w:val="00D62961"/>
    <w:rsid w:val="00D62AFC"/>
    <w:rsid w:val="00D62BDF"/>
    <w:rsid w:val="00D62F44"/>
    <w:rsid w:val="00D632C0"/>
    <w:rsid w:val="00D63434"/>
    <w:rsid w:val="00D6350E"/>
    <w:rsid w:val="00D636DC"/>
    <w:rsid w:val="00D63A88"/>
    <w:rsid w:val="00D63B72"/>
    <w:rsid w:val="00D63BFF"/>
    <w:rsid w:val="00D63E3F"/>
    <w:rsid w:val="00D63E81"/>
    <w:rsid w:val="00D63F06"/>
    <w:rsid w:val="00D63F33"/>
    <w:rsid w:val="00D6408D"/>
    <w:rsid w:val="00D6414B"/>
    <w:rsid w:val="00D641C7"/>
    <w:rsid w:val="00D6440F"/>
    <w:rsid w:val="00D645AE"/>
    <w:rsid w:val="00D6466A"/>
    <w:rsid w:val="00D64778"/>
    <w:rsid w:val="00D64779"/>
    <w:rsid w:val="00D648AC"/>
    <w:rsid w:val="00D648BC"/>
    <w:rsid w:val="00D64D9B"/>
    <w:rsid w:val="00D650BA"/>
    <w:rsid w:val="00D650E3"/>
    <w:rsid w:val="00D65409"/>
    <w:rsid w:val="00D655CE"/>
    <w:rsid w:val="00D65817"/>
    <w:rsid w:val="00D658C9"/>
    <w:rsid w:val="00D65AA1"/>
    <w:rsid w:val="00D65E51"/>
    <w:rsid w:val="00D65EE5"/>
    <w:rsid w:val="00D65F2D"/>
    <w:rsid w:val="00D65F8B"/>
    <w:rsid w:val="00D66009"/>
    <w:rsid w:val="00D6605B"/>
    <w:rsid w:val="00D6611F"/>
    <w:rsid w:val="00D661F9"/>
    <w:rsid w:val="00D66485"/>
    <w:rsid w:val="00D66725"/>
    <w:rsid w:val="00D6673E"/>
    <w:rsid w:val="00D668BD"/>
    <w:rsid w:val="00D66BF1"/>
    <w:rsid w:val="00D66F33"/>
    <w:rsid w:val="00D66FF7"/>
    <w:rsid w:val="00D6740A"/>
    <w:rsid w:val="00D679A8"/>
    <w:rsid w:val="00D67C33"/>
    <w:rsid w:val="00D67ED4"/>
    <w:rsid w:val="00D67FB8"/>
    <w:rsid w:val="00D704DE"/>
    <w:rsid w:val="00D7099F"/>
    <w:rsid w:val="00D70A32"/>
    <w:rsid w:val="00D70B39"/>
    <w:rsid w:val="00D70DBE"/>
    <w:rsid w:val="00D711D7"/>
    <w:rsid w:val="00D71307"/>
    <w:rsid w:val="00D7147B"/>
    <w:rsid w:val="00D71625"/>
    <w:rsid w:val="00D71663"/>
    <w:rsid w:val="00D717C1"/>
    <w:rsid w:val="00D71C08"/>
    <w:rsid w:val="00D71D7D"/>
    <w:rsid w:val="00D71F1A"/>
    <w:rsid w:val="00D721B7"/>
    <w:rsid w:val="00D721E5"/>
    <w:rsid w:val="00D72385"/>
    <w:rsid w:val="00D723EF"/>
    <w:rsid w:val="00D72530"/>
    <w:rsid w:val="00D72796"/>
    <w:rsid w:val="00D7296A"/>
    <w:rsid w:val="00D72981"/>
    <w:rsid w:val="00D72998"/>
    <w:rsid w:val="00D72A2A"/>
    <w:rsid w:val="00D72D5B"/>
    <w:rsid w:val="00D72E52"/>
    <w:rsid w:val="00D72F43"/>
    <w:rsid w:val="00D730EF"/>
    <w:rsid w:val="00D731C0"/>
    <w:rsid w:val="00D73221"/>
    <w:rsid w:val="00D733C4"/>
    <w:rsid w:val="00D73773"/>
    <w:rsid w:val="00D73801"/>
    <w:rsid w:val="00D73A40"/>
    <w:rsid w:val="00D73D61"/>
    <w:rsid w:val="00D73DDF"/>
    <w:rsid w:val="00D74187"/>
    <w:rsid w:val="00D74464"/>
    <w:rsid w:val="00D74D7D"/>
    <w:rsid w:val="00D7507D"/>
    <w:rsid w:val="00D751BC"/>
    <w:rsid w:val="00D75798"/>
    <w:rsid w:val="00D757CC"/>
    <w:rsid w:val="00D75826"/>
    <w:rsid w:val="00D75955"/>
    <w:rsid w:val="00D759AA"/>
    <w:rsid w:val="00D75A33"/>
    <w:rsid w:val="00D75A35"/>
    <w:rsid w:val="00D75A79"/>
    <w:rsid w:val="00D75AA0"/>
    <w:rsid w:val="00D75BF6"/>
    <w:rsid w:val="00D761F5"/>
    <w:rsid w:val="00D76378"/>
    <w:rsid w:val="00D76391"/>
    <w:rsid w:val="00D7658E"/>
    <w:rsid w:val="00D76762"/>
    <w:rsid w:val="00D767BC"/>
    <w:rsid w:val="00D76C36"/>
    <w:rsid w:val="00D76D15"/>
    <w:rsid w:val="00D76D1F"/>
    <w:rsid w:val="00D76DAD"/>
    <w:rsid w:val="00D7725F"/>
    <w:rsid w:val="00D77A33"/>
    <w:rsid w:val="00D77A6A"/>
    <w:rsid w:val="00D77AA6"/>
    <w:rsid w:val="00D77BC8"/>
    <w:rsid w:val="00D77CE3"/>
    <w:rsid w:val="00D803C3"/>
    <w:rsid w:val="00D80422"/>
    <w:rsid w:val="00D80923"/>
    <w:rsid w:val="00D80FA7"/>
    <w:rsid w:val="00D8107C"/>
    <w:rsid w:val="00D812C6"/>
    <w:rsid w:val="00D8160A"/>
    <w:rsid w:val="00D8168B"/>
    <w:rsid w:val="00D8184D"/>
    <w:rsid w:val="00D81BDC"/>
    <w:rsid w:val="00D81D47"/>
    <w:rsid w:val="00D81FEF"/>
    <w:rsid w:val="00D82209"/>
    <w:rsid w:val="00D82244"/>
    <w:rsid w:val="00D8252E"/>
    <w:rsid w:val="00D826F4"/>
    <w:rsid w:val="00D82C3D"/>
    <w:rsid w:val="00D82C87"/>
    <w:rsid w:val="00D82D17"/>
    <w:rsid w:val="00D82F43"/>
    <w:rsid w:val="00D82FA2"/>
    <w:rsid w:val="00D831D5"/>
    <w:rsid w:val="00D8327A"/>
    <w:rsid w:val="00D834A0"/>
    <w:rsid w:val="00D8376B"/>
    <w:rsid w:val="00D83922"/>
    <w:rsid w:val="00D839DA"/>
    <w:rsid w:val="00D83AA9"/>
    <w:rsid w:val="00D83ACC"/>
    <w:rsid w:val="00D83CCD"/>
    <w:rsid w:val="00D84012"/>
    <w:rsid w:val="00D84275"/>
    <w:rsid w:val="00D8434F"/>
    <w:rsid w:val="00D843D1"/>
    <w:rsid w:val="00D844EB"/>
    <w:rsid w:val="00D84513"/>
    <w:rsid w:val="00D847EA"/>
    <w:rsid w:val="00D84A69"/>
    <w:rsid w:val="00D84D8C"/>
    <w:rsid w:val="00D84EBD"/>
    <w:rsid w:val="00D851D0"/>
    <w:rsid w:val="00D85212"/>
    <w:rsid w:val="00D8540F"/>
    <w:rsid w:val="00D8547F"/>
    <w:rsid w:val="00D854FE"/>
    <w:rsid w:val="00D859F5"/>
    <w:rsid w:val="00D85AAD"/>
    <w:rsid w:val="00D85ED1"/>
    <w:rsid w:val="00D86284"/>
    <w:rsid w:val="00D8644C"/>
    <w:rsid w:val="00D865D4"/>
    <w:rsid w:val="00D86A4C"/>
    <w:rsid w:val="00D86B7D"/>
    <w:rsid w:val="00D86C5E"/>
    <w:rsid w:val="00D86D1B"/>
    <w:rsid w:val="00D86F77"/>
    <w:rsid w:val="00D87035"/>
    <w:rsid w:val="00D8704C"/>
    <w:rsid w:val="00D87233"/>
    <w:rsid w:val="00D872F7"/>
    <w:rsid w:val="00D876E3"/>
    <w:rsid w:val="00D87B97"/>
    <w:rsid w:val="00D904AC"/>
    <w:rsid w:val="00D904B9"/>
    <w:rsid w:val="00D90585"/>
    <w:rsid w:val="00D9076E"/>
    <w:rsid w:val="00D908E7"/>
    <w:rsid w:val="00D90A1D"/>
    <w:rsid w:val="00D90A28"/>
    <w:rsid w:val="00D90A32"/>
    <w:rsid w:val="00D90AB0"/>
    <w:rsid w:val="00D90D58"/>
    <w:rsid w:val="00D91222"/>
    <w:rsid w:val="00D916C0"/>
    <w:rsid w:val="00D917C3"/>
    <w:rsid w:val="00D91CD3"/>
    <w:rsid w:val="00D92013"/>
    <w:rsid w:val="00D92855"/>
    <w:rsid w:val="00D92933"/>
    <w:rsid w:val="00D92B2D"/>
    <w:rsid w:val="00D9304D"/>
    <w:rsid w:val="00D93093"/>
    <w:rsid w:val="00D93185"/>
    <w:rsid w:val="00D93371"/>
    <w:rsid w:val="00D940D9"/>
    <w:rsid w:val="00D94CD5"/>
    <w:rsid w:val="00D94CED"/>
    <w:rsid w:val="00D951AA"/>
    <w:rsid w:val="00D95374"/>
    <w:rsid w:val="00D95423"/>
    <w:rsid w:val="00D9588D"/>
    <w:rsid w:val="00D95EC4"/>
    <w:rsid w:val="00D96894"/>
    <w:rsid w:val="00D96944"/>
    <w:rsid w:val="00D96973"/>
    <w:rsid w:val="00D969DF"/>
    <w:rsid w:val="00D96B6A"/>
    <w:rsid w:val="00D96E43"/>
    <w:rsid w:val="00D96F3D"/>
    <w:rsid w:val="00D97046"/>
    <w:rsid w:val="00D97093"/>
    <w:rsid w:val="00D97125"/>
    <w:rsid w:val="00D97207"/>
    <w:rsid w:val="00D97275"/>
    <w:rsid w:val="00D972C0"/>
    <w:rsid w:val="00D975EF"/>
    <w:rsid w:val="00D97662"/>
    <w:rsid w:val="00D97801"/>
    <w:rsid w:val="00D979F6"/>
    <w:rsid w:val="00D97D3D"/>
    <w:rsid w:val="00DA0014"/>
    <w:rsid w:val="00DA00A1"/>
    <w:rsid w:val="00DA00A2"/>
    <w:rsid w:val="00DA014D"/>
    <w:rsid w:val="00DA02C5"/>
    <w:rsid w:val="00DA034F"/>
    <w:rsid w:val="00DA0590"/>
    <w:rsid w:val="00DA07B0"/>
    <w:rsid w:val="00DA089E"/>
    <w:rsid w:val="00DA0BC2"/>
    <w:rsid w:val="00DA12F2"/>
    <w:rsid w:val="00DA135F"/>
    <w:rsid w:val="00DA1419"/>
    <w:rsid w:val="00DA1630"/>
    <w:rsid w:val="00DA17DF"/>
    <w:rsid w:val="00DA17F5"/>
    <w:rsid w:val="00DA18BB"/>
    <w:rsid w:val="00DA18E7"/>
    <w:rsid w:val="00DA1C4C"/>
    <w:rsid w:val="00DA214F"/>
    <w:rsid w:val="00DA2153"/>
    <w:rsid w:val="00DA221A"/>
    <w:rsid w:val="00DA2296"/>
    <w:rsid w:val="00DA2389"/>
    <w:rsid w:val="00DA2503"/>
    <w:rsid w:val="00DA2531"/>
    <w:rsid w:val="00DA26C9"/>
    <w:rsid w:val="00DA28AD"/>
    <w:rsid w:val="00DA2BBA"/>
    <w:rsid w:val="00DA2DD2"/>
    <w:rsid w:val="00DA3351"/>
    <w:rsid w:val="00DA335B"/>
    <w:rsid w:val="00DA356D"/>
    <w:rsid w:val="00DA36DC"/>
    <w:rsid w:val="00DA379A"/>
    <w:rsid w:val="00DA387F"/>
    <w:rsid w:val="00DA38AB"/>
    <w:rsid w:val="00DA3B92"/>
    <w:rsid w:val="00DA3F7D"/>
    <w:rsid w:val="00DA4881"/>
    <w:rsid w:val="00DA496E"/>
    <w:rsid w:val="00DA49C7"/>
    <w:rsid w:val="00DA49DB"/>
    <w:rsid w:val="00DA4B7B"/>
    <w:rsid w:val="00DA4C5B"/>
    <w:rsid w:val="00DA4CC5"/>
    <w:rsid w:val="00DA4F38"/>
    <w:rsid w:val="00DA53E8"/>
    <w:rsid w:val="00DA547E"/>
    <w:rsid w:val="00DA54F7"/>
    <w:rsid w:val="00DA586C"/>
    <w:rsid w:val="00DA58BF"/>
    <w:rsid w:val="00DA5A03"/>
    <w:rsid w:val="00DA5B6A"/>
    <w:rsid w:val="00DA5BA9"/>
    <w:rsid w:val="00DA5BF4"/>
    <w:rsid w:val="00DA5DC5"/>
    <w:rsid w:val="00DA5E5A"/>
    <w:rsid w:val="00DA625F"/>
    <w:rsid w:val="00DA6590"/>
    <w:rsid w:val="00DA65B2"/>
    <w:rsid w:val="00DA6656"/>
    <w:rsid w:val="00DA6812"/>
    <w:rsid w:val="00DA6883"/>
    <w:rsid w:val="00DA6B20"/>
    <w:rsid w:val="00DA6BF8"/>
    <w:rsid w:val="00DA6C1C"/>
    <w:rsid w:val="00DA6C3D"/>
    <w:rsid w:val="00DA6D77"/>
    <w:rsid w:val="00DA6E7B"/>
    <w:rsid w:val="00DA6ED2"/>
    <w:rsid w:val="00DA6F2E"/>
    <w:rsid w:val="00DA70D3"/>
    <w:rsid w:val="00DA7190"/>
    <w:rsid w:val="00DA719B"/>
    <w:rsid w:val="00DA743A"/>
    <w:rsid w:val="00DA778C"/>
    <w:rsid w:val="00DA7B25"/>
    <w:rsid w:val="00DA7B5B"/>
    <w:rsid w:val="00DA7CE6"/>
    <w:rsid w:val="00DA7E98"/>
    <w:rsid w:val="00DB04BC"/>
    <w:rsid w:val="00DB085D"/>
    <w:rsid w:val="00DB0A6B"/>
    <w:rsid w:val="00DB14B3"/>
    <w:rsid w:val="00DB15BC"/>
    <w:rsid w:val="00DB1690"/>
    <w:rsid w:val="00DB1708"/>
    <w:rsid w:val="00DB1CA5"/>
    <w:rsid w:val="00DB1F51"/>
    <w:rsid w:val="00DB2523"/>
    <w:rsid w:val="00DB25D9"/>
    <w:rsid w:val="00DB27D6"/>
    <w:rsid w:val="00DB2877"/>
    <w:rsid w:val="00DB29C0"/>
    <w:rsid w:val="00DB2A6F"/>
    <w:rsid w:val="00DB2A80"/>
    <w:rsid w:val="00DB2D24"/>
    <w:rsid w:val="00DB3730"/>
    <w:rsid w:val="00DB37DB"/>
    <w:rsid w:val="00DB3E22"/>
    <w:rsid w:val="00DB4264"/>
    <w:rsid w:val="00DB433B"/>
    <w:rsid w:val="00DB434E"/>
    <w:rsid w:val="00DB442F"/>
    <w:rsid w:val="00DB44DF"/>
    <w:rsid w:val="00DB4758"/>
    <w:rsid w:val="00DB48E8"/>
    <w:rsid w:val="00DB4C31"/>
    <w:rsid w:val="00DB4D28"/>
    <w:rsid w:val="00DB5026"/>
    <w:rsid w:val="00DB5077"/>
    <w:rsid w:val="00DB51AF"/>
    <w:rsid w:val="00DB53FD"/>
    <w:rsid w:val="00DB5B02"/>
    <w:rsid w:val="00DB5B6A"/>
    <w:rsid w:val="00DB5B9E"/>
    <w:rsid w:val="00DB638C"/>
    <w:rsid w:val="00DB6445"/>
    <w:rsid w:val="00DB6452"/>
    <w:rsid w:val="00DB6680"/>
    <w:rsid w:val="00DB669D"/>
    <w:rsid w:val="00DB691B"/>
    <w:rsid w:val="00DB7099"/>
    <w:rsid w:val="00DB73CE"/>
    <w:rsid w:val="00DB73E7"/>
    <w:rsid w:val="00DB76A1"/>
    <w:rsid w:val="00DB7C48"/>
    <w:rsid w:val="00DB7D6B"/>
    <w:rsid w:val="00DB7D75"/>
    <w:rsid w:val="00DB7D9B"/>
    <w:rsid w:val="00DB7DB1"/>
    <w:rsid w:val="00DB7DC1"/>
    <w:rsid w:val="00DB7F19"/>
    <w:rsid w:val="00DC00E1"/>
    <w:rsid w:val="00DC01C2"/>
    <w:rsid w:val="00DC071A"/>
    <w:rsid w:val="00DC0738"/>
    <w:rsid w:val="00DC0744"/>
    <w:rsid w:val="00DC083B"/>
    <w:rsid w:val="00DC0A96"/>
    <w:rsid w:val="00DC0CCD"/>
    <w:rsid w:val="00DC0D42"/>
    <w:rsid w:val="00DC0F1A"/>
    <w:rsid w:val="00DC16EE"/>
    <w:rsid w:val="00DC181F"/>
    <w:rsid w:val="00DC1935"/>
    <w:rsid w:val="00DC1A87"/>
    <w:rsid w:val="00DC1ACE"/>
    <w:rsid w:val="00DC21D6"/>
    <w:rsid w:val="00DC256B"/>
    <w:rsid w:val="00DC263E"/>
    <w:rsid w:val="00DC29ED"/>
    <w:rsid w:val="00DC2D56"/>
    <w:rsid w:val="00DC2ED7"/>
    <w:rsid w:val="00DC2F06"/>
    <w:rsid w:val="00DC307C"/>
    <w:rsid w:val="00DC326B"/>
    <w:rsid w:val="00DC32DE"/>
    <w:rsid w:val="00DC3410"/>
    <w:rsid w:val="00DC348B"/>
    <w:rsid w:val="00DC3592"/>
    <w:rsid w:val="00DC3BB9"/>
    <w:rsid w:val="00DC3C06"/>
    <w:rsid w:val="00DC402B"/>
    <w:rsid w:val="00DC49ED"/>
    <w:rsid w:val="00DC4C03"/>
    <w:rsid w:val="00DC4D64"/>
    <w:rsid w:val="00DC4D90"/>
    <w:rsid w:val="00DC4DD6"/>
    <w:rsid w:val="00DC5CCD"/>
    <w:rsid w:val="00DC5F80"/>
    <w:rsid w:val="00DC603A"/>
    <w:rsid w:val="00DC6227"/>
    <w:rsid w:val="00DC65D4"/>
    <w:rsid w:val="00DC6ADE"/>
    <w:rsid w:val="00DC6D5D"/>
    <w:rsid w:val="00DC6DD4"/>
    <w:rsid w:val="00DC6E6A"/>
    <w:rsid w:val="00DC6EF5"/>
    <w:rsid w:val="00DC7126"/>
    <w:rsid w:val="00DC71FF"/>
    <w:rsid w:val="00DC7355"/>
    <w:rsid w:val="00DC75CC"/>
    <w:rsid w:val="00DC7751"/>
    <w:rsid w:val="00DD001E"/>
    <w:rsid w:val="00DD0222"/>
    <w:rsid w:val="00DD03D2"/>
    <w:rsid w:val="00DD06B9"/>
    <w:rsid w:val="00DD07F8"/>
    <w:rsid w:val="00DD0A1A"/>
    <w:rsid w:val="00DD0DFD"/>
    <w:rsid w:val="00DD0E90"/>
    <w:rsid w:val="00DD133F"/>
    <w:rsid w:val="00DD13B1"/>
    <w:rsid w:val="00DD15BC"/>
    <w:rsid w:val="00DD15F4"/>
    <w:rsid w:val="00DD1BC3"/>
    <w:rsid w:val="00DD1DF2"/>
    <w:rsid w:val="00DD2386"/>
    <w:rsid w:val="00DD241B"/>
    <w:rsid w:val="00DD24F6"/>
    <w:rsid w:val="00DD25A6"/>
    <w:rsid w:val="00DD26BC"/>
    <w:rsid w:val="00DD273F"/>
    <w:rsid w:val="00DD3567"/>
    <w:rsid w:val="00DD38EE"/>
    <w:rsid w:val="00DD3A9D"/>
    <w:rsid w:val="00DD3E14"/>
    <w:rsid w:val="00DD3E5D"/>
    <w:rsid w:val="00DD40E6"/>
    <w:rsid w:val="00DD4D4E"/>
    <w:rsid w:val="00DD50C7"/>
    <w:rsid w:val="00DD5152"/>
    <w:rsid w:val="00DD5195"/>
    <w:rsid w:val="00DD531D"/>
    <w:rsid w:val="00DD54B5"/>
    <w:rsid w:val="00DD56CE"/>
    <w:rsid w:val="00DD5E15"/>
    <w:rsid w:val="00DD604F"/>
    <w:rsid w:val="00DD62BD"/>
    <w:rsid w:val="00DD636C"/>
    <w:rsid w:val="00DD64A9"/>
    <w:rsid w:val="00DD666B"/>
    <w:rsid w:val="00DD669C"/>
    <w:rsid w:val="00DD6CDF"/>
    <w:rsid w:val="00DD6D43"/>
    <w:rsid w:val="00DD6FAA"/>
    <w:rsid w:val="00DD7230"/>
    <w:rsid w:val="00DD7395"/>
    <w:rsid w:val="00DD7748"/>
    <w:rsid w:val="00DD7813"/>
    <w:rsid w:val="00DD784F"/>
    <w:rsid w:val="00DD7A9D"/>
    <w:rsid w:val="00DD7C67"/>
    <w:rsid w:val="00DD7CFE"/>
    <w:rsid w:val="00DE002A"/>
    <w:rsid w:val="00DE0845"/>
    <w:rsid w:val="00DE08AB"/>
    <w:rsid w:val="00DE094F"/>
    <w:rsid w:val="00DE0FEC"/>
    <w:rsid w:val="00DE1065"/>
    <w:rsid w:val="00DE10D3"/>
    <w:rsid w:val="00DE1180"/>
    <w:rsid w:val="00DE122F"/>
    <w:rsid w:val="00DE12B2"/>
    <w:rsid w:val="00DE13D3"/>
    <w:rsid w:val="00DE15B8"/>
    <w:rsid w:val="00DE1A99"/>
    <w:rsid w:val="00DE1B20"/>
    <w:rsid w:val="00DE2405"/>
    <w:rsid w:val="00DE2409"/>
    <w:rsid w:val="00DE24BB"/>
    <w:rsid w:val="00DE259C"/>
    <w:rsid w:val="00DE28C5"/>
    <w:rsid w:val="00DE2B5E"/>
    <w:rsid w:val="00DE2BB4"/>
    <w:rsid w:val="00DE2C03"/>
    <w:rsid w:val="00DE2CFE"/>
    <w:rsid w:val="00DE31A1"/>
    <w:rsid w:val="00DE338B"/>
    <w:rsid w:val="00DE3989"/>
    <w:rsid w:val="00DE3A67"/>
    <w:rsid w:val="00DE3B28"/>
    <w:rsid w:val="00DE3C91"/>
    <w:rsid w:val="00DE44A1"/>
    <w:rsid w:val="00DE452C"/>
    <w:rsid w:val="00DE4611"/>
    <w:rsid w:val="00DE4C25"/>
    <w:rsid w:val="00DE4E97"/>
    <w:rsid w:val="00DE4EAB"/>
    <w:rsid w:val="00DE50D8"/>
    <w:rsid w:val="00DE51D7"/>
    <w:rsid w:val="00DE574F"/>
    <w:rsid w:val="00DE5D23"/>
    <w:rsid w:val="00DE5E78"/>
    <w:rsid w:val="00DE5EA3"/>
    <w:rsid w:val="00DE5F3C"/>
    <w:rsid w:val="00DE6074"/>
    <w:rsid w:val="00DE6448"/>
    <w:rsid w:val="00DE64FB"/>
    <w:rsid w:val="00DE668F"/>
    <w:rsid w:val="00DE6A27"/>
    <w:rsid w:val="00DE6CA6"/>
    <w:rsid w:val="00DE717B"/>
    <w:rsid w:val="00DE74CE"/>
    <w:rsid w:val="00DE7769"/>
    <w:rsid w:val="00DE78F1"/>
    <w:rsid w:val="00DE79FB"/>
    <w:rsid w:val="00DE7E62"/>
    <w:rsid w:val="00DE7EB0"/>
    <w:rsid w:val="00DE7F49"/>
    <w:rsid w:val="00DF00CC"/>
    <w:rsid w:val="00DF0231"/>
    <w:rsid w:val="00DF07B5"/>
    <w:rsid w:val="00DF07C1"/>
    <w:rsid w:val="00DF0C09"/>
    <w:rsid w:val="00DF0FC1"/>
    <w:rsid w:val="00DF11B7"/>
    <w:rsid w:val="00DF12A6"/>
    <w:rsid w:val="00DF12EE"/>
    <w:rsid w:val="00DF1683"/>
    <w:rsid w:val="00DF16A5"/>
    <w:rsid w:val="00DF1B91"/>
    <w:rsid w:val="00DF1DE2"/>
    <w:rsid w:val="00DF2051"/>
    <w:rsid w:val="00DF2063"/>
    <w:rsid w:val="00DF23FA"/>
    <w:rsid w:val="00DF24B5"/>
    <w:rsid w:val="00DF264E"/>
    <w:rsid w:val="00DF291C"/>
    <w:rsid w:val="00DF2993"/>
    <w:rsid w:val="00DF32FE"/>
    <w:rsid w:val="00DF334A"/>
    <w:rsid w:val="00DF361E"/>
    <w:rsid w:val="00DF3930"/>
    <w:rsid w:val="00DF3C59"/>
    <w:rsid w:val="00DF3D53"/>
    <w:rsid w:val="00DF3D7D"/>
    <w:rsid w:val="00DF3E1E"/>
    <w:rsid w:val="00DF45F3"/>
    <w:rsid w:val="00DF48E7"/>
    <w:rsid w:val="00DF51CA"/>
    <w:rsid w:val="00DF51EC"/>
    <w:rsid w:val="00DF51F8"/>
    <w:rsid w:val="00DF5282"/>
    <w:rsid w:val="00DF528C"/>
    <w:rsid w:val="00DF531B"/>
    <w:rsid w:val="00DF5562"/>
    <w:rsid w:val="00DF5579"/>
    <w:rsid w:val="00DF5683"/>
    <w:rsid w:val="00DF58C0"/>
    <w:rsid w:val="00DF5988"/>
    <w:rsid w:val="00DF5A23"/>
    <w:rsid w:val="00DF5D41"/>
    <w:rsid w:val="00DF5EB9"/>
    <w:rsid w:val="00DF607C"/>
    <w:rsid w:val="00DF6092"/>
    <w:rsid w:val="00DF62CD"/>
    <w:rsid w:val="00DF6707"/>
    <w:rsid w:val="00DF6DC2"/>
    <w:rsid w:val="00DF6EAE"/>
    <w:rsid w:val="00DF6F50"/>
    <w:rsid w:val="00DF70E7"/>
    <w:rsid w:val="00DF72CF"/>
    <w:rsid w:val="00DF7918"/>
    <w:rsid w:val="00DF7D8D"/>
    <w:rsid w:val="00E000FB"/>
    <w:rsid w:val="00E00388"/>
    <w:rsid w:val="00E00448"/>
    <w:rsid w:val="00E0058B"/>
    <w:rsid w:val="00E00698"/>
    <w:rsid w:val="00E008C4"/>
    <w:rsid w:val="00E009F8"/>
    <w:rsid w:val="00E00B15"/>
    <w:rsid w:val="00E00BAA"/>
    <w:rsid w:val="00E01001"/>
    <w:rsid w:val="00E011E0"/>
    <w:rsid w:val="00E01310"/>
    <w:rsid w:val="00E013C0"/>
    <w:rsid w:val="00E017A3"/>
    <w:rsid w:val="00E018BC"/>
    <w:rsid w:val="00E018C6"/>
    <w:rsid w:val="00E01979"/>
    <w:rsid w:val="00E01BC9"/>
    <w:rsid w:val="00E01C90"/>
    <w:rsid w:val="00E01CCD"/>
    <w:rsid w:val="00E01D74"/>
    <w:rsid w:val="00E0245E"/>
    <w:rsid w:val="00E02551"/>
    <w:rsid w:val="00E031FF"/>
    <w:rsid w:val="00E033E4"/>
    <w:rsid w:val="00E034F0"/>
    <w:rsid w:val="00E037F2"/>
    <w:rsid w:val="00E03A11"/>
    <w:rsid w:val="00E03AB4"/>
    <w:rsid w:val="00E03BB0"/>
    <w:rsid w:val="00E03DF8"/>
    <w:rsid w:val="00E03E63"/>
    <w:rsid w:val="00E04081"/>
    <w:rsid w:val="00E04293"/>
    <w:rsid w:val="00E0454C"/>
    <w:rsid w:val="00E046A8"/>
    <w:rsid w:val="00E0483E"/>
    <w:rsid w:val="00E04CC9"/>
    <w:rsid w:val="00E04D1D"/>
    <w:rsid w:val="00E04E32"/>
    <w:rsid w:val="00E053BC"/>
    <w:rsid w:val="00E054FE"/>
    <w:rsid w:val="00E05561"/>
    <w:rsid w:val="00E05852"/>
    <w:rsid w:val="00E0594F"/>
    <w:rsid w:val="00E05A7A"/>
    <w:rsid w:val="00E05C1B"/>
    <w:rsid w:val="00E05C23"/>
    <w:rsid w:val="00E061B3"/>
    <w:rsid w:val="00E065D6"/>
    <w:rsid w:val="00E066F5"/>
    <w:rsid w:val="00E06AB7"/>
    <w:rsid w:val="00E06CAA"/>
    <w:rsid w:val="00E06D84"/>
    <w:rsid w:val="00E06FC3"/>
    <w:rsid w:val="00E07024"/>
    <w:rsid w:val="00E0743A"/>
    <w:rsid w:val="00E07491"/>
    <w:rsid w:val="00E07591"/>
    <w:rsid w:val="00E076B2"/>
    <w:rsid w:val="00E07837"/>
    <w:rsid w:val="00E07B71"/>
    <w:rsid w:val="00E07BE5"/>
    <w:rsid w:val="00E07F67"/>
    <w:rsid w:val="00E10EB2"/>
    <w:rsid w:val="00E11032"/>
    <w:rsid w:val="00E11135"/>
    <w:rsid w:val="00E1149D"/>
    <w:rsid w:val="00E114BD"/>
    <w:rsid w:val="00E11513"/>
    <w:rsid w:val="00E117B4"/>
    <w:rsid w:val="00E11869"/>
    <w:rsid w:val="00E11BD4"/>
    <w:rsid w:val="00E11DB9"/>
    <w:rsid w:val="00E11E34"/>
    <w:rsid w:val="00E11F57"/>
    <w:rsid w:val="00E125DD"/>
    <w:rsid w:val="00E12843"/>
    <w:rsid w:val="00E12A26"/>
    <w:rsid w:val="00E12ABD"/>
    <w:rsid w:val="00E12CB5"/>
    <w:rsid w:val="00E12D16"/>
    <w:rsid w:val="00E12D97"/>
    <w:rsid w:val="00E12EB5"/>
    <w:rsid w:val="00E12FDA"/>
    <w:rsid w:val="00E1300C"/>
    <w:rsid w:val="00E13458"/>
    <w:rsid w:val="00E13CB9"/>
    <w:rsid w:val="00E13CBA"/>
    <w:rsid w:val="00E141C5"/>
    <w:rsid w:val="00E145FF"/>
    <w:rsid w:val="00E14611"/>
    <w:rsid w:val="00E1472D"/>
    <w:rsid w:val="00E14B51"/>
    <w:rsid w:val="00E14C30"/>
    <w:rsid w:val="00E1568D"/>
    <w:rsid w:val="00E15BD5"/>
    <w:rsid w:val="00E15BFC"/>
    <w:rsid w:val="00E15E29"/>
    <w:rsid w:val="00E15F58"/>
    <w:rsid w:val="00E1603C"/>
    <w:rsid w:val="00E1611D"/>
    <w:rsid w:val="00E163E4"/>
    <w:rsid w:val="00E16CDA"/>
    <w:rsid w:val="00E16E2D"/>
    <w:rsid w:val="00E16EC7"/>
    <w:rsid w:val="00E16F4B"/>
    <w:rsid w:val="00E1730F"/>
    <w:rsid w:val="00E1734B"/>
    <w:rsid w:val="00E173EB"/>
    <w:rsid w:val="00E175A1"/>
    <w:rsid w:val="00E17B8D"/>
    <w:rsid w:val="00E20247"/>
    <w:rsid w:val="00E203D4"/>
    <w:rsid w:val="00E2086D"/>
    <w:rsid w:val="00E20AAB"/>
    <w:rsid w:val="00E20E7E"/>
    <w:rsid w:val="00E2113A"/>
    <w:rsid w:val="00E2121A"/>
    <w:rsid w:val="00E2137E"/>
    <w:rsid w:val="00E21442"/>
    <w:rsid w:val="00E21483"/>
    <w:rsid w:val="00E218B8"/>
    <w:rsid w:val="00E21A29"/>
    <w:rsid w:val="00E21CB9"/>
    <w:rsid w:val="00E21E50"/>
    <w:rsid w:val="00E21E58"/>
    <w:rsid w:val="00E21F1F"/>
    <w:rsid w:val="00E221C8"/>
    <w:rsid w:val="00E2223B"/>
    <w:rsid w:val="00E22573"/>
    <w:rsid w:val="00E22658"/>
    <w:rsid w:val="00E22706"/>
    <w:rsid w:val="00E22890"/>
    <w:rsid w:val="00E23207"/>
    <w:rsid w:val="00E234BD"/>
    <w:rsid w:val="00E23717"/>
    <w:rsid w:val="00E23735"/>
    <w:rsid w:val="00E23B63"/>
    <w:rsid w:val="00E23D63"/>
    <w:rsid w:val="00E24742"/>
    <w:rsid w:val="00E24955"/>
    <w:rsid w:val="00E24AD5"/>
    <w:rsid w:val="00E24B46"/>
    <w:rsid w:val="00E24C87"/>
    <w:rsid w:val="00E24D35"/>
    <w:rsid w:val="00E24F20"/>
    <w:rsid w:val="00E251B7"/>
    <w:rsid w:val="00E251CF"/>
    <w:rsid w:val="00E2522E"/>
    <w:rsid w:val="00E252C4"/>
    <w:rsid w:val="00E25665"/>
    <w:rsid w:val="00E25706"/>
    <w:rsid w:val="00E2580C"/>
    <w:rsid w:val="00E25A7A"/>
    <w:rsid w:val="00E25AB2"/>
    <w:rsid w:val="00E25E6F"/>
    <w:rsid w:val="00E25F5E"/>
    <w:rsid w:val="00E26007"/>
    <w:rsid w:val="00E26389"/>
    <w:rsid w:val="00E26487"/>
    <w:rsid w:val="00E265D1"/>
    <w:rsid w:val="00E265DD"/>
    <w:rsid w:val="00E26883"/>
    <w:rsid w:val="00E26940"/>
    <w:rsid w:val="00E269A3"/>
    <w:rsid w:val="00E26E86"/>
    <w:rsid w:val="00E26FB2"/>
    <w:rsid w:val="00E273D1"/>
    <w:rsid w:val="00E27502"/>
    <w:rsid w:val="00E2777F"/>
    <w:rsid w:val="00E27A37"/>
    <w:rsid w:val="00E301AC"/>
    <w:rsid w:val="00E302CC"/>
    <w:rsid w:val="00E306D4"/>
    <w:rsid w:val="00E308DA"/>
    <w:rsid w:val="00E30BE7"/>
    <w:rsid w:val="00E30F70"/>
    <w:rsid w:val="00E310D8"/>
    <w:rsid w:val="00E3124C"/>
    <w:rsid w:val="00E314F1"/>
    <w:rsid w:val="00E3161F"/>
    <w:rsid w:val="00E316D3"/>
    <w:rsid w:val="00E316E5"/>
    <w:rsid w:val="00E3171F"/>
    <w:rsid w:val="00E31813"/>
    <w:rsid w:val="00E31907"/>
    <w:rsid w:val="00E31B8D"/>
    <w:rsid w:val="00E31CFF"/>
    <w:rsid w:val="00E3204B"/>
    <w:rsid w:val="00E32162"/>
    <w:rsid w:val="00E326E8"/>
    <w:rsid w:val="00E32974"/>
    <w:rsid w:val="00E32E0C"/>
    <w:rsid w:val="00E33097"/>
    <w:rsid w:val="00E33178"/>
    <w:rsid w:val="00E33236"/>
    <w:rsid w:val="00E33926"/>
    <w:rsid w:val="00E33DC7"/>
    <w:rsid w:val="00E33F7B"/>
    <w:rsid w:val="00E34C86"/>
    <w:rsid w:val="00E350B7"/>
    <w:rsid w:val="00E3522A"/>
    <w:rsid w:val="00E3525F"/>
    <w:rsid w:val="00E3579C"/>
    <w:rsid w:val="00E35B59"/>
    <w:rsid w:val="00E36072"/>
    <w:rsid w:val="00E36074"/>
    <w:rsid w:val="00E36330"/>
    <w:rsid w:val="00E3638E"/>
    <w:rsid w:val="00E3648A"/>
    <w:rsid w:val="00E364F3"/>
    <w:rsid w:val="00E36500"/>
    <w:rsid w:val="00E36B5F"/>
    <w:rsid w:val="00E36C27"/>
    <w:rsid w:val="00E36D5B"/>
    <w:rsid w:val="00E36FFE"/>
    <w:rsid w:val="00E37162"/>
    <w:rsid w:val="00E37266"/>
    <w:rsid w:val="00E3738D"/>
    <w:rsid w:val="00E37789"/>
    <w:rsid w:val="00E37B06"/>
    <w:rsid w:val="00E37C3F"/>
    <w:rsid w:val="00E402BC"/>
    <w:rsid w:val="00E402CC"/>
    <w:rsid w:val="00E4038E"/>
    <w:rsid w:val="00E4061A"/>
    <w:rsid w:val="00E40691"/>
    <w:rsid w:val="00E40B30"/>
    <w:rsid w:val="00E40BC6"/>
    <w:rsid w:val="00E40FF6"/>
    <w:rsid w:val="00E416BE"/>
    <w:rsid w:val="00E41903"/>
    <w:rsid w:val="00E41924"/>
    <w:rsid w:val="00E41C71"/>
    <w:rsid w:val="00E41CF7"/>
    <w:rsid w:val="00E41EFB"/>
    <w:rsid w:val="00E421C6"/>
    <w:rsid w:val="00E421CC"/>
    <w:rsid w:val="00E4223E"/>
    <w:rsid w:val="00E423FA"/>
    <w:rsid w:val="00E42402"/>
    <w:rsid w:val="00E428B0"/>
    <w:rsid w:val="00E42B43"/>
    <w:rsid w:val="00E43449"/>
    <w:rsid w:val="00E43535"/>
    <w:rsid w:val="00E43753"/>
    <w:rsid w:val="00E438EE"/>
    <w:rsid w:val="00E4390E"/>
    <w:rsid w:val="00E439B7"/>
    <w:rsid w:val="00E439D1"/>
    <w:rsid w:val="00E43B94"/>
    <w:rsid w:val="00E43B96"/>
    <w:rsid w:val="00E43C4A"/>
    <w:rsid w:val="00E43D84"/>
    <w:rsid w:val="00E440AB"/>
    <w:rsid w:val="00E440FE"/>
    <w:rsid w:val="00E444E8"/>
    <w:rsid w:val="00E44554"/>
    <w:rsid w:val="00E445CE"/>
    <w:rsid w:val="00E446DD"/>
    <w:rsid w:val="00E4471F"/>
    <w:rsid w:val="00E44741"/>
    <w:rsid w:val="00E4481D"/>
    <w:rsid w:val="00E4495C"/>
    <w:rsid w:val="00E44B27"/>
    <w:rsid w:val="00E44D39"/>
    <w:rsid w:val="00E44D6D"/>
    <w:rsid w:val="00E45502"/>
    <w:rsid w:val="00E45599"/>
    <w:rsid w:val="00E45988"/>
    <w:rsid w:val="00E45B01"/>
    <w:rsid w:val="00E45DB1"/>
    <w:rsid w:val="00E4645B"/>
    <w:rsid w:val="00E46B62"/>
    <w:rsid w:val="00E46DB7"/>
    <w:rsid w:val="00E46EAE"/>
    <w:rsid w:val="00E46F56"/>
    <w:rsid w:val="00E47285"/>
    <w:rsid w:val="00E47332"/>
    <w:rsid w:val="00E473BB"/>
    <w:rsid w:val="00E47732"/>
    <w:rsid w:val="00E479A6"/>
    <w:rsid w:val="00E500AC"/>
    <w:rsid w:val="00E50D7E"/>
    <w:rsid w:val="00E50F5B"/>
    <w:rsid w:val="00E5152F"/>
    <w:rsid w:val="00E51554"/>
    <w:rsid w:val="00E51623"/>
    <w:rsid w:val="00E51A22"/>
    <w:rsid w:val="00E51B94"/>
    <w:rsid w:val="00E51C8A"/>
    <w:rsid w:val="00E52394"/>
    <w:rsid w:val="00E52530"/>
    <w:rsid w:val="00E525E8"/>
    <w:rsid w:val="00E526EC"/>
    <w:rsid w:val="00E52728"/>
    <w:rsid w:val="00E529D7"/>
    <w:rsid w:val="00E52B83"/>
    <w:rsid w:val="00E53314"/>
    <w:rsid w:val="00E5331E"/>
    <w:rsid w:val="00E53567"/>
    <w:rsid w:val="00E5361F"/>
    <w:rsid w:val="00E539F3"/>
    <w:rsid w:val="00E53B9E"/>
    <w:rsid w:val="00E53E05"/>
    <w:rsid w:val="00E53FAD"/>
    <w:rsid w:val="00E540D4"/>
    <w:rsid w:val="00E541B8"/>
    <w:rsid w:val="00E541C4"/>
    <w:rsid w:val="00E54504"/>
    <w:rsid w:val="00E548BB"/>
    <w:rsid w:val="00E548C5"/>
    <w:rsid w:val="00E54A3C"/>
    <w:rsid w:val="00E551C1"/>
    <w:rsid w:val="00E5547D"/>
    <w:rsid w:val="00E5555B"/>
    <w:rsid w:val="00E55BFD"/>
    <w:rsid w:val="00E55C06"/>
    <w:rsid w:val="00E55C40"/>
    <w:rsid w:val="00E55CFF"/>
    <w:rsid w:val="00E55D48"/>
    <w:rsid w:val="00E55EB8"/>
    <w:rsid w:val="00E55EDD"/>
    <w:rsid w:val="00E55F02"/>
    <w:rsid w:val="00E55F0F"/>
    <w:rsid w:val="00E55FA5"/>
    <w:rsid w:val="00E56577"/>
    <w:rsid w:val="00E569A0"/>
    <w:rsid w:val="00E56AD6"/>
    <w:rsid w:val="00E56CC7"/>
    <w:rsid w:val="00E56CEE"/>
    <w:rsid w:val="00E56E21"/>
    <w:rsid w:val="00E570FF"/>
    <w:rsid w:val="00E57140"/>
    <w:rsid w:val="00E573D3"/>
    <w:rsid w:val="00E57410"/>
    <w:rsid w:val="00E576C3"/>
    <w:rsid w:val="00E579A0"/>
    <w:rsid w:val="00E579B4"/>
    <w:rsid w:val="00E57E25"/>
    <w:rsid w:val="00E60217"/>
    <w:rsid w:val="00E603B3"/>
    <w:rsid w:val="00E604E7"/>
    <w:rsid w:val="00E60686"/>
    <w:rsid w:val="00E608DF"/>
    <w:rsid w:val="00E60911"/>
    <w:rsid w:val="00E60CF3"/>
    <w:rsid w:val="00E615E6"/>
    <w:rsid w:val="00E618E9"/>
    <w:rsid w:val="00E61B91"/>
    <w:rsid w:val="00E61BC6"/>
    <w:rsid w:val="00E61BE9"/>
    <w:rsid w:val="00E61C25"/>
    <w:rsid w:val="00E61CE7"/>
    <w:rsid w:val="00E62041"/>
    <w:rsid w:val="00E62113"/>
    <w:rsid w:val="00E62890"/>
    <w:rsid w:val="00E62983"/>
    <w:rsid w:val="00E62B07"/>
    <w:rsid w:val="00E62B9A"/>
    <w:rsid w:val="00E62BE0"/>
    <w:rsid w:val="00E62D77"/>
    <w:rsid w:val="00E62FF1"/>
    <w:rsid w:val="00E632D1"/>
    <w:rsid w:val="00E63311"/>
    <w:rsid w:val="00E635C8"/>
    <w:rsid w:val="00E63B05"/>
    <w:rsid w:val="00E63C2F"/>
    <w:rsid w:val="00E63C58"/>
    <w:rsid w:val="00E63F71"/>
    <w:rsid w:val="00E64062"/>
    <w:rsid w:val="00E640C8"/>
    <w:rsid w:val="00E641AD"/>
    <w:rsid w:val="00E6434D"/>
    <w:rsid w:val="00E643A7"/>
    <w:rsid w:val="00E64568"/>
    <w:rsid w:val="00E6483F"/>
    <w:rsid w:val="00E64F56"/>
    <w:rsid w:val="00E64FAA"/>
    <w:rsid w:val="00E6524D"/>
    <w:rsid w:val="00E652E5"/>
    <w:rsid w:val="00E653BE"/>
    <w:rsid w:val="00E6573A"/>
    <w:rsid w:val="00E65896"/>
    <w:rsid w:val="00E65962"/>
    <w:rsid w:val="00E659BD"/>
    <w:rsid w:val="00E659E4"/>
    <w:rsid w:val="00E65AAB"/>
    <w:rsid w:val="00E65ADB"/>
    <w:rsid w:val="00E65D7B"/>
    <w:rsid w:val="00E66279"/>
    <w:rsid w:val="00E662C1"/>
    <w:rsid w:val="00E66360"/>
    <w:rsid w:val="00E666A1"/>
    <w:rsid w:val="00E6670F"/>
    <w:rsid w:val="00E6672E"/>
    <w:rsid w:val="00E6689E"/>
    <w:rsid w:val="00E66B30"/>
    <w:rsid w:val="00E66C0A"/>
    <w:rsid w:val="00E672C5"/>
    <w:rsid w:val="00E67405"/>
    <w:rsid w:val="00E67468"/>
    <w:rsid w:val="00E67525"/>
    <w:rsid w:val="00E67568"/>
    <w:rsid w:val="00E675C7"/>
    <w:rsid w:val="00E67F47"/>
    <w:rsid w:val="00E7003A"/>
    <w:rsid w:val="00E702C6"/>
    <w:rsid w:val="00E702CB"/>
    <w:rsid w:val="00E703F7"/>
    <w:rsid w:val="00E70461"/>
    <w:rsid w:val="00E707FB"/>
    <w:rsid w:val="00E708FB"/>
    <w:rsid w:val="00E709A5"/>
    <w:rsid w:val="00E71037"/>
    <w:rsid w:val="00E71189"/>
    <w:rsid w:val="00E711AD"/>
    <w:rsid w:val="00E712D1"/>
    <w:rsid w:val="00E713D4"/>
    <w:rsid w:val="00E71580"/>
    <w:rsid w:val="00E715DB"/>
    <w:rsid w:val="00E716E9"/>
    <w:rsid w:val="00E7191E"/>
    <w:rsid w:val="00E7199A"/>
    <w:rsid w:val="00E71D64"/>
    <w:rsid w:val="00E71F1B"/>
    <w:rsid w:val="00E71F7C"/>
    <w:rsid w:val="00E72081"/>
    <w:rsid w:val="00E720A3"/>
    <w:rsid w:val="00E722D3"/>
    <w:rsid w:val="00E72A52"/>
    <w:rsid w:val="00E72B07"/>
    <w:rsid w:val="00E72BBB"/>
    <w:rsid w:val="00E72BCD"/>
    <w:rsid w:val="00E72E5C"/>
    <w:rsid w:val="00E72FD3"/>
    <w:rsid w:val="00E735C2"/>
    <w:rsid w:val="00E73840"/>
    <w:rsid w:val="00E7395F"/>
    <w:rsid w:val="00E73B51"/>
    <w:rsid w:val="00E73B86"/>
    <w:rsid w:val="00E73D0C"/>
    <w:rsid w:val="00E73E26"/>
    <w:rsid w:val="00E74038"/>
    <w:rsid w:val="00E7403D"/>
    <w:rsid w:val="00E74096"/>
    <w:rsid w:val="00E740A1"/>
    <w:rsid w:val="00E74134"/>
    <w:rsid w:val="00E74D9E"/>
    <w:rsid w:val="00E75232"/>
    <w:rsid w:val="00E75360"/>
    <w:rsid w:val="00E753CC"/>
    <w:rsid w:val="00E753E2"/>
    <w:rsid w:val="00E75505"/>
    <w:rsid w:val="00E755F8"/>
    <w:rsid w:val="00E7560A"/>
    <w:rsid w:val="00E75624"/>
    <w:rsid w:val="00E7567D"/>
    <w:rsid w:val="00E75726"/>
    <w:rsid w:val="00E75ED6"/>
    <w:rsid w:val="00E762E9"/>
    <w:rsid w:val="00E76B20"/>
    <w:rsid w:val="00E76C20"/>
    <w:rsid w:val="00E76C82"/>
    <w:rsid w:val="00E76E2D"/>
    <w:rsid w:val="00E76F36"/>
    <w:rsid w:val="00E77109"/>
    <w:rsid w:val="00E77140"/>
    <w:rsid w:val="00E77628"/>
    <w:rsid w:val="00E77710"/>
    <w:rsid w:val="00E77712"/>
    <w:rsid w:val="00E8009A"/>
    <w:rsid w:val="00E802A6"/>
    <w:rsid w:val="00E80859"/>
    <w:rsid w:val="00E808B1"/>
    <w:rsid w:val="00E809B4"/>
    <w:rsid w:val="00E809EE"/>
    <w:rsid w:val="00E809F0"/>
    <w:rsid w:val="00E80C6E"/>
    <w:rsid w:val="00E80CB2"/>
    <w:rsid w:val="00E810BA"/>
    <w:rsid w:val="00E81515"/>
    <w:rsid w:val="00E81733"/>
    <w:rsid w:val="00E8199D"/>
    <w:rsid w:val="00E81A17"/>
    <w:rsid w:val="00E81A1B"/>
    <w:rsid w:val="00E81CEB"/>
    <w:rsid w:val="00E81D32"/>
    <w:rsid w:val="00E81E63"/>
    <w:rsid w:val="00E81EC2"/>
    <w:rsid w:val="00E8223E"/>
    <w:rsid w:val="00E826E3"/>
    <w:rsid w:val="00E827A6"/>
    <w:rsid w:val="00E827FB"/>
    <w:rsid w:val="00E82BF3"/>
    <w:rsid w:val="00E82C30"/>
    <w:rsid w:val="00E82D41"/>
    <w:rsid w:val="00E82F36"/>
    <w:rsid w:val="00E82F4E"/>
    <w:rsid w:val="00E834FB"/>
    <w:rsid w:val="00E8368A"/>
    <w:rsid w:val="00E83707"/>
    <w:rsid w:val="00E83713"/>
    <w:rsid w:val="00E83894"/>
    <w:rsid w:val="00E83D01"/>
    <w:rsid w:val="00E84145"/>
    <w:rsid w:val="00E84302"/>
    <w:rsid w:val="00E84426"/>
    <w:rsid w:val="00E84542"/>
    <w:rsid w:val="00E8460A"/>
    <w:rsid w:val="00E847BE"/>
    <w:rsid w:val="00E84989"/>
    <w:rsid w:val="00E8498D"/>
    <w:rsid w:val="00E84AD3"/>
    <w:rsid w:val="00E84D7D"/>
    <w:rsid w:val="00E85065"/>
    <w:rsid w:val="00E85327"/>
    <w:rsid w:val="00E85630"/>
    <w:rsid w:val="00E856CD"/>
    <w:rsid w:val="00E85843"/>
    <w:rsid w:val="00E85879"/>
    <w:rsid w:val="00E8597A"/>
    <w:rsid w:val="00E859DB"/>
    <w:rsid w:val="00E85B25"/>
    <w:rsid w:val="00E85B54"/>
    <w:rsid w:val="00E85B6B"/>
    <w:rsid w:val="00E85C06"/>
    <w:rsid w:val="00E85C38"/>
    <w:rsid w:val="00E85D59"/>
    <w:rsid w:val="00E85E94"/>
    <w:rsid w:val="00E86179"/>
    <w:rsid w:val="00E862AE"/>
    <w:rsid w:val="00E8630D"/>
    <w:rsid w:val="00E86485"/>
    <w:rsid w:val="00E865E2"/>
    <w:rsid w:val="00E866D9"/>
    <w:rsid w:val="00E867AE"/>
    <w:rsid w:val="00E86945"/>
    <w:rsid w:val="00E86DC3"/>
    <w:rsid w:val="00E87556"/>
    <w:rsid w:val="00E87A12"/>
    <w:rsid w:val="00E87A31"/>
    <w:rsid w:val="00E87CB6"/>
    <w:rsid w:val="00E87FB6"/>
    <w:rsid w:val="00E87FCB"/>
    <w:rsid w:val="00E87FD2"/>
    <w:rsid w:val="00E87FE6"/>
    <w:rsid w:val="00E90068"/>
    <w:rsid w:val="00E90661"/>
    <w:rsid w:val="00E906AF"/>
    <w:rsid w:val="00E90805"/>
    <w:rsid w:val="00E90B49"/>
    <w:rsid w:val="00E90EB5"/>
    <w:rsid w:val="00E91654"/>
    <w:rsid w:val="00E918DD"/>
    <w:rsid w:val="00E918FD"/>
    <w:rsid w:val="00E91946"/>
    <w:rsid w:val="00E91B00"/>
    <w:rsid w:val="00E91C8B"/>
    <w:rsid w:val="00E91FFF"/>
    <w:rsid w:val="00E923A9"/>
    <w:rsid w:val="00E92770"/>
    <w:rsid w:val="00E9282A"/>
    <w:rsid w:val="00E92F13"/>
    <w:rsid w:val="00E930E5"/>
    <w:rsid w:val="00E93179"/>
    <w:rsid w:val="00E93236"/>
    <w:rsid w:val="00E93417"/>
    <w:rsid w:val="00E934B6"/>
    <w:rsid w:val="00E9383D"/>
    <w:rsid w:val="00E93917"/>
    <w:rsid w:val="00E93C3C"/>
    <w:rsid w:val="00E93D9A"/>
    <w:rsid w:val="00E93F91"/>
    <w:rsid w:val="00E93FDF"/>
    <w:rsid w:val="00E941B0"/>
    <w:rsid w:val="00E9445D"/>
    <w:rsid w:val="00E94B41"/>
    <w:rsid w:val="00E94CB4"/>
    <w:rsid w:val="00E94D00"/>
    <w:rsid w:val="00E95760"/>
    <w:rsid w:val="00E95B49"/>
    <w:rsid w:val="00E95BB8"/>
    <w:rsid w:val="00E95C1C"/>
    <w:rsid w:val="00E95CF4"/>
    <w:rsid w:val="00E95DE2"/>
    <w:rsid w:val="00E95FCD"/>
    <w:rsid w:val="00E95FD0"/>
    <w:rsid w:val="00E96179"/>
    <w:rsid w:val="00E96382"/>
    <w:rsid w:val="00E966C6"/>
    <w:rsid w:val="00E96783"/>
    <w:rsid w:val="00E96A24"/>
    <w:rsid w:val="00E96DB3"/>
    <w:rsid w:val="00E96DDA"/>
    <w:rsid w:val="00E96FE0"/>
    <w:rsid w:val="00E970EE"/>
    <w:rsid w:val="00E971ED"/>
    <w:rsid w:val="00E97292"/>
    <w:rsid w:val="00E972E6"/>
    <w:rsid w:val="00E9767E"/>
    <w:rsid w:val="00E978F0"/>
    <w:rsid w:val="00E97AE8"/>
    <w:rsid w:val="00E97B72"/>
    <w:rsid w:val="00E97D17"/>
    <w:rsid w:val="00E97DC9"/>
    <w:rsid w:val="00E97E5C"/>
    <w:rsid w:val="00E97F38"/>
    <w:rsid w:val="00EA02BC"/>
    <w:rsid w:val="00EA032D"/>
    <w:rsid w:val="00EA0697"/>
    <w:rsid w:val="00EA0743"/>
    <w:rsid w:val="00EA0A0D"/>
    <w:rsid w:val="00EA0C38"/>
    <w:rsid w:val="00EA0DCF"/>
    <w:rsid w:val="00EA0EA2"/>
    <w:rsid w:val="00EA10B3"/>
    <w:rsid w:val="00EA10D6"/>
    <w:rsid w:val="00EA11D3"/>
    <w:rsid w:val="00EA13D5"/>
    <w:rsid w:val="00EA14E5"/>
    <w:rsid w:val="00EA1561"/>
    <w:rsid w:val="00EA167C"/>
    <w:rsid w:val="00EA1782"/>
    <w:rsid w:val="00EA1912"/>
    <w:rsid w:val="00EA1EFC"/>
    <w:rsid w:val="00EA2063"/>
    <w:rsid w:val="00EA2081"/>
    <w:rsid w:val="00EA2251"/>
    <w:rsid w:val="00EA230D"/>
    <w:rsid w:val="00EA2382"/>
    <w:rsid w:val="00EA28E2"/>
    <w:rsid w:val="00EA2F5F"/>
    <w:rsid w:val="00EA3596"/>
    <w:rsid w:val="00EA35F7"/>
    <w:rsid w:val="00EA380C"/>
    <w:rsid w:val="00EA3A0D"/>
    <w:rsid w:val="00EA3BEA"/>
    <w:rsid w:val="00EA3C88"/>
    <w:rsid w:val="00EA3D73"/>
    <w:rsid w:val="00EA4064"/>
    <w:rsid w:val="00EA41FE"/>
    <w:rsid w:val="00EA4C32"/>
    <w:rsid w:val="00EA4C9E"/>
    <w:rsid w:val="00EA4CFE"/>
    <w:rsid w:val="00EA4F2A"/>
    <w:rsid w:val="00EA4F85"/>
    <w:rsid w:val="00EA4FCF"/>
    <w:rsid w:val="00EA4FF9"/>
    <w:rsid w:val="00EA53CD"/>
    <w:rsid w:val="00EA5640"/>
    <w:rsid w:val="00EA5B88"/>
    <w:rsid w:val="00EA5CED"/>
    <w:rsid w:val="00EA5F33"/>
    <w:rsid w:val="00EA69EB"/>
    <w:rsid w:val="00EA6CFE"/>
    <w:rsid w:val="00EA6E70"/>
    <w:rsid w:val="00EA7097"/>
    <w:rsid w:val="00EA70BA"/>
    <w:rsid w:val="00EA7321"/>
    <w:rsid w:val="00EA7359"/>
    <w:rsid w:val="00EA758D"/>
    <w:rsid w:val="00EA7668"/>
    <w:rsid w:val="00EA785E"/>
    <w:rsid w:val="00EA7D50"/>
    <w:rsid w:val="00EA7EC6"/>
    <w:rsid w:val="00EB0025"/>
    <w:rsid w:val="00EB012B"/>
    <w:rsid w:val="00EB0170"/>
    <w:rsid w:val="00EB01CB"/>
    <w:rsid w:val="00EB0376"/>
    <w:rsid w:val="00EB080C"/>
    <w:rsid w:val="00EB08CA"/>
    <w:rsid w:val="00EB0BAD"/>
    <w:rsid w:val="00EB0CB5"/>
    <w:rsid w:val="00EB0D54"/>
    <w:rsid w:val="00EB0E42"/>
    <w:rsid w:val="00EB0F99"/>
    <w:rsid w:val="00EB1047"/>
    <w:rsid w:val="00EB109B"/>
    <w:rsid w:val="00EB1233"/>
    <w:rsid w:val="00EB1682"/>
    <w:rsid w:val="00EB1794"/>
    <w:rsid w:val="00EB1A1F"/>
    <w:rsid w:val="00EB2148"/>
    <w:rsid w:val="00EB24FF"/>
    <w:rsid w:val="00EB25E2"/>
    <w:rsid w:val="00EB2739"/>
    <w:rsid w:val="00EB27D8"/>
    <w:rsid w:val="00EB290B"/>
    <w:rsid w:val="00EB2D08"/>
    <w:rsid w:val="00EB2F08"/>
    <w:rsid w:val="00EB3288"/>
    <w:rsid w:val="00EB33A0"/>
    <w:rsid w:val="00EB3415"/>
    <w:rsid w:val="00EB35EC"/>
    <w:rsid w:val="00EB3871"/>
    <w:rsid w:val="00EB3920"/>
    <w:rsid w:val="00EB3A43"/>
    <w:rsid w:val="00EB3AAB"/>
    <w:rsid w:val="00EB3B31"/>
    <w:rsid w:val="00EB41AD"/>
    <w:rsid w:val="00EB41B7"/>
    <w:rsid w:val="00EB41BD"/>
    <w:rsid w:val="00EB4886"/>
    <w:rsid w:val="00EB48A2"/>
    <w:rsid w:val="00EB4DFC"/>
    <w:rsid w:val="00EB4E38"/>
    <w:rsid w:val="00EB4E6B"/>
    <w:rsid w:val="00EB529F"/>
    <w:rsid w:val="00EB534C"/>
    <w:rsid w:val="00EB5552"/>
    <w:rsid w:val="00EB57FF"/>
    <w:rsid w:val="00EB59DC"/>
    <w:rsid w:val="00EB5B4E"/>
    <w:rsid w:val="00EB5F54"/>
    <w:rsid w:val="00EB673E"/>
    <w:rsid w:val="00EB6945"/>
    <w:rsid w:val="00EB6C0D"/>
    <w:rsid w:val="00EB6ED5"/>
    <w:rsid w:val="00EB71DA"/>
    <w:rsid w:val="00EB72D9"/>
    <w:rsid w:val="00EB7619"/>
    <w:rsid w:val="00EB76BD"/>
    <w:rsid w:val="00EB780E"/>
    <w:rsid w:val="00EB790A"/>
    <w:rsid w:val="00EB7A87"/>
    <w:rsid w:val="00EB7AAA"/>
    <w:rsid w:val="00EB7ECB"/>
    <w:rsid w:val="00EC0251"/>
    <w:rsid w:val="00EC0412"/>
    <w:rsid w:val="00EC04F6"/>
    <w:rsid w:val="00EC05A8"/>
    <w:rsid w:val="00EC08B1"/>
    <w:rsid w:val="00EC0A22"/>
    <w:rsid w:val="00EC0D14"/>
    <w:rsid w:val="00EC0EAE"/>
    <w:rsid w:val="00EC0F00"/>
    <w:rsid w:val="00EC0F35"/>
    <w:rsid w:val="00EC0F3E"/>
    <w:rsid w:val="00EC0F9E"/>
    <w:rsid w:val="00EC10D3"/>
    <w:rsid w:val="00EC120E"/>
    <w:rsid w:val="00EC12D7"/>
    <w:rsid w:val="00EC13DC"/>
    <w:rsid w:val="00EC144E"/>
    <w:rsid w:val="00EC14C3"/>
    <w:rsid w:val="00EC1797"/>
    <w:rsid w:val="00EC17AC"/>
    <w:rsid w:val="00EC1B6D"/>
    <w:rsid w:val="00EC1C01"/>
    <w:rsid w:val="00EC1C3B"/>
    <w:rsid w:val="00EC1D2E"/>
    <w:rsid w:val="00EC2068"/>
    <w:rsid w:val="00EC20D3"/>
    <w:rsid w:val="00EC21BF"/>
    <w:rsid w:val="00EC22B1"/>
    <w:rsid w:val="00EC24C6"/>
    <w:rsid w:val="00EC24D8"/>
    <w:rsid w:val="00EC251F"/>
    <w:rsid w:val="00EC254C"/>
    <w:rsid w:val="00EC2748"/>
    <w:rsid w:val="00EC27A3"/>
    <w:rsid w:val="00EC2AF2"/>
    <w:rsid w:val="00EC301D"/>
    <w:rsid w:val="00EC317B"/>
    <w:rsid w:val="00EC33AE"/>
    <w:rsid w:val="00EC34F2"/>
    <w:rsid w:val="00EC357E"/>
    <w:rsid w:val="00EC36E9"/>
    <w:rsid w:val="00EC372C"/>
    <w:rsid w:val="00EC3753"/>
    <w:rsid w:val="00EC375F"/>
    <w:rsid w:val="00EC39FF"/>
    <w:rsid w:val="00EC3D55"/>
    <w:rsid w:val="00EC46E2"/>
    <w:rsid w:val="00EC47E0"/>
    <w:rsid w:val="00EC484C"/>
    <w:rsid w:val="00EC4869"/>
    <w:rsid w:val="00EC4953"/>
    <w:rsid w:val="00EC4CC3"/>
    <w:rsid w:val="00EC54A5"/>
    <w:rsid w:val="00EC5653"/>
    <w:rsid w:val="00EC5683"/>
    <w:rsid w:val="00EC56F8"/>
    <w:rsid w:val="00EC5B58"/>
    <w:rsid w:val="00EC5D3F"/>
    <w:rsid w:val="00EC5D44"/>
    <w:rsid w:val="00EC5FF7"/>
    <w:rsid w:val="00EC619A"/>
    <w:rsid w:val="00EC63DD"/>
    <w:rsid w:val="00EC693A"/>
    <w:rsid w:val="00EC6A78"/>
    <w:rsid w:val="00EC6C78"/>
    <w:rsid w:val="00EC6EA0"/>
    <w:rsid w:val="00EC6EB5"/>
    <w:rsid w:val="00EC737C"/>
    <w:rsid w:val="00EC7A14"/>
    <w:rsid w:val="00EC7D98"/>
    <w:rsid w:val="00EC7DD9"/>
    <w:rsid w:val="00EC7EE7"/>
    <w:rsid w:val="00ED005A"/>
    <w:rsid w:val="00ED009D"/>
    <w:rsid w:val="00ED014F"/>
    <w:rsid w:val="00ED03A6"/>
    <w:rsid w:val="00ED03EA"/>
    <w:rsid w:val="00ED0A1A"/>
    <w:rsid w:val="00ED0CF8"/>
    <w:rsid w:val="00ED0D30"/>
    <w:rsid w:val="00ED0EDD"/>
    <w:rsid w:val="00ED1073"/>
    <w:rsid w:val="00ED122B"/>
    <w:rsid w:val="00ED126B"/>
    <w:rsid w:val="00ED13C6"/>
    <w:rsid w:val="00ED1553"/>
    <w:rsid w:val="00ED1E32"/>
    <w:rsid w:val="00ED1E8E"/>
    <w:rsid w:val="00ED267E"/>
    <w:rsid w:val="00ED2C60"/>
    <w:rsid w:val="00ED2D1F"/>
    <w:rsid w:val="00ED344F"/>
    <w:rsid w:val="00ED3579"/>
    <w:rsid w:val="00ED36EB"/>
    <w:rsid w:val="00ED389F"/>
    <w:rsid w:val="00ED38D8"/>
    <w:rsid w:val="00ED3EAE"/>
    <w:rsid w:val="00ED4407"/>
    <w:rsid w:val="00ED44D4"/>
    <w:rsid w:val="00ED47FB"/>
    <w:rsid w:val="00ED50B2"/>
    <w:rsid w:val="00ED5299"/>
    <w:rsid w:val="00ED542D"/>
    <w:rsid w:val="00ED5769"/>
    <w:rsid w:val="00ED58F9"/>
    <w:rsid w:val="00ED5941"/>
    <w:rsid w:val="00ED6084"/>
    <w:rsid w:val="00ED61A3"/>
    <w:rsid w:val="00ED6BA9"/>
    <w:rsid w:val="00ED7187"/>
    <w:rsid w:val="00ED7578"/>
    <w:rsid w:val="00ED7830"/>
    <w:rsid w:val="00ED7997"/>
    <w:rsid w:val="00ED79C6"/>
    <w:rsid w:val="00ED7A0E"/>
    <w:rsid w:val="00ED7A1C"/>
    <w:rsid w:val="00ED7F5F"/>
    <w:rsid w:val="00EE0147"/>
    <w:rsid w:val="00EE02B0"/>
    <w:rsid w:val="00EE0311"/>
    <w:rsid w:val="00EE07BD"/>
    <w:rsid w:val="00EE091A"/>
    <w:rsid w:val="00EE0B77"/>
    <w:rsid w:val="00EE116D"/>
    <w:rsid w:val="00EE1310"/>
    <w:rsid w:val="00EE1387"/>
    <w:rsid w:val="00EE15C5"/>
    <w:rsid w:val="00EE17A8"/>
    <w:rsid w:val="00EE17FE"/>
    <w:rsid w:val="00EE18CE"/>
    <w:rsid w:val="00EE1BDE"/>
    <w:rsid w:val="00EE1CD4"/>
    <w:rsid w:val="00EE1DC5"/>
    <w:rsid w:val="00EE1E51"/>
    <w:rsid w:val="00EE1E9C"/>
    <w:rsid w:val="00EE2017"/>
    <w:rsid w:val="00EE205E"/>
    <w:rsid w:val="00EE23A4"/>
    <w:rsid w:val="00EE25DC"/>
    <w:rsid w:val="00EE2655"/>
    <w:rsid w:val="00EE28A3"/>
    <w:rsid w:val="00EE2B01"/>
    <w:rsid w:val="00EE2E52"/>
    <w:rsid w:val="00EE2FCB"/>
    <w:rsid w:val="00EE3238"/>
    <w:rsid w:val="00EE3358"/>
    <w:rsid w:val="00EE3533"/>
    <w:rsid w:val="00EE393C"/>
    <w:rsid w:val="00EE3BF4"/>
    <w:rsid w:val="00EE3E64"/>
    <w:rsid w:val="00EE3FAD"/>
    <w:rsid w:val="00EE4174"/>
    <w:rsid w:val="00EE4310"/>
    <w:rsid w:val="00EE4496"/>
    <w:rsid w:val="00EE4508"/>
    <w:rsid w:val="00EE473F"/>
    <w:rsid w:val="00EE474D"/>
    <w:rsid w:val="00EE4B30"/>
    <w:rsid w:val="00EE55AE"/>
    <w:rsid w:val="00EE582E"/>
    <w:rsid w:val="00EE5AB6"/>
    <w:rsid w:val="00EE5AD5"/>
    <w:rsid w:val="00EE60DE"/>
    <w:rsid w:val="00EE66FD"/>
    <w:rsid w:val="00EE681E"/>
    <w:rsid w:val="00EE688A"/>
    <w:rsid w:val="00EE6902"/>
    <w:rsid w:val="00EE6983"/>
    <w:rsid w:val="00EE6A1D"/>
    <w:rsid w:val="00EE6C05"/>
    <w:rsid w:val="00EE6C94"/>
    <w:rsid w:val="00EE7105"/>
    <w:rsid w:val="00EE7338"/>
    <w:rsid w:val="00EE7377"/>
    <w:rsid w:val="00EE73C4"/>
    <w:rsid w:val="00EE7C2C"/>
    <w:rsid w:val="00EE7D14"/>
    <w:rsid w:val="00EE7ECC"/>
    <w:rsid w:val="00EE7F40"/>
    <w:rsid w:val="00EE7F5D"/>
    <w:rsid w:val="00EF01D1"/>
    <w:rsid w:val="00EF034E"/>
    <w:rsid w:val="00EF040B"/>
    <w:rsid w:val="00EF0573"/>
    <w:rsid w:val="00EF069C"/>
    <w:rsid w:val="00EF06D0"/>
    <w:rsid w:val="00EF0774"/>
    <w:rsid w:val="00EF0AF3"/>
    <w:rsid w:val="00EF0C29"/>
    <w:rsid w:val="00EF0D50"/>
    <w:rsid w:val="00EF0DFB"/>
    <w:rsid w:val="00EF0F8A"/>
    <w:rsid w:val="00EF10B7"/>
    <w:rsid w:val="00EF188D"/>
    <w:rsid w:val="00EF193B"/>
    <w:rsid w:val="00EF1A2B"/>
    <w:rsid w:val="00EF1E7E"/>
    <w:rsid w:val="00EF1F4B"/>
    <w:rsid w:val="00EF1F5B"/>
    <w:rsid w:val="00EF2911"/>
    <w:rsid w:val="00EF2AB0"/>
    <w:rsid w:val="00EF2B3F"/>
    <w:rsid w:val="00EF2B68"/>
    <w:rsid w:val="00EF3766"/>
    <w:rsid w:val="00EF3CB0"/>
    <w:rsid w:val="00EF3EFD"/>
    <w:rsid w:val="00EF4521"/>
    <w:rsid w:val="00EF45F2"/>
    <w:rsid w:val="00EF4741"/>
    <w:rsid w:val="00EF4782"/>
    <w:rsid w:val="00EF4788"/>
    <w:rsid w:val="00EF49BD"/>
    <w:rsid w:val="00EF4BAE"/>
    <w:rsid w:val="00EF4BDC"/>
    <w:rsid w:val="00EF4BF8"/>
    <w:rsid w:val="00EF503C"/>
    <w:rsid w:val="00EF5071"/>
    <w:rsid w:val="00EF521D"/>
    <w:rsid w:val="00EF53DA"/>
    <w:rsid w:val="00EF5846"/>
    <w:rsid w:val="00EF5894"/>
    <w:rsid w:val="00EF592C"/>
    <w:rsid w:val="00EF5B05"/>
    <w:rsid w:val="00EF5DE2"/>
    <w:rsid w:val="00EF5E09"/>
    <w:rsid w:val="00EF62F2"/>
    <w:rsid w:val="00EF66DB"/>
    <w:rsid w:val="00EF6CD1"/>
    <w:rsid w:val="00EF6DC5"/>
    <w:rsid w:val="00EF6F8A"/>
    <w:rsid w:val="00EF7A20"/>
    <w:rsid w:val="00EF7AE9"/>
    <w:rsid w:val="00EF7D52"/>
    <w:rsid w:val="00EF7FC1"/>
    <w:rsid w:val="00EF7FE0"/>
    <w:rsid w:val="00F00197"/>
    <w:rsid w:val="00F00253"/>
    <w:rsid w:val="00F00435"/>
    <w:rsid w:val="00F0052F"/>
    <w:rsid w:val="00F00671"/>
    <w:rsid w:val="00F00AC9"/>
    <w:rsid w:val="00F00C9D"/>
    <w:rsid w:val="00F00E1A"/>
    <w:rsid w:val="00F01021"/>
    <w:rsid w:val="00F01150"/>
    <w:rsid w:val="00F01388"/>
    <w:rsid w:val="00F01525"/>
    <w:rsid w:val="00F01881"/>
    <w:rsid w:val="00F018CB"/>
    <w:rsid w:val="00F021C7"/>
    <w:rsid w:val="00F02242"/>
    <w:rsid w:val="00F0239C"/>
    <w:rsid w:val="00F024D7"/>
    <w:rsid w:val="00F02602"/>
    <w:rsid w:val="00F02D1B"/>
    <w:rsid w:val="00F02D5B"/>
    <w:rsid w:val="00F03073"/>
    <w:rsid w:val="00F03808"/>
    <w:rsid w:val="00F03A00"/>
    <w:rsid w:val="00F03BE6"/>
    <w:rsid w:val="00F03C6A"/>
    <w:rsid w:val="00F03E9E"/>
    <w:rsid w:val="00F03F8F"/>
    <w:rsid w:val="00F042A9"/>
    <w:rsid w:val="00F043C4"/>
    <w:rsid w:val="00F045BE"/>
    <w:rsid w:val="00F04860"/>
    <w:rsid w:val="00F04962"/>
    <w:rsid w:val="00F04985"/>
    <w:rsid w:val="00F04A55"/>
    <w:rsid w:val="00F04D99"/>
    <w:rsid w:val="00F04DC2"/>
    <w:rsid w:val="00F04E26"/>
    <w:rsid w:val="00F04F1F"/>
    <w:rsid w:val="00F04FC9"/>
    <w:rsid w:val="00F050CC"/>
    <w:rsid w:val="00F052CC"/>
    <w:rsid w:val="00F0558E"/>
    <w:rsid w:val="00F056C4"/>
    <w:rsid w:val="00F057DA"/>
    <w:rsid w:val="00F058A7"/>
    <w:rsid w:val="00F05CB1"/>
    <w:rsid w:val="00F05CB8"/>
    <w:rsid w:val="00F06004"/>
    <w:rsid w:val="00F06281"/>
    <w:rsid w:val="00F06685"/>
    <w:rsid w:val="00F06873"/>
    <w:rsid w:val="00F0698F"/>
    <w:rsid w:val="00F06A37"/>
    <w:rsid w:val="00F06A3C"/>
    <w:rsid w:val="00F06BF3"/>
    <w:rsid w:val="00F06EFA"/>
    <w:rsid w:val="00F07044"/>
    <w:rsid w:val="00F07406"/>
    <w:rsid w:val="00F07668"/>
    <w:rsid w:val="00F07A20"/>
    <w:rsid w:val="00F07B23"/>
    <w:rsid w:val="00F07BD2"/>
    <w:rsid w:val="00F07BDF"/>
    <w:rsid w:val="00F07EB5"/>
    <w:rsid w:val="00F10177"/>
    <w:rsid w:val="00F101DA"/>
    <w:rsid w:val="00F1032A"/>
    <w:rsid w:val="00F10592"/>
    <w:rsid w:val="00F10B94"/>
    <w:rsid w:val="00F10C3E"/>
    <w:rsid w:val="00F10E81"/>
    <w:rsid w:val="00F112D9"/>
    <w:rsid w:val="00F11398"/>
    <w:rsid w:val="00F114E0"/>
    <w:rsid w:val="00F11543"/>
    <w:rsid w:val="00F11607"/>
    <w:rsid w:val="00F117F5"/>
    <w:rsid w:val="00F11C25"/>
    <w:rsid w:val="00F11F5F"/>
    <w:rsid w:val="00F11FB5"/>
    <w:rsid w:val="00F12113"/>
    <w:rsid w:val="00F121D7"/>
    <w:rsid w:val="00F12242"/>
    <w:rsid w:val="00F12383"/>
    <w:rsid w:val="00F12418"/>
    <w:rsid w:val="00F12463"/>
    <w:rsid w:val="00F12564"/>
    <w:rsid w:val="00F12775"/>
    <w:rsid w:val="00F12A77"/>
    <w:rsid w:val="00F12BEF"/>
    <w:rsid w:val="00F13199"/>
    <w:rsid w:val="00F131DD"/>
    <w:rsid w:val="00F13366"/>
    <w:rsid w:val="00F136AA"/>
    <w:rsid w:val="00F13C67"/>
    <w:rsid w:val="00F13D4E"/>
    <w:rsid w:val="00F13DA8"/>
    <w:rsid w:val="00F13DFF"/>
    <w:rsid w:val="00F14022"/>
    <w:rsid w:val="00F1412C"/>
    <w:rsid w:val="00F14264"/>
    <w:rsid w:val="00F14469"/>
    <w:rsid w:val="00F14DDC"/>
    <w:rsid w:val="00F14E5C"/>
    <w:rsid w:val="00F15071"/>
    <w:rsid w:val="00F1509C"/>
    <w:rsid w:val="00F15213"/>
    <w:rsid w:val="00F15480"/>
    <w:rsid w:val="00F155FB"/>
    <w:rsid w:val="00F15763"/>
    <w:rsid w:val="00F15858"/>
    <w:rsid w:val="00F15902"/>
    <w:rsid w:val="00F159B0"/>
    <w:rsid w:val="00F159F7"/>
    <w:rsid w:val="00F15A15"/>
    <w:rsid w:val="00F15AD6"/>
    <w:rsid w:val="00F15BEF"/>
    <w:rsid w:val="00F16197"/>
    <w:rsid w:val="00F16538"/>
    <w:rsid w:val="00F16598"/>
    <w:rsid w:val="00F1686C"/>
    <w:rsid w:val="00F16B8F"/>
    <w:rsid w:val="00F16CDB"/>
    <w:rsid w:val="00F16FD2"/>
    <w:rsid w:val="00F1713B"/>
    <w:rsid w:val="00F174F0"/>
    <w:rsid w:val="00F17A3B"/>
    <w:rsid w:val="00F17ACE"/>
    <w:rsid w:val="00F17BEC"/>
    <w:rsid w:val="00F17C0F"/>
    <w:rsid w:val="00F17C6C"/>
    <w:rsid w:val="00F17F10"/>
    <w:rsid w:val="00F17F43"/>
    <w:rsid w:val="00F201AF"/>
    <w:rsid w:val="00F2031D"/>
    <w:rsid w:val="00F20404"/>
    <w:rsid w:val="00F20582"/>
    <w:rsid w:val="00F209B3"/>
    <w:rsid w:val="00F209F3"/>
    <w:rsid w:val="00F20A9A"/>
    <w:rsid w:val="00F20E10"/>
    <w:rsid w:val="00F21197"/>
    <w:rsid w:val="00F213FF"/>
    <w:rsid w:val="00F21465"/>
    <w:rsid w:val="00F21621"/>
    <w:rsid w:val="00F218AF"/>
    <w:rsid w:val="00F218B6"/>
    <w:rsid w:val="00F21B31"/>
    <w:rsid w:val="00F21C27"/>
    <w:rsid w:val="00F21DCF"/>
    <w:rsid w:val="00F21E00"/>
    <w:rsid w:val="00F221C4"/>
    <w:rsid w:val="00F22584"/>
    <w:rsid w:val="00F22890"/>
    <w:rsid w:val="00F22B59"/>
    <w:rsid w:val="00F22B81"/>
    <w:rsid w:val="00F22C06"/>
    <w:rsid w:val="00F22CD5"/>
    <w:rsid w:val="00F23053"/>
    <w:rsid w:val="00F23189"/>
    <w:rsid w:val="00F2324E"/>
    <w:rsid w:val="00F232E9"/>
    <w:rsid w:val="00F23352"/>
    <w:rsid w:val="00F23479"/>
    <w:rsid w:val="00F238BD"/>
    <w:rsid w:val="00F23AAF"/>
    <w:rsid w:val="00F23BF9"/>
    <w:rsid w:val="00F23DBD"/>
    <w:rsid w:val="00F24165"/>
    <w:rsid w:val="00F2416F"/>
    <w:rsid w:val="00F24469"/>
    <w:rsid w:val="00F24578"/>
    <w:rsid w:val="00F24695"/>
    <w:rsid w:val="00F2476C"/>
    <w:rsid w:val="00F24B02"/>
    <w:rsid w:val="00F24BF3"/>
    <w:rsid w:val="00F24FF9"/>
    <w:rsid w:val="00F2523F"/>
    <w:rsid w:val="00F25326"/>
    <w:rsid w:val="00F25620"/>
    <w:rsid w:val="00F25671"/>
    <w:rsid w:val="00F25914"/>
    <w:rsid w:val="00F2593E"/>
    <w:rsid w:val="00F2595C"/>
    <w:rsid w:val="00F25E3B"/>
    <w:rsid w:val="00F26030"/>
    <w:rsid w:val="00F26184"/>
    <w:rsid w:val="00F2621F"/>
    <w:rsid w:val="00F26367"/>
    <w:rsid w:val="00F26497"/>
    <w:rsid w:val="00F268D1"/>
    <w:rsid w:val="00F26918"/>
    <w:rsid w:val="00F26C83"/>
    <w:rsid w:val="00F26D60"/>
    <w:rsid w:val="00F26E7B"/>
    <w:rsid w:val="00F27120"/>
    <w:rsid w:val="00F27141"/>
    <w:rsid w:val="00F27497"/>
    <w:rsid w:val="00F2766E"/>
    <w:rsid w:val="00F27719"/>
    <w:rsid w:val="00F2783B"/>
    <w:rsid w:val="00F2784F"/>
    <w:rsid w:val="00F27942"/>
    <w:rsid w:val="00F27ACC"/>
    <w:rsid w:val="00F27B3B"/>
    <w:rsid w:val="00F3001C"/>
    <w:rsid w:val="00F303F1"/>
    <w:rsid w:val="00F30812"/>
    <w:rsid w:val="00F30845"/>
    <w:rsid w:val="00F30A05"/>
    <w:rsid w:val="00F30F3F"/>
    <w:rsid w:val="00F31084"/>
    <w:rsid w:val="00F310C2"/>
    <w:rsid w:val="00F311AC"/>
    <w:rsid w:val="00F31324"/>
    <w:rsid w:val="00F31384"/>
    <w:rsid w:val="00F31707"/>
    <w:rsid w:val="00F31ACC"/>
    <w:rsid w:val="00F31C9F"/>
    <w:rsid w:val="00F31D96"/>
    <w:rsid w:val="00F32079"/>
    <w:rsid w:val="00F323E3"/>
    <w:rsid w:val="00F325FD"/>
    <w:rsid w:val="00F32749"/>
    <w:rsid w:val="00F32984"/>
    <w:rsid w:val="00F32A8C"/>
    <w:rsid w:val="00F32B30"/>
    <w:rsid w:val="00F32BE3"/>
    <w:rsid w:val="00F3320C"/>
    <w:rsid w:val="00F333A3"/>
    <w:rsid w:val="00F3341C"/>
    <w:rsid w:val="00F334EC"/>
    <w:rsid w:val="00F3399F"/>
    <w:rsid w:val="00F33F53"/>
    <w:rsid w:val="00F33FA1"/>
    <w:rsid w:val="00F33FBE"/>
    <w:rsid w:val="00F340C4"/>
    <w:rsid w:val="00F340DD"/>
    <w:rsid w:val="00F34263"/>
    <w:rsid w:val="00F343DA"/>
    <w:rsid w:val="00F34406"/>
    <w:rsid w:val="00F344D3"/>
    <w:rsid w:val="00F34578"/>
    <w:rsid w:val="00F34603"/>
    <w:rsid w:val="00F34B36"/>
    <w:rsid w:val="00F34BC9"/>
    <w:rsid w:val="00F34CC0"/>
    <w:rsid w:val="00F34CEA"/>
    <w:rsid w:val="00F34ED5"/>
    <w:rsid w:val="00F35020"/>
    <w:rsid w:val="00F35045"/>
    <w:rsid w:val="00F3522A"/>
    <w:rsid w:val="00F3529C"/>
    <w:rsid w:val="00F353A9"/>
    <w:rsid w:val="00F3598C"/>
    <w:rsid w:val="00F3627D"/>
    <w:rsid w:val="00F367E0"/>
    <w:rsid w:val="00F3699B"/>
    <w:rsid w:val="00F36C6B"/>
    <w:rsid w:val="00F36DEB"/>
    <w:rsid w:val="00F36E61"/>
    <w:rsid w:val="00F36FB5"/>
    <w:rsid w:val="00F373BE"/>
    <w:rsid w:val="00F37452"/>
    <w:rsid w:val="00F37661"/>
    <w:rsid w:val="00F37AFF"/>
    <w:rsid w:val="00F37D66"/>
    <w:rsid w:val="00F37E95"/>
    <w:rsid w:val="00F40025"/>
    <w:rsid w:val="00F40639"/>
    <w:rsid w:val="00F4086E"/>
    <w:rsid w:val="00F40894"/>
    <w:rsid w:val="00F40998"/>
    <w:rsid w:val="00F40FB1"/>
    <w:rsid w:val="00F41247"/>
    <w:rsid w:val="00F4127D"/>
    <w:rsid w:val="00F41951"/>
    <w:rsid w:val="00F41E1F"/>
    <w:rsid w:val="00F420E4"/>
    <w:rsid w:val="00F4229A"/>
    <w:rsid w:val="00F42635"/>
    <w:rsid w:val="00F426DE"/>
    <w:rsid w:val="00F427FB"/>
    <w:rsid w:val="00F42E5E"/>
    <w:rsid w:val="00F4335A"/>
    <w:rsid w:val="00F433A3"/>
    <w:rsid w:val="00F43499"/>
    <w:rsid w:val="00F436B4"/>
    <w:rsid w:val="00F437DC"/>
    <w:rsid w:val="00F4383A"/>
    <w:rsid w:val="00F439F1"/>
    <w:rsid w:val="00F43A4A"/>
    <w:rsid w:val="00F44047"/>
    <w:rsid w:val="00F44381"/>
    <w:rsid w:val="00F44578"/>
    <w:rsid w:val="00F447D8"/>
    <w:rsid w:val="00F44976"/>
    <w:rsid w:val="00F44A52"/>
    <w:rsid w:val="00F44B94"/>
    <w:rsid w:val="00F44C4F"/>
    <w:rsid w:val="00F44DC9"/>
    <w:rsid w:val="00F44EF6"/>
    <w:rsid w:val="00F44F57"/>
    <w:rsid w:val="00F44F8F"/>
    <w:rsid w:val="00F451B2"/>
    <w:rsid w:val="00F45218"/>
    <w:rsid w:val="00F452CA"/>
    <w:rsid w:val="00F45635"/>
    <w:rsid w:val="00F45777"/>
    <w:rsid w:val="00F45878"/>
    <w:rsid w:val="00F45B75"/>
    <w:rsid w:val="00F45F94"/>
    <w:rsid w:val="00F46205"/>
    <w:rsid w:val="00F4620C"/>
    <w:rsid w:val="00F4632D"/>
    <w:rsid w:val="00F464C4"/>
    <w:rsid w:val="00F467DF"/>
    <w:rsid w:val="00F468D6"/>
    <w:rsid w:val="00F46D8B"/>
    <w:rsid w:val="00F46DF6"/>
    <w:rsid w:val="00F46FF2"/>
    <w:rsid w:val="00F476D6"/>
    <w:rsid w:val="00F478D6"/>
    <w:rsid w:val="00F478E0"/>
    <w:rsid w:val="00F47D6B"/>
    <w:rsid w:val="00F47E78"/>
    <w:rsid w:val="00F47EA8"/>
    <w:rsid w:val="00F5018B"/>
    <w:rsid w:val="00F503E8"/>
    <w:rsid w:val="00F5044E"/>
    <w:rsid w:val="00F504EF"/>
    <w:rsid w:val="00F50500"/>
    <w:rsid w:val="00F507A8"/>
    <w:rsid w:val="00F507E7"/>
    <w:rsid w:val="00F50B10"/>
    <w:rsid w:val="00F50CC2"/>
    <w:rsid w:val="00F50DE4"/>
    <w:rsid w:val="00F510AC"/>
    <w:rsid w:val="00F51330"/>
    <w:rsid w:val="00F514E2"/>
    <w:rsid w:val="00F5164D"/>
    <w:rsid w:val="00F516E7"/>
    <w:rsid w:val="00F5187C"/>
    <w:rsid w:val="00F51EFC"/>
    <w:rsid w:val="00F51F02"/>
    <w:rsid w:val="00F51FC0"/>
    <w:rsid w:val="00F520E5"/>
    <w:rsid w:val="00F524C1"/>
    <w:rsid w:val="00F527F8"/>
    <w:rsid w:val="00F528EC"/>
    <w:rsid w:val="00F52E10"/>
    <w:rsid w:val="00F53623"/>
    <w:rsid w:val="00F5362D"/>
    <w:rsid w:val="00F53C5E"/>
    <w:rsid w:val="00F53F01"/>
    <w:rsid w:val="00F53FB8"/>
    <w:rsid w:val="00F54041"/>
    <w:rsid w:val="00F54550"/>
    <w:rsid w:val="00F5461E"/>
    <w:rsid w:val="00F546A2"/>
    <w:rsid w:val="00F54738"/>
    <w:rsid w:val="00F54823"/>
    <w:rsid w:val="00F548F8"/>
    <w:rsid w:val="00F54CD5"/>
    <w:rsid w:val="00F54D6F"/>
    <w:rsid w:val="00F54D8F"/>
    <w:rsid w:val="00F54FAC"/>
    <w:rsid w:val="00F55006"/>
    <w:rsid w:val="00F55051"/>
    <w:rsid w:val="00F5517B"/>
    <w:rsid w:val="00F5527B"/>
    <w:rsid w:val="00F555AB"/>
    <w:rsid w:val="00F555C1"/>
    <w:rsid w:val="00F555FB"/>
    <w:rsid w:val="00F556FA"/>
    <w:rsid w:val="00F5585D"/>
    <w:rsid w:val="00F55AB3"/>
    <w:rsid w:val="00F55BCE"/>
    <w:rsid w:val="00F55EBD"/>
    <w:rsid w:val="00F560E8"/>
    <w:rsid w:val="00F56614"/>
    <w:rsid w:val="00F56683"/>
    <w:rsid w:val="00F56771"/>
    <w:rsid w:val="00F56CDC"/>
    <w:rsid w:val="00F57004"/>
    <w:rsid w:val="00F57070"/>
    <w:rsid w:val="00F5733A"/>
    <w:rsid w:val="00F57619"/>
    <w:rsid w:val="00F57704"/>
    <w:rsid w:val="00F57776"/>
    <w:rsid w:val="00F57850"/>
    <w:rsid w:val="00F57874"/>
    <w:rsid w:val="00F57960"/>
    <w:rsid w:val="00F579CD"/>
    <w:rsid w:val="00F57AF2"/>
    <w:rsid w:val="00F57C40"/>
    <w:rsid w:val="00F57E4F"/>
    <w:rsid w:val="00F57FC9"/>
    <w:rsid w:val="00F60017"/>
    <w:rsid w:val="00F60074"/>
    <w:rsid w:val="00F6014C"/>
    <w:rsid w:val="00F60266"/>
    <w:rsid w:val="00F602D0"/>
    <w:rsid w:val="00F603D1"/>
    <w:rsid w:val="00F605FF"/>
    <w:rsid w:val="00F60644"/>
    <w:rsid w:val="00F606D9"/>
    <w:rsid w:val="00F608E6"/>
    <w:rsid w:val="00F609CD"/>
    <w:rsid w:val="00F60A97"/>
    <w:rsid w:val="00F60D8A"/>
    <w:rsid w:val="00F60F76"/>
    <w:rsid w:val="00F61060"/>
    <w:rsid w:val="00F6116D"/>
    <w:rsid w:val="00F61752"/>
    <w:rsid w:val="00F61988"/>
    <w:rsid w:val="00F620AD"/>
    <w:rsid w:val="00F621AF"/>
    <w:rsid w:val="00F62502"/>
    <w:rsid w:val="00F627DB"/>
    <w:rsid w:val="00F62845"/>
    <w:rsid w:val="00F62EEC"/>
    <w:rsid w:val="00F62FF5"/>
    <w:rsid w:val="00F63084"/>
    <w:rsid w:val="00F6359D"/>
    <w:rsid w:val="00F63932"/>
    <w:rsid w:val="00F63B95"/>
    <w:rsid w:val="00F63BFC"/>
    <w:rsid w:val="00F63DC5"/>
    <w:rsid w:val="00F63FE5"/>
    <w:rsid w:val="00F64167"/>
    <w:rsid w:val="00F642A0"/>
    <w:rsid w:val="00F645FC"/>
    <w:rsid w:val="00F6460F"/>
    <w:rsid w:val="00F647BD"/>
    <w:rsid w:val="00F649BC"/>
    <w:rsid w:val="00F649DC"/>
    <w:rsid w:val="00F64B84"/>
    <w:rsid w:val="00F64C64"/>
    <w:rsid w:val="00F64F8D"/>
    <w:rsid w:val="00F64FAD"/>
    <w:rsid w:val="00F65023"/>
    <w:rsid w:val="00F6506C"/>
    <w:rsid w:val="00F650B3"/>
    <w:rsid w:val="00F6518D"/>
    <w:rsid w:val="00F65813"/>
    <w:rsid w:val="00F65CFB"/>
    <w:rsid w:val="00F65E90"/>
    <w:rsid w:val="00F6601D"/>
    <w:rsid w:val="00F66446"/>
    <w:rsid w:val="00F669ED"/>
    <w:rsid w:val="00F66A4D"/>
    <w:rsid w:val="00F66C92"/>
    <w:rsid w:val="00F672FF"/>
    <w:rsid w:val="00F67398"/>
    <w:rsid w:val="00F67894"/>
    <w:rsid w:val="00F67EA8"/>
    <w:rsid w:val="00F67EDF"/>
    <w:rsid w:val="00F70070"/>
    <w:rsid w:val="00F70174"/>
    <w:rsid w:val="00F703E7"/>
    <w:rsid w:val="00F70531"/>
    <w:rsid w:val="00F70645"/>
    <w:rsid w:val="00F70808"/>
    <w:rsid w:val="00F7089D"/>
    <w:rsid w:val="00F70910"/>
    <w:rsid w:val="00F710DC"/>
    <w:rsid w:val="00F71233"/>
    <w:rsid w:val="00F712DB"/>
    <w:rsid w:val="00F7131B"/>
    <w:rsid w:val="00F713B4"/>
    <w:rsid w:val="00F7169E"/>
    <w:rsid w:val="00F719EC"/>
    <w:rsid w:val="00F71A25"/>
    <w:rsid w:val="00F71A91"/>
    <w:rsid w:val="00F71AC6"/>
    <w:rsid w:val="00F71F50"/>
    <w:rsid w:val="00F71F9B"/>
    <w:rsid w:val="00F72143"/>
    <w:rsid w:val="00F728C7"/>
    <w:rsid w:val="00F728E9"/>
    <w:rsid w:val="00F72A00"/>
    <w:rsid w:val="00F72AEE"/>
    <w:rsid w:val="00F72B3C"/>
    <w:rsid w:val="00F72C4E"/>
    <w:rsid w:val="00F72C7E"/>
    <w:rsid w:val="00F72CBE"/>
    <w:rsid w:val="00F72D10"/>
    <w:rsid w:val="00F72F46"/>
    <w:rsid w:val="00F733AC"/>
    <w:rsid w:val="00F7343A"/>
    <w:rsid w:val="00F73550"/>
    <w:rsid w:val="00F735DE"/>
    <w:rsid w:val="00F7367A"/>
    <w:rsid w:val="00F7371E"/>
    <w:rsid w:val="00F73922"/>
    <w:rsid w:val="00F73ACC"/>
    <w:rsid w:val="00F73C2E"/>
    <w:rsid w:val="00F73C2F"/>
    <w:rsid w:val="00F73D3D"/>
    <w:rsid w:val="00F73F42"/>
    <w:rsid w:val="00F74065"/>
    <w:rsid w:val="00F741EA"/>
    <w:rsid w:val="00F7452C"/>
    <w:rsid w:val="00F746C6"/>
    <w:rsid w:val="00F746F7"/>
    <w:rsid w:val="00F74C7C"/>
    <w:rsid w:val="00F74DFE"/>
    <w:rsid w:val="00F75011"/>
    <w:rsid w:val="00F75146"/>
    <w:rsid w:val="00F75880"/>
    <w:rsid w:val="00F7588F"/>
    <w:rsid w:val="00F758A4"/>
    <w:rsid w:val="00F75A34"/>
    <w:rsid w:val="00F75A3E"/>
    <w:rsid w:val="00F75C7A"/>
    <w:rsid w:val="00F75D41"/>
    <w:rsid w:val="00F75DF1"/>
    <w:rsid w:val="00F75E51"/>
    <w:rsid w:val="00F75F5F"/>
    <w:rsid w:val="00F760E1"/>
    <w:rsid w:val="00F762A4"/>
    <w:rsid w:val="00F76AC3"/>
    <w:rsid w:val="00F77345"/>
    <w:rsid w:val="00F778BB"/>
    <w:rsid w:val="00F77AE4"/>
    <w:rsid w:val="00F77E4C"/>
    <w:rsid w:val="00F77E85"/>
    <w:rsid w:val="00F801BD"/>
    <w:rsid w:val="00F80610"/>
    <w:rsid w:val="00F80ADC"/>
    <w:rsid w:val="00F80BCE"/>
    <w:rsid w:val="00F80CC1"/>
    <w:rsid w:val="00F810CB"/>
    <w:rsid w:val="00F812B5"/>
    <w:rsid w:val="00F81458"/>
    <w:rsid w:val="00F8190A"/>
    <w:rsid w:val="00F81A76"/>
    <w:rsid w:val="00F81B57"/>
    <w:rsid w:val="00F820BB"/>
    <w:rsid w:val="00F826C5"/>
    <w:rsid w:val="00F82725"/>
    <w:rsid w:val="00F8281E"/>
    <w:rsid w:val="00F82828"/>
    <w:rsid w:val="00F8324C"/>
    <w:rsid w:val="00F834C5"/>
    <w:rsid w:val="00F836B5"/>
    <w:rsid w:val="00F8387E"/>
    <w:rsid w:val="00F83EF0"/>
    <w:rsid w:val="00F83F6F"/>
    <w:rsid w:val="00F84064"/>
    <w:rsid w:val="00F84082"/>
    <w:rsid w:val="00F84087"/>
    <w:rsid w:val="00F84096"/>
    <w:rsid w:val="00F8426A"/>
    <w:rsid w:val="00F844B4"/>
    <w:rsid w:val="00F84580"/>
    <w:rsid w:val="00F847EF"/>
    <w:rsid w:val="00F84AF1"/>
    <w:rsid w:val="00F84C27"/>
    <w:rsid w:val="00F84E56"/>
    <w:rsid w:val="00F8526B"/>
    <w:rsid w:val="00F85379"/>
    <w:rsid w:val="00F8576F"/>
    <w:rsid w:val="00F859CF"/>
    <w:rsid w:val="00F85E75"/>
    <w:rsid w:val="00F85EAD"/>
    <w:rsid w:val="00F86096"/>
    <w:rsid w:val="00F860CF"/>
    <w:rsid w:val="00F865FA"/>
    <w:rsid w:val="00F869CF"/>
    <w:rsid w:val="00F86E9F"/>
    <w:rsid w:val="00F86EB8"/>
    <w:rsid w:val="00F8718E"/>
    <w:rsid w:val="00F8756D"/>
    <w:rsid w:val="00F8761E"/>
    <w:rsid w:val="00F87A1E"/>
    <w:rsid w:val="00F87A40"/>
    <w:rsid w:val="00F87D46"/>
    <w:rsid w:val="00F90925"/>
    <w:rsid w:val="00F90939"/>
    <w:rsid w:val="00F909BC"/>
    <w:rsid w:val="00F90AA6"/>
    <w:rsid w:val="00F90DCB"/>
    <w:rsid w:val="00F91477"/>
    <w:rsid w:val="00F91943"/>
    <w:rsid w:val="00F91BF0"/>
    <w:rsid w:val="00F91D09"/>
    <w:rsid w:val="00F926EF"/>
    <w:rsid w:val="00F92786"/>
    <w:rsid w:val="00F92928"/>
    <w:rsid w:val="00F92981"/>
    <w:rsid w:val="00F92997"/>
    <w:rsid w:val="00F92B3A"/>
    <w:rsid w:val="00F9308C"/>
    <w:rsid w:val="00F93410"/>
    <w:rsid w:val="00F9346E"/>
    <w:rsid w:val="00F936FD"/>
    <w:rsid w:val="00F93880"/>
    <w:rsid w:val="00F939CE"/>
    <w:rsid w:val="00F93E55"/>
    <w:rsid w:val="00F9404C"/>
    <w:rsid w:val="00F940C6"/>
    <w:rsid w:val="00F947DD"/>
    <w:rsid w:val="00F94880"/>
    <w:rsid w:val="00F94A98"/>
    <w:rsid w:val="00F94AEE"/>
    <w:rsid w:val="00F94C0C"/>
    <w:rsid w:val="00F94C79"/>
    <w:rsid w:val="00F94F5A"/>
    <w:rsid w:val="00F9512C"/>
    <w:rsid w:val="00F953CC"/>
    <w:rsid w:val="00F95503"/>
    <w:rsid w:val="00F9584F"/>
    <w:rsid w:val="00F95A0D"/>
    <w:rsid w:val="00F95A94"/>
    <w:rsid w:val="00F95AF9"/>
    <w:rsid w:val="00F95D9A"/>
    <w:rsid w:val="00F95E5E"/>
    <w:rsid w:val="00F95EEF"/>
    <w:rsid w:val="00F96056"/>
    <w:rsid w:val="00F961CF"/>
    <w:rsid w:val="00F96505"/>
    <w:rsid w:val="00F9658E"/>
    <w:rsid w:val="00F967EF"/>
    <w:rsid w:val="00F9698F"/>
    <w:rsid w:val="00F969AB"/>
    <w:rsid w:val="00F969CC"/>
    <w:rsid w:val="00F96A4F"/>
    <w:rsid w:val="00F97159"/>
    <w:rsid w:val="00F972CA"/>
    <w:rsid w:val="00F972CF"/>
    <w:rsid w:val="00F97499"/>
    <w:rsid w:val="00F978C6"/>
    <w:rsid w:val="00F9792B"/>
    <w:rsid w:val="00FA0114"/>
    <w:rsid w:val="00FA02DC"/>
    <w:rsid w:val="00FA074D"/>
    <w:rsid w:val="00FA08A8"/>
    <w:rsid w:val="00FA0A67"/>
    <w:rsid w:val="00FA0DA7"/>
    <w:rsid w:val="00FA0F69"/>
    <w:rsid w:val="00FA10BB"/>
    <w:rsid w:val="00FA156F"/>
    <w:rsid w:val="00FA1762"/>
    <w:rsid w:val="00FA19AD"/>
    <w:rsid w:val="00FA19F7"/>
    <w:rsid w:val="00FA19FE"/>
    <w:rsid w:val="00FA1EE6"/>
    <w:rsid w:val="00FA206D"/>
    <w:rsid w:val="00FA21F0"/>
    <w:rsid w:val="00FA220B"/>
    <w:rsid w:val="00FA22D4"/>
    <w:rsid w:val="00FA2326"/>
    <w:rsid w:val="00FA24C3"/>
    <w:rsid w:val="00FA2A84"/>
    <w:rsid w:val="00FA2C59"/>
    <w:rsid w:val="00FA2F54"/>
    <w:rsid w:val="00FA3182"/>
    <w:rsid w:val="00FA31CA"/>
    <w:rsid w:val="00FA3307"/>
    <w:rsid w:val="00FA3319"/>
    <w:rsid w:val="00FA3603"/>
    <w:rsid w:val="00FA3674"/>
    <w:rsid w:val="00FA3F60"/>
    <w:rsid w:val="00FA413C"/>
    <w:rsid w:val="00FA4380"/>
    <w:rsid w:val="00FA46B0"/>
    <w:rsid w:val="00FA46DF"/>
    <w:rsid w:val="00FA47AF"/>
    <w:rsid w:val="00FA4935"/>
    <w:rsid w:val="00FA4B84"/>
    <w:rsid w:val="00FA4D96"/>
    <w:rsid w:val="00FA4E99"/>
    <w:rsid w:val="00FA4F48"/>
    <w:rsid w:val="00FA51EC"/>
    <w:rsid w:val="00FA52C2"/>
    <w:rsid w:val="00FA55A6"/>
    <w:rsid w:val="00FA565F"/>
    <w:rsid w:val="00FA57CD"/>
    <w:rsid w:val="00FA5903"/>
    <w:rsid w:val="00FA5915"/>
    <w:rsid w:val="00FA59CA"/>
    <w:rsid w:val="00FA5D9C"/>
    <w:rsid w:val="00FA5E6C"/>
    <w:rsid w:val="00FA5EE6"/>
    <w:rsid w:val="00FA5FF5"/>
    <w:rsid w:val="00FA60A5"/>
    <w:rsid w:val="00FA641C"/>
    <w:rsid w:val="00FA685B"/>
    <w:rsid w:val="00FA6A9A"/>
    <w:rsid w:val="00FA6B1D"/>
    <w:rsid w:val="00FA6FFB"/>
    <w:rsid w:val="00FA7052"/>
    <w:rsid w:val="00FA72F7"/>
    <w:rsid w:val="00FA744A"/>
    <w:rsid w:val="00FA779B"/>
    <w:rsid w:val="00FA78AB"/>
    <w:rsid w:val="00FA7E56"/>
    <w:rsid w:val="00FB00A5"/>
    <w:rsid w:val="00FB0241"/>
    <w:rsid w:val="00FB0587"/>
    <w:rsid w:val="00FB0711"/>
    <w:rsid w:val="00FB0D95"/>
    <w:rsid w:val="00FB0DEC"/>
    <w:rsid w:val="00FB0E1B"/>
    <w:rsid w:val="00FB0F81"/>
    <w:rsid w:val="00FB12FD"/>
    <w:rsid w:val="00FB1617"/>
    <w:rsid w:val="00FB180D"/>
    <w:rsid w:val="00FB1870"/>
    <w:rsid w:val="00FB1906"/>
    <w:rsid w:val="00FB1A79"/>
    <w:rsid w:val="00FB1ED6"/>
    <w:rsid w:val="00FB25B5"/>
    <w:rsid w:val="00FB25D6"/>
    <w:rsid w:val="00FB27EA"/>
    <w:rsid w:val="00FB2D19"/>
    <w:rsid w:val="00FB2ED0"/>
    <w:rsid w:val="00FB2F6A"/>
    <w:rsid w:val="00FB35CD"/>
    <w:rsid w:val="00FB3679"/>
    <w:rsid w:val="00FB37B9"/>
    <w:rsid w:val="00FB384F"/>
    <w:rsid w:val="00FB3BA7"/>
    <w:rsid w:val="00FB3BF4"/>
    <w:rsid w:val="00FB3DAE"/>
    <w:rsid w:val="00FB3DF8"/>
    <w:rsid w:val="00FB3E5A"/>
    <w:rsid w:val="00FB4033"/>
    <w:rsid w:val="00FB4129"/>
    <w:rsid w:val="00FB427E"/>
    <w:rsid w:val="00FB446D"/>
    <w:rsid w:val="00FB45CB"/>
    <w:rsid w:val="00FB4634"/>
    <w:rsid w:val="00FB4703"/>
    <w:rsid w:val="00FB4728"/>
    <w:rsid w:val="00FB4744"/>
    <w:rsid w:val="00FB4AF6"/>
    <w:rsid w:val="00FB4C76"/>
    <w:rsid w:val="00FB4EDF"/>
    <w:rsid w:val="00FB4F25"/>
    <w:rsid w:val="00FB4FDD"/>
    <w:rsid w:val="00FB521B"/>
    <w:rsid w:val="00FB534F"/>
    <w:rsid w:val="00FB53DF"/>
    <w:rsid w:val="00FB5561"/>
    <w:rsid w:val="00FB56EA"/>
    <w:rsid w:val="00FB590A"/>
    <w:rsid w:val="00FB59B7"/>
    <w:rsid w:val="00FB5ED7"/>
    <w:rsid w:val="00FB62BD"/>
    <w:rsid w:val="00FB652A"/>
    <w:rsid w:val="00FB6BC7"/>
    <w:rsid w:val="00FB6C9D"/>
    <w:rsid w:val="00FB6D57"/>
    <w:rsid w:val="00FB722C"/>
    <w:rsid w:val="00FB73E8"/>
    <w:rsid w:val="00FB7472"/>
    <w:rsid w:val="00FB79FB"/>
    <w:rsid w:val="00FB7CEE"/>
    <w:rsid w:val="00FB7ED1"/>
    <w:rsid w:val="00FB7F58"/>
    <w:rsid w:val="00FB7F61"/>
    <w:rsid w:val="00FB7F7D"/>
    <w:rsid w:val="00FC0686"/>
    <w:rsid w:val="00FC10BE"/>
    <w:rsid w:val="00FC1173"/>
    <w:rsid w:val="00FC11B7"/>
    <w:rsid w:val="00FC12C7"/>
    <w:rsid w:val="00FC14BC"/>
    <w:rsid w:val="00FC1659"/>
    <w:rsid w:val="00FC165F"/>
    <w:rsid w:val="00FC173E"/>
    <w:rsid w:val="00FC1ABA"/>
    <w:rsid w:val="00FC1AFD"/>
    <w:rsid w:val="00FC1B68"/>
    <w:rsid w:val="00FC1BFD"/>
    <w:rsid w:val="00FC1E20"/>
    <w:rsid w:val="00FC21D1"/>
    <w:rsid w:val="00FC2375"/>
    <w:rsid w:val="00FC23A4"/>
    <w:rsid w:val="00FC276F"/>
    <w:rsid w:val="00FC2AC9"/>
    <w:rsid w:val="00FC2AFE"/>
    <w:rsid w:val="00FC2B10"/>
    <w:rsid w:val="00FC2BF6"/>
    <w:rsid w:val="00FC2C0B"/>
    <w:rsid w:val="00FC2D09"/>
    <w:rsid w:val="00FC2EEB"/>
    <w:rsid w:val="00FC31C8"/>
    <w:rsid w:val="00FC3230"/>
    <w:rsid w:val="00FC328F"/>
    <w:rsid w:val="00FC3320"/>
    <w:rsid w:val="00FC338A"/>
    <w:rsid w:val="00FC33F6"/>
    <w:rsid w:val="00FC347A"/>
    <w:rsid w:val="00FC3571"/>
    <w:rsid w:val="00FC35EA"/>
    <w:rsid w:val="00FC36DA"/>
    <w:rsid w:val="00FC385D"/>
    <w:rsid w:val="00FC391C"/>
    <w:rsid w:val="00FC3DBA"/>
    <w:rsid w:val="00FC3E06"/>
    <w:rsid w:val="00FC4161"/>
    <w:rsid w:val="00FC446B"/>
    <w:rsid w:val="00FC4A75"/>
    <w:rsid w:val="00FC4B44"/>
    <w:rsid w:val="00FC4E24"/>
    <w:rsid w:val="00FC4E96"/>
    <w:rsid w:val="00FC4FA0"/>
    <w:rsid w:val="00FC527D"/>
    <w:rsid w:val="00FC544F"/>
    <w:rsid w:val="00FC5530"/>
    <w:rsid w:val="00FC5612"/>
    <w:rsid w:val="00FC5724"/>
    <w:rsid w:val="00FC5EC9"/>
    <w:rsid w:val="00FC62C8"/>
    <w:rsid w:val="00FC66D5"/>
    <w:rsid w:val="00FC6787"/>
    <w:rsid w:val="00FC6A15"/>
    <w:rsid w:val="00FC6F50"/>
    <w:rsid w:val="00FC7399"/>
    <w:rsid w:val="00FC741A"/>
    <w:rsid w:val="00FC746C"/>
    <w:rsid w:val="00FC7849"/>
    <w:rsid w:val="00FC7BCC"/>
    <w:rsid w:val="00FC7C0C"/>
    <w:rsid w:val="00FC7CE9"/>
    <w:rsid w:val="00FD0194"/>
    <w:rsid w:val="00FD0248"/>
    <w:rsid w:val="00FD025A"/>
    <w:rsid w:val="00FD0316"/>
    <w:rsid w:val="00FD0370"/>
    <w:rsid w:val="00FD0567"/>
    <w:rsid w:val="00FD065D"/>
    <w:rsid w:val="00FD0712"/>
    <w:rsid w:val="00FD09E8"/>
    <w:rsid w:val="00FD0B31"/>
    <w:rsid w:val="00FD0C1E"/>
    <w:rsid w:val="00FD0CEB"/>
    <w:rsid w:val="00FD0F62"/>
    <w:rsid w:val="00FD0FFD"/>
    <w:rsid w:val="00FD13B7"/>
    <w:rsid w:val="00FD16C1"/>
    <w:rsid w:val="00FD16EA"/>
    <w:rsid w:val="00FD1A5E"/>
    <w:rsid w:val="00FD1DD0"/>
    <w:rsid w:val="00FD222A"/>
    <w:rsid w:val="00FD24CD"/>
    <w:rsid w:val="00FD2CBE"/>
    <w:rsid w:val="00FD3572"/>
    <w:rsid w:val="00FD3587"/>
    <w:rsid w:val="00FD361A"/>
    <w:rsid w:val="00FD372F"/>
    <w:rsid w:val="00FD37EC"/>
    <w:rsid w:val="00FD3814"/>
    <w:rsid w:val="00FD3A56"/>
    <w:rsid w:val="00FD3A81"/>
    <w:rsid w:val="00FD3B34"/>
    <w:rsid w:val="00FD3E2C"/>
    <w:rsid w:val="00FD3F49"/>
    <w:rsid w:val="00FD4200"/>
    <w:rsid w:val="00FD4315"/>
    <w:rsid w:val="00FD44FC"/>
    <w:rsid w:val="00FD48C3"/>
    <w:rsid w:val="00FD4F32"/>
    <w:rsid w:val="00FD51EA"/>
    <w:rsid w:val="00FD5269"/>
    <w:rsid w:val="00FD52A0"/>
    <w:rsid w:val="00FD52C1"/>
    <w:rsid w:val="00FD53B1"/>
    <w:rsid w:val="00FD5654"/>
    <w:rsid w:val="00FD56D5"/>
    <w:rsid w:val="00FD56FC"/>
    <w:rsid w:val="00FD5784"/>
    <w:rsid w:val="00FD57C6"/>
    <w:rsid w:val="00FD58C6"/>
    <w:rsid w:val="00FD58FB"/>
    <w:rsid w:val="00FD5C06"/>
    <w:rsid w:val="00FD5C2E"/>
    <w:rsid w:val="00FD5D7F"/>
    <w:rsid w:val="00FD5E4C"/>
    <w:rsid w:val="00FD5F2E"/>
    <w:rsid w:val="00FD60FB"/>
    <w:rsid w:val="00FD612A"/>
    <w:rsid w:val="00FD61A7"/>
    <w:rsid w:val="00FD61D1"/>
    <w:rsid w:val="00FD6361"/>
    <w:rsid w:val="00FD6986"/>
    <w:rsid w:val="00FD6AFB"/>
    <w:rsid w:val="00FD6E10"/>
    <w:rsid w:val="00FD710C"/>
    <w:rsid w:val="00FD7203"/>
    <w:rsid w:val="00FD7227"/>
    <w:rsid w:val="00FD730A"/>
    <w:rsid w:val="00FD7616"/>
    <w:rsid w:val="00FD76B4"/>
    <w:rsid w:val="00FD7C6E"/>
    <w:rsid w:val="00FD7E30"/>
    <w:rsid w:val="00FE0012"/>
    <w:rsid w:val="00FE00B6"/>
    <w:rsid w:val="00FE0841"/>
    <w:rsid w:val="00FE0B34"/>
    <w:rsid w:val="00FE0B94"/>
    <w:rsid w:val="00FE0BC4"/>
    <w:rsid w:val="00FE0EB9"/>
    <w:rsid w:val="00FE1094"/>
    <w:rsid w:val="00FE122D"/>
    <w:rsid w:val="00FE13FE"/>
    <w:rsid w:val="00FE15AB"/>
    <w:rsid w:val="00FE15E5"/>
    <w:rsid w:val="00FE16A9"/>
    <w:rsid w:val="00FE17F8"/>
    <w:rsid w:val="00FE1A51"/>
    <w:rsid w:val="00FE1A5A"/>
    <w:rsid w:val="00FE1A81"/>
    <w:rsid w:val="00FE1BCD"/>
    <w:rsid w:val="00FE1C93"/>
    <w:rsid w:val="00FE1CE9"/>
    <w:rsid w:val="00FE1DB9"/>
    <w:rsid w:val="00FE1F98"/>
    <w:rsid w:val="00FE23EB"/>
    <w:rsid w:val="00FE242F"/>
    <w:rsid w:val="00FE26EC"/>
    <w:rsid w:val="00FE27AE"/>
    <w:rsid w:val="00FE2883"/>
    <w:rsid w:val="00FE2A87"/>
    <w:rsid w:val="00FE2ACE"/>
    <w:rsid w:val="00FE2DB3"/>
    <w:rsid w:val="00FE33ED"/>
    <w:rsid w:val="00FE35E4"/>
    <w:rsid w:val="00FE37EB"/>
    <w:rsid w:val="00FE3853"/>
    <w:rsid w:val="00FE397E"/>
    <w:rsid w:val="00FE39E1"/>
    <w:rsid w:val="00FE3E5C"/>
    <w:rsid w:val="00FE451D"/>
    <w:rsid w:val="00FE45A2"/>
    <w:rsid w:val="00FE45D2"/>
    <w:rsid w:val="00FE4777"/>
    <w:rsid w:val="00FE4D29"/>
    <w:rsid w:val="00FE4D4D"/>
    <w:rsid w:val="00FE4EFC"/>
    <w:rsid w:val="00FE5000"/>
    <w:rsid w:val="00FE5048"/>
    <w:rsid w:val="00FE505C"/>
    <w:rsid w:val="00FE52B6"/>
    <w:rsid w:val="00FE549B"/>
    <w:rsid w:val="00FE5629"/>
    <w:rsid w:val="00FE5643"/>
    <w:rsid w:val="00FE56DC"/>
    <w:rsid w:val="00FE588C"/>
    <w:rsid w:val="00FE5BB1"/>
    <w:rsid w:val="00FE5DCD"/>
    <w:rsid w:val="00FE5E44"/>
    <w:rsid w:val="00FE5E99"/>
    <w:rsid w:val="00FE5EA1"/>
    <w:rsid w:val="00FE5F0D"/>
    <w:rsid w:val="00FE637B"/>
    <w:rsid w:val="00FE6481"/>
    <w:rsid w:val="00FE675D"/>
    <w:rsid w:val="00FE69E7"/>
    <w:rsid w:val="00FE6E13"/>
    <w:rsid w:val="00FE6E1F"/>
    <w:rsid w:val="00FE6E79"/>
    <w:rsid w:val="00FE6ECB"/>
    <w:rsid w:val="00FE6FE6"/>
    <w:rsid w:val="00FE7830"/>
    <w:rsid w:val="00FE78C8"/>
    <w:rsid w:val="00FE7937"/>
    <w:rsid w:val="00FE79B0"/>
    <w:rsid w:val="00FF01CD"/>
    <w:rsid w:val="00FF038C"/>
    <w:rsid w:val="00FF0591"/>
    <w:rsid w:val="00FF09A7"/>
    <w:rsid w:val="00FF0D1C"/>
    <w:rsid w:val="00FF0DA9"/>
    <w:rsid w:val="00FF0E7E"/>
    <w:rsid w:val="00FF0EF5"/>
    <w:rsid w:val="00FF0F1F"/>
    <w:rsid w:val="00FF0FD9"/>
    <w:rsid w:val="00FF1193"/>
    <w:rsid w:val="00FF12F0"/>
    <w:rsid w:val="00FF18D4"/>
    <w:rsid w:val="00FF198C"/>
    <w:rsid w:val="00FF1D06"/>
    <w:rsid w:val="00FF1D3E"/>
    <w:rsid w:val="00FF1FE1"/>
    <w:rsid w:val="00FF21C4"/>
    <w:rsid w:val="00FF24FC"/>
    <w:rsid w:val="00FF254A"/>
    <w:rsid w:val="00FF27A7"/>
    <w:rsid w:val="00FF282E"/>
    <w:rsid w:val="00FF2CB7"/>
    <w:rsid w:val="00FF2E20"/>
    <w:rsid w:val="00FF318E"/>
    <w:rsid w:val="00FF3E69"/>
    <w:rsid w:val="00FF3EA5"/>
    <w:rsid w:val="00FF3F68"/>
    <w:rsid w:val="00FF4349"/>
    <w:rsid w:val="00FF47C6"/>
    <w:rsid w:val="00FF4845"/>
    <w:rsid w:val="00FF4A45"/>
    <w:rsid w:val="00FF4BDE"/>
    <w:rsid w:val="00FF4C34"/>
    <w:rsid w:val="00FF4EFB"/>
    <w:rsid w:val="00FF58E3"/>
    <w:rsid w:val="00FF5A2F"/>
    <w:rsid w:val="00FF5C17"/>
    <w:rsid w:val="00FF5F36"/>
    <w:rsid w:val="00FF6039"/>
    <w:rsid w:val="00FF647F"/>
    <w:rsid w:val="00FF65E3"/>
    <w:rsid w:val="00FF6973"/>
    <w:rsid w:val="00FF6D8C"/>
    <w:rsid w:val="00FF702A"/>
    <w:rsid w:val="00FF7122"/>
    <w:rsid w:val="00FF713F"/>
    <w:rsid w:val="00FF75AD"/>
    <w:rsid w:val="00FF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F8A17"/>
  <w15:chartTrackingRefBased/>
  <w15:docId w15:val="{E1474283-BE4C-4ECF-8F95-2893B686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5F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8534FA"/>
    <w:pPr>
      <w:jc w:val="center"/>
    </w:pPr>
    <w:rPr>
      <w:rFonts w:ascii="標楷體" w:eastAsia="標楷體" w:hAnsi="標楷體" w:cs="Arial"/>
      <w:color w:val="000000"/>
    </w:rPr>
  </w:style>
  <w:style w:type="paragraph" w:styleId="a4">
    <w:name w:val="Balloon Text"/>
    <w:basedOn w:val="a"/>
    <w:semiHidden/>
    <w:rPr>
      <w:rFonts w:ascii="Arial" w:hAnsi="Arial"/>
      <w:sz w:val="18"/>
      <w:szCs w:val="18"/>
    </w:rPr>
  </w:style>
  <w:style w:type="paragraph" w:styleId="a5">
    <w:name w:val="header"/>
    <w:basedOn w:val="a"/>
    <w:link w:val="a6"/>
    <w:rsid w:val="005E7E80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首 字元"/>
    <w:link w:val="a5"/>
    <w:rsid w:val="005E7E80"/>
    <w:rPr>
      <w:kern w:val="2"/>
    </w:rPr>
  </w:style>
  <w:style w:type="paragraph" w:styleId="a7">
    <w:name w:val="footer"/>
    <w:basedOn w:val="a"/>
    <w:link w:val="a8"/>
    <w:rsid w:val="005E7E80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8">
    <w:name w:val="頁尾 字元"/>
    <w:link w:val="a7"/>
    <w:rsid w:val="005E7E8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w_sys\&#20132;&#36890;&#38538;&#21220;&#21209;&#34920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925CC-997A-4E04-A4FC-C90A8C14B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交通隊勤務表.dot</Template>
  <TotalTime>2</TotalTime>
  <Pages>2</Pages>
  <Words>574</Words>
  <Characters>3272</Characters>
  <Application>Microsoft Office Word</Application>
  <DocSecurity>0</DocSecurity>
  <Lines>27</Lines>
  <Paragraphs>7</Paragraphs>
  <ScaleCrop>false</ScaleCrop>
  <Company>MyOffice</Company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南投交通隊勤務表</dc:title>
  <dc:subject/>
  <dc:creator>user</dc:creator>
  <cp:keywords/>
  <cp:lastModifiedBy>ting78963@gmail.com</cp:lastModifiedBy>
  <cp:revision>5</cp:revision>
  <cp:lastPrinted>2026-06-12T10:06:00Z</cp:lastPrinted>
  <dcterms:created xsi:type="dcterms:W3CDTF">2026-06-25T01:56:00Z</dcterms:created>
  <dcterms:modified xsi:type="dcterms:W3CDTF">2026-07-26T07:50:00Z</dcterms:modified>
</cp:coreProperties>
</file>