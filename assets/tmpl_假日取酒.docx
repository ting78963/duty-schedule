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12" w:type="dxa"/>
        <w:tblInd w:w="-536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4"/>
        <w:gridCol w:w="456"/>
        <w:gridCol w:w="459"/>
        <w:gridCol w:w="471"/>
        <w:gridCol w:w="473"/>
        <w:gridCol w:w="473"/>
        <w:gridCol w:w="473"/>
        <w:gridCol w:w="495"/>
        <w:gridCol w:w="490"/>
        <w:gridCol w:w="467"/>
        <w:gridCol w:w="79"/>
        <w:gridCol w:w="385"/>
        <w:gridCol w:w="105"/>
        <w:gridCol w:w="462"/>
        <w:gridCol w:w="461"/>
        <w:gridCol w:w="714"/>
        <w:gridCol w:w="700"/>
        <w:gridCol w:w="490"/>
        <w:gridCol w:w="378"/>
        <w:gridCol w:w="276"/>
        <w:gridCol w:w="212"/>
        <w:gridCol w:w="338"/>
        <w:gridCol w:w="306"/>
        <w:gridCol w:w="307"/>
        <w:gridCol w:w="306"/>
        <w:gridCol w:w="307"/>
        <w:gridCol w:w="306"/>
        <w:gridCol w:w="307"/>
        <w:gridCol w:w="306"/>
        <w:gridCol w:w="307"/>
        <w:gridCol w:w="290"/>
        <w:gridCol w:w="869"/>
        <w:gridCol w:w="728"/>
        <w:gridCol w:w="280"/>
        <w:gridCol w:w="1092"/>
      </w:tblGrid>
      <w:tr w:rsidR="005552C1" w:rsidRPr="00C1660B" w14:paraId="36316F3D" w14:textId="77777777" w:rsidTr="00DC2CBC">
        <w:trPr>
          <w:cantSplit/>
          <w:trHeight w:hRule="exact" w:val="570"/>
        </w:trPr>
        <w:tc>
          <w:tcPr>
            <w:tcW w:w="5101" w:type="dxa"/>
            <w:gridSpan w:val="10"/>
            <w:vMerge w:val="restart"/>
            <w:tcBorders>
              <w:top w:val="thinThickSmallGap" w:sz="18" w:space="0" w:color="auto"/>
              <w:right w:val="nil"/>
            </w:tcBorders>
            <w:vAlign w:val="center"/>
          </w:tcPr>
          <w:p w14:paraId="6A88B994" w14:textId="77777777" w:rsidR="005552C1" w:rsidRPr="00C1660B" w:rsidRDefault="00DC2CBC" w:rsidP="003D1FE0">
            <w:pPr>
              <w:spacing w:line="440" w:lineRule="exact"/>
              <w:ind w:right="57" w:firstLineChars="150" w:firstLine="600"/>
              <w:jc w:val="center"/>
              <w:rPr>
                <w:rFonts w:ascii="標楷體" w:eastAsia="標楷體" w:hAnsi="標楷體"/>
                <w:sz w:val="40"/>
              </w:rPr>
            </w:pPr>
            <w:r>
              <w:rPr>
                <w:rFonts w:ascii="標楷體" w:eastAsia="標楷體" w:hAnsi="標楷體" w:hint="eastAsia"/>
                <w:sz w:val="40"/>
              </w:rPr>
              <w:t xml:space="preserve"> </w:t>
            </w:r>
            <w:r w:rsidR="005552C1" w:rsidRPr="00C1660B">
              <w:rPr>
                <w:rFonts w:ascii="標楷體" w:eastAsia="標楷體" w:hAnsi="標楷體" w:hint="eastAsia"/>
                <w:sz w:val="40"/>
              </w:rPr>
              <w:t>南投縣政府警察局交通隊</w:t>
            </w:r>
          </w:p>
        </w:tc>
        <w:tc>
          <w:tcPr>
            <w:tcW w:w="464" w:type="dxa"/>
            <w:gridSpan w:val="2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1A444D17" w14:textId="77777777" w:rsidR="005552C1" w:rsidRPr="00C1660B" w:rsidRDefault="00A91B37" w:rsidP="00E40B30">
            <w:pPr>
              <w:spacing w:line="440" w:lineRule="exact"/>
              <w:ind w:right="57"/>
              <w:rPr>
                <w:rFonts w:ascii="標楷體" w:eastAsia="標楷體" w:hAnsi="標楷體"/>
                <w:b/>
                <w:sz w:val="40"/>
              </w:rPr>
            </w:pPr>
            <w:r>
              <w:rPr>
                <w:rFonts w:ascii="標楷體" w:eastAsia="標楷體" w:hAnsi="標楷體" w:hint="eastAsia"/>
                <w:b/>
                <w:sz w:val="40"/>
              </w:rPr>
              <w:t>49</w:t>
            </w:r>
          </w:p>
        </w:tc>
        <w:tc>
          <w:tcPr>
            <w:tcW w:w="3586" w:type="dxa"/>
            <w:gridSpan w:val="8"/>
            <w:vMerge w:val="restart"/>
            <w:tcBorders>
              <w:top w:val="thinThickSmallGap" w:sz="18" w:space="0" w:color="auto"/>
              <w:left w:val="nil"/>
              <w:bottom w:val="nil"/>
              <w:right w:val="nil"/>
            </w:tcBorders>
            <w:vAlign w:val="center"/>
          </w:tcPr>
          <w:p w14:paraId="494E3B87" w14:textId="77777777" w:rsidR="005552C1" w:rsidRPr="00C1660B" w:rsidRDefault="004235E1" w:rsidP="00E40B30">
            <w:pPr>
              <w:spacing w:line="440" w:lineRule="exact"/>
              <w:ind w:right="57"/>
              <w:rPr>
                <w:rFonts w:ascii="標楷體" w:eastAsia="標楷體" w:hAnsi="標楷體"/>
                <w:sz w:val="40"/>
              </w:rPr>
            </w:pPr>
            <w:r w:rsidRPr="00C1660B">
              <w:rPr>
                <w:rFonts w:ascii="標楷體" w:eastAsia="標楷體" w:hAnsi="標楷體" w:hint="eastAsia"/>
                <w:sz w:val="40"/>
              </w:rPr>
              <w:t>人勤務分配表</w:t>
            </w:r>
          </w:p>
        </w:tc>
        <w:tc>
          <w:tcPr>
            <w:tcW w:w="6261" w:type="dxa"/>
            <w:gridSpan w:val="15"/>
            <w:tcBorders>
              <w:top w:val="thinThickSmallGap" w:sz="18" w:space="0" w:color="auto"/>
              <w:left w:val="nil"/>
              <w:bottom w:val="nil"/>
            </w:tcBorders>
            <w:vAlign w:val="center"/>
          </w:tcPr>
          <w:p w14:paraId="594E9185" w14:textId="77777777" w:rsidR="005552C1" w:rsidRPr="00C1660B" w:rsidRDefault="005552C1" w:rsidP="005F08E0">
            <w:pPr>
              <w:spacing w:line="280" w:lineRule="exact"/>
              <w:ind w:left="57" w:right="57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中華民國</w:t>
            </w:r>
            <w:r>
              <w:rPr>
                <w:rFonts w:ascii="標楷體" w:eastAsia="標楷體" w:hAnsi="標楷體"/>
                <w:sz w:val="28"/>
              </w:rPr>
              <w:t>1</w:t>
            </w:r>
            <w:r w:rsidR="000D554C">
              <w:rPr>
                <w:rFonts w:ascii="標楷體" w:eastAsia="標楷體" w:hAnsi="標楷體" w:hint="eastAsia"/>
                <w:sz w:val="28"/>
              </w:rPr>
              <w:t>1</w:t>
            </w:r>
            <w:r w:rsidR="00C05834">
              <w:rPr>
                <w:rFonts w:ascii="標楷體" w:eastAsia="標楷體" w:hAnsi="標楷體" w:hint="eastAsia"/>
                <w:sz w:val="28"/>
              </w:rPr>
              <w:t>5</w:t>
            </w:r>
            <w:r>
              <w:rPr>
                <w:rFonts w:ascii="標楷體" w:eastAsia="標楷體" w:hAnsi="標楷體"/>
                <w:sz w:val="28"/>
              </w:rPr>
              <w:t>年月日【</w:t>
            </w:r>
            <w:r w:rsidRPr="005F08E0">
              <w:rPr>
                <w:rFonts w:ascii="標楷體" w:eastAsia="標楷體" w:hAnsi="標楷體"/>
                <w:color w:val="000000"/>
                <w:sz w:val="28"/>
              </w:rPr>
              <w:t>星期</w:t>
            </w:r>
            <w:r>
              <w:rPr>
                <w:rFonts w:ascii="標楷體" w:eastAsia="標楷體" w:hAnsi="標楷體"/>
                <w:sz w:val="28"/>
              </w:rPr>
              <w:t>】</w:t>
            </w:r>
          </w:p>
        </w:tc>
      </w:tr>
      <w:tr w:rsidR="005552C1" w:rsidRPr="00C1660B" w14:paraId="4CD0256D" w14:textId="77777777" w:rsidTr="00DC2CBC">
        <w:trPr>
          <w:cantSplit/>
          <w:trHeight w:hRule="exact" w:val="570"/>
        </w:trPr>
        <w:tc>
          <w:tcPr>
            <w:tcW w:w="5101" w:type="dxa"/>
            <w:gridSpan w:val="10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21853B6C" w14:textId="77777777" w:rsidR="005552C1" w:rsidRPr="00C1660B" w:rsidRDefault="005552C1" w:rsidP="005552C1">
            <w:pPr>
              <w:spacing w:line="360" w:lineRule="exact"/>
              <w:ind w:left="113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464" w:type="dxa"/>
            <w:gridSpan w:val="2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F4563EC" w14:textId="77777777" w:rsidR="005552C1" w:rsidRPr="00C1660B" w:rsidRDefault="005552C1" w:rsidP="005552C1">
            <w:pPr>
              <w:spacing w:line="360" w:lineRule="exact"/>
              <w:ind w:left="57" w:right="57"/>
              <w:jc w:val="center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3586" w:type="dxa"/>
            <w:gridSpan w:val="8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417055C" w14:textId="77777777" w:rsidR="005552C1" w:rsidRPr="00C1660B" w:rsidRDefault="005552C1" w:rsidP="005552C1">
            <w:pPr>
              <w:spacing w:line="360" w:lineRule="exact"/>
              <w:ind w:left="57" w:right="57"/>
              <w:jc w:val="both"/>
              <w:rPr>
                <w:rFonts w:ascii="標楷體" w:eastAsia="標楷體" w:hAnsi="標楷體"/>
                <w:sz w:val="36"/>
              </w:rPr>
            </w:pPr>
          </w:p>
        </w:tc>
        <w:tc>
          <w:tcPr>
            <w:tcW w:w="6261" w:type="dxa"/>
            <w:gridSpan w:val="15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2359634" w14:textId="77777777" w:rsidR="005552C1" w:rsidRPr="00C1660B" w:rsidRDefault="005552C1" w:rsidP="005552C1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8"/>
              </w:rPr>
            </w:pPr>
            <w:r w:rsidRPr="00C1660B">
              <w:rPr>
                <w:rFonts w:ascii="標楷體" w:eastAsia="標楷體" w:hAnsi="標楷體" w:hint="eastAsia"/>
                <w:sz w:val="28"/>
              </w:rPr>
              <w:t>主管：　　　　　　　　　　　蓋章</w:t>
            </w:r>
          </w:p>
        </w:tc>
      </w:tr>
      <w:tr w:rsidR="00726EE7" w:rsidRPr="00C1660B" w14:paraId="60DC4040" w14:textId="77777777" w:rsidTr="00DC2CBC">
        <w:trPr>
          <w:cantSplit/>
          <w:trHeight w:val="538"/>
        </w:trPr>
        <w:tc>
          <w:tcPr>
            <w:tcW w:w="84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838ACF3" w14:textId="36D768F4" w:rsidR="002F087B" w:rsidRDefault="00A13279" w:rsidP="0027139E">
            <w:pPr>
              <w:spacing w:line="32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E893614" wp14:editId="232E008A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-6350</wp:posOffset>
                      </wp:positionV>
                      <wp:extent cx="441325" cy="1938655"/>
                      <wp:effectExtent l="0" t="0" r="0" b="0"/>
                      <wp:wrapNone/>
                      <wp:docPr id="76392395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1325" cy="19386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4D8C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4.85pt;margin-top:-.5pt;width:34.75pt;height:152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"/>
                  </w:pict>
                </mc:Fallback>
              </mc:AlternateContent>
            </w:r>
            <w:r w:rsidR="002F087B"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勤務</w:t>
            </w:r>
          </w:p>
          <w:p w14:paraId="614FC4C3" w14:textId="77777777" w:rsidR="002F087B" w:rsidRPr="00C1660B" w:rsidRDefault="002F087B" w:rsidP="0027139E">
            <w:pPr>
              <w:spacing w:line="1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4C3C488D" w14:textId="77777777" w:rsidR="002F087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2F087B" w:rsidRPr="00C1660B">
              <w:rPr>
                <w:rFonts w:ascii="標楷體" w:eastAsia="標楷體" w:hAnsi="標楷體" w:hint="eastAsia"/>
              </w:rPr>
              <w:t>項目</w:t>
            </w:r>
          </w:p>
          <w:p w14:paraId="3FB82FA6" w14:textId="77777777" w:rsidR="00D106B3" w:rsidRPr="00C1660B" w:rsidRDefault="00D106B3" w:rsidP="00A87108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  <w:p w14:paraId="1808D8C3" w14:textId="77777777" w:rsidR="002F087B" w:rsidRDefault="002F087B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</w:rPr>
            </w:pPr>
          </w:p>
          <w:p w14:paraId="26706212" w14:textId="77777777" w:rsidR="0027139E" w:rsidRPr="006A2D8B" w:rsidRDefault="0027139E" w:rsidP="00754FA3">
            <w:pPr>
              <w:spacing w:line="320" w:lineRule="exact"/>
              <w:ind w:left="57" w:right="833"/>
              <w:jc w:val="right"/>
              <w:rPr>
                <w:rFonts w:ascii="標楷體" w:eastAsia="標楷體" w:hAnsi="標楷體"/>
                <w:sz w:val="20"/>
                <w:szCs w:val="20"/>
              </w:rPr>
            </w:pPr>
          </w:p>
          <w:p w14:paraId="406F0CFA" w14:textId="77777777" w:rsidR="002F087B" w:rsidRDefault="002F087B" w:rsidP="000A5639">
            <w:pPr>
              <w:spacing w:line="3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0A5639">
              <w:rPr>
                <w:rFonts w:ascii="標楷體" w:eastAsia="標楷體" w:hAnsi="標楷體" w:hint="eastAsia"/>
                <w:sz w:val="22"/>
                <w:szCs w:val="22"/>
              </w:rPr>
              <w:t>人員</w:t>
            </w:r>
          </w:p>
          <w:p w14:paraId="7F51B4C0" w14:textId="77777777" w:rsidR="0027139E" w:rsidRPr="000A5639" w:rsidRDefault="0027139E" w:rsidP="0027139E">
            <w:pPr>
              <w:spacing w:line="120" w:lineRule="exact"/>
              <w:ind w:right="57"/>
              <w:jc w:val="both"/>
              <w:rPr>
                <w:rFonts w:ascii="標楷體" w:eastAsia="標楷體" w:hAnsi="標楷體"/>
                <w:sz w:val="22"/>
                <w:szCs w:val="22"/>
              </w:rPr>
            </w:pPr>
          </w:p>
          <w:p w14:paraId="7C901319" w14:textId="277EEC1E" w:rsidR="002F087B" w:rsidRPr="000A5639" w:rsidRDefault="00A13279" w:rsidP="0027139E">
            <w:pPr>
              <w:spacing w:line="320" w:lineRule="exact"/>
              <w:ind w:right="170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0EC681F" wp14:editId="2431D9D8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173355</wp:posOffset>
                      </wp:positionV>
                      <wp:extent cx="513715" cy="493395"/>
                      <wp:effectExtent l="0" t="0" r="0" b="0"/>
                      <wp:wrapNone/>
                      <wp:docPr id="195960804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3715" cy="4933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192EA" id="AutoShape 5" o:spid="_x0000_s1026" type="#_x0000_t32" style="position:absolute;margin-left:.2pt;margin-top:13.65pt;width:40.45pt;height:3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"/>
                  </w:pict>
                </mc:Fallback>
              </mc:AlternateContent>
            </w:r>
            <w:r w:rsidR="002F087B" w:rsidRPr="000A5639">
              <w:rPr>
                <w:rFonts w:ascii="標楷體" w:eastAsia="標楷體" w:hAnsi="標楷體" w:hint="eastAsia"/>
                <w:sz w:val="22"/>
                <w:szCs w:val="22"/>
              </w:rPr>
              <w:t>代號</w:t>
            </w:r>
          </w:p>
          <w:p w14:paraId="3E398EE8" w14:textId="77777777" w:rsidR="002F087B" w:rsidRPr="00C1660B" w:rsidRDefault="002F087B" w:rsidP="0007490D">
            <w:pPr>
              <w:spacing w:line="400" w:lineRule="exact"/>
              <w:ind w:right="57"/>
              <w:jc w:val="both"/>
              <w:rPr>
                <w:rFonts w:ascii="標楷體" w:eastAsia="標楷體" w:hAnsi="標楷體"/>
              </w:rPr>
            </w:pPr>
          </w:p>
          <w:p w14:paraId="412C389E" w14:textId="77777777" w:rsidR="002F087B" w:rsidRPr="00C1660B" w:rsidRDefault="002F087B" w:rsidP="00B14E0C">
            <w:pPr>
              <w:spacing w:line="320" w:lineRule="exact"/>
              <w:ind w:left="57" w:right="57"/>
              <w:jc w:val="both"/>
              <w:rPr>
                <w:rFonts w:ascii="標楷體" w:eastAsia="標楷體" w:hAnsi="標楷體"/>
              </w:rPr>
            </w:pPr>
            <w:r w:rsidRPr="00C1660B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1386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D32C" w14:textId="77777777" w:rsidR="002F087B" w:rsidRDefault="002F087B" w:rsidP="00253C4D">
            <w:pPr>
              <w:spacing w:line="24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值</w:t>
            </w:r>
            <w:r w:rsidR="00407A8D">
              <w:rPr>
                <w:rFonts w:ascii="標楷體" w:eastAsia="標楷體" w:hAnsi="標楷體" w:hint="eastAsia"/>
                <w:sz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</w:rPr>
              <w:t>班</w:t>
            </w:r>
          </w:p>
          <w:p w14:paraId="7AA62DA6" w14:textId="77777777" w:rsidR="00E251CF" w:rsidRDefault="00253C4D" w:rsidP="00253C4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</w:t>
            </w:r>
          </w:p>
          <w:p w14:paraId="5432445F" w14:textId="77777777" w:rsidR="00253C4D" w:rsidRPr="002F087B" w:rsidRDefault="00253C4D" w:rsidP="00E251CF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員警</w:t>
            </w:r>
            <w:proofErr w:type="gramStart"/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19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CF26" w14:textId="77777777" w:rsidR="002F087B" w:rsidRDefault="002F087B" w:rsidP="002F087B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巡</w:t>
            </w:r>
            <w:r w:rsidR="00407A8D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邏</w:t>
            </w:r>
            <w:proofErr w:type="gramEnd"/>
          </w:p>
          <w:p w14:paraId="6D98A816" w14:textId="77777777" w:rsidR="002F087B" w:rsidRPr="00B6569F" w:rsidRDefault="002F087B" w:rsidP="00407A8D">
            <w:pPr>
              <w:spacing w:line="0" w:lineRule="atLeast"/>
              <w:jc w:val="distribute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</w:t>
            </w:r>
          </w:p>
          <w:p w14:paraId="1475588B" w14:textId="77777777" w:rsidR="002F087B" w:rsidRPr="00B6569F" w:rsidRDefault="002F087B" w:rsidP="00F25914">
            <w:pPr>
              <w:spacing w:line="0" w:lineRule="atLeast"/>
              <w:ind w:left="57" w:right="57"/>
              <w:jc w:val="distribute"/>
              <w:rPr>
                <w:rFonts w:ascii="標楷體" w:eastAsia="標楷體" w:hAnsi="標楷體"/>
                <w:sz w:val="16"/>
                <w:szCs w:val="16"/>
              </w:rPr>
            </w:pPr>
            <w:proofErr w:type="gramStart"/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警出退勤領</w:t>
            </w:r>
            <w:proofErr w:type="gramEnd"/>
            <w:r w:rsidRPr="00B6569F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531" w:type="dxa"/>
            <w:gridSpan w:val="4"/>
            <w:tcBorders>
              <w:top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D28C68" w14:textId="77777777" w:rsidR="002F087B" w:rsidRDefault="002F087B" w:rsidP="00D40917">
            <w:pPr>
              <w:spacing w:line="280" w:lineRule="exact"/>
              <w:jc w:val="distribute"/>
              <w:rPr>
                <w:rFonts w:ascii="標楷體" w:eastAsia="標楷體" w:hAnsi="標楷體" w:cs="新細明體"/>
                <w:spacing w:val="20"/>
                <w:sz w:val="28"/>
                <w:szCs w:val="28"/>
              </w:rPr>
            </w:pP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臨</w:t>
            </w:r>
            <w:r w:rsidRPr="00E6434D">
              <w:rPr>
                <w:rFonts w:ascii="標楷體" w:eastAsia="標楷體" w:hAnsi="標楷體" w:cs="新細明體" w:hint="eastAsia"/>
                <w:spacing w:val="20"/>
              </w:rPr>
              <w:t>(路)</w:t>
            </w:r>
            <w:r w:rsidRPr="00305697">
              <w:rPr>
                <w:rFonts w:ascii="標楷體" w:eastAsia="標楷體" w:hAnsi="標楷體" w:cs="新細明體" w:hint="eastAsia"/>
                <w:spacing w:val="20"/>
                <w:sz w:val="28"/>
                <w:szCs w:val="28"/>
              </w:rPr>
              <w:t>檢</w:t>
            </w:r>
          </w:p>
          <w:p w14:paraId="4C616FA9" w14:textId="77777777" w:rsidR="002F087B" w:rsidRPr="00305697" w:rsidRDefault="002F087B" w:rsidP="00F25914">
            <w:pPr>
              <w:spacing w:line="160" w:lineRule="exac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13" w:type="dxa"/>
            <w:gridSpan w:val="4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863A" w14:textId="77777777" w:rsidR="002F087B" w:rsidRDefault="002F087B" w:rsidP="005574A9">
            <w:pPr>
              <w:spacing w:line="280" w:lineRule="exact"/>
              <w:jc w:val="center"/>
              <w:rPr>
                <w:rFonts w:ascii="標楷體" w:eastAsia="標楷體" w:hAnsi="標楷體" w:cs="新細明體"/>
                <w:color w:val="000000"/>
                <w:spacing w:val="20"/>
                <w:sz w:val="28"/>
                <w:szCs w:val="28"/>
              </w:rPr>
            </w:pP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守</w:t>
            </w:r>
            <w:r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r w:rsidRPr="00584ACE">
              <w:rPr>
                <w:rFonts w:ascii="標楷體" w:eastAsia="標楷體" w:hAnsi="標楷體" w:cs="新細明體" w:hint="eastAsia"/>
                <w:color w:val="000000"/>
                <w:spacing w:val="20"/>
                <w:sz w:val="28"/>
                <w:szCs w:val="28"/>
              </w:rPr>
              <w:t>望</w:t>
            </w:r>
          </w:p>
          <w:p w14:paraId="5BFB451F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1414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79F3C" w14:textId="77777777" w:rsidR="002F087B" w:rsidRDefault="002F087B" w:rsidP="005574A9">
            <w:pPr>
              <w:spacing w:line="260" w:lineRule="exact"/>
              <w:jc w:val="center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>
              <w:rPr>
                <w:rFonts w:ascii="標楷體" w:eastAsia="標楷體" w:hAnsi="標楷體" w:cs="新細明體" w:hint="eastAsia"/>
                <w:spacing w:val="20"/>
                <w:sz w:val="26"/>
                <w:szCs w:val="26"/>
              </w:rPr>
              <w:t>備  勤</w:t>
            </w:r>
          </w:p>
          <w:p w14:paraId="40C4ACFE" w14:textId="77777777" w:rsidR="002F087B" w:rsidRPr="00305697" w:rsidRDefault="002F087B" w:rsidP="00D40917">
            <w:pPr>
              <w:spacing w:line="0" w:lineRule="atLeast"/>
              <w:jc w:val="distribute"/>
              <w:rPr>
                <w:rFonts w:ascii="標楷體" w:eastAsia="標楷體" w:hAnsi="標楷體" w:cs="新細明體"/>
                <w:spacing w:val="20"/>
                <w:sz w:val="26"/>
                <w:szCs w:val="26"/>
              </w:rPr>
            </w:pPr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小隊長(警務佐)管理員警</w:t>
            </w:r>
            <w:proofErr w:type="gramStart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出退勤領</w:t>
            </w:r>
            <w:proofErr w:type="gramEnd"/>
            <w:r w:rsidRPr="00154926">
              <w:rPr>
                <w:rFonts w:ascii="標楷體" w:eastAsia="標楷體" w:hAnsi="標楷體" w:hint="eastAsia"/>
                <w:color w:val="FF0000"/>
                <w:sz w:val="14"/>
                <w:szCs w:val="14"/>
              </w:rPr>
              <w:t>繳械彈</w:t>
            </w:r>
          </w:p>
        </w:tc>
        <w:tc>
          <w:tcPr>
            <w:tcW w:w="4146" w:type="dxa"/>
            <w:gridSpan w:val="13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542D7133" w14:textId="77777777" w:rsidR="002F087B" w:rsidRPr="004F61E1" w:rsidRDefault="002F087B" w:rsidP="005574A9">
            <w:pPr>
              <w:spacing w:line="32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其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</w:t>
            </w:r>
            <w:r w:rsidRPr="004F61E1">
              <w:rPr>
                <w:rFonts w:ascii="標楷體" w:eastAsia="標楷體" w:hAnsi="標楷體" w:hint="eastAsia"/>
                <w:sz w:val="26"/>
                <w:szCs w:val="26"/>
              </w:rPr>
              <w:t>他</w:t>
            </w:r>
          </w:p>
        </w:tc>
        <w:tc>
          <w:tcPr>
            <w:tcW w:w="1887" w:type="dxa"/>
            <w:gridSpan w:val="3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E5CA510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服勤人員</w:t>
            </w:r>
            <w:r w:rsidRPr="0025087A">
              <w:rPr>
                <w:rFonts w:ascii="標楷體" w:eastAsia="標楷體" w:hAnsi="標楷體" w:hint="eastAsia"/>
                <w:b/>
                <w:sz w:val="22"/>
              </w:rPr>
              <w:br/>
              <w:t>姓名代碼對照表</w:t>
            </w:r>
          </w:p>
        </w:tc>
        <w:tc>
          <w:tcPr>
            <w:tcW w:w="1372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3355A75" w14:textId="77777777" w:rsidR="002F087B" w:rsidRPr="0025087A" w:rsidRDefault="002F087B" w:rsidP="00B14E0C">
            <w:pPr>
              <w:spacing w:line="300" w:lineRule="exact"/>
              <w:ind w:left="113" w:right="113"/>
              <w:jc w:val="distribute"/>
              <w:rPr>
                <w:rFonts w:ascii="標楷體" w:eastAsia="標楷體" w:hAnsi="標楷體"/>
                <w:b/>
                <w:sz w:val="22"/>
              </w:rPr>
            </w:pPr>
            <w:r w:rsidRPr="0025087A">
              <w:rPr>
                <w:rFonts w:ascii="標楷體" w:eastAsia="標楷體" w:hAnsi="標楷體" w:hint="eastAsia"/>
                <w:b/>
                <w:sz w:val="22"/>
              </w:rPr>
              <w:t>輪休請假姓名代碼</w:t>
            </w:r>
          </w:p>
        </w:tc>
      </w:tr>
      <w:tr w:rsidR="009D7BFD" w:rsidRPr="00C1660B" w14:paraId="3F2542C6" w14:textId="77777777" w:rsidTr="0036053B">
        <w:trPr>
          <w:cantSplit/>
          <w:trHeight w:hRule="exact" w:val="562"/>
        </w:trPr>
        <w:tc>
          <w:tcPr>
            <w:tcW w:w="844" w:type="dxa"/>
            <w:vMerge/>
            <w:vAlign w:val="center"/>
          </w:tcPr>
          <w:p w14:paraId="7C99B9ED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 w:val="restart"/>
            <w:textDirection w:val="tbRlV"/>
            <w:vAlign w:val="center"/>
          </w:tcPr>
          <w:p w14:paraId="307EC1C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隊部</w:t>
            </w:r>
          </w:p>
        </w:tc>
        <w:tc>
          <w:tcPr>
            <w:tcW w:w="459" w:type="dxa"/>
            <w:vMerge w:val="restart"/>
            <w:textDirection w:val="tbRlV"/>
            <w:vAlign w:val="center"/>
          </w:tcPr>
          <w:p w14:paraId="09DC6209" w14:textId="77777777" w:rsidR="009D7BFD" w:rsidRPr="00372660" w:rsidRDefault="009D7BFD" w:rsidP="009D7BFD">
            <w:pPr>
              <w:spacing w:line="320" w:lineRule="exact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      </w:t>
            </w: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磅</w:t>
            </w:r>
          </w:p>
        </w:tc>
        <w:tc>
          <w:tcPr>
            <w:tcW w:w="471" w:type="dxa"/>
            <w:vMerge w:val="restart"/>
            <w:textDirection w:val="tbRlV"/>
            <w:vAlign w:val="center"/>
          </w:tcPr>
          <w:p w14:paraId="66A9A0F9" w14:textId="77777777" w:rsidR="009D7BFD" w:rsidRPr="00A4660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4A25AB">
              <w:rPr>
                <w:rFonts w:ascii="標楷體" w:eastAsia="標楷體" w:hAnsi="標楷體" w:hint="eastAsia"/>
                <w:sz w:val="32"/>
                <w:szCs w:val="32"/>
              </w:rPr>
              <w:t>地磅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14916905" w14:textId="77777777" w:rsidR="009D7BFD" w:rsidRPr="00B1147A" w:rsidRDefault="009D7BFD" w:rsidP="009D7BFD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AC3743">
              <w:rPr>
                <w:rFonts w:ascii="標楷體" w:eastAsia="標楷體" w:hAnsi="標楷體" w:hint="eastAsia"/>
                <w:color w:val="FF0000"/>
              </w:rPr>
              <w:t>溪頭、</w:t>
            </w:r>
            <w:proofErr w:type="gramStart"/>
            <w:r w:rsidRPr="00AC3743">
              <w:rPr>
                <w:rFonts w:ascii="標楷體" w:eastAsia="標楷體" w:hAnsi="標楷體" w:hint="eastAsia"/>
                <w:color w:val="FF0000"/>
              </w:rPr>
              <w:t>鹿芝谷</w:t>
            </w:r>
            <w:proofErr w:type="gramEnd"/>
            <w:r w:rsidRPr="00AC3743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AC3743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2976A242" w14:textId="77777777" w:rsidR="009D7BFD" w:rsidRPr="00B1147A" w:rsidRDefault="009D7BFD" w:rsidP="009D7BFD">
            <w:pPr>
              <w:spacing w:line="20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AC3743">
              <w:rPr>
                <w:rFonts w:ascii="標楷體" w:eastAsia="標楷體" w:hAnsi="標楷體" w:hint="eastAsia"/>
                <w:color w:val="FF0000"/>
              </w:rPr>
              <w:t>溪頭、</w:t>
            </w:r>
            <w:proofErr w:type="gramStart"/>
            <w:r w:rsidRPr="00AC3743">
              <w:rPr>
                <w:rFonts w:ascii="標楷體" w:eastAsia="標楷體" w:hAnsi="標楷體" w:hint="eastAsia"/>
                <w:color w:val="FF0000"/>
              </w:rPr>
              <w:t>鹿芝谷</w:t>
            </w:r>
            <w:proofErr w:type="gramEnd"/>
            <w:r w:rsidRPr="00AC3743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AC3743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73" w:type="dxa"/>
            <w:vMerge w:val="restart"/>
            <w:textDirection w:val="tbRlV"/>
            <w:vAlign w:val="center"/>
          </w:tcPr>
          <w:p w14:paraId="473B95B8" w14:textId="77777777" w:rsidR="009D7BFD" w:rsidRPr="00B1147A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 w:rsidRPr="00AC3743">
              <w:rPr>
                <w:rFonts w:ascii="標楷體" w:eastAsia="標楷體" w:hAnsi="標楷體" w:cs="新細明體" w:hint="eastAsia"/>
                <w:color w:val="FF0000"/>
                <w:kern w:val="0"/>
              </w:rPr>
              <w:t>埔里、日月潭</w:t>
            </w:r>
            <w:r w:rsidRPr="00AC3743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AC3743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53EB8238" w14:textId="77777777" w:rsidR="009D7BFD" w:rsidRPr="00E84302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20"/>
                <w:sz w:val="20"/>
                <w:szCs w:val="20"/>
              </w:rPr>
            </w:pPr>
            <w:r w:rsidRPr="006E036E">
              <w:rPr>
                <w:rFonts w:ascii="標楷體" w:eastAsia="標楷體" w:hAnsi="標楷體" w:hint="eastAsia"/>
                <w:color w:val="FF0000"/>
              </w:rPr>
              <w:t>竹山交流道、紫南宮周邊</w:t>
            </w:r>
            <w:r w:rsidRPr="006E036E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6E036E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CEF7809" w14:textId="77777777" w:rsidR="009D7BFD" w:rsidRPr="009011F6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南投</w:t>
            </w:r>
            <w:r>
              <w:rPr>
                <w:rFonts w:ascii="新細明體" w:hAnsi="新細明體" w:hint="eastAsia"/>
                <w:color w:val="FF0000"/>
              </w:rPr>
              <w:t>、</w:t>
            </w:r>
            <w:r>
              <w:rPr>
                <w:rFonts w:ascii="標楷體" w:eastAsia="標楷體" w:hAnsi="標楷體" w:hint="eastAsia"/>
                <w:color w:val="FF0000"/>
              </w:rPr>
              <w:t>名間</w:t>
            </w:r>
            <w:r w:rsidRPr="006E036E">
              <w:rPr>
                <w:rFonts w:ascii="標楷體" w:eastAsia="標楷體" w:hAnsi="標楷體" w:hint="eastAsia"/>
                <w:color w:val="FF0000"/>
              </w:rPr>
              <w:t>交流道</w:t>
            </w:r>
            <w:r w:rsidRPr="006E036E">
              <w:rPr>
                <w:rFonts w:ascii="標楷體" w:eastAsia="標楷體" w:hAnsi="標楷體" w:cs="新細明體" w:hint="eastAsia"/>
                <w:color w:val="0000CC"/>
                <w:kern w:val="0"/>
              </w:rPr>
              <w:t>假日</w:t>
            </w:r>
            <w:r w:rsidRPr="006E036E">
              <w:rPr>
                <w:rFonts w:ascii="標楷體" w:eastAsia="標楷體" w:hAnsi="標楷體" w:hint="eastAsia"/>
                <w:color w:val="0000FF"/>
              </w:rPr>
              <w:t>交通疏導</w:t>
            </w:r>
          </w:p>
        </w:tc>
        <w:tc>
          <w:tcPr>
            <w:tcW w:w="546" w:type="dxa"/>
            <w:gridSpan w:val="2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59DCB501" w14:textId="77777777" w:rsidR="009D7BFD" w:rsidRPr="000625DC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2"/>
                <w:szCs w:val="22"/>
              </w:rPr>
            </w:pPr>
            <w:r w:rsidRPr="000303F8">
              <w:rPr>
                <w:rFonts w:ascii="標楷體" w:eastAsia="標楷體" w:hAnsi="標楷體" w:hint="eastAsia"/>
                <w:color w:val="000000"/>
              </w:rPr>
              <w:t>崇越</w:t>
            </w:r>
            <w:proofErr w:type="gramStart"/>
            <w:r w:rsidRPr="000303F8">
              <w:rPr>
                <w:rFonts w:ascii="標楷體" w:eastAsia="標楷體" w:hAnsi="標楷體" w:hint="eastAsia"/>
                <w:color w:val="000000"/>
              </w:rPr>
              <w:t>盃</w:t>
            </w:r>
            <w:proofErr w:type="gramEnd"/>
            <w:r w:rsidRPr="000303F8">
              <w:rPr>
                <w:rFonts w:ascii="標楷體" w:eastAsia="標楷體" w:hAnsi="標楷體" w:hint="eastAsia"/>
                <w:color w:val="000000"/>
              </w:rPr>
              <w:t>武嶺自行車挑戰賽交通疏導</w:t>
            </w:r>
          </w:p>
        </w:tc>
        <w:tc>
          <w:tcPr>
            <w:tcW w:w="490" w:type="dxa"/>
            <w:gridSpan w:val="2"/>
            <w:vMerge w:val="restart"/>
            <w:textDirection w:val="tbRlV"/>
            <w:vAlign w:val="center"/>
          </w:tcPr>
          <w:p w14:paraId="0318C900" w14:textId="77777777" w:rsidR="009D7BFD" w:rsidRDefault="009D7BFD" w:rsidP="009D7BFD">
            <w:pPr>
              <w:spacing w:line="240" w:lineRule="exact"/>
              <w:ind w:leftChars="10" w:left="24" w:rightChars="10" w:right="24"/>
              <w:jc w:val="distribute"/>
              <w:rPr>
                <w:rFonts w:ascii="標楷體" w:eastAsia="標楷體" w:hAnsi="標楷體" w:cs="新細明體"/>
                <w:color w:val="0000FF"/>
                <w:spacing w:val="-20"/>
                <w:sz w:val="22"/>
                <w:szCs w:val="22"/>
              </w:rPr>
            </w:pPr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2"/>
                <w:szCs w:val="22"/>
              </w:rPr>
              <w:t>合歡山</w:t>
            </w: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2"/>
                <w:szCs w:val="22"/>
              </w:rPr>
              <w:t>杜鵑花季</w:t>
            </w:r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2"/>
                <w:szCs w:val="22"/>
              </w:rPr>
              <w:t>交通疏導</w:t>
            </w:r>
          </w:p>
          <w:p w14:paraId="68E3AC1C" w14:textId="77777777" w:rsidR="009D7BFD" w:rsidRPr="002F5C25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新細明體"/>
                <w:color w:val="0000FF"/>
                <w:spacing w:val="-20"/>
                <w:shd w:val="pct15" w:color="auto" w:fill="FFFFFF"/>
              </w:rPr>
            </w:pP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0"/>
                <w:szCs w:val="20"/>
              </w:rPr>
              <w:t>仁愛台</w:t>
            </w: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0"/>
                <w:szCs w:val="20"/>
                <w:eastAsianLayout w:id="-430286080" w:vert="1" w:vertCompress="1"/>
              </w:rPr>
              <w:t>14</w:t>
            </w:r>
            <w:r w:rsidRPr="000363D1">
              <w:rPr>
                <w:rFonts w:ascii="標楷體" w:eastAsia="標楷體" w:hAnsi="標楷體" w:cs="新細明體" w:hint="eastAsia"/>
                <w:color w:val="EE0000"/>
                <w:spacing w:val="-20"/>
                <w:sz w:val="20"/>
                <w:szCs w:val="20"/>
              </w:rPr>
              <w:t>線</w:t>
            </w:r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夜</w:t>
            </w:r>
            <w:proofErr w:type="gramStart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衝</w:t>
            </w:r>
            <w:proofErr w:type="gramEnd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武</w:t>
            </w:r>
            <w:proofErr w:type="gramStart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嶺交違</w:t>
            </w:r>
            <w:proofErr w:type="gramEnd"/>
            <w:r w:rsidRPr="000363D1">
              <w:rPr>
                <w:rFonts w:ascii="標楷體" w:eastAsia="標楷體" w:hAnsi="標楷體" w:cs="新細明體" w:hint="eastAsia"/>
                <w:color w:val="0000FF"/>
                <w:spacing w:val="-20"/>
                <w:sz w:val="20"/>
                <w:szCs w:val="20"/>
              </w:rPr>
              <w:t>取締</w:t>
            </w:r>
          </w:p>
        </w:tc>
        <w:tc>
          <w:tcPr>
            <w:tcW w:w="462" w:type="dxa"/>
            <w:vMerge w:val="restart"/>
            <w:tcBorders>
              <w:right w:val="single" w:sz="2" w:space="0" w:color="auto"/>
            </w:tcBorders>
            <w:textDirection w:val="tbRlV"/>
            <w:vAlign w:val="center"/>
          </w:tcPr>
          <w:p w14:paraId="014EA756" w14:textId="77777777" w:rsidR="009D7BFD" w:rsidRPr="002320DC" w:rsidRDefault="009D7BFD" w:rsidP="009D7BFD">
            <w:pPr>
              <w:spacing w:line="360" w:lineRule="exact"/>
              <w:ind w:leftChars="10" w:left="24" w:rightChars="10" w:right="24"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18"/>
                <w:szCs w:val="18"/>
              </w:rPr>
            </w:pPr>
            <w:r w:rsidRPr="00F2783B">
              <w:rPr>
                <w:rFonts w:ascii="標楷體" w:eastAsia="標楷體" w:hAnsi="標楷體" w:cs="新細明體" w:hint="eastAsia"/>
                <w:color w:val="000000"/>
                <w:spacing w:val="20"/>
              </w:rPr>
              <w:t>永安演習</w:t>
            </w:r>
          </w:p>
        </w:tc>
        <w:tc>
          <w:tcPr>
            <w:tcW w:w="461" w:type="dxa"/>
            <w:vMerge w:val="restart"/>
            <w:tcBorders>
              <w:left w:val="single" w:sz="2" w:space="0" w:color="auto"/>
            </w:tcBorders>
            <w:textDirection w:val="tbRlV"/>
            <w:vAlign w:val="center"/>
          </w:tcPr>
          <w:p w14:paraId="41764DB5" w14:textId="77777777" w:rsidR="009D7BFD" w:rsidRPr="003A6ACE" w:rsidRDefault="009D7BFD" w:rsidP="009D7BFD">
            <w:pPr>
              <w:spacing w:line="240" w:lineRule="exact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行人及護老專案</w:t>
            </w:r>
          </w:p>
        </w:tc>
        <w:tc>
          <w:tcPr>
            <w:tcW w:w="1414" w:type="dxa"/>
            <w:gridSpan w:val="2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728FECD2" w14:textId="77777777" w:rsidR="009D7BFD" w:rsidRPr="00A348D5" w:rsidRDefault="009D7BFD" w:rsidP="009D7BFD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</w:rPr>
            </w:pPr>
            <w:r w:rsidRPr="00A348D5">
              <w:rPr>
                <w:rFonts w:ascii="標楷體" w:eastAsia="標楷體" w:hAnsi="標楷體" w:hint="eastAsia"/>
              </w:rPr>
              <w:t>備勤</w:t>
            </w:r>
            <w:r w:rsidRPr="00A348D5">
              <w:rPr>
                <w:rFonts w:ascii="標楷體" w:eastAsia="標楷體" w:hAnsi="標楷體" w:hint="eastAsia"/>
                <w:color w:val="0000FF"/>
              </w:rPr>
              <w:t>(藍色為</w:t>
            </w:r>
            <w:r w:rsidRPr="00A348D5">
              <w:rPr>
                <w:rFonts w:ascii="標楷體" w:eastAsia="標楷體" w:hAnsi="標楷體" w:cs="新細明體" w:hint="eastAsia"/>
                <w:color w:val="0000FF"/>
              </w:rPr>
              <w:t>指定處所待命服勤)</w:t>
            </w:r>
          </w:p>
        </w:tc>
        <w:tc>
          <w:tcPr>
            <w:tcW w:w="490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167D3851" w14:textId="6ED0B19C" w:rsidR="009D7BFD" w:rsidRPr="00B372C8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 w:cs="新細明體"/>
                <w:color w:val="000000"/>
              </w:rPr>
            </w:pPr>
            <w:r w:rsidRPr="00B372C8">
              <w:rPr>
                <w:rFonts w:ascii="標楷體" w:eastAsia="標楷體" w:hAnsi="標楷體" w:hint="eastAsia"/>
                <w:color w:val="000000"/>
              </w:rPr>
              <w:t>警用車輛保養清洗</w:t>
            </w:r>
          </w:p>
        </w:tc>
        <w:tc>
          <w:tcPr>
            <w:tcW w:w="378" w:type="dxa"/>
            <w:vMerge w:val="restart"/>
            <w:tcBorders>
              <w:right w:val="single" w:sz="4" w:space="0" w:color="auto"/>
            </w:tcBorders>
            <w:textDirection w:val="tbRlV"/>
            <w:vAlign w:val="center"/>
          </w:tcPr>
          <w:p w14:paraId="5CE63100" w14:textId="77777777" w:rsidR="009D7BFD" w:rsidRPr="006A7955" w:rsidRDefault="009D7BFD" w:rsidP="009D7BFD">
            <w:pPr>
              <w:spacing w:line="320" w:lineRule="exact"/>
              <w:jc w:val="distribute"/>
              <w:rPr>
                <w:rFonts w:ascii="標楷體" w:eastAsia="標楷體" w:hAnsi="標楷體" w:cs="新細明體"/>
                <w:color w:val="000000"/>
                <w:sz w:val="18"/>
                <w:szCs w:val="18"/>
              </w:rPr>
            </w:pPr>
            <w:r w:rsidRPr="004C26B4">
              <w:rPr>
                <w:rFonts w:ascii="標楷體" w:eastAsia="標楷體" w:hAnsi="標楷體" w:cs="新細明體" w:hint="eastAsia"/>
                <w:color w:val="000000"/>
                <w:sz w:val="20"/>
                <w:szCs w:val="20"/>
              </w:rPr>
              <w:t>兼辦業務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(</w:t>
            </w:r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兼管理員警</w:t>
            </w:r>
            <w:proofErr w:type="gramStart"/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出退勤領</w:t>
            </w:r>
            <w:proofErr w:type="gramEnd"/>
            <w:r w:rsidRPr="00C14EEF">
              <w:rPr>
                <w:rFonts w:ascii="標楷體" w:eastAsia="標楷體" w:hAnsi="標楷體" w:hint="eastAsia"/>
                <w:color w:val="FF0000"/>
                <w:sz w:val="12"/>
                <w:szCs w:val="12"/>
              </w:rPr>
              <w:t>繳械彈</w:t>
            </w:r>
            <w:r w:rsidRPr="00C14EEF">
              <w:rPr>
                <w:rFonts w:ascii="標楷體" w:eastAsia="標楷體" w:hAnsi="標楷體" w:cs="新細明體" w:hint="eastAsia"/>
                <w:color w:val="000000"/>
                <w:sz w:val="12"/>
                <w:szCs w:val="12"/>
              </w:rPr>
              <w:t>)</w:t>
            </w:r>
          </w:p>
        </w:tc>
        <w:tc>
          <w:tcPr>
            <w:tcW w:w="48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5F2A1F9" w14:textId="77777777" w:rsidR="009D7BFD" w:rsidRPr="00055B1C" w:rsidRDefault="009D7BFD" w:rsidP="009D7BFD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38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83C802F" w14:textId="77777777" w:rsidR="009D7BFD" w:rsidRPr="00AE70D4" w:rsidRDefault="009D7BFD" w:rsidP="009D7BFD">
            <w:pPr>
              <w:snapToGrid w:val="0"/>
              <w:spacing w:line="20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兼辦業務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40E63CA" w14:textId="77777777" w:rsidR="009D7BFD" w:rsidRPr="00AE70D4" w:rsidRDefault="009D7BFD" w:rsidP="009D7BFD">
            <w:pPr>
              <w:snapToGrid w:val="0"/>
              <w:spacing w:line="240" w:lineRule="exact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  <w:sz w:val="20"/>
                <w:szCs w:val="20"/>
              </w:rPr>
            </w:pPr>
            <w:r w:rsidRPr="006A7955">
              <w:rPr>
                <w:rFonts w:ascii="標楷體" w:eastAsia="標楷體" w:hAnsi="標楷體" w:cs="新細明體" w:hint="eastAsia"/>
                <w:color w:val="000000"/>
              </w:rPr>
              <w:t>協助值班</w:t>
            </w:r>
            <w:r w:rsidRPr="006A7955">
              <w:rPr>
                <w:rFonts w:ascii="標楷體" w:eastAsia="標楷體" w:hAnsi="標楷體" w:cs="新細明體" w:hint="eastAsia"/>
                <w:color w:val="0000FF"/>
                <w:sz w:val="20"/>
                <w:szCs w:val="20"/>
              </w:rPr>
              <w:t>（引導洽公民眾）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717189F" w14:textId="77777777" w:rsidR="009D7BFD" w:rsidRPr="00D5081F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18"/>
              </w:rPr>
              <w:t>支援副局長/主秘室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C18563D" w14:textId="77777777" w:rsidR="009D7BFD" w:rsidRPr="00A70300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</w:rPr>
              <w:t>術科常訓</w:t>
            </w:r>
            <w:proofErr w:type="gramEnd"/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CB15121" w14:textId="77777777" w:rsidR="009D7BFD" w:rsidRPr="00A70300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  <w:spacing w:val="20"/>
              </w:rPr>
              <w:t>健康檢查</w:t>
            </w:r>
          </w:p>
        </w:tc>
        <w:tc>
          <w:tcPr>
            <w:tcW w:w="306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9823934" w14:textId="77777777" w:rsidR="009D7BFD" w:rsidRPr="00A70300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分層督導</w:t>
            </w:r>
          </w:p>
        </w:tc>
        <w:tc>
          <w:tcPr>
            <w:tcW w:w="307" w:type="dxa"/>
            <w:vMerge w:val="restart"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3D94E0B" w14:textId="77777777" w:rsidR="009D7BFD" w:rsidRPr="00A70300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293C0C8" w14:textId="77777777" w:rsidR="009D7BFD" w:rsidRPr="00A70300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督勤</w:t>
            </w:r>
          </w:p>
        </w:tc>
        <w:tc>
          <w:tcPr>
            <w:tcW w:w="30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95788C1" w14:textId="77777777" w:rsidR="009D7BFD" w:rsidRPr="00A70300" w:rsidRDefault="009D7BFD" w:rsidP="009D7BFD">
            <w:pPr>
              <w:snapToGrid w:val="0"/>
              <w:spacing w:line="240" w:lineRule="exact"/>
              <w:ind w:leftChars="50" w:left="120" w:rightChars="50" w:right="120"/>
              <w:contextualSpacing/>
              <w:jc w:val="distribute"/>
              <w:rPr>
                <w:rFonts w:ascii="標楷體" w:eastAsia="標楷體" w:hAnsi="標楷體" w:cs="新細明體"/>
                <w:color w:val="000000"/>
                <w:spacing w:val="20"/>
              </w:rPr>
            </w:pPr>
            <w:r>
              <w:rPr>
                <w:rFonts w:ascii="標楷體" w:eastAsia="標楷體" w:hAnsi="標楷體" w:cs="新細明體" w:hint="eastAsia"/>
                <w:color w:val="000000"/>
              </w:rPr>
              <w:t>分層督導</w:t>
            </w: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E26349E" w14:textId="77777777" w:rsidR="009D7BFD" w:rsidRPr="0025087A" w:rsidRDefault="009D7BFD" w:rsidP="009D7BFD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2"/>
                <w:szCs w:val="28"/>
              </w:rPr>
              <w:t>代號</w:t>
            </w:r>
          </w:p>
        </w:tc>
        <w:tc>
          <w:tcPr>
            <w:tcW w:w="869" w:type="dxa"/>
            <w:vAlign w:val="center"/>
          </w:tcPr>
          <w:p w14:paraId="4ABD8FCD" w14:textId="77777777" w:rsidR="009D7BFD" w:rsidRPr="0025087A" w:rsidRDefault="009D7BFD" w:rsidP="009D7BFD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5087A">
              <w:rPr>
                <w:rFonts w:ascii="標楷體" w:eastAsia="標楷體" w:hAnsi="標楷體" w:hint="eastAsia"/>
                <w:szCs w:val="28"/>
              </w:rPr>
              <w:t>姓名</w:t>
            </w:r>
          </w:p>
        </w:tc>
        <w:tc>
          <w:tcPr>
            <w:tcW w:w="728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654295CB" w14:textId="77777777" w:rsidR="009D7BFD" w:rsidRPr="0025087A" w:rsidRDefault="009D7BFD" w:rsidP="009D7BFD">
            <w:pPr>
              <w:spacing w:line="240" w:lineRule="exact"/>
              <w:ind w:left="113" w:right="113"/>
              <w:jc w:val="distribute"/>
              <w:rPr>
                <w:rFonts w:ascii="標楷體" w:eastAsia="標楷體" w:hAnsi="標楷體"/>
                <w:szCs w:val="28"/>
              </w:rPr>
            </w:pPr>
            <w:r w:rsidRPr="0024097D">
              <w:rPr>
                <w:rFonts w:ascii="標楷體" w:eastAsia="標楷體" w:hAnsi="標楷體" w:hint="eastAsia"/>
                <w:sz w:val="20"/>
                <w:szCs w:val="28"/>
              </w:rPr>
              <w:t>備考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6798348" w14:textId="77777777" w:rsidR="009D7BFD" w:rsidRPr="0025087A" w:rsidRDefault="009D7BFD" w:rsidP="009D7BFD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0"/>
                <w:szCs w:val="28"/>
              </w:rPr>
              <w:t>代號</w:t>
            </w:r>
          </w:p>
        </w:tc>
        <w:tc>
          <w:tcPr>
            <w:tcW w:w="1092" w:type="dxa"/>
            <w:tcBorders>
              <w:top w:val="single" w:sz="4" w:space="0" w:color="auto"/>
            </w:tcBorders>
            <w:vAlign w:val="center"/>
          </w:tcPr>
          <w:p w14:paraId="3EAE48A2" w14:textId="77777777" w:rsidR="009D7BFD" w:rsidRPr="0025087A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25087A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</w:tr>
      <w:tr w:rsidR="009D7BFD" w:rsidRPr="00944F62" w14:paraId="311CFB95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137F6A31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1A199F7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64082F0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2901680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601974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614A553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11176601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49B0E9C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305B16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2C7410D7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7BB6E011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31BEF5D2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5E946B2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149C02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55C84E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964A19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497CC6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88C417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FD75CD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4110CE2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D27E1E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E11AC9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717D32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80B9FD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10092F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12D19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300639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0F9F68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074060B" w14:textId="77777777" w:rsidR="009D7BFD" w:rsidRPr="007A01DA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1E189BC8" w14:textId="77777777" w:rsidR="009D7BFD" w:rsidRPr="00DA5DC5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 w:rsidRPr="00DA5DC5">
              <w:rPr>
                <w:rFonts w:ascii="標楷體" w:eastAsia="標楷體" w:hAnsi="標楷體" w:hint="eastAsia"/>
              </w:rPr>
              <w:t>輪   休</w:t>
            </w:r>
          </w:p>
        </w:tc>
      </w:tr>
      <w:tr w:rsidR="009D7BFD" w:rsidRPr="00944F62" w14:paraId="350E7443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3FEC583F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69024FE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18C0947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2F0D0FA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231EFCE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6D9AF7D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182E52BC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4428C7B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B83AED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35D87B9A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4D0A8DA6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8E8F6D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C517DC8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D530A92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5C93D42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43FEBF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34D08A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D529E8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597838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09E4CA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3F0795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1B6AE48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ECEE40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20F4647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F07C1F8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7A93F6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2F32E0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</w:t>
            </w:r>
          </w:p>
        </w:tc>
        <w:tc>
          <w:tcPr>
            <w:tcW w:w="869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5638F4C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212EE93" w14:textId="77777777" w:rsidR="009D7BFD" w:rsidRPr="007A01DA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B57626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326703E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0F5F59CE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068F0E07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3919D44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2EF23277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1C86C45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9261D08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4634B24B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EA8C0C8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5AF8BB2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1331BDB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7648AFF5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5D9341F6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556733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08F5163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5320A38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BBEFC9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8ECABB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A850957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CC4115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8DB16E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80B120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4BC0976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67C141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11C9F5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21A6BC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A6A07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565EA6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1DDC1E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3</w:t>
            </w:r>
          </w:p>
        </w:tc>
        <w:tc>
          <w:tcPr>
            <w:tcW w:w="869" w:type="dxa"/>
            <w:vAlign w:val="center"/>
          </w:tcPr>
          <w:p w14:paraId="636501B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34FF2C2F" w14:textId="77777777" w:rsidR="009D7BFD" w:rsidRPr="007A01DA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3C4EE01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38F7A41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34651E69" w14:textId="77777777" w:rsidTr="0036053B">
        <w:trPr>
          <w:cantSplit/>
          <w:trHeight w:hRule="exact" w:val="257"/>
        </w:trPr>
        <w:tc>
          <w:tcPr>
            <w:tcW w:w="844" w:type="dxa"/>
            <w:vMerge/>
            <w:vAlign w:val="center"/>
          </w:tcPr>
          <w:p w14:paraId="5804FDF0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528ED2A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4C3525A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2DF2DD6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59246872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4C7C7CF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5F494DB4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1A36D5C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44B2D4A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1B95FE51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644A1A80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9E79FB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15E78CBF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F0F3D9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6BBEC7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26BFDE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3F965B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1C0A1B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608706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CCBE1A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49B8D4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E884BB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DCE752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471AE7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83FD04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325BF42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A2718E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4</w:t>
            </w:r>
          </w:p>
        </w:tc>
        <w:tc>
          <w:tcPr>
            <w:tcW w:w="869" w:type="dxa"/>
            <w:vAlign w:val="center"/>
          </w:tcPr>
          <w:p w14:paraId="68F2114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298EC590" w14:textId="77777777" w:rsidR="009D7BFD" w:rsidRPr="007A01DA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653DF23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481033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1764D5C7" w14:textId="77777777" w:rsidTr="0036053B">
        <w:trPr>
          <w:cantSplit/>
          <w:trHeight w:val="280"/>
        </w:trPr>
        <w:tc>
          <w:tcPr>
            <w:tcW w:w="844" w:type="dxa"/>
            <w:vMerge/>
            <w:vAlign w:val="center"/>
          </w:tcPr>
          <w:p w14:paraId="264C7C49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5F48C3B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0588994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646DC85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2AB48E8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6018D8ED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446E479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1EB7D0C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0CD0F51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4757B0A0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0A1FBD39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7EAAF80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7FFA8AA5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49A5D54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9F2D51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3E588D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7C007B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CF495F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E2A6EE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7CECD6D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4FB419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610E46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116F80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9359EE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91EAC0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8BAA91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BF6A13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5</w:t>
            </w:r>
          </w:p>
        </w:tc>
        <w:tc>
          <w:tcPr>
            <w:tcW w:w="869" w:type="dxa"/>
            <w:vAlign w:val="center"/>
          </w:tcPr>
          <w:p w14:paraId="4F929E9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46DB76ED" w14:textId="77777777" w:rsidR="009D7BFD" w:rsidRPr="007A01DA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C6E3B0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5BDBB96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6AFB91B6" w14:textId="77777777" w:rsidTr="0036053B">
        <w:trPr>
          <w:cantSplit/>
          <w:trHeight w:val="255"/>
        </w:trPr>
        <w:tc>
          <w:tcPr>
            <w:tcW w:w="844" w:type="dxa"/>
            <w:vMerge/>
            <w:vAlign w:val="center"/>
          </w:tcPr>
          <w:p w14:paraId="1269E499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037388F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extDirection w:val="tbRlV"/>
            <w:vAlign w:val="center"/>
          </w:tcPr>
          <w:p w14:paraId="025B2FB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extDirection w:val="tbRlV"/>
            <w:vAlign w:val="center"/>
          </w:tcPr>
          <w:p w14:paraId="7F428F90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378A92D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5A2FC82C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extDirection w:val="tbRlV"/>
            <w:vAlign w:val="center"/>
          </w:tcPr>
          <w:p w14:paraId="761F352B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extDirection w:val="tbRlV"/>
            <w:vAlign w:val="center"/>
          </w:tcPr>
          <w:p w14:paraId="2647B61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282294B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</w:tcBorders>
            <w:textDirection w:val="tbRlV"/>
            <w:vAlign w:val="center"/>
          </w:tcPr>
          <w:p w14:paraId="51AFCE9A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extDirection w:val="tbRlV"/>
            <w:vAlign w:val="center"/>
          </w:tcPr>
          <w:p w14:paraId="6095C488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right w:val="single" w:sz="2" w:space="0" w:color="auto"/>
            </w:tcBorders>
            <w:textDirection w:val="tbRlV"/>
            <w:vAlign w:val="center"/>
          </w:tcPr>
          <w:p w14:paraId="6CA1866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0BADCD9A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5B538A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44A4E5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21ACD90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F0F489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861DC7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D54BACC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68EE29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297F427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2A7E5D9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CD8AF5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2FCB5567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6981E1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4C84C9A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32F726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E44DE0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430712CE" w14:textId="77777777" w:rsidR="009D7BFD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1694C4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FA7F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4E98F9C8" w14:textId="77777777">
        <w:trPr>
          <w:cantSplit/>
          <w:trHeight w:val="146"/>
        </w:trPr>
        <w:tc>
          <w:tcPr>
            <w:tcW w:w="844" w:type="dxa"/>
            <w:vMerge/>
            <w:vAlign w:val="center"/>
          </w:tcPr>
          <w:p w14:paraId="5011D666" w14:textId="77777777" w:rsidR="009D7BFD" w:rsidRPr="00C1660B" w:rsidRDefault="009D7BFD" w:rsidP="009D7BFD">
            <w:pPr>
              <w:spacing w:line="280" w:lineRule="exact"/>
              <w:ind w:left="57" w:right="57"/>
              <w:jc w:val="both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56" w:type="dxa"/>
            <w:vMerge/>
            <w:textDirection w:val="tbRlV"/>
            <w:vAlign w:val="center"/>
          </w:tcPr>
          <w:p w14:paraId="575AD474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59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5295585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1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466A87D3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7FE9866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3CD66567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3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07FCF29E" w14:textId="77777777" w:rsidR="009D7BFD" w:rsidRPr="009A4550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95" w:type="dxa"/>
            <w:vMerge/>
            <w:tcBorders>
              <w:bottom w:val="single" w:sz="4" w:space="0" w:color="auto"/>
            </w:tcBorders>
            <w:textDirection w:val="tbRlV"/>
            <w:vAlign w:val="center"/>
          </w:tcPr>
          <w:p w14:paraId="0DF454D8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490" w:type="dxa"/>
            <w:vMerge/>
            <w:tcBorders>
              <w:bottom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716793D8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4" w:space="0" w:color="auto"/>
            </w:tcBorders>
            <w:textDirection w:val="tbRlV"/>
            <w:vAlign w:val="center"/>
          </w:tcPr>
          <w:p w14:paraId="2D9FBA35" w14:textId="77777777" w:rsidR="009D7BFD" w:rsidRPr="002B4D17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b/>
                <w:bCs/>
                <w:sz w:val="32"/>
              </w:rPr>
            </w:pPr>
          </w:p>
        </w:tc>
        <w:tc>
          <w:tcPr>
            <w:tcW w:w="49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3B75D17" w14:textId="77777777" w:rsidR="009D7BFD" w:rsidRPr="001B6049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bottom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0C7B336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6D6F5CB7" w14:textId="77777777" w:rsidR="009D7BFD" w:rsidRPr="008149A6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14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6444CD1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90" w:type="dxa"/>
            <w:vMerge/>
            <w:tcBorders>
              <w:right w:val="single" w:sz="4" w:space="0" w:color="auto"/>
            </w:tcBorders>
            <w:vAlign w:val="center"/>
          </w:tcPr>
          <w:p w14:paraId="3E7BF74B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78" w:type="dxa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34CAC43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1D69F96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1B53861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040908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67F50965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3E7658A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2" w:space="0" w:color="auto"/>
            </w:tcBorders>
            <w:textDirection w:val="tbRlV"/>
            <w:vAlign w:val="center"/>
          </w:tcPr>
          <w:p w14:paraId="5D35081D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568538DE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right w:val="single" w:sz="4" w:space="0" w:color="auto"/>
            </w:tcBorders>
            <w:textDirection w:val="tbRlV"/>
            <w:vAlign w:val="center"/>
          </w:tcPr>
          <w:p w14:paraId="4FE391E9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8617BB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ED541FF" w14:textId="77777777" w:rsidR="009D7BFD" w:rsidRPr="00C1660B" w:rsidRDefault="009D7BFD" w:rsidP="009D7BFD">
            <w:pPr>
              <w:spacing w:line="320" w:lineRule="exact"/>
              <w:ind w:left="113" w:right="113"/>
              <w:jc w:val="distribute"/>
              <w:rPr>
                <w:rFonts w:ascii="標楷體" w:eastAsia="標楷體" w:hAnsi="標楷體"/>
                <w:sz w:val="32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651DE4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DC83EF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2623DA3A" w14:textId="77777777" w:rsidR="009D7BFD" w:rsidRPr="005F1142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877B6C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3AB52E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5629FCCC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DB3438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無線電</w:t>
            </w:r>
          </w:p>
          <w:p w14:paraId="41324BAA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  <w:r w:rsidRPr="00C1660B">
              <w:rPr>
                <w:rFonts w:ascii="標楷體" w:eastAsia="標楷體" w:hAnsi="標楷體" w:hint="eastAsia"/>
                <w:color w:val="FF0000"/>
                <w:w w:val="90"/>
              </w:rPr>
              <w:t>代號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8D8662" w14:textId="77777777" w:rsidR="009D7BFD" w:rsidRPr="00F10B9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 w:rsidRPr="00F10B94">
              <w:rPr>
                <w:rFonts w:ascii="標楷體" w:eastAsia="標楷體" w:hAnsi="標楷體" w:cs="Arial"/>
                <w:color w:val="008000"/>
              </w:rPr>
              <w:t>125</w:t>
            </w:r>
          </w:p>
        </w:tc>
        <w:tc>
          <w:tcPr>
            <w:tcW w:w="459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6D693E55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1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79892FD2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1EFC8FB1" w14:textId="77777777" w:rsidR="009D7BFD" w:rsidRPr="00C84F6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139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5A212B47" w14:textId="77777777" w:rsidR="009D7BFD" w:rsidRPr="00CB0E47" w:rsidRDefault="009D7BFD" w:rsidP="009D7BFD">
            <w:pPr>
              <w:spacing w:line="240" w:lineRule="atLeas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73" w:type="dxa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4586228D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95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45E85A4E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135</w:t>
            </w:r>
          </w:p>
        </w:tc>
        <w:tc>
          <w:tcPr>
            <w:tcW w:w="490" w:type="dxa"/>
            <w:vMerge w:val="restart"/>
            <w:tcBorders>
              <w:top w:val="single" w:sz="4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7DDD4F6E" w14:textId="77777777" w:rsidR="009D7BFD" w:rsidRPr="00A104B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137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2E3D1AC9" w14:textId="77777777" w:rsidR="009D7BFD" w:rsidRPr="002B4D1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136</w:t>
            </w: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7939532E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2738F476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134</w:t>
            </w: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F072A4F" w14:textId="77777777" w:rsidR="009D7BFD" w:rsidRPr="00CB0E4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  <w:r>
              <w:rPr>
                <w:rFonts w:ascii="標楷體" w:eastAsia="標楷體" w:hAnsi="標楷體" w:cs="Arial" w:hint="eastAsia"/>
                <w:color w:val="008000"/>
              </w:rPr>
              <w:t>132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0EEF190" w14:textId="77777777" w:rsidR="009D7BFD" w:rsidRPr="0099147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9B60B7C" w14:textId="77777777" w:rsidR="009D7BFD" w:rsidRPr="0099147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E37CA5" w14:textId="77777777" w:rsidR="009D7BFD" w:rsidRPr="00195B12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31B5A9" w14:textId="77777777" w:rsidR="009D7BFD" w:rsidRPr="0004057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712E791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B4A70FA" w14:textId="77777777" w:rsidR="009D7BFD" w:rsidRPr="00277BAB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1DD15B8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996E0BA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C3811D8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E1166E2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A4B6A8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6001A9A" w14:textId="77777777" w:rsidR="009D7BFD" w:rsidRPr="004D54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098266" w14:textId="77777777" w:rsidR="009D7BFD" w:rsidRPr="004D545C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0DC7804" w14:textId="77777777" w:rsidR="009D7BFD" w:rsidRPr="004D545C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F5201F" w14:textId="77777777" w:rsidR="009D7BFD" w:rsidRDefault="009D7BFD" w:rsidP="009D7BFD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8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ADE2A0A" w14:textId="77777777" w:rsidR="009D7BFD" w:rsidRDefault="009D7BFD" w:rsidP="009D7BFD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17FFA73D" w14:textId="77777777" w:rsidR="009D7BFD" w:rsidRPr="00473853" w:rsidRDefault="009D7BFD" w:rsidP="009D7BFD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5BF8E53" w14:textId="77777777" w:rsidR="009D7BFD" w:rsidRDefault="009D7BFD" w:rsidP="009D7BFD">
            <w:pPr>
              <w:snapToGrid w:val="0"/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0C3E4B6" w14:textId="77777777" w:rsidR="009D7BFD" w:rsidRDefault="009D7BFD" w:rsidP="009D7BFD">
            <w:pPr>
              <w:snapToGrid w:val="0"/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25A005F5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3D4006B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w w:val="90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0C857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B25F4F" w14:textId="77777777" w:rsidR="009D7BFD" w:rsidRPr="0099147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8FF5242" w14:textId="77777777" w:rsidR="009D7BFD" w:rsidRPr="0099147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60391C8" w14:textId="77777777" w:rsidR="009D7BFD" w:rsidRPr="00F728C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FC7D65" w14:textId="77777777" w:rsidR="009D7BFD" w:rsidRPr="00F728C7" w:rsidRDefault="009D7BFD" w:rsidP="009D7BFD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E63806E" w14:textId="77777777" w:rsidR="009D7BFD" w:rsidRPr="00F439F1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w w:val="90"/>
                <w:sz w:val="16"/>
                <w:szCs w:val="16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A42D5A7" w14:textId="77777777" w:rsidR="009D7BFD" w:rsidRPr="00F2591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8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310B2B68" w14:textId="77777777" w:rsidR="009D7BFD" w:rsidRPr="00A104B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8CF00D" w14:textId="77777777" w:rsidR="009D7BFD" w:rsidRPr="000874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E1F032" w14:textId="77777777" w:rsidR="009D7BFD" w:rsidRPr="0099147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32"/>
                <w:szCs w:val="32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C8A752" w14:textId="77777777" w:rsidR="009D7BFD" w:rsidRPr="0000453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C7EA0E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36AD8D4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0D0A44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04FB6F4" w14:textId="77777777" w:rsidR="009D7BFD" w:rsidRPr="00C1660B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D2AB031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B623E4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8B9E5F" w14:textId="77777777" w:rsidR="009D7BFD" w:rsidRPr="00C1660B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47735C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E2169E3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E7FEA9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9216107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415E5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18CF8D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EDF3A80" w14:textId="77777777" w:rsidR="009D7BFD" w:rsidRPr="00C1660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4D41805" w14:textId="77777777" w:rsidR="009D7BFD" w:rsidRPr="00C1660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7AA31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9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1A39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D0103" w14:textId="77777777" w:rsidR="009D7BFD" w:rsidRPr="00473853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8FCBC49" w14:textId="77777777" w:rsidR="009D7BFD" w:rsidRPr="005F08E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02173" w14:textId="77777777" w:rsidR="009D7BFD" w:rsidRPr="005F08E0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07131B25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7113EEE" w14:textId="77777777" w:rsidR="009D7BFD" w:rsidRPr="00C1660B" w:rsidRDefault="009D7BFD" w:rsidP="009D7BFD">
            <w:pPr>
              <w:spacing w:line="360" w:lineRule="exact"/>
              <w:jc w:val="center"/>
              <w:rPr>
                <w:rFonts w:ascii="標楷體" w:eastAsia="標楷體" w:hAnsi="標楷體"/>
                <w:b/>
                <w:color w:val="FF0000"/>
                <w:spacing w:val="20"/>
              </w:rPr>
            </w:pPr>
            <w:r w:rsidRPr="00C1660B">
              <w:rPr>
                <w:rFonts w:ascii="標楷體" w:eastAsia="標楷體" w:hAnsi="標楷體" w:hint="eastAsia"/>
                <w:b/>
                <w:color w:val="FF0000"/>
                <w:spacing w:val="20"/>
              </w:rPr>
              <w:t>車 輛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A7E968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C1660B">
              <w:rPr>
                <w:rFonts w:ascii="標楷體" w:eastAsia="標楷體" w:hAnsi="標楷體" w:cs="Arial"/>
                <w:color w:val="FF0000"/>
              </w:rPr>
              <w:t>－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B2166B" w14:textId="77777777" w:rsidR="009D7BFD" w:rsidRPr="005861F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908</w:t>
            </w: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12E654" w14:textId="77777777" w:rsidR="009D7BFD" w:rsidRPr="008C6A7B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911</w:t>
            </w: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1B0E17" w14:textId="77777777" w:rsidR="009D7BFD" w:rsidRPr="008B475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913</w:t>
            </w: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F85F93" w14:textId="77777777" w:rsidR="009D7BFD" w:rsidRPr="008D6CDF" w:rsidRDefault="009D7BFD" w:rsidP="009D7BFD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5774E5C" w14:textId="77777777" w:rsidR="009D7BFD" w:rsidRPr="00A01238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D0615F6" w14:textId="77777777" w:rsidR="009D7BFD" w:rsidRPr="00A0123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909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D853F7A" w14:textId="77777777" w:rsidR="009D7BFD" w:rsidRPr="00A104B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911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E1259A" w14:textId="77777777" w:rsidR="009D7BFD" w:rsidRPr="008B475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910</w:t>
            </w: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76C6F91" w14:textId="77777777" w:rsidR="009D7BFD" w:rsidRPr="005C2751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1"/>
                <w:szCs w:val="21"/>
              </w:rPr>
            </w:pP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BEW-</w:t>
            </w:r>
          </w:p>
          <w:p w14:paraId="4600F9B9" w14:textId="77777777" w:rsidR="009D7BFD" w:rsidRPr="000069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7085</w:t>
            </w: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E790533" w14:textId="77777777" w:rsidR="009D7BFD" w:rsidRPr="00EE6C0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908</w:t>
            </w: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3C94AF1" w14:textId="77777777" w:rsidR="009D7BFD" w:rsidRPr="0099147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F37C2E">
              <w:rPr>
                <w:rFonts w:ascii="標楷體" w:eastAsia="標楷體" w:hAnsi="標楷體" w:cs="Arial" w:hint="eastAsia"/>
                <w:color w:val="FF0000"/>
              </w:rPr>
              <w:t>906</w:t>
            </w: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C4D0274" w14:textId="77777777" w:rsidR="009D7BFD" w:rsidRPr="0099147B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163DC35" w14:textId="77777777" w:rsidR="009D7BFD" w:rsidRPr="0099147B" w:rsidRDefault="009D7BFD" w:rsidP="009D7BFD">
            <w:pPr>
              <w:spacing w:line="240" w:lineRule="exact"/>
              <w:jc w:val="distribute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039C57" w14:textId="77777777" w:rsidR="009D7BFD" w:rsidRPr="00774CA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91B38F" w14:textId="77777777" w:rsidR="009D7BFD" w:rsidRPr="00FD61A7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A2675E" w14:textId="77777777" w:rsidR="009D7BFD" w:rsidRPr="00DB0A6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96442B6" w14:textId="77777777" w:rsidR="009D7BFD" w:rsidRPr="00DB0A6B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660177B" w14:textId="77777777" w:rsidR="009D7BFD" w:rsidRPr="0069668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F71C1F1" w14:textId="77777777" w:rsidR="009D7BFD" w:rsidRPr="00680FD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2A28EC" w14:textId="77777777" w:rsidR="009D7BFD" w:rsidRPr="00680FD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E70AE91" w14:textId="77777777" w:rsidR="009D7BFD" w:rsidRPr="00680FD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3E5B96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F07991D" w14:textId="77777777" w:rsidR="009D7BFD" w:rsidRPr="00680FD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189B372" w14:textId="77777777" w:rsidR="009D7BFD" w:rsidRPr="00B04C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AB5E1F3" w14:textId="77777777" w:rsidR="009D7BFD" w:rsidRPr="00B04C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8"/>
                <w:szCs w:val="18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EA9F05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5875CA8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39E7EC12" w14:textId="77777777" w:rsidR="009D7BFD" w:rsidRPr="00D85212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1584383" w14:textId="77777777" w:rsidR="009D7BFD" w:rsidRPr="00102F5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222AB52" w14:textId="77777777" w:rsidR="009D7BFD" w:rsidRPr="00102F59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2D4CB786" w14:textId="77777777" w:rsidTr="0066765C">
        <w:trPr>
          <w:cantSplit/>
          <w:trHeight w:hRule="exact" w:val="253"/>
        </w:trPr>
        <w:tc>
          <w:tcPr>
            <w:tcW w:w="844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03051052" w14:textId="77777777" w:rsidR="009D7BFD" w:rsidRPr="00C1660B" w:rsidRDefault="009D7BFD" w:rsidP="009D7BFD">
            <w:pPr>
              <w:spacing w:line="360" w:lineRule="exact"/>
              <w:jc w:val="center"/>
              <w:rPr>
                <w:rFonts w:ascii="標楷體" w:eastAsia="標楷體" w:hAnsi="標楷體"/>
                <w:b/>
                <w:spacing w:val="20"/>
                <w:sz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744FD4E5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35A75234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F0965E3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69CDD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0CBD99" w14:textId="77777777" w:rsidR="009D7BFD" w:rsidRPr="00AF7D88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2D28553" w14:textId="77777777" w:rsidR="009D7BFD" w:rsidRPr="00F439F1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4151ACF9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565B4E7" w14:textId="77777777" w:rsidR="009D7BFD" w:rsidRPr="00C71F7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DA0A10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1CC0E34D" w14:textId="77777777" w:rsidR="009D7BFD" w:rsidRPr="000069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  <w:tr2bl w:val="single" w:sz="4" w:space="0" w:color="auto"/>
            </w:tcBorders>
            <w:vAlign w:val="center"/>
          </w:tcPr>
          <w:p w14:paraId="2EDCD27F" w14:textId="77777777" w:rsidR="009D7BFD" w:rsidRPr="00EE6C0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461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8841D96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F700053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6C93B27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0EF408E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58C44F5" w14:textId="77777777" w:rsidR="009D7BFD" w:rsidRPr="00C1660B" w:rsidRDefault="009D7BFD" w:rsidP="009D7BFD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3E156A" w14:textId="77777777" w:rsidR="009D7BFD" w:rsidRPr="00C1660B" w:rsidRDefault="009D7BFD" w:rsidP="009D7BFD">
            <w:pPr>
              <w:spacing w:line="28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C85602" w14:textId="77777777" w:rsidR="009D7BFD" w:rsidRPr="00C1660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983DAD" w14:textId="77777777" w:rsidR="009D7BFD" w:rsidRPr="00C1660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8830377" w14:textId="77777777" w:rsidR="009D7BFD" w:rsidRPr="00A673EE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28E28B" w14:textId="77777777" w:rsidR="009D7BFD" w:rsidRPr="00A673EE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87C125" w14:textId="77777777" w:rsidR="009D7BFD" w:rsidRPr="00A673EE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096955" w14:textId="77777777" w:rsidR="009D7BFD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1AA0E5" w14:textId="77777777" w:rsidR="009D7BFD" w:rsidRPr="00A673EE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41D0" w14:textId="77777777" w:rsidR="009D7BFD" w:rsidRPr="00C1660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638B37C" w14:textId="77777777" w:rsidR="009D7BFD" w:rsidRPr="00C1660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4A7D9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11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169D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54DD7" w14:textId="77777777" w:rsidR="009D7BFD" w:rsidRPr="00D85212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D8825E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4B238907" w14:textId="77777777" w:rsidR="009D7BFD" w:rsidRPr="00EA10D6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</w:p>
        </w:tc>
      </w:tr>
      <w:tr w:rsidR="009D7BFD" w:rsidRPr="00944F62" w14:paraId="7377E07A" w14:textId="77777777" w:rsidTr="0066765C">
        <w:trPr>
          <w:cantSplit/>
          <w:trHeight w:val="108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73294B52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08-09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3B791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EA1E57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3EBD15A" w14:textId="77777777" w:rsidR="009D7BFD" w:rsidRPr="00904AB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8CB5777" w14:textId="77777777" w:rsidR="009D7BFD" w:rsidRPr="008277C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E74E1D" w14:textId="77777777" w:rsidR="009D7BFD" w:rsidRPr="003E4F8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3AC9F3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065551B" w14:textId="77777777" w:rsidR="009D7BFD" w:rsidRPr="00F057E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A7EA8E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8227352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CAEDC9E" w14:textId="77777777" w:rsidR="009D7BFD" w:rsidRPr="000069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B526C57" w14:textId="77777777" w:rsidR="009D7BFD" w:rsidRPr="00F03F8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41348BB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2DA02FB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0B110E2" w14:textId="77777777" w:rsidR="009D7BFD" w:rsidRPr="003F6B0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3E15C56" w14:textId="77777777" w:rsidR="009D7BFD" w:rsidRPr="009B59A3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EE0000"/>
                <w:sz w:val="22"/>
                <w:szCs w:val="22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7A01C7D" w14:textId="77777777" w:rsidR="009D7BFD" w:rsidRPr="00CD174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71B884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C0A4F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E8657E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E6F22B" w14:textId="77777777" w:rsidR="009D7BFD" w:rsidRPr="00DC6DD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0E5066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3392C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E91F84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0EE0FBD" w14:textId="77777777" w:rsidR="009D7BFD" w:rsidRPr="00C944C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7DE80A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DF9787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468EDD6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12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71D1458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04666A2D" w14:textId="77777777" w:rsidR="009D7BFD" w:rsidRPr="007A01DA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803F12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7A463BF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4191D586" w14:textId="77777777" w:rsidTr="0066765C">
        <w:trPr>
          <w:cantSplit/>
          <w:trHeight w:val="140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58EB8F7F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ECD99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C6584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D97FC6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ABA210E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192EDD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AC64" w14:textId="77777777" w:rsidR="009D7BFD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074520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097B4D8E" w14:textId="77777777" w:rsidR="009D7BFD" w:rsidRPr="0058421E" w:rsidRDefault="009D7BFD" w:rsidP="009D7BFD">
            <w:pPr>
              <w:spacing w:line="240" w:lineRule="exact"/>
              <w:jc w:val="both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A5AFBD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F7CD98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B23E2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8082349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B3E6051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01D12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C0A05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3D378F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2D4ED1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057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3C15661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BFB4ADE" w14:textId="77777777" w:rsidR="009D7BFD" w:rsidRPr="00DC6DD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273E27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2C2E0F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C59DE" w14:textId="77777777" w:rsidR="009D7BFD" w:rsidRPr="00A673E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B5044BB" w14:textId="77777777" w:rsidR="009D7BFD" w:rsidRPr="00A673E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BBC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55839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BA6A1A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13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2939E5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342F3FCF" w14:textId="77777777" w:rsidR="009D7BFD" w:rsidRPr="0056733F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sz w:val="14"/>
                <w:szCs w:val="14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3AFC2D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369E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1BA2003D" w14:textId="77777777" w:rsidTr="0066765C">
        <w:trPr>
          <w:cantSplit/>
          <w:trHeight w:val="261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12B94807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09-10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0CFFE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2C2D03C" w14:textId="77777777" w:rsidR="009D7BFD" w:rsidRPr="00B346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6BB5CE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CE89C6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C41C9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888ACA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E549BE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EED8B7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A0D187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36FA5A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D33DD0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9B22C35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356B39D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035570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9580B25" w14:textId="77777777" w:rsidR="009D7BFD" w:rsidRPr="002B773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1B06A5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ECC55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15BF28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F74E86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305C2A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F09DEF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8BC1A4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347FCA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BB3EEED" w14:textId="77777777" w:rsidR="009D7BFD" w:rsidRPr="00C944C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70E1E1A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000000"/>
              <w:right w:val="double" w:sz="4" w:space="0" w:color="auto"/>
            </w:tcBorders>
            <w:vAlign w:val="center"/>
          </w:tcPr>
          <w:p w14:paraId="249A785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507961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14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F16E80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4CD0E475" w14:textId="77777777" w:rsidR="009D7BFD" w:rsidRPr="005F1142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4D93D04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1D067422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944F62" w14:paraId="17F50F10" w14:textId="77777777" w:rsidTr="0066765C">
        <w:trPr>
          <w:cantSplit/>
          <w:trHeight w:val="262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30EFED5E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F71F46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right w:val="single" w:sz="2" w:space="0" w:color="000000"/>
            </w:tcBorders>
            <w:vAlign w:val="center"/>
          </w:tcPr>
          <w:p w14:paraId="51B92725" w14:textId="77777777" w:rsidR="009D7BFD" w:rsidRPr="00B346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71FA4A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23FCC8A7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AA7FA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EF0842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C0AE5D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9207E3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96C9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9B4F66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E5D6AB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3C925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7D8620A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335EC0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6ADA76E" w14:textId="77777777" w:rsidR="009D7BFD" w:rsidRPr="002B773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EFD18B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A980E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279F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D58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2C0CFC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9EF9DF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88B1D9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BDB8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82300C0" w14:textId="77777777" w:rsidR="009D7BFD" w:rsidRPr="00A673E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1E08CB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000000"/>
              <w:bottom w:val="single" w:sz="4" w:space="0" w:color="auto"/>
              <w:right w:val="double" w:sz="4" w:space="0" w:color="auto"/>
            </w:tcBorders>
            <w:vAlign w:val="center"/>
          </w:tcPr>
          <w:p w14:paraId="5E82D61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5C5D18F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15</w:t>
            </w:r>
          </w:p>
        </w:tc>
        <w:tc>
          <w:tcPr>
            <w:tcW w:w="869" w:type="dxa"/>
            <w:vAlign w:val="center"/>
          </w:tcPr>
          <w:p w14:paraId="7A945E7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vAlign w:val="center"/>
          </w:tcPr>
          <w:p w14:paraId="28F858FD" w14:textId="77777777" w:rsidR="009D7BFD" w:rsidRPr="00AB06FE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5A7ABB73" w14:textId="77777777" w:rsidR="009D7BFD" w:rsidRPr="00102F5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317606F1" w14:textId="77777777" w:rsidR="009D7BFD" w:rsidRPr="00102F59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232C6"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9D7BFD" w:rsidRPr="00944F62" w14:paraId="73ADEC79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F4FA58A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10-11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8E78F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7DC3BA2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8C85D6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left w:val="single" w:sz="2" w:space="0" w:color="000000"/>
              <w:right w:val="single" w:sz="2" w:space="0" w:color="auto"/>
            </w:tcBorders>
            <w:vAlign w:val="center"/>
          </w:tcPr>
          <w:p w14:paraId="19B3208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7F420D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B9D396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19B078C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215C83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38AE33E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0E0AFE6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56CEF0E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BFC2023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269B93A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CF3D018" w14:textId="77777777" w:rsidR="009D7BFD" w:rsidRPr="008A02E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0830376" w14:textId="77777777" w:rsidR="009D7BFD" w:rsidRPr="002C603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D287813" w14:textId="77777777" w:rsidR="009D7BFD" w:rsidRPr="009C7DD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9318D6" w14:textId="77777777" w:rsidR="009D7BFD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A2CC2D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23B06E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D837A5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7F959E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3FC091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6F61E2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AEEE99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A83837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2576EF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6F496B9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16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6EB1B34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238CFAB" w14:textId="77777777" w:rsidR="009D7BFD" w:rsidRPr="002775C5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FF"/>
                <w:sz w:val="20"/>
                <w:szCs w:val="2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883913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A679AE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69E421A8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7255E174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B716F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1F85334" w14:textId="77777777" w:rsidR="009D7BFD" w:rsidRPr="00B346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E9CAD1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BA8EB80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5F7B6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C0EA39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8A7C5E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75F2EA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98D249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8F7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06F92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87EE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ABBBBF6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F2681A4" w14:textId="77777777" w:rsidR="009D7BFD" w:rsidRPr="008A02E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3485009" w14:textId="77777777" w:rsidR="009D7BFD" w:rsidRPr="009F734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83352D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FDFFB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C6E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35B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39F080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704884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3ECF66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62C8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BD81A93" w14:textId="77777777" w:rsidR="009D7BFD" w:rsidRPr="00A673E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0752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1C689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7E60F0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17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3FDB37A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7F35078" w14:textId="77777777" w:rsidR="009D7BFD" w:rsidRPr="00AB06FE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C62F206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B8F44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9D7BFD" w:rsidRPr="00C1660B" w14:paraId="7D5F4609" w14:textId="77777777" w:rsidTr="0066765C">
        <w:trPr>
          <w:cantSplit/>
          <w:trHeight w:val="270"/>
        </w:trPr>
        <w:tc>
          <w:tcPr>
            <w:tcW w:w="844" w:type="dxa"/>
            <w:vMerge w:val="restart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EC10E8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11-12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517D2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73C32F1" w14:textId="77777777" w:rsidR="009D7BFD" w:rsidRPr="00B346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B7B0A3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4A4492F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3C6C82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BFA33E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8A5D85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D688C7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0EE29B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66C0D5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49C4C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0F339B" w14:textId="77777777" w:rsidR="009D7BFD" w:rsidRPr="00241D8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13B79F5" w14:textId="77777777" w:rsidR="009D7BFD" w:rsidRPr="00161569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1C26BC4" w14:textId="77777777" w:rsidR="009D7BFD" w:rsidRPr="008A02E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AAD2E2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0D0298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CD5924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858B7A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E898A8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D94649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0E3BEE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C1ECFA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50FF9B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0EB3A4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B28292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4EBFE28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262771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/>
                <w:b/>
                <w:color w:val="000000"/>
              </w:rPr>
              <w:t>18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0691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CF4EC" w14:textId="77777777" w:rsidR="009D7BFD" w:rsidRPr="00AB06FE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2E5CB97C" w14:textId="77777777" w:rsidR="009D7BFD" w:rsidRPr="00102F5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482EB" w14:textId="77777777" w:rsidR="009D7BFD" w:rsidRPr="0098215A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9D7BFD" w:rsidRPr="00C1660B" w14:paraId="15807109" w14:textId="77777777" w:rsidTr="0066765C">
        <w:trPr>
          <w:cantSplit/>
          <w:trHeight w:val="88"/>
        </w:trPr>
        <w:tc>
          <w:tcPr>
            <w:tcW w:w="844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B0ED136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7CEDE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5DBF258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090FCD3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3E4085A8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C544D3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923AA0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483F717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4F1AE2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06B34E5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27D1F5B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CCD371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7C7489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39B86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000000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863390D" w14:textId="77777777" w:rsidR="009D7BFD" w:rsidRPr="008A02E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90A36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DA889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EB76D6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EC491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D581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16E854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69ED425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4E164E8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8D086B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02CCC7E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1D2C2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B33A21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6DE5FF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19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6C13FE1D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56087CA5" w14:textId="77777777" w:rsidR="009D7BFD" w:rsidRPr="00AB06FE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EA2A52D" w14:textId="77777777" w:rsidR="009D7BFD" w:rsidRPr="00EE07B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60A78404" w14:textId="77777777" w:rsidR="009D7BFD" w:rsidRPr="00EE07B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休(補)假</w:t>
            </w:r>
          </w:p>
        </w:tc>
      </w:tr>
      <w:tr w:rsidR="009D7BFD" w:rsidRPr="00C1660B" w14:paraId="2BEF0947" w14:textId="77777777" w:rsidTr="0066765C">
        <w:trPr>
          <w:cantSplit/>
          <w:trHeight w:val="174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7B7D291A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12-13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B9ECB8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5F3927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C480DC5" w14:textId="77777777" w:rsidR="009D7BFD" w:rsidRPr="00525828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pacing w:val="-2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3450D2C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B16F2DB" w14:textId="77777777" w:rsidR="009D7BFD" w:rsidRPr="00592C2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A6F72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70990E35" w14:textId="77777777" w:rsidR="009D7BFD" w:rsidRPr="0009107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3AC2FE92" w14:textId="77777777" w:rsidR="009D7BFD" w:rsidRPr="00DA229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65ACE89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564335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1155F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1B864D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EFBF9D5" w14:textId="77777777" w:rsidR="009D7BFD" w:rsidRPr="008A1F23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AC539F" w14:textId="77777777" w:rsidR="009D7BFD" w:rsidRPr="0036053B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510BC53" w14:textId="77777777" w:rsidR="009D7BFD" w:rsidRPr="008552AC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3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159386" w14:textId="77777777" w:rsidR="009D7BFD" w:rsidRPr="006175F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C9273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7BF230E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54B42D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35131F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CF6991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B5CB2D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E45F9F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4D941994" w14:textId="77777777" w:rsidR="009D7BFD" w:rsidRPr="001A26E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5A6253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000000"/>
              <w:left w:val="single" w:sz="2" w:space="0" w:color="auto"/>
              <w:right w:val="double" w:sz="4" w:space="0" w:color="auto"/>
            </w:tcBorders>
            <w:vAlign w:val="center"/>
          </w:tcPr>
          <w:p w14:paraId="11EEC91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0A6030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20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BCDE9F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3594C5AD" w14:textId="77777777" w:rsidR="009D7BFD" w:rsidRPr="001F3C75" w:rsidRDefault="009D7BFD" w:rsidP="009D7BFD">
            <w:pPr>
              <w:spacing w:line="1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77052B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1B23152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53248240" w14:textId="77777777" w:rsidTr="0066765C">
        <w:trPr>
          <w:cantSplit/>
          <w:trHeight w:val="228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0C43C4A9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EDC2F0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005231F" w14:textId="77777777" w:rsidR="009D7BFD" w:rsidRPr="00B346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60210E3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F2C19EB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EB395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002B67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231EA52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9B1E22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83D624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F050E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F5B90B8" w14:textId="77777777" w:rsidR="009D7BFD" w:rsidRPr="001D72A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6CBB989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99CAE" w14:textId="77777777" w:rsidR="009D7BFD" w:rsidRPr="008A02E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01C85DE" w14:textId="77777777" w:rsidR="009D7BFD" w:rsidRPr="00EC6C78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  <w:shd w:val="pct15" w:color="auto" w:fill="FFFFFF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487A8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906D13" w14:textId="77777777" w:rsidR="009D7BFD" w:rsidRPr="006175F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B52CF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1ED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E49F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5F962F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56D22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CC9315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4E5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50466BF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87D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AF58CB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923DAB0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7F897118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499C8" w14:textId="77777777" w:rsidR="009D7BFD" w:rsidRPr="004613C5" w:rsidRDefault="009D7BFD" w:rsidP="009D7BFD">
            <w:pPr>
              <w:spacing w:line="18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  <w:tc>
          <w:tcPr>
            <w:tcW w:w="280" w:type="dxa"/>
            <w:vMerge w:val="restart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4F4C756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341ECC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581984F0" w14:textId="77777777" w:rsidTr="0066765C">
        <w:trPr>
          <w:cantSplit/>
          <w:trHeight w:val="188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AA5BECC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13-14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395610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4B7A62E" w14:textId="77777777" w:rsidR="009D7BFD" w:rsidRPr="00B3469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46EF060" w14:textId="77777777" w:rsidR="009D7BFD" w:rsidRPr="008277C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F087F86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10F9B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A47D61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0EDF612" w14:textId="77777777" w:rsidR="009D7BFD" w:rsidRPr="00CB3E6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6405DAB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4FA497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865BCE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720C1D1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5C5DAD8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2696D4F" w14:textId="77777777" w:rsidR="009D7BFD" w:rsidRPr="00701BB4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1932533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06E38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538F41" w14:textId="77777777" w:rsidR="009D7BFD" w:rsidRPr="006175F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spacing w:val="-2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AB88F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B1D86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8C7A02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D574BD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04300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0B3184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1B6CA7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C82D276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1D0C36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0E5D5C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C483C4B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22</w:t>
            </w:r>
          </w:p>
        </w:tc>
        <w:tc>
          <w:tcPr>
            <w:tcW w:w="869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A3DD7C5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618B8831" w14:textId="77777777" w:rsidR="009D7BFD" w:rsidRPr="00701D9D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  <w:sz w:val="20"/>
                <w:szCs w:val="20"/>
              </w:rPr>
            </w:pPr>
          </w:p>
        </w:tc>
        <w:tc>
          <w:tcPr>
            <w:tcW w:w="280" w:type="dxa"/>
            <w:vMerge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0F4A1A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03EA8C6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580B30F5" w14:textId="77777777" w:rsidTr="0066765C">
        <w:trPr>
          <w:cantSplit/>
          <w:trHeight w:val="283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660DE17F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D90BE1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4D898D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46B99C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1EF7AAA2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E59D0E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6B1309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6A32EC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3D45B10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5A435C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7AEDE0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A8916E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8414E26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EFA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779D06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73DE1F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1321BE" w14:textId="77777777" w:rsidR="009D7BFD" w:rsidRPr="006175F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023B7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1B0C62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5ADE82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BAF3BC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C9498C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B51A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53AD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C9E3274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4D6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604A4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7C0E41CF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23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49FF8EFF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林筠臻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D9C95" w14:textId="77777777" w:rsidR="009D7BFD" w:rsidRPr="00456D0A" w:rsidRDefault="009D7BFD" w:rsidP="009D7BFD">
            <w:pPr>
              <w:spacing w:line="200" w:lineRule="exact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456D0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留職停薪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70CF910" w14:textId="77777777" w:rsidR="009D7BFD" w:rsidRPr="00102F5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57BBBB3E" w14:textId="77777777" w:rsidR="009D7BFD" w:rsidRPr="00102F59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9D7BFD" w:rsidRPr="00C1660B" w14:paraId="15BE3EBD" w14:textId="77777777" w:rsidTr="0066765C">
        <w:trPr>
          <w:cantSplit/>
          <w:trHeight w:val="238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40621560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14-15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DDACCB5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EC048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275D76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DD46A25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F8F957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62825EB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E79543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4FA0E73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AD256D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25B0CC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A0582C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0763839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57C431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6C0E4B5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B6D23A4" w14:textId="77777777" w:rsidR="009D7BFD" w:rsidRPr="008B393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4FD3F18" w14:textId="77777777" w:rsidR="009D7BFD" w:rsidRPr="00CD174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26A4094" w14:textId="77777777" w:rsidR="009D7BFD" w:rsidRDefault="009D7BFD" w:rsidP="009D7BFD">
            <w:pPr>
              <w:spacing w:line="24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13C44D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0297BC4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7DE69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05222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6FB009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65267F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26B30AC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536E3F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5D45E6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F35C5C6" w14:textId="77777777" w:rsidR="009D7BFD" w:rsidRPr="001B003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1CF0ED30" w14:textId="77777777" w:rsidR="009D7BFD" w:rsidRPr="001B003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業務</w:t>
            </w:r>
            <w:r w:rsidRPr="008E7FEF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61C7FD03" w14:textId="77777777" w:rsidR="009D7BFD" w:rsidRPr="007B241A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一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24D3B" w14:textId="77777777" w:rsidR="009D7BFD" w:rsidRPr="00102F5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1A99B4EA" w14:textId="77777777" w:rsidR="009D7BFD" w:rsidRPr="00102F59" w:rsidRDefault="009D7BFD" w:rsidP="009D7BFD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66AF7FD2" w14:textId="77777777" w:rsidTr="0066765C">
        <w:trPr>
          <w:cantSplit/>
          <w:trHeight w:val="279"/>
        </w:trPr>
        <w:tc>
          <w:tcPr>
            <w:tcW w:w="844" w:type="dxa"/>
            <w:vMerge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3E79A84F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3ABBC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441F23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0F71C8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auto"/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30E1F04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C8AA3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0376D3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966B09F" w14:textId="77777777" w:rsidR="009D7BFD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92C072" w14:textId="77777777" w:rsidR="009D7BFD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EDA0D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6A413B1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85B8E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C1348F1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02EB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B96C22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1A2D7F1" w14:textId="77777777" w:rsidR="009D7BFD" w:rsidRPr="008B393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42EB80" w14:textId="77777777" w:rsidR="009D7BFD" w:rsidRPr="00CD174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517B1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1ED243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192FE30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F2E57B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FE8175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5D45B3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EBC3B6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6409466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9D1B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3E357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2D95D89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bCs/>
                <w:color w:val="000000"/>
              </w:rPr>
              <w:t>26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68A3FCB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黃雅琳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621DD3A" w14:textId="77777777" w:rsidR="009D7BFD" w:rsidRPr="00855DB5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C30EC7D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BED38F9" w14:textId="6257FFF1" w:rsidR="009D7BFD" w:rsidRPr="00E33097" w:rsidRDefault="00C75F19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</w:r>
          </w:p>
        </w:tc>
      </w:tr>
      <w:tr w:rsidR="009D7BFD" w:rsidRPr="00C1660B" w14:paraId="3D16DC7E" w14:textId="77777777" w:rsidTr="0066765C">
        <w:trPr>
          <w:cantSplit/>
          <w:trHeight w:val="132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75C7938C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15-16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474502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3D06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7CE7F9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800C59A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0A97C5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7112DAF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7B66D74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5E66D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79BECB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43D4310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E6A5EA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1BEA0A3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92550E0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79C7C0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94F5D3B" w14:textId="77777777" w:rsidR="009D7BFD" w:rsidRPr="00924C01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B872DC" w14:textId="77777777" w:rsidR="009D7BFD" w:rsidRPr="00CD174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1B0DE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FF148A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67D4AE6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FAF195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B6B285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8F8863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1421E1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2089029E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362BF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041379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0FD55D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27</w:t>
            </w:r>
          </w:p>
        </w:tc>
        <w:tc>
          <w:tcPr>
            <w:tcW w:w="86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1D23036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洪君智</w:t>
            </w:r>
          </w:p>
        </w:tc>
        <w:tc>
          <w:tcPr>
            <w:tcW w:w="728" w:type="dxa"/>
            <w:tcBorders>
              <w:left w:val="single" w:sz="2" w:space="0" w:color="auto"/>
            </w:tcBorders>
            <w:vAlign w:val="center"/>
          </w:tcPr>
          <w:p w14:paraId="77902FB3" w14:textId="77777777" w:rsidR="009D7BFD" w:rsidRPr="00E2522E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182ED0C" w14:textId="77777777" w:rsidR="009D7BFD" w:rsidRPr="00EC619A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2" w:space="0" w:color="000000"/>
            </w:tcBorders>
            <w:vAlign w:val="center"/>
          </w:tcPr>
          <w:p w14:paraId="46CCE26A" w14:textId="77777777" w:rsidR="009D7BFD" w:rsidRDefault="009D7BFD" w:rsidP="009D7BFD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  <w:sz w:val="16"/>
                <w:szCs w:val="16"/>
              </w:rPr>
            </w:pPr>
          </w:p>
        </w:tc>
      </w:tr>
      <w:tr w:rsidR="009D7BFD" w:rsidRPr="00C1660B" w14:paraId="44121BA1" w14:textId="77777777" w:rsidTr="0066765C">
        <w:trPr>
          <w:cantSplit/>
          <w:trHeight w:val="242"/>
        </w:trPr>
        <w:tc>
          <w:tcPr>
            <w:tcW w:w="844" w:type="dxa"/>
            <w:vMerge/>
            <w:tcBorders>
              <w:bottom w:val="single" w:sz="6" w:space="0" w:color="auto"/>
              <w:right w:val="single" w:sz="2" w:space="0" w:color="auto"/>
            </w:tcBorders>
            <w:vAlign w:val="center"/>
          </w:tcPr>
          <w:p w14:paraId="31159B66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4F778C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E1A3F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339966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F5C189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B292FBB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18D39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17A9D6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7F545D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84551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C232D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5725653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0A95D5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C6E31A4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A73170C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C48299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7702DA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593D7B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3C7CAA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2B6E2A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D211287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8D0AF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8E1999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1CE7C3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97F362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504D1B2F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8C09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5A0B3D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011F792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28</w:t>
            </w:r>
          </w:p>
        </w:tc>
        <w:tc>
          <w:tcPr>
            <w:tcW w:w="869" w:type="dxa"/>
            <w:tcBorders>
              <w:bottom w:val="single" w:sz="2" w:space="0" w:color="auto"/>
            </w:tcBorders>
            <w:vAlign w:val="center"/>
          </w:tcPr>
          <w:p w14:paraId="2F768170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楊智為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70508418" w14:textId="77777777" w:rsidR="009D7BFD" w:rsidRDefault="009D7BFD" w:rsidP="009D7BFD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2" w:space="0" w:color="000000"/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E89353" w14:textId="77777777" w:rsidR="009D7BFD" w:rsidRPr="006F3BEC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auto"/>
              <w:bottom w:val="single" w:sz="4" w:space="0" w:color="auto"/>
            </w:tcBorders>
            <w:vAlign w:val="center"/>
          </w:tcPr>
          <w:p w14:paraId="0468D07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34E02" w14:paraId="6A673BD4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6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BAC463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16-17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CB5B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A4570C" w14:textId="77777777" w:rsidR="009D7BFD" w:rsidRPr="0053738E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66AC1CD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73DBF1EB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DCC7F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BEF674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3A59085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4A3039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CCDCB5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7DFDA7E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71E71A1" w14:textId="77777777" w:rsidR="009D7BFD" w:rsidRPr="002E665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5F9EFF3" w14:textId="77777777" w:rsidR="009D7BFD" w:rsidRPr="00D8204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0771B89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46843F2" w14:textId="77777777" w:rsidR="009D7BFD" w:rsidRPr="00D465C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F0340F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2AE09B2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ACE2F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48BCF4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29AF34B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D742F5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D48945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4708E5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D12C38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73E30267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6E021C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F7BB82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0854EE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29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3D5F323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陳淑卿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center"/>
          </w:tcPr>
          <w:p w14:paraId="08158D2C" w14:textId="77777777" w:rsidR="009D7BFD" w:rsidRPr="007B241A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DD57EC4" w14:textId="77777777" w:rsidR="009D7BFD" w:rsidRPr="006F3BEC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426CFE5E" w14:textId="77777777" w:rsidR="009D7BFD" w:rsidRPr="000C68A4" w:rsidRDefault="009D7BFD" w:rsidP="009D7BFD">
            <w:pPr>
              <w:spacing w:line="20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公假</w:t>
            </w:r>
          </w:p>
        </w:tc>
      </w:tr>
      <w:tr w:rsidR="009D7BFD" w:rsidRPr="00C1660B" w14:paraId="121C305A" w14:textId="77777777" w:rsidTr="0066765C">
        <w:trPr>
          <w:cantSplit/>
          <w:trHeight w:val="270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156F327F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FCF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6615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071CC0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8AD1EEE" w14:textId="77777777" w:rsidR="009D7BFD" w:rsidRPr="00252D1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86A0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5769A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47D70E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B61B48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83C2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6A0836B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i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293F6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71986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DF150CF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2" w:space="0" w:color="000000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B5EC6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73B88D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1FD23A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74C9FA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19553B5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8B92DA2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318626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983553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E6821D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6BE774F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9803B72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51F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D64A7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2" w:space="0" w:color="auto"/>
            </w:tcBorders>
            <w:vAlign w:val="center"/>
          </w:tcPr>
          <w:p w14:paraId="79F4B4D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bCs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31</w:t>
            </w:r>
          </w:p>
        </w:tc>
        <w:tc>
          <w:tcPr>
            <w:tcW w:w="869" w:type="dxa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BCA799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謝函儒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1A8703F" w14:textId="77777777" w:rsidR="009D7BFD" w:rsidRPr="00105A5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4"/>
                <w:szCs w:val="14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7168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57F343" w14:textId="77777777" w:rsidR="009D7BFD" w:rsidRPr="0098215A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9D7BFD" w:rsidRPr="00C1660B" w14:paraId="4FBE1391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5E77AC75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17-18</w:t>
            </w: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01FF47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4F1A17D" w14:textId="77777777" w:rsidR="009D7BFD" w:rsidRPr="0053738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4CD1DB6" w14:textId="77777777" w:rsidR="009D7BFD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5BF9BF22" w14:textId="77777777" w:rsidR="009D7BFD" w:rsidRPr="00252D16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17266A66" w14:textId="77777777" w:rsidR="009D7BFD" w:rsidRPr="00EE66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CC85E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C38AC6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53AD6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D54A82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3C2C5E4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2E95BD" w14:textId="77777777" w:rsidR="009D7BFD" w:rsidRPr="009E423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03372A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0C2B91A" w14:textId="77777777" w:rsidR="009D7BFD" w:rsidRPr="0036053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43F003" w14:textId="77777777" w:rsidR="009D7BFD" w:rsidRDefault="009D7BFD" w:rsidP="009D7BFD">
            <w:pPr>
              <w:spacing w:line="240" w:lineRule="exact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1E5B9BF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3B7A9298" w14:textId="77777777" w:rsidR="009D7BFD" w:rsidRPr="00DC6DD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68569879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5D245031" w14:textId="77777777" w:rsidR="009D7BFD" w:rsidRPr="009B1F81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52559C4" w14:textId="77777777" w:rsidR="009D7BFD" w:rsidRPr="00E8587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4F1989C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3785B70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B588519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DF6C667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5F2651B5" w14:textId="77777777" w:rsidR="009D7BFD" w:rsidRPr="00E85879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C1962F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4F7AD1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2" w:space="0" w:color="auto"/>
              <w:left w:val="double" w:sz="4" w:space="0" w:color="auto"/>
            </w:tcBorders>
            <w:vAlign w:val="center"/>
          </w:tcPr>
          <w:p w14:paraId="3CB87777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33</w:t>
            </w:r>
          </w:p>
        </w:tc>
        <w:tc>
          <w:tcPr>
            <w:tcW w:w="869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BCBF2D7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曾義雄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2FD715" w14:textId="77777777" w:rsidR="009D7BFD" w:rsidRPr="006560D5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85B0438" w14:textId="77777777" w:rsidR="009D7BFD" w:rsidRPr="006F3BE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26BD85AD" w14:textId="77777777" w:rsidR="009D7BFD" w:rsidRPr="00A22BC9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9D7BFD" w:rsidRPr="00C1660B" w14:paraId="78FDAAC3" w14:textId="77777777" w:rsidTr="0066765C">
        <w:trPr>
          <w:cantSplit/>
          <w:trHeight w:hRule="exact" w:val="248"/>
        </w:trPr>
        <w:tc>
          <w:tcPr>
            <w:tcW w:w="844" w:type="dxa"/>
            <w:vMerge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0173B9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34C1561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780FF6E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4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177F301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12" w:space="0" w:color="EE0000"/>
              <w:right w:val="single" w:sz="2" w:space="0" w:color="000000"/>
            </w:tcBorders>
            <w:vAlign w:val="center"/>
          </w:tcPr>
          <w:p w14:paraId="0564C317" w14:textId="77777777" w:rsidR="009D7BFD" w:rsidRPr="00C3711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12" w:space="0" w:color="EE0000"/>
              <w:right w:val="single" w:sz="4" w:space="0" w:color="auto"/>
            </w:tcBorders>
            <w:vAlign w:val="center"/>
          </w:tcPr>
          <w:p w14:paraId="059D0FF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EE0000"/>
              <w:right w:val="single" w:sz="4" w:space="0" w:color="auto"/>
            </w:tcBorders>
            <w:vAlign w:val="center"/>
          </w:tcPr>
          <w:p w14:paraId="7579481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12" w:space="0" w:color="EE0000"/>
              <w:right w:val="single" w:sz="2" w:space="0" w:color="000000"/>
            </w:tcBorders>
            <w:vAlign w:val="center"/>
          </w:tcPr>
          <w:p w14:paraId="48CECB3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057777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768EF2A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auto"/>
            </w:tcBorders>
            <w:vAlign w:val="center"/>
          </w:tcPr>
          <w:p w14:paraId="6501175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75E9308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auto"/>
            </w:tcBorders>
            <w:vAlign w:val="center"/>
          </w:tcPr>
          <w:p w14:paraId="0DF6C52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F5CEB8" w14:textId="77777777" w:rsidR="009D7BFD" w:rsidRPr="000A1FB5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  <w:sz w:val="16"/>
                <w:szCs w:val="16"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7083E1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000000"/>
              <w:right w:val="single" w:sz="2" w:space="0" w:color="auto"/>
            </w:tcBorders>
            <w:vAlign w:val="center"/>
          </w:tcPr>
          <w:p w14:paraId="2243AD2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top w:val="single" w:sz="2" w:space="0" w:color="000000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955DFF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E7D24A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F3D70F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8E43BA" w14:textId="77777777" w:rsidR="009D7BFD" w:rsidRPr="0033474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C8F1F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5F8525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7B04B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70635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69F639C" w14:textId="77777777" w:rsidR="009D7BFD" w:rsidRPr="00E8587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BD263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26F33C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3F22AE3D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34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30833C8B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5B666EE" w14:textId="77777777" w:rsidR="009D7BFD" w:rsidRPr="00913E62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197886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14:paraId="1D58F6B8" w14:textId="77777777" w:rsidR="009D7BFD" w:rsidRPr="008B33D4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684D54DE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368CE457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18-19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20ADD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EBA72A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EE0000"/>
            </w:tcBorders>
            <w:vAlign w:val="center"/>
          </w:tcPr>
          <w:p w14:paraId="11CCCD6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12" w:space="0" w:color="EE0000"/>
              <w:right w:val="single" w:sz="4" w:space="0" w:color="auto"/>
            </w:tcBorders>
            <w:vAlign w:val="center"/>
          </w:tcPr>
          <w:p w14:paraId="78EFC6D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4" w:space="0" w:color="auto"/>
              <w:right w:val="single" w:sz="4" w:space="0" w:color="auto"/>
            </w:tcBorders>
            <w:vAlign w:val="center"/>
          </w:tcPr>
          <w:p w14:paraId="21AD418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4" w:space="0" w:color="auto"/>
            </w:tcBorders>
            <w:vAlign w:val="center"/>
          </w:tcPr>
          <w:p w14:paraId="0EB80D9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12" w:space="0" w:color="EE0000"/>
            </w:tcBorders>
            <w:vAlign w:val="center"/>
          </w:tcPr>
          <w:p w14:paraId="45EE5E7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64AB5B7D" w14:textId="77777777" w:rsidR="009D7BFD" w:rsidRPr="006016D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2" w:space="0" w:color="000000"/>
            </w:tcBorders>
            <w:vAlign w:val="center"/>
          </w:tcPr>
          <w:p w14:paraId="1CE1BD34" w14:textId="77777777" w:rsidR="009D7BFD" w:rsidRPr="005142E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z w:val="32"/>
                <w:szCs w:val="32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32"/>
                <w:szCs w:val="32"/>
              </w:rPr>
              <w:t>←</w:t>
            </w:r>
          </w:p>
          <w:p w14:paraId="1B2431DC" w14:textId="77777777" w:rsidR="009D7BFD" w:rsidRPr="005142E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20"/>
                <w:szCs w:val="20"/>
              </w:rPr>
              <w:t>兼</w:t>
            </w:r>
          </w:p>
          <w:p w14:paraId="569980B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20"/>
                <w:szCs w:val="20"/>
              </w:rPr>
              <w:t>督導分局</w:t>
            </w:r>
            <w:proofErr w:type="gramStart"/>
            <w:r w:rsidRPr="005142E0">
              <w:rPr>
                <w:rFonts w:ascii="標楷體" w:eastAsia="標楷體" w:hAnsi="標楷體" w:cs="Arial" w:hint="eastAsia"/>
                <w:color w:val="0000FF"/>
                <w:sz w:val="20"/>
                <w:szCs w:val="20"/>
              </w:rPr>
              <w:t>取締酒駕</w:t>
            </w:r>
            <w:proofErr w:type="gramEnd"/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FF0000"/>
              <w:left w:val="single" w:sz="2" w:space="0" w:color="000000"/>
              <w:right w:val="single" w:sz="2" w:space="0" w:color="auto"/>
            </w:tcBorders>
            <w:vAlign w:val="center"/>
          </w:tcPr>
          <w:p w14:paraId="59EBC45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44D94CD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5F650C1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FF0000"/>
              <w:left w:val="single" w:sz="2" w:space="0" w:color="auto"/>
              <w:right w:val="single" w:sz="4" w:space="0" w:color="auto"/>
            </w:tcBorders>
            <w:vAlign w:val="center"/>
          </w:tcPr>
          <w:p w14:paraId="428E05EE" w14:textId="77777777" w:rsidR="009D7BFD" w:rsidRPr="0066765C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FF0000"/>
              <w:left w:val="single" w:sz="4" w:space="0" w:color="auto"/>
              <w:right w:val="single" w:sz="2" w:space="0" w:color="auto"/>
            </w:tcBorders>
            <w:vAlign w:val="center"/>
          </w:tcPr>
          <w:p w14:paraId="5D86560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59FFB5B" w14:textId="77777777" w:rsidR="009D7BFD" w:rsidRPr="0035530D" w:rsidRDefault="009D7BFD" w:rsidP="009D7BFD">
            <w:pPr>
              <w:spacing w:line="180" w:lineRule="exact"/>
              <w:rPr>
                <w:rFonts w:ascii="標楷體" w:eastAsia="標楷體" w:hAnsi="標楷體" w:cs="Arial"/>
                <w:color w:val="0033CC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FF0000"/>
              <w:left w:val="single" w:sz="2" w:space="0" w:color="auto"/>
              <w:right w:val="single" w:sz="2" w:space="0" w:color="auto"/>
            </w:tcBorders>
            <w:vAlign w:val="center"/>
          </w:tcPr>
          <w:p w14:paraId="657A823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E3302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1BA574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4B2165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F106E4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464B10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5E83BC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949F9C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600929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F03E33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330E909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668C440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 w:rsidRPr="00F74B12">
              <w:rPr>
                <w:rFonts w:ascii="標楷體" w:eastAsia="標楷體" w:hAnsi="標楷體" w:cs="Arial" w:hint="eastAsia"/>
                <w:b/>
                <w:color w:val="000000"/>
              </w:rPr>
              <w:t>35</w:t>
            </w:r>
          </w:p>
        </w:tc>
        <w:tc>
          <w:tcPr>
            <w:tcW w:w="869" w:type="dxa"/>
            <w:vAlign w:val="center"/>
          </w:tcPr>
          <w:p w14:paraId="0C3DBE1E" w14:textId="77777777" w:rsidR="009D7BFD" w:rsidRPr="00F74B1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74B12">
              <w:rPr>
                <w:rFonts w:ascii="標楷體" w:eastAsia="標楷體" w:hAnsi="標楷體" w:hint="eastAsia"/>
                <w:color w:val="000000"/>
              </w:rPr>
              <w:t>姚宗志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7B349D5" w14:textId="77777777" w:rsidR="009D7BFD" w:rsidRPr="006840F1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</w:p>
        </w:tc>
        <w:tc>
          <w:tcPr>
            <w:tcW w:w="280" w:type="dxa"/>
            <w:vMerge w:val="restart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74244E6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FE110C6" w14:textId="77777777" w:rsidR="009D7BFD" w:rsidRPr="00CB3FD9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</w:tr>
      <w:tr w:rsidR="009D7BFD" w:rsidRPr="00C1660B" w14:paraId="7AB531D2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9BDB9C9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8D5ED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07D0E1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4" w:space="0" w:color="auto"/>
              <w:bottom w:val="single" w:sz="2" w:space="0" w:color="000000"/>
              <w:right w:val="single" w:sz="12" w:space="0" w:color="EE0000"/>
            </w:tcBorders>
            <w:vAlign w:val="center"/>
          </w:tcPr>
          <w:p w14:paraId="28925F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12" w:space="0" w:color="EE0000"/>
              <w:bottom w:val="single" w:sz="2" w:space="0" w:color="000000"/>
              <w:right w:val="single" w:sz="4" w:space="0" w:color="auto"/>
            </w:tcBorders>
            <w:vAlign w:val="center"/>
          </w:tcPr>
          <w:p w14:paraId="12552F4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30B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A710E1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4" w:space="0" w:color="auto"/>
              <w:right w:val="single" w:sz="12" w:space="0" w:color="EE0000"/>
            </w:tcBorders>
            <w:vAlign w:val="center"/>
          </w:tcPr>
          <w:p w14:paraId="1E354206" w14:textId="77777777" w:rsidR="009D7BFD" w:rsidRPr="005C752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4" w:space="0" w:color="auto"/>
              <w:right w:val="single" w:sz="4" w:space="0" w:color="auto"/>
            </w:tcBorders>
            <w:vAlign w:val="center"/>
          </w:tcPr>
          <w:p w14:paraId="7C329B3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3C79B8A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24AD4AD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71BE23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3C2D50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2BD4B" w14:textId="77777777" w:rsidR="009D7BFD" w:rsidRPr="0066765C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0D49AA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73C9E54" w14:textId="77777777" w:rsidR="009D7BFD" w:rsidRPr="0035530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B92CAD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497B86A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2E9562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B442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925D2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90CFBB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222F3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3B9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04D6EF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5A7DD4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3E04F32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F4B14A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36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7E64C659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柯育婷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7B1A49A0" w14:textId="77777777" w:rsidR="009D7BFD" w:rsidRPr="006840F1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80" w:type="dxa"/>
            <w:vMerge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8784B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7BFB81F3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38AE1546" w14:textId="77777777" w:rsidTr="0066765C">
        <w:trPr>
          <w:cantSplit/>
          <w:trHeight w:hRule="exact" w:val="256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144550E2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19-20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23CB0D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59" w:type="dxa"/>
            <w:vMerge w:val="restart"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2D59E20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12" w:space="0" w:color="EE0000"/>
            </w:tcBorders>
            <w:vAlign w:val="center"/>
          </w:tcPr>
          <w:p w14:paraId="6C420FC5" w14:textId="77777777" w:rsidR="009D7BFD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12" w:space="0" w:color="EE0000"/>
              <w:right w:val="single" w:sz="4" w:space="0" w:color="auto"/>
            </w:tcBorders>
            <w:vAlign w:val="center"/>
          </w:tcPr>
          <w:p w14:paraId="3D63ECDB" w14:textId="77777777" w:rsidR="009D7BFD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8263C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3B8BE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EE0000"/>
            </w:tcBorders>
            <w:vAlign w:val="center"/>
          </w:tcPr>
          <w:p w14:paraId="5D742F3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4D43E6D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40FC614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D2C0AE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0DABF9C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199AB67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F56C546" w14:textId="77777777" w:rsidR="009D7BFD" w:rsidRPr="0066765C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EDB0AA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34D560" w14:textId="77777777" w:rsidR="009D7BFD" w:rsidRPr="0035530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sz w:val="18"/>
                <w:szCs w:val="18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9EAB7D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C9C7A0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6A01D86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3D79E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1F94DE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2D91C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33E150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FB9549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3EEA3F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514C0F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83B070B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B89DF8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38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5351102A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林裕善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67E5F818" w14:textId="77777777" w:rsidR="009D7BFD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6B8C9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44FCFE21" w14:textId="77777777" w:rsidR="009D7BFD" w:rsidRDefault="009D7BFD" w:rsidP="009D7BFD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4D18ED4F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0972FDBE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7D174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8F39E1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12" w:space="0" w:color="EE0000"/>
            </w:tcBorders>
            <w:vAlign w:val="center"/>
          </w:tcPr>
          <w:p w14:paraId="2503DBC0" w14:textId="77777777" w:rsidR="009D7BFD" w:rsidRPr="00BF25B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12" w:space="0" w:color="EE0000"/>
              <w:bottom w:val="single" w:sz="4" w:space="0" w:color="auto"/>
              <w:right w:val="single" w:sz="4" w:space="0" w:color="auto"/>
            </w:tcBorders>
            <w:vAlign w:val="center"/>
          </w:tcPr>
          <w:p w14:paraId="20122BF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742D8D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89224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12" w:space="0" w:color="EE0000"/>
              <w:left w:val="single" w:sz="4" w:space="0" w:color="auto"/>
              <w:bottom w:val="single" w:sz="2" w:space="0" w:color="000000"/>
              <w:right w:val="single" w:sz="12" w:space="0" w:color="EE0000"/>
            </w:tcBorders>
            <w:vAlign w:val="center"/>
          </w:tcPr>
          <w:p w14:paraId="31F4259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2" w:space="0" w:color="000000"/>
              <w:right w:val="single" w:sz="4" w:space="0" w:color="auto"/>
            </w:tcBorders>
            <w:vAlign w:val="center"/>
          </w:tcPr>
          <w:p w14:paraId="7E5366C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609BA8D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EA9A01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5C6E831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6A7FE2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CE984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B4C1C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7A849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3CC55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0F6C189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40F90FB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D6AD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57FE1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4BB7F3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80D1A8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099C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CD8E34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93EF2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214AE5F7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EE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16508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39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2BF2B3F7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王庭偉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18EECB06" w14:textId="77777777" w:rsidR="009D7BFD" w:rsidRDefault="009D7BFD" w:rsidP="009D7BFD">
            <w:pPr>
              <w:spacing w:line="220" w:lineRule="exact"/>
              <w:jc w:val="center"/>
              <w:rPr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1BEF52D0" w14:textId="77777777" w:rsidR="009D7BFD" w:rsidRPr="00E819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748C0CA" w14:textId="77777777" w:rsidR="009D7BFD" w:rsidRPr="00CB3FD9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9D7BFD" w:rsidRPr="00C1660B" w14:paraId="1A53D820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5054C711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20-21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F65A912" w14:textId="02CCB968" w:rsidR="009D7BFD" w:rsidRPr="0058421E" w:rsidRDefault="00E776BA" w:rsidP="00E776BA">
            <w:pPr>
              <w:spacing w:line="240" w:lineRule="exact"/>
              <w:jc w:val="center"/>
              <w:rPr>
                <w:rFonts w:ascii="標楷體" w:eastAsia="標楷體" w:hAnsi="標楷體" w:cs="Arial" w:hint="eastAsia"/>
                <w:color w:val="000000"/>
              </w:rPr>
            </w:pPr>
            <w:r>
              <w:rPr>
                <w:rFonts w:ascii="標楷體" w:eastAsia="標楷體" w:hAnsi="標楷體" w:cs="Arial" w:hint="eastAsia"/>
                <w:color w:val="000000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5A1405D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12" w:space="0" w:color="EE0000"/>
            </w:tcBorders>
            <w:vAlign w:val="center"/>
          </w:tcPr>
          <w:p w14:paraId="4D30A49B" w14:textId="77777777" w:rsidR="009D7BFD" w:rsidRPr="00BF25B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5E279B2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07941D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36E011A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12" w:space="0" w:color="EE0000"/>
            </w:tcBorders>
            <w:vAlign w:val="center"/>
          </w:tcPr>
          <w:p w14:paraId="4D11014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12" w:space="0" w:color="EE0000"/>
              <w:right w:val="single" w:sz="4" w:space="0" w:color="auto"/>
            </w:tcBorders>
            <w:vAlign w:val="center"/>
          </w:tcPr>
          <w:p w14:paraId="206A54E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2A47515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0D09793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3F7CD6D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34A494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3EAD0F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2602E5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DF5EF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4AA72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5CFC892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5F27215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B36137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494A8E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6213BA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3FB42C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3E7BF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D2706E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D419B8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8F82D09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3E4857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10E00B5B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7E206A96" w14:textId="77777777" w:rsidR="009D7BFD" w:rsidRDefault="009D7BFD" w:rsidP="009D7BFD">
            <w:pPr>
              <w:spacing w:line="240" w:lineRule="exact"/>
              <w:jc w:val="center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>二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A5F61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45DF15CB" w14:textId="77777777" w:rsidR="009D7BFD" w:rsidRPr="008C76AE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9D7BFD" w:rsidRPr="00C1660B" w14:paraId="0AAF394A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1D971320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C581C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7F0F756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4" w:space="0" w:color="auto"/>
              <w:right w:val="single" w:sz="12" w:space="0" w:color="EE0000"/>
            </w:tcBorders>
            <w:vAlign w:val="center"/>
          </w:tcPr>
          <w:p w14:paraId="0F178AF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12" w:space="0" w:color="EE0000"/>
              <w:bottom w:val="single" w:sz="2" w:space="0" w:color="auto"/>
              <w:right w:val="single" w:sz="4" w:space="0" w:color="auto"/>
            </w:tcBorders>
            <w:vAlign w:val="center"/>
          </w:tcPr>
          <w:p w14:paraId="153A251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AD4ED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7DB5D75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2" w:space="0" w:color="000000"/>
              <w:right w:val="single" w:sz="12" w:space="0" w:color="EE0000"/>
            </w:tcBorders>
            <w:vAlign w:val="center"/>
          </w:tcPr>
          <w:p w14:paraId="4412BA4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2" w:space="0" w:color="000000"/>
              <w:right w:val="single" w:sz="4" w:space="0" w:color="auto"/>
            </w:tcBorders>
            <w:vAlign w:val="center"/>
          </w:tcPr>
          <w:p w14:paraId="1D8062D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615CF5B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464C953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0304A63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4683F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E47B7B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6061E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98435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85B4C0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2180549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33A6A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30C8AA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2EEBA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12284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9F08E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253DB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BE61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C00BC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5890B818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42F352A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40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0BB693A8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彭韋中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764B5657" w14:textId="77777777" w:rsidR="009D7BFD" w:rsidRPr="00152CD4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152CD4">
              <w:rPr>
                <w:rFonts w:ascii="標楷體" w:eastAsia="標楷體" w:hAnsi="標楷體" w:hint="eastAsia"/>
              </w:rPr>
              <w:t>休假</w:t>
            </w:r>
          </w:p>
        </w:tc>
        <w:tc>
          <w:tcPr>
            <w:tcW w:w="280" w:type="dxa"/>
            <w:tcBorders>
              <w:left w:val="doub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3C3E4B" w14:textId="77777777" w:rsidR="009D7BFD" w:rsidRPr="005F00A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792E924B" w14:textId="77777777" w:rsidR="009D7BFD" w:rsidRPr="005F00A0" w:rsidRDefault="009D7BFD" w:rsidP="009D7BFD">
            <w:pPr>
              <w:spacing w:line="220" w:lineRule="exact"/>
              <w:ind w:right="57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9D7BFD" w:rsidRPr="00C1660B" w14:paraId="48285334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F35910A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21-22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50A1F93" w14:textId="02F176EB" w:rsidR="009D7BFD" w:rsidRPr="0058421E" w:rsidRDefault="00E776BA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306A167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4" w:space="0" w:color="auto"/>
              <w:left w:val="single" w:sz="2" w:space="0" w:color="000000"/>
              <w:right w:val="single" w:sz="12" w:space="0" w:color="EE0000"/>
            </w:tcBorders>
            <w:vAlign w:val="center"/>
          </w:tcPr>
          <w:p w14:paraId="70EC47F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12" w:space="0" w:color="EE0000"/>
              <w:right w:val="single" w:sz="4" w:space="0" w:color="auto"/>
            </w:tcBorders>
            <w:vAlign w:val="center"/>
          </w:tcPr>
          <w:p w14:paraId="3392ABA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D0BB9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0EB8EB4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12" w:space="0" w:color="EE0000"/>
            </w:tcBorders>
            <w:vAlign w:val="center"/>
          </w:tcPr>
          <w:p w14:paraId="67275D8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000000"/>
              <w:left w:val="single" w:sz="12" w:space="0" w:color="EE0000"/>
              <w:right w:val="single" w:sz="4" w:space="0" w:color="auto"/>
            </w:tcBorders>
            <w:vAlign w:val="center"/>
          </w:tcPr>
          <w:p w14:paraId="6C3B2615" w14:textId="77777777" w:rsidR="009D7BFD" w:rsidRPr="0079614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right w:val="single" w:sz="2" w:space="0" w:color="000000"/>
            </w:tcBorders>
            <w:vAlign w:val="center"/>
          </w:tcPr>
          <w:p w14:paraId="3430D60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08EF799" w14:textId="77777777" w:rsidR="009D7BFD" w:rsidRPr="0056733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7BD7F8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5BD11FF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0C38DF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928EFC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846D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D68DD1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auto"/>
            </w:tcBorders>
            <w:vAlign w:val="center"/>
          </w:tcPr>
          <w:p w14:paraId="0AF70AF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426D258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045D74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25FB453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C95BA9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723A53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D862D1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F7C735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462B6D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A0D19D8" w14:textId="77777777" w:rsidR="009D7BFD" w:rsidRPr="002F5C2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3A52EB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41</w:t>
            </w:r>
          </w:p>
        </w:tc>
        <w:tc>
          <w:tcPr>
            <w:tcW w:w="869" w:type="dxa"/>
            <w:tcBorders>
              <w:right w:val="single" w:sz="2" w:space="0" w:color="auto"/>
            </w:tcBorders>
            <w:vAlign w:val="center"/>
          </w:tcPr>
          <w:p w14:paraId="72FED622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林家豪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  <w:vAlign w:val="center"/>
          </w:tcPr>
          <w:p w14:paraId="3569CF83" w14:textId="77777777" w:rsidR="009D7BFD" w:rsidRPr="005B47BE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374AA37D" w14:textId="77777777" w:rsidR="009D7BFD" w:rsidRPr="008039A1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vAlign w:val="center"/>
          </w:tcPr>
          <w:p w14:paraId="456ED684" w14:textId="77777777" w:rsidR="009D7BFD" w:rsidRPr="008039A1" w:rsidRDefault="009D7BFD" w:rsidP="009D7BFD">
            <w:pPr>
              <w:spacing w:line="220" w:lineRule="exact"/>
              <w:ind w:left="57" w:right="57"/>
              <w:rPr>
                <w:rFonts w:ascii="標楷體" w:eastAsia="標楷體" w:hAnsi="標楷體"/>
              </w:rPr>
            </w:pPr>
          </w:p>
        </w:tc>
      </w:tr>
      <w:tr w:rsidR="009D7BFD" w:rsidRPr="00C1660B" w14:paraId="59E9647B" w14:textId="77777777" w:rsidTr="0066765C">
        <w:trPr>
          <w:cantSplit/>
          <w:trHeight w:val="199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E0CD625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8024A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180A108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12" w:space="0" w:color="EE0000"/>
            </w:tcBorders>
            <w:vAlign w:val="center"/>
          </w:tcPr>
          <w:p w14:paraId="5527DA7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12" w:space="0" w:color="EE0000"/>
              <w:bottom w:val="single" w:sz="12" w:space="0" w:color="EE0000"/>
              <w:right w:val="single" w:sz="4" w:space="0" w:color="auto"/>
            </w:tcBorders>
            <w:vAlign w:val="center"/>
          </w:tcPr>
          <w:p w14:paraId="74F3CFA7" w14:textId="77777777" w:rsidR="009D7BFD" w:rsidRPr="0058421E" w:rsidRDefault="009D7BFD" w:rsidP="009D7BFD">
            <w:pPr>
              <w:spacing w:line="160" w:lineRule="exact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EE0000"/>
              <w:right w:val="single" w:sz="4" w:space="0" w:color="auto"/>
            </w:tcBorders>
            <w:vAlign w:val="center"/>
          </w:tcPr>
          <w:p w14:paraId="4872391F" w14:textId="77777777" w:rsidR="009D7BFD" w:rsidRPr="001D72A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EE0000"/>
              <w:right w:val="single" w:sz="2" w:space="0" w:color="000000"/>
            </w:tcBorders>
            <w:vAlign w:val="center"/>
          </w:tcPr>
          <w:p w14:paraId="6106330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top w:val="single" w:sz="2" w:space="0" w:color="000000"/>
              <w:left w:val="single" w:sz="2" w:space="0" w:color="000000"/>
              <w:bottom w:val="single" w:sz="12" w:space="0" w:color="EE0000"/>
              <w:right w:val="single" w:sz="12" w:space="0" w:color="EE0000"/>
            </w:tcBorders>
            <w:vAlign w:val="center"/>
          </w:tcPr>
          <w:p w14:paraId="45E15CED" w14:textId="77777777" w:rsidR="009D7BFD" w:rsidRPr="00834D4A" w:rsidRDefault="009D7BFD" w:rsidP="009D7BFD">
            <w:pPr>
              <w:spacing w:line="160" w:lineRule="exact"/>
              <w:rPr>
                <w:rFonts w:ascii="標楷體" w:eastAsia="標楷體" w:hAnsi="標楷體" w:cs="Arial"/>
                <w:sz w:val="22"/>
                <w:szCs w:val="22"/>
              </w:rPr>
            </w:pPr>
          </w:p>
        </w:tc>
        <w:tc>
          <w:tcPr>
            <w:tcW w:w="490" w:type="dxa"/>
            <w:vMerge/>
            <w:tcBorders>
              <w:left w:val="single" w:sz="12" w:space="0" w:color="EE0000"/>
              <w:bottom w:val="single" w:sz="4" w:space="0" w:color="auto"/>
              <w:right w:val="single" w:sz="4" w:space="0" w:color="auto"/>
            </w:tcBorders>
            <w:vAlign w:val="center"/>
          </w:tcPr>
          <w:p w14:paraId="71B6DCD1" w14:textId="77777777" w:rsidR="009D7BFD" w:rsidRPr="0079614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F422D4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78CF86E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4C77602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auto"/>
            </w:tcBorders>
            <w:vAlign w:val="center"/>
          </w:tcPr>
          <w:p w14:paraId="1AAF908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4964C3" w14:textId="77777777" w:rsidR="009D7BFD" w:rsidRPr="00243CC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AB6A21" w14:textId="77777777" w:rsidR="009D7BFD" w:rsidRPr="00243CC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132CEE" w14:textId="77777777" w:rsidR="009D7BFD" w:rsidRPr="0058421E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AFA87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DE966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3CB7AC" w14:textId="77777777" w:rsidR="009D7BFD" w:rsidRPr="0058421E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5F1B8C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B0B070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6D85B8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AF8CD5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3BA8892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15FD90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AD63D0" w14:textId="77777777" w:rsidR="009D7BFD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ADB0EFC" w14:textId="77777777" w:rsidR="009D7BFD" w:rsidRPr="0058421E" w:rsidRDefault="009D7BFD" w:rsidP="009D7BFD">
            <w:pPr>
              <w:spacing w:line="2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0DAAD0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42</w:t>
            </w:r>
          </w:p>
        </w:tc>
        <w:tc>
          <w:tcPr>
            <w:tcW w:w="869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702C59A0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曾柏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諭</w:t>
            </w:r>
            <w:proofErr w:type="gramEnd"/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707753E5" w14:textId="77777777" w:rsidR="009D7BFD" w:rsidRDefault="009D7BFD" w:rsidP="009D7BFD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2CDA734D" w14:textId="77777777" w:rsidR="009D7BFD" w:rsidRPr="00E819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5386153B" w14:textId="77777777" w:rsidR="009D7BFD" w:rsidRPr="00E8199D" w:rsidRDefault="009D7BFD" w:rsidP="009D7BFD">
            <w:pPr>
              <w:spacing w:line="22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12287D54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9C099AC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22-23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CD45745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1924A83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2E57128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2" w:space="0" w:color="000000"/>
            </w:tcBorders>
            <w:vAlign w:val="center"/>
          </w:tcPr>
          <w:p w14:paraId="5D6E0A13" w14:textId="77777777" w:rsidR="009D7BFD" w:rsidRPr="00E978F0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EE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908</w:t>
            </w: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4" w:space="0" w:color="auto"/>
            </w:tcBorders>
            <w:vAlign w:val="center"/>
          </w:tcPr>
          <w:p w14:paraId="6185569D" w14:textId="77777777" w:rsidR="009D7BFD" w:rsidRPr="001D72A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912</w:t>
            </w:r>
          </w:p>
        </w:tc>
        <w:tc>
          <w:tcPr>
            <w:tcW w:w="473" w:type="dxa"/>
            <w:vMerge w:val="restart"/>
            <w:tcBorders>
              <w:top w:val="single" w:sz="12" w:space="0" w:color="EE0000"/>
              <w:left w:val="single" w:sz="4" w:space="0" w:color="auto"/>
              <w:right w:val="single" w:sz="2" w:space="0" w:color="000000"/>
            </w:tcBorders>
            <w:vAlign w:val="center"/>
          </w:tcPr>
          <w:p w14:paraId="5358AB7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  <w:r>
              <w:rPr>
                <w:rFonts w:ascii="標楷體" w:eastAsia="標楷體" w:hAnsi="標楷體" w:cs="Arial" w:hint="eastAsia"/>
                <w:color w:val="FF0000"/>
              </w:rPr>
              <w:t>913</w:t>
            </w:r>
          </w:p>
        </w:tc>
        <w:tc>
          <w:tcPr>
            <w:tcW w:w="495" w:type="dxa"/>
            <w:vMerge w:val="restart"/>
            <w:tcBorders>
              <w:top w:val="single" w:sz="12" w:space="0" w:color="EE0000"/>
              <w:left w:val="single" w:sz="2" w:space="0" w:color="000000"/>
              <w:right w:val="single" w:sz="4" w:space="0" w:color="auto"/>
            </w:tcBorders>
            <w:vAlign w:val="center"/>
          </w:tcPr>
          <w:p w14:paraId="0BB6B353" w14:textId="77777777" w:rsidR="009D7BFD" w:rsidRPr="005C2751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1"/>
                <w:szCs w:val="21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CA</w:t>
            </w:r>
            <w:r w:rsidRPr="005C2751"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W-</w:t>
            </w:r>
          </w:p>
          <w:p w14:paraId="7B0A2861" w14:textId="77777777" w:rsidR="009D7BFD" w:rsidRPr="00834D4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  <w:r>
              <w:rPr>
                <w:rFonts w:ascii="標楷體" w:eastAsia="標楷體" w:hAnsi="標楷體" w:cs="Arial" w:hint="eastAsia"/>
                <w:color w:val="FF0000"/>
                <w:sz w:val="21"/>
                <w:szCs w:val="21"/>
              </w:rPr>
              <w:t>9832</w:t>
            </w: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4FBBF80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F0326B">
              <w:rPr>
                <w:rFonts w:ascii="標楷體" w:eastAsia="標楷體" w:hAnsi="標楷體"/>
                <w:color w:val="FF0000"/>
                <w:sz w:val="22"/>
                <w:szCs w:val="22"/>
              </w:rPr>
              <w:t>A</w:t>
            </w:r>
            <w:r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QE</w:t>
            </w:r>
            <w:r w:rsidRPr="00F0326B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-</w:t>
            </w:r>
          </w:p>
          <w:p w14:paraId="79277990" w14:textId="77777777" w:rsidR="009D7BFD" w:rsidRPr="00FE242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2273</w:t>
            </w: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A6F72A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08EA639" w14:textId="77777777" w:rsidR="009D7BFD" w:rsidRPr="00F323E4" w:rsidRDefault="009D7BFD" w:rsidP="009D7BFD">
            <w:pPr>
              <w:spacing w:line="200" w:lineRule="exact"/>
              <w:jc w:val="center"/>
              <w:rPr>
                <w:rFonts w:ascii="標楷體" w:eastAsia="標楷體" w:hAnsi="標楷體" w:cs="Arial"/>
                <w:color w:val="FF0000"/>
                <w:sz w:val="20"/>
                <w:szCs w:val="2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8B90A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3A30F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7762237" w14:textId="77777777" w:rsidR="009D7BFD" w:rsidRPr="00243CC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A0B7CAF" w14:textId="77777777" w:rsidR="009D7BFD" w:rsidRPr="00243CC7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BB243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768EEE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A1F21A" w14:textId="77777777" w:rsidR="009D7BFD" w:rsidRPr="00E735C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8"/>
                <w:szCs w:val="18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2D1B5A5" w14:textId="77777777" w:rsidR="009D7BFD" w:rsidRPr="002C028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23271D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4469C2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E1437C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3E6B22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44E692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F24B9D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EFB0BB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FFCEFF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58F1FC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43</w:t>
            </w:r>
          </w:p>
        </w:tc>
        <w:tc>
          <w:tcPr>
            <w:tcW w:w="869" w:type="dxa"/>
            <w:tcBorders>
              <w:top w:val="single" w:sz="4" w:space="0" w:color="auto"/>
            </w:tcBorders>
            <w:vAlign w:val="center"/>
          </w:tcPr>
          <w:p w14:paraId="5EC262CA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翁水成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6254CF40" w14:textId="77777777" w:rsidR="009D7BFD" w:rsidRPr="003B46D0" w:rsidRDefault="009D7BFD" w:rsidP="009D7BFD">
            <w:pPr>
              <w:spacing w:line="22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6A9FAB5B" w14:textId="77777777" w:rsidR="009D7BFD" w:rsidRPr="00E819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vAlign w:val="center"/>
          </w:tcPr>
          <w:p w14:paraId="0A7DAB7C" w14:textId="77777777" w:rsidR="009D7BFD" w:rsidRPr="00E8199D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2DC151F8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365CCBB8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002145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6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D091C3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8C8D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81C41D6" w14:textId="77777777" w:rsidR="009D7BFD" w:rsidRPr="0058421E" w:rsidRDefault="009D7BFD" w:rsidP="009D7BFD">
            <w:pPr>
              <w:spacing w:line="18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F167148" w14:textId="77777777" w:rsidR="009D7BFD" w:rsidRPr="0058421E" w:rsidRDefault="009D7BFD" w:rsidP="009D7BFD">
            <w:pPr>
              <w:spacing w:line="160" w:lineRule="exact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B04A18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  <w:szCs w:val="20"/>
              </w:rPr>
            </w:pPr>
          </w:p>
        </w:tc>
        <w:tc>
          <w:tcPr>
            <w:tcW w:w="495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BB5630D" w14:textId="77777777" w:rsidR="009D7BFD" w:rsidRPr="0058421E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8A5CD9A" w14:textId="77777777" w:rsidR="009D7BFD" w:rsidRPr="0079614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  <w:szCs w:val="16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CD6BA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auto"/>
            </w:tcBorders>
            <w:vAlign w:val="center"/>
          </w:tcPr>
          <w:p w14:paraId="42A7D64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top w:val="single" w:sz="2" w:space="0" w:color="000000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BD488A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2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8B8293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A1D30A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E1063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B8034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62CDC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7E19F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B8346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BBE9CB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8F284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08A85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2F2A8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07F994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27BB4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47F95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71347B8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574DC6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6F38A2A6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8E7FEF">
              <w:rPr>
                <w:rFonts w:ascii="標楷體" w:eastAsia="標楷體" w:hAnsi="標楷體" w:hint="eastAsia"/>
                <w:color w:val="FF0000"/>
              </w:rPr>
              <w:t>交安組</w:t>
            </w:r>
          </w:p>
        </w:tc>
        <w:tc>
          <w:tcPr>
            <w:tcW w:w="728" w:type="dxa"/>
            <w:tcBorders>
              <w:left w:val="single" w:sz="2" w:space="0" w:color="auto"/>
              <w:bottom w:val="single" w:sz="4" w:space="0" w:color="0000FF"/>
              <w:right w:val="double" w:sz="4" w:space="0" w:color="auto"/>
            </w:tcBorders>
          </w:tcPr>
          <w:p w14:paraId="6AC4B9D5" w14:textId="77777777" w:rsidR="009D7BFD" w:rsidRDefault="009D7BFD" w:rsidP="009D7BFD">
            <w:pPr>
              <w:spacing w:line="240" w:lineRule="exact"/>
              <w:jc w:val="center"/>
            </w:pPr>
            <w:r>
              <w:rPr>
                <w:rFonts w:ascii="標楷體" w:eastAsia="標楷體" w:hAnsi="標楷體" w:hint="eastAsia"/>
                <w:color w:val="FF0000"/>
              </w:rPr>
              <w:t>三</w:t>
            </w:r>
            <w:r w:rsidRPr="002B5480">
              <w:rPr>
                <w:rFonts w:ascii="標楷體" w:eastAsia="標楷體" w:hAnsi="標楷體" w:hint="eastAsia"/>
                <w:color w:val="FF0000"/>
              </w:rPr>
              <w:t>組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81A0037" w14:textId="77777777" w:rsidR="009D7BFD" w:rsidRPr="00E819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3886FDBF" w14:textId="77777777" w:rsidR="009D7BFD" w:rsidRPr="00E8199D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9D7BFD" w:rsidRPr="00C1660B" w14:paraId="4D261FE8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C7258CE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23-24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9C5BC23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1CF7AB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2" w:space="0" w:color="000000"/>
            </w:tcBorders>
            <w:vAlign w:val="center"/>
          </w:tcPr>
          <w:p w14:paraId="7FA4470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914" w:type="dxa"/>
            <w:gridSpan w:val="4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5C46A5DF" w14:textId="77777777" w:rsidR="009D7BFD" w:rsidRPr="00F1659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  <w:r w:rsidRPr="00C32D03">
              <w:rPr>
                <w:rFonts w:ascii="標楷體" w:eastAsia="標楷體" w:hAnsi="標楷體" w:cs="Arial" w:hint="eastAsia"/>
                <w:color w:val="0000FF"/>
                <w:spacing w:val="-20"/>
              </w:rPr>
              <w:t xml:space="preserve">取締酒後駕車  </w:t>
            </w:r>
            <w:r>
              <w:rPr>
                <w:rFonts w:ascii="標楷體" w:eastAsia="標楷體" w:hAnsi="標楷體" w:cs="Arial" w:hint="eastAsia"/>
                <w:color w:val="0000FF"/>
                <w:spacing w:val="-20"/>
              </w:rPr>
              <w:t xml:space="preserve"> </w:t>
            </w:r>
            <w:proofErr w:type="gramStart"/>
            <w:r>
              <w:rPr>
                <w:rFonts w:ascii="標楷體" w:eastAsia="標楷體" w:hAnsi="標楷體" w:cs="Arial" w:hint="eastAsia"/>
                <w:color w:val="0000FF"/>
                <w:spacing w:val="-20"/>
              </w:rPr>
              <w:t>局</w:t>
            </w:r>
            <w:r w:rsidRPr="00C32D03">
              <w:rPr>
                <w:rFonts w:ascii="標楷體" w:eastAsia="標楷體" w:hAnsi="標楷體" w:cs="Arial" w:hint="eastAsia"/>
                <w:color w:val="0000FF"/>
                <w:spacing w:val="-20"/>
              </w:rPr>
              <w:t>頒</w:t>
            </w:r>
            <w:proofErr w:type="gramEnd"/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1D56486F" w14:textId="77777777" w:rsidR="009D7BFD" w:rsidRPr="00F1659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2259DCC" w14:textId="77777777" w:rsidR="009D7BFD" w:rsidRPr="00F1659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auto"/>
            </w:tcBorders>
            <w:vAlign w:val="center"/>
          </w:tcPr>
          <w:p w14:paraId="48235BE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2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8A4B2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719F2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CF4B89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35B90D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AD0634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7E104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428FE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697D8F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A6BC7E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3E10E5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BF0BBA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D5C0CD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F66B5F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260387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0634F2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CE052C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24D54ED4" w14:textId="77777777" w:rsidR="009D7BFD" w:rsidRPr="00EC619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44</w:t>
            </w:r>
          </w:p>
        </w:tc>
        <w:tc>
          <w:tcPr>
            <w:tcW w:w="869" w:type="dxa"/>
            <w:vAlign w:val="center"/>
          </w:tcPr>
          <w:p w14:paraId="263DD204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  <w:proofErr w:type="gramStart"/>
            <w:r w:rsidRPr="009018BF">
              <w:rPr>
                <w:rFonts w:ascii="標楷體" w:eastAsia="標楷體" w:hAnsi="標楷體" w:hint="eastAsia"/>
              </w:rPr>
              <w:t>洪呈</w:t>
            </w:r>
            <w:r>
              <w:rPr>
                <w:rFonts w:ascii="標楷體" w:eastAsia="標楷體" w:hAnsi="標楷體" w:hint="eastAsia"/>
              </w:rPr>
              <w:t>欣</w:t>
            </w:r>
            <w:proofErr w:type="gramEnd"/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2CAEA35E" w14:textId="77777777" w:rsidR="009D7BFD" w:rsidRDefault="009D7BFD" w:rsidP="009D7BFD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2BE24AA" w14:textId="77777777" w:rsidR="009D7BFD" w:rsidRPr="00E819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13916D98" w14:textId="77777777" w:rsidR="009D7BFD" w:rsidRPr="00E8199D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9D7BFD" w:rsidRPr="00C1660B" w14:paraId="77B61549" w14:textId="77777777" w:rsidTr="0066765C">
        <w:trPr>
          <w:cantSplit/>
          <w:trHeight w:val="88"/>
        </w:trPr>
        <w:tc>
          <w:tcPr>
            <w:tcW w:w="844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4AA2F041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7D9CF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9BBF2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top w:val="single" w:sz="12" w:space="0" w:color="EE0000"/>
              <w:left w:val="single" w:sz="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2600222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914" w:type="dxa"/>
            <w:gridSpan w:val="4"/>
            <w:vMerge/>
            <w:tcBorders>
              <w:left w:val="single" w:sz="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6E2B828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12" w:space="0" w:color="000000"/>
              <w:right w:val="single" w:sz="2" w:space="0" w:color="000000"/>
            </w:tcBorders>
            <w:vAlign w:val="center"/>
          </w:tcPr>
          <w:p w14:paraId="163BEDC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141ED3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000000"/>
              <w:bottom w:val="single" w:sz="12" w:space="0" w:color="auto"/>
              <w:right w:val="single" w:sz="2" w:space="0" w:color="auto"/>
            </w:tcBorders>
            <w:vAlign w:val="center"/>
          </w:tcPr>
          <w:p w14:paraId="7DA3A86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80D41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5500ED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1128A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851CDC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551660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EC4D12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F97684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8859B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FE686E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D38DB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3F067F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8D066C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05005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EC08F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1FC38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F9C811C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211E710" w14:textId="77777777" w:rsidR="009D7BFD" w:rsidRPr="00EC619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45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vAlign w:val="center"/>
          </w:tcPr>
          <w:p w14:paraId="43DA2D20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簡竹芳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2401F613" w14:textId="77777777" w:rsidR="009D7BFD" w:rsidRPr="003B46D0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A49FB62" w14:textId="77777777" w:rsidR="009D7BFD" w:rsidRPr="00E819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33DDF8F" w14:textId="77777777" w:rsidR="009D7BFD" w:rsidRPr="001E1E1B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99"/>
                <w:sz w:val="18"/>
                <w:szCs w:val="18"/>
              </w:rPr>
            </w:pPr>
          </w:p>
        </w:tc>
      </w:tr>
      <w:tr w:rsidR="009D7BFD" w:rsidRPr="00C1660B" w14:paraId="338C9B6C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1F5B9566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00-01</w:t>
            </w:r>
          </w:p>
        </w:tc>
        <w:tc>
          <w:tcPr>
            <w:tcW w:w="456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77F289F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4628F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9D5C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39F16D44" w14:textId="77777777" w:rsidR="009D7BFD" w:rsidRPr="001215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DF9A556" w14:textId="77777777" w:rsidR="009D7BFD" w:rsidRPr="001215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6D48DA10" w14:textId="77777777" w:rsidR="009D7BFD" w:rsidRPr="002F28A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2818A" w14:textId="77777777" w:rsidR="009D7BFD" w:rsidRPr="002F28A8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000000"/>
            </w:tcBorders>
            <w:vAlign w:val="center"/>
          </w:tcPr>
          <w:p w14:paraId="729049F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1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2473A4B0" w14:textId="77777777" w:rsidR="009D7BFD" w:rsidRPr="002F28A8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81C0E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D1B33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ED4E3E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838D59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767ABB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32A65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78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23B61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60E48F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1B159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D9512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BDCC98E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02D034A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9E3D1EC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3F932BD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A1C4304" w14:textId="77777777" w:rsidR="009D7BFD" w:rsidRPr="003309F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6" w:type="dxa"/>
            <w:vMerge w:val="restart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943DFCD" w14:textId="77777777" w:rsidR="009D7BFD" w:rsidRPr="0093784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307" w:type="dxa"/>
            <w:vMerge w:val="restart"/>
            <w:tcBorders>
              <w:top w:val="single" w:sz="1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0BED6BCE" w14:textId="77777777" w:rsidR="009D7BFD" w:rsidRPr="0093784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</w:rPr>
            </w:pPr>
          </w:p>
        </w:tc>
        <w:tc>
          <w:tcPr>
            <w:tcW w:w="290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2E4D776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46</w:t>
            </w:r>
          </w:p>
        </w:tc>
        <w:tc>
          <w:tcPr>
            <w:tcW w:w="869" w:type="dxa"/>
            <w:vAlign w:val="center"/>
          </w:tcPr>
          <w:p w14:paraId="6CE9B142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沈宗漢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5C4215D4" w14:textId="77777777" w:rsidR="009D7BFD" w:rsidRPr="009659A9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6E4C52BC" w14:textId="77777777" w:rsidR="009D7BFD" w:rsidRPr="00B33C9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10EE5A5" w14:textId="77777777" w:rsidR="009D7BFD" w:rsidRPr="00B33C94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5EFE8243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14:paraId="343345B8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66DC3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D9FB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D5888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D4F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FDBE" w14:textId="77777777" w:rsidR="009D7BFD" w:rsidRPr="001E7CFC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18"/>
                <w:szCs w:val="18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33F1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  <w:sz w:val="20"/>
                <w:szCs w:val="20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7F966" w14:textId="77777777" w:rsidR="009D7BFD" w:rsidRPr="0058421E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  <w:vAlign w:val="center"/>
          </w:tcPr>
          <w:p w14:paraId="7B277FB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355A87A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2461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16C97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3B2183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181654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1606BD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0D6D3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245D4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81C504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3F9C1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52F27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2CCB93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8A820C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ABD04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C63719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0A8B3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8CC95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515570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EB8F04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47</w:t>
            </w:r>
          </w:p>
        </w:tc>
        <w:tc>
          <w:tcPr>
            <w:tcW w:w="869" w:type="dxa"/>
            <w:vAlign w:val="center"/>
          </w:tcPr>
          <w:p w14:paraId="67E69EDE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012164">
              <w:rPr>
                <w:rFonts w:ascii="標楷體" w:eastAsia="標楷體" w:hAnsi="標楷體" w:hint="eastAsia"/>
                <w:color w:val="000000"/>
              </w:rPr>
              <w:t>曾煙煌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1569AB01" w14:textId="77777777" w:rsidR="009D7BFD" w:rsidRDefault="009D7BFD" w:rsidP="009D7BFD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11D1FE9D" w14:textId="77777777" w:rsidR="009D7BFD" w:rsidRPr="00B33C9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402177D2" w14:textId="77777777" w:rsidR="009D7BFD" w:rsidRPr="00B33C94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0F2B32" w14:paraId="1AF95E83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64D82F69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01-02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9FBEA3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6157D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2473D12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  <w:vAlign w:val="center"/>
          </w:tcPr>
          <w:p w14:paraId="0A2AF320" w14:textId="77777777" w:rsidR="009D7BFD" w:rsidRPr="001215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BDCA13" w14:textId="77777777" w:rsidR="009D7BFD" w:rsidRPr="001215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DFE44" w14:textId="77777777" w:rsidR="009D7BFD" w:rsidRPr="001215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0357E" w14:textId="77777777" w:rsidR="009D7BFD" w:rsidRPr="0012159D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104D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184167C" w14:textId="77777777" w:rsidR="009D7BFD" w:rsidRPr="0012159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  <w:sz w:val="18"/>
                <w:szCs w:val="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35F4D1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1E48F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6E2407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0CFDE1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186D49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C95A6D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42DD8E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E7CD2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B5690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C1C4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C25695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2472C8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F8550D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87A97A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217C15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4604BB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5D459F0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2F2771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48</w:t>
            </w:r>
          </w:p>
        </w:tc>
        <w:tc>
          <w:tcPr>
            <w:tcW w:w="869" w:type="dxa"/>
            <w:vAlign w:val="center"/>
          </w:tcPr>
          <w:p w14:paraId="3AD01D0D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陳駿騰</w:t>
            </w:r>
            <w:proofErr w:type="gramEnd"/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5CF7582F" w14:textId="77777777" w:rsidR="009D7BFD" w:rsidRDefault="009D7BFD" w:rsidP="009D7BFD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top w:val="single" w:sz="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17FEE276" w14:textId="77777777" w:rsidR="009D7BFD" w:rsidRPr="00B33C9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bottom w:val="single" w:sz="4" w:space="0" w:color="auto"/>
            </w:tcBorders>
            <w:vAlign w:val="center"/>
          </w:tcPr>
          <w:p w14:paraId="2842851C" w14:textId="77777777" w:rsidR="009D7BFD" w:rsidRPr="00B33C94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61E10CFB" w14:textId="77777777" w:rsidTr="0066765C">
        <w:trPr>
          <w:cantSplit/>
          <w:trHeight w:val="126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6BAB8B2C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07110B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25A8C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68C9266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2" w:space="0" w:color="000000"/>
              <w:bottom w:val="single" w:sz="2" w:space="0" w:color="auto"/>
              <w:right w:val="single" w:sz="4" w:space="0" w:color="auto"/>
            </w:tcBorders>
            <w:vAlign w:val="center"/>
          </w:tcPr>
          <w:p w14:paraId="07D2E8C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139E0D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73157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E0C022D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BC40C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0EEB1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5E8DE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77A78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618A48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02A92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1FEB18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8B052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52B384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BDA7D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DBE71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3D92A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310CED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C9D9A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AEE72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E6B20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49E30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9888C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40C4C57D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7D91BE8" w14:textId="77777777" w:rsidR="009D7BFD" w:rsidRPr="00EC619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</w:rPr>
              <w:t>49</w:t>
            </w:r>
          </w:p>
        </w:tc>
        <w:tc>
          <w:tcPr>
            <w:tcW w:w="869" w:type="dxa"/>
            <w:vAlign w:val="center"/>
          </w:tcPr>
          <w:p w14:paraId="3F1088C5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 w:rsidRPr="00C1660B">
              <w:rPr>
                <w:rFonts w:ascii="標楷體" w:eastAsia="標楷體" w:hAnsi="標楷體" w:hint="eastAsia"/>
              </w:rPr>
              <w:t>李安景</w:t>
            </w: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  <w:vAlign w:val="center"/>
          </w:tcPr>
          <w:p w14:paraId="785BC036" w14:textId="77777777" w:rsidR="009D7BFD" w:rsidRPr="00EB7A87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72E9BEDE" w14:textId="77777777" w:rsidR="009D7BFD" w:rsidRPr="00B33C9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0C4C302E" w14:textId="77777777" w:rsidR="009D7BFD" w:rsidRPr="00B33C94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9D7BFD" w:rsidRPr="00C1660B" w14:paraId="373BFD7D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11BBE2D6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02-03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F9E390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9BF18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8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98D2580" w14:textId="77777777" w:rsidR="009D7BFD" w:rsidRPr="0058421E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6E48375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793DED1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ED7E46C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000000"/>
            </w:tcBorders>
            <w:vAlign w:val="center"/>
          </w:tcPr>
          <w:p w14:paraId="1B62DDAD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000000"/>
              <w:right w:val="single" w:sz="2" w:space="0" w:color="auto"/>
            </w:tcBorders>
            <w:vAlign w:val="center"/>
          </w:tcPr>
          <w:p w14:paraId="3ADEF28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60B76EC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CC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DDE69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E42B2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58AAD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pacing w:val="-2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39F107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848541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CED78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F2F932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D776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B108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5B78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C1F720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65DC7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67C7C4C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5D5EB2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ABFD1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319D40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0E87EA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62502356" w14:textId="77777777" w:rsidR="009D7BFD" w:rsidRPr="002C7220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869" w:type="dxa"/>
            <w:vAlign w:val="center"/>
          </w:tcPr>
          <w:p w14:paraId="37688371" w14:textId="77777777" w:rsidR="009D7BFD" w:rsidRPr="002C7220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FF0000"/>
              </w:rPr>
            </w:pPr>
            <w:r w:rsidRPr="002C7220">
              <w:rPr>
                <w:rFonts w:ascii="標楷體" w:eastAsia="標楷體" w:hAnsi="標楷體" w:hint="eastAsia"/>
                <w:color w:val="FF0000"/>
              </w:rPr>
              <w:t>勤務組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F8760CA" w14:textId="77777777" w:rsidR="009D7BFD" w:rsidRPr="00287FCF" w:rsidRDefault="009D7BFD" w:rsidP="009D7BFD">
            <w:pPr>
              <w:spacing w:line="200" w:lineRule="exact"/>
              <w:jc w:val="center"/>
              <w:rPr>
                <w:sz w:val="16"/>
                <w:szCs w:val="16"/>
              </w:rPr>
            </w:pPr>
            <w:r w:rsidRPr="00287FCF">
              <w:rPr>
                <w:rFonts w:ascii="標楷體" w:eastAsia="標楷體" w:hAnsi="標楷體" w:hint="eastAsia"/>
                <w:color w:val="FF0000"/>
                <w:sz w:val="16"/>
                <w:szCs w:val="16"/>
              </w:rPr>
              <w:t>業務輪班</w:t>
            </w: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4798FDF3" w14:textId="77777777" w:rsidR="009D7BFD" w:rsidRPr="00EC619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53532194" w14:textId="77777777" w:rsidR="009D7BFD" w:rsidRPr="001F3C75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2BCC3642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13786C45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E4DF7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61A75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15E822F" w14:textId="77777777" w:rsidR="009D7BFD" w:rsidRPr="0058421E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31B5386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10411CB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F7376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14:paraId="23162B1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2480BB3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9A47D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C2619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27968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6B8B8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29A9587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60B39D2D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1C04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95A6A7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B2342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88E5B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E0591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C6C47C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6CAFEC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A5D9A3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79B011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5455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3C1013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1E58EEE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4D0FB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50</w:t>
            </w:r>
          </w:p>
        </w:tc>
        <w:tc>
          <w:tcPr>
            <w:tcW w:w="869" w:type="dxa"/>
            <w:vAlign w:val="center"/>
          </w:tcPr>
          <w:p w14:paraId="70451FA5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李智偉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26DBEE03" w14:textId="77777777" w:rsidR="009D7BFD" w:rsidRDefault="009D7BFD" w:rsidP="009D7BFD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5E46A04F" w14:textId="77777777" w:rsidR="009D7BFD" w:rsidRPr="00EE091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5680F1E1" w14:textId="77777777" w:rsidR="009D7BFD" w:rsidRPr="00EE091A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1BB9CCFD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544A3C92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03-04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F028887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3C749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D50AA21" w14:textId="77777777" w:rsidR="009D7BFD" w:rsidRPr="005057B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0A9B8A76" w14:textId="77777777" w:rsidR="009D7BFD" w:rsidRPr="005057B2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FF"/>
                <w:spacing w:val="-20"/>
                <w:sz w:val="18"/>
                <w:szCs w:val="18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0C1B758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477CF4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356879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99D892C" w14:textId="77777777" w:rsidR="009D7BFD" w:rsidRPr="00C7445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  <w:spacing w:val="-2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A42F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BE5B0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FF"/>
                <w:spacing w:val="-2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000000"/>
              <w:right w:val="single" w:sz="2" w:space="0" w:color="auto"/>
            </w:tcBorders>
            <w:vAlign w:val="center"/>
          </w:tcPr>
          <w:p w14:paraId="65B5D64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BE971D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5C183C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3BEA0D8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1543B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3D39740" w14:textId="77777777" w:rsidR="009D7BFD" w:rsidRPr="00253D5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75E4EEF" w14:textId="77777777" w:rsidR="009D7BFD" w:rsidRPr="00253D5F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Cs/>
                <w:color w:val="0000FF"/>
                <w:sz w:val="22"/>
                <w:szCs w:val="22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071B1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A7FDC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EBF97D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730865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B9FA2A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62EFC9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39C06B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3BB661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37493E2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0FE1386E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51</w:t>
            </w:r>
          </w:p>
        </w:tc>
        <w:tc>
          <w:tcPr>
            <w:tcW w:w="869" w:type="dxa"/>
            <w:vAlign w:val="center"/>
          </w:tcPr>
          <w:p w14:paraId="4E3E8F87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林新慶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</w:tcPr>
          <w:p w14:paraId="51151764" w14:textId="77777777" w:rsidR="009D7BFD" w:rsidRDefault="009D7BFD" w:rsidP="009D7BFD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312F4001" w14:textId="77777777" w:rsidR="009D7BFD" w:rsidRPr="00773690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7CB736AF" w14:textId="77777777" w:rsidR="009D7BFD" w:rsidRPr="00EE091A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02057F4D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1F9D1AA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ED32BD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C0372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5611B43B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14:paraId="003C1115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1B67F75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000000"/>
              <w:right w:val="single" w:sz="2" w:space="0" w:color="auto"/>
            </w:tcBorders>
            <w:vAlign w:val="center"/>
          </w:tcPr>
          <w:p w14:paraId="7E88C4F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F8D8F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A9A15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9FD70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0A1A5C" w14:textId="77777777" w:rsidR="009D7BFD" w:rsidRPr="0058421E" w:rsidRDefault="009D7BFD" w:rsidP="009D7BFD">
            <w:pPr>
              <w:spacing w:line="240" w:lineRule="exact"/>
              <w:ind w:leftChars="-10" w:left="-24" w:rightChars="-10" w:right="-24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62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2394D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7D1EC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413AAE3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8FAF7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4A47E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B48E08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B9961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BBF80E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CC1705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FEAF0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8ED84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BB8C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BD028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1723D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C7331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800E65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15911BF4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52</w:t>
            </w:r>
          </w:p>
        </w:tc>
        <w:tc>
          <w:tcPr>
            <w:tcW w:w="869" w:type="dxa"/>
            <w:vAlign w:val="center"/>
          </w:tcPr>
          <w:p w14:paraId="7AEA27A5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李金孔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03FFD424" w14:textId="77777777" w:rsidR="009D7BFD" w:rsidRDefault="009D7BFD" w:rsidP="009D7BFD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left w:val="double" w:sz="4" w:space="0" w:color="auto"/>
            </w:tcBorders>
            <w:vAlign w:val="center"/>
          </w:tcPr>
          <w:p w14:paraId="087A0B79" w14:textId="77777777" w:rsidR="009D7BFD" w:rsidRPr="00EC619A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1092" w:type="dxa"/>
            <w:vAlign w:val="center"/>
          </w:tcPr>
          <w:p w14:paraId="4D16E2BE" w14:textId="77777777" w:rsidR="009D7BFD" w:rsidRPr="001F3C75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1365ED29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7F14C25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04-05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02F07F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ED12CCC" w14:textId="77777777" w:rsidR="009D7BFD" w:rsidRPr="0058421E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19B0874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2" w:space="0" w:color="auto"/>
              <w:right w:val="single" w:sz="4" w:space="0" w:color="auto"/>
            </w:tcBorders>
            <w:vAlign w:val="center"/>
          </w:tcPr>
          <w:p w14:paraId="244230E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A5A77F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000000"/>
              <w:left w:val="single" w:sz="4" w:space="0" w:color="auto"/>
              <w:right w:val="single" w:sz="2" w:space="0" w:color="auto"/>
            </w:tcBorders>
            <w:vAlign w:val="center"/>
          </w:tcPr>
          <w:p w14:paraId="1BB9101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5AB9954" w14:textId="77777777" w:rsidR="009D7BFD" w:rsidRPr="00185C35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325E3DD" w14:textId="77777777" w:rsidR="009D7BFD" w:rsidRPr="00185C35" w:rsidRDefault="009D7BFD" w:rsidP="009D7BFD">
            <w:pPr>
              <w:spacing w:line="16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FA35F8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950B3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B63B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C8E3D0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7C8EB1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1EEF91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D6C23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4E6AB0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3C089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2ECB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DFEA3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1283F1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009B87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FF675E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7D16585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D47525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42EDAD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648EB1B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1448F1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53</w:t>
            </w:r>
          </w:p>
        </w:tc>
        <w:tc>
          <w:tcPr>
            <w:tcW w:w="869" w:type="dxa"/>
            <w:vAlign w:val="center"/>
          </w:tcPr>
          <w:p w14:paraId="4E3389B4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董安民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2A369862" w14:textId="77777777" w:rsidR="009D7BFD" w:rsidRDefault="009D7BFD" w:rsidP="009D7BFD">
            <w:pPr>
              <w:spacing w:line="240" w:lineRule="exact"/>
              <w:jc w:val="center"/>
            </w:pPr>
          </w:p>
        </w:tc>
        <w:tc>
          <w:tcPr>
            <w:tcW w:w="280" w:type="dxa"/>
            <w:tcBorders>
              <w:bottom w:val="single" w:sz="4" w:space="0" w:color="0000FF"/>
              <w:right w:val="single" w:sz="2" w:space="0" w:color="auto"/>
            </w:tcBorders>
          </w:tcPr>
          <w:p w14:paraId="0B80A0DA" w14:textId="77777777" w:rsidR="009D7BFD" w:rsidRDefault="009D7BFD" w:rsidP="009D7BFD"/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60A775FA" w14:textId="77777777" w:rsidR="009D7BFD" w:rsidRPr="00F24B02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  <w:sz w:val="23"/>
                <w:szCs w:val="23"/>
              </w:rPr>
            </w:pPr>
          </w:p>
        </w:tc>
      </w:tr>
      <w:tr w:rsidR="009D7BFD" w:rsidRPr="00C1660B" w14:paraId="31E7B227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848029B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98BD71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A8565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004391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0F152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AA4A6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F66E0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1E8A78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6F2EA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5E4D6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CC6F3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D3622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685AF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767A7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440A2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476B5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FEDC04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EF604D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F2463A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0EE1D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F9EFF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776C7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88CF4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D84733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440993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30200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F4954E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7B4C04A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54</w:t>
            </w:r>
          </w:p>
        </w:tc>
        <w:tc>
          <w:tcPr>
            <w:tcW w:w="869" w:type="dxa"/>
            <w:vAlign w:val="center"/>
          </w:tcPr>
          <w:p w14:paraId="2E5A69FC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陳昱靜</w:t>
            </w:r>
          </w:p>
        </w:tc>
        <w:tc>
          <w:tcPr>
            <w:tcW w:w="728" w:type="dxa"/>
            <w:tcBorders>
              <w:bottom w:val="single" w:sz="4" w:space="0" w:color="0000FF"/>
              <w:right w:val="double" w:sz="4" w:space="0" w:color="auto"/>
            </w:tcBorders>
          </w:tcPr>
          <w:p w14:paraId="5DA0A5C3" w14:textId="77777777" w:rsidR="009D7BFD" w:rsidRDefault="009D7BFD" w:rsidP="009D7BFD">
            <w:pPr>
              <w:spacing w:line="220" w:lineRule="exact"/>
              <w:jc w:val="center"/>
            </w:pPr>
          </w:p>
        </w:tc>
        <w:tc>
          <w:tcPr>
            <w:tcW w:w="280" w:type="dxa"/>
            <w:tcBorders>
              <w:right w:val="single" w:sz="2" w:space="0" w:color="auto"/>
            </w:tcBorders>
          </w:tcPr>
          <w:p w14:paraId="77041309" w14:textId="77777777" w:rsidR="009D7BFD" w:rsidRDefault="009D7BFD" w:rsidP="009D7BFD"/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725B415E" w14:textId="77777777" w:rsidR="009D7BFD" w:rsidRPr="00363303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7852B873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20AA5783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  <w:t>05-06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EC1228" w14:textId="77777777" w:rsidR="009D7BFD" w:rsidRPr="0058421E" w:rsidRDefault="009D7BFD" w:rsidP="009D7BFD">
            <w:pPr>
              <w:spacing w:line="240" w:lineRule="exact"/>
              <w:ind w:leftChars="-50" w:left="-120" w:rightChars="-50" w:right="-120"/>
              <w:jc w:val="center"/>
              <w:rPr>
                <w:rFonts w:ascii="標楷體" w:eastAsia="標楷體" w:hAnsi="標楷體" w:cs="Arial"/>
              </w:rPr>
            </w:pPr>
            <w:r w:rsidRPr="0058421E">
              <w:rPr>
                <w:rFonts w:ascii="標楷體" w:eastAsia="標楷體" w:hAnsi="標楷體" w:cs="Arial" w:hint="eastAsia"/>
              </w:rPr>
              <w:t>(</w:t>
            </w:r>
            <w:r>
              <w:rPr>
                <w:rFonts w:ascii="標楷體" w:eastAsia="標楷體" w:hAnsi="標楷體" w:cs="Arial" w:hint="eastAsia"/>
              </w:rPr>
              <w:t>5</w:t>
            </w:r>
            <w:r w:rsidRPr="0058421E">
              <w:rPr>
                <w:rFonts w:ascii="標楷體" w:eastAsia="標楷體" w:hAnsi="標楷體" w:cs="Arial" w:hint="eastAsia"/>
              </w:rPr>
              <w:t>)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81730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925CB79" w14:textId="77777777" w:rsidR="009D7BFD" w:rsidRPr="00DC2D5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9FBC030" w14:textId="77777777" w:rsidR="009D7BFD" w:rsidRPr="00DC2D5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A08EC7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3649B5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5A78FED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8494999" w14:textId="77777777" w:rsidR="009D7BFD" w:rsidRPr="00185C3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99258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41C00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9709C6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2D807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CA6865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B7D608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3EDBD1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7BFA36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93AE82C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3E9B1E3" w14:textId="77777777" w:rsidR="009D7BFD" w:rsidRPr="00852A8A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FF"/>
                <w:sz w:val="20"/>
                <w:szCs w:val="2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759F30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0CD622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3A7F3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92FBBD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7463D44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CA90D7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C76EEDD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29B6838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9E1AE62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41EBD099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28" w:type="dxa"/>
            <w:tcBorders>
              <w:left w:val="single" w:sz="2" w:space="0" w:color="auto"/>
              <w:right w:val="double" w:sz="4" w:space="0" w:color="auto"/>
            </w:tcBorders>
          </w:tcPr>
          <w:p w14:paraId="0EAE661C" w14:textId="77777777" w:rsidR="009D7BFD" w:rsidRPr="00621D69" w:rsidRDefault="009D7BFD" w:rsidP="009D7BFD">
            <w:pPr>
              <w:spacing w:line="240" w:lineRule="exact"/>
              <w:jc w:val="center"/>
              <w:rPr>
                <w:color w:val="FF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390028F" w14:textId="77777777" w:rsidR="009D7BFD" w:rsidRPr="00794FC3" w:rsidRDefault="009D7BFD" w:rsidP="009D7BFD">
            <w:pPr>
              <w:spacing w:line="240" w:lineRule="exact"/>
              <w:ind w:right="57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56BEFF3D" w14:textId="77777777" w:rsidR="009D7BFD" w:rsidRPr="00794FC3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9D7BFD" w:rsidRPr="00C1660B" w14:paraId="34635575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187B0632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A96DB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E34FE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37E7C1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6B1FF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6B768D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3D7C2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D00C8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7C76C5" w14:textId="77777777" w:rsidR="009D7BFD" w:rsidRPr="00185C3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E54F7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265148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093B2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302FA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0A0C84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2FFE85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440D1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B7A804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67D0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C5F8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2E3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5AC758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9E67F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0839D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69FBA4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BA397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B3A835B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ECE3C0F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887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8E2EAFD" w14:textId="77777777" w:rsidR="009D7BFD" w:rsidRPr="00642420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FF0000"/>
              </w:rPr>
            </w:pP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隊長</w:t>
            </w:r>
            <w:r>
              <w:rPr>
                <w:rFonts w:ascii="新細明體" w:hAnsi="新細明體" w:hint="eastAsia"/>
                <w:color w:val="FF0000"/>
                <w:sz w:val="20"/>
                <w:szCs w:val="20"/>
              </w:rPr>
              <w:t>、</w:t>
            </w:r>
            <w:r w:rsidRPr="00D225AB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副隊</w:t>
            </w:r>
            <w:r w:rsidRPr="00287FCF"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  <w:t>長、秘書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045D8FBB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145FA5AB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50D62149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1D23627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06-07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8746F6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5E2983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0F628A1" w14:textId="77777777" w:rsidR="009D7BFD" w:rsidRPr="00DC2D5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E81A099" w14:textId="77777777" w:rsidR="009D7BFD" w:rsidRPr="00DC2D5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2DFAEDF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E8700A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30F928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DD3625A" w14:textId="77777777" w:rsidR="009D7BFD" w:rsidRPr="00185C3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70E30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C320B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CB1920" w14:textId="77777777" w:rsidR="009D7BFD" w:rsidRPr="003A293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48F91C9" w14:textId="77777777" w:rsidR="009D7BFD" w:rsidRPr="003A2939" w:rsidRDefault="009D7BFD" w:rsidP="009D7BFD">
            <w:pPr>
              <w:spacing w:line="240" w:lineRule="exact"/>
              <w:ind w:leftChars="-20" w:left="-48" w:rightChars="-20" w:right="-48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2D87621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38ACF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A50B642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6CC7BC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937554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E964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7D858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4E3647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290E69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BEA2643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0CAAD29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A61C90C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546AB25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1C47A8E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427EA89" w14:textId="35F0F669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  <w:vAlign w:val="center"/>
          </w:tcPr>
          <w:p w14:paraId="0A5D2EDD" w14:textId="046BC854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28" w:type="dxa"/>
            <w:tcBorders>
              <w:right w:val="double" w:sz="4" w:space="0" w:color="auto"/>
            </w:tcBorders>
            <w:vAlign w:val="center"/>
          </w:tcPr>
          <w:p w14:paraId="33DB8464" w14:textId="77777777" w:rsidR="009D7BFD" w:rsidRDefault="009D7BFD" w:rsidP="009D7BFD">
            <w:pPr>
              <w:spacing w:line="20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80" w:type="dxa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14:paraId="0772BB56" w14:textId="77777777" w:rsidR="009D7BFD" w:rsidRPr="001F3C7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1092" w:type="dxa"/>
            <w:tcBorders>
              <w:left w:val="single" w:sz="2" w:space="0" w:color="auto"/>
            </w:tcBorders>
            <w:vAlign w:val="center"/>
          </w:tcPr>
          <w:p w14:paraId="57897EE6" w14:textId="77777777" w:rsidR="009D7BFD" w:rsidRPr="001F3C75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</w:rPr>
            </w:pPr>
          </w:p>
        </w:tc>
      </w:tr>
      <w:tr w:rsidR="009D7BFD" w:rsidRPr="00C1660B" w14:paraId="3243A404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right w:val="single" w:sz="2" w:space="0" w:color="auto"/>
            </w:tcBorders>
            <w:vAlign w:val="center"/>
          </w:tcPr>
          <w:p w14:paraId="41C7BE4B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DC15B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3AF356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9617D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1E492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E9758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4D6D8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70304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F827BF" w14:textId="77777777" w:rsidR="009D7BFD" w:rsidRPr="00185C3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19A714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2B51D5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EF084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CA871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76B012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4D852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F9B7C7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0C373E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B01938" w14:textId="77777777" w:rsidR="009D7BFD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</w:p>
        </w:tc>
        <w:tc>
          <w:tcPr>
            <w:tcW w:w="338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CC44F10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219EADC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3CFC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57585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E5DBC6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72D1BA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8B0F57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D85A7E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C145E1A" w14:textId="77777777" w:rsidR="009D7BFD" w:rsidRPr="0058421E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6AEC79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</w:rPr>
              <w:t>61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E6C7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陳彥文</w:t>
            </w:r>
          </w:p>
        </w:tc>
        <w:tc>
          <w:tcPr>
            <w:tcW w:w="728" w:type="dxa"/>
            <w:vAlign w:val="center"/>
          </w:tcPr>
          <w:p w14:paraId="01E82DD9" w14:textId="77777777" w:rsidR="009D7BFD" w:rsidRPr="00DA5103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DA5103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</w:tc>
        <w:tc>
          <w:tcPr>
            <w:tcW w:w="280" w:type="dxa"/>
            <w:tcBorders>
              <w:top w:val="single" w:sz="4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14:paraId="4333913C" w14:textId="77777777" w:rsidR="009D7BFD" w:rsidRPr="001F098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14:paraId="2C577581" w14:textId="77777777" w:rsidR="009D7BFD" w:rsidRPr="001F098E" w:rsidRDefault="009D7BFD" w:rsidP="009D7BFD">
            <w:pPr>
              <w:spacing w:line="240" w:lineRule="exact"/>
              <w:ind w:left="57" w:right="57"/>
              <w:rPr>
                <w:rFonts w:ascii="標楷體" w:eastAsia="標楷體" w:hAnsi="標楷體"/>
                <w:color w:val="FF0000"/>
              </w:rPr>
            </w:pPr>
          </w:p>
        </w:tc>
      </w:tr>
      <w:tr w:rsidR="009D7BFD" w:rsidRPr="00C1660B" w14:paraId="58E48E45" w14:textId="77777777" w:rsidTr="0066765C">
        <w:trPr>
          <w:cantSplit/>
          <w:trHeight w:hRule="exact" w:val="255"/>
        </w:trPr>
        <w:tc>
          <w:tcPr>
            <w:tcW w:w="844" w:type="dxa"/>
            <w:vMerge w:val="restart"/>
            <w:tcBorders>
              <w:right w:val="single" w:sz="2" w:space="0" w:color="auto"/>
            </w:tcBorders>
            <w:vAlign w:val="center"/>
          </w:tcPr>
          <w:p w14:paraId="67F7F23C" w14:textId="77777777" w:rsidR="009D7BFD" w:rsidRPr="008A4193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</w:pPr>
            <w:r w:rsidRPr="008A4193">
              <w:rPr>
                <w:rFonts w:ascii="標楷體" w:eastAsia="標楷體" w:hAnsi="標楷體" w:cs="Arial"/>
                <w:b/>
                <w:color w:val="000000"/>
                <w:spacing w:val="20"/>
                <w:sz w:val="28"/>
                <w:szCs w:val="28"/>
              </w:rPr>
              <w:t>07-08</w:t>
            </w:r>
          </w:p>
        </w:tc>
        <w:tc>
          <w:tcPr>
            <w:tcW w:w="45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E14DE43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5</w:t>
            </w:r>
          </w:p>
        </w:tc>
        <w:tc>
          <w:tcPr>
            <w:tcW w:w="4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19F6A7B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1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0BC4EF17" w14:textId="77777777" w:rsidR="009D7BFD" w:rsidRPr="00B90C8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D150951" w14:textId="77777777" w:rsidR="009D7BFD" w:rsidRPr="00FA2A84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B13389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7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B6F2D0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FF0000"/>
              </w:rPr>
            </w:pPr>
          </w:p>
        </w:tc>
        <w:tc>
          <w:tcPr>
            <w:tcW w:w="49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206C5F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DEA3CC5" w14:textId="77777777" w:rsidR="009D7BFD" w:rsidRPr="00185C35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546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2A3D9E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8A872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6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E70ACB4" w14:textId="77777777" w:rsidR="009D7BFD" w:rsidRPr="003A2939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EE0000"/>
              </w:rPr>
            </w:pPr>
          </w:p>
        </w:tc>
        <w:tc>
          <w:tcPr>
            <w:tcW w:w="46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9E49B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1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A7DA5AC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700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149B54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9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BCB0C0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8D579B5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48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0AB0B4A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</w:rPr>
            </w:pPr>
          </w:p>
        </w:tc>
        <w:tc>
          <w:tcPr>
            <w:tcW w:w="338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1CDCFD5C" w14:textId="77777777" w:rsidR="009D7BFD" w:rsidRPr="006052A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64F08657" w14:textId="77777777" w:rsidR="009D7BFD" w:rsidRPr="006052A3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A5EA23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B82771F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7209109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7690FFD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5497315A" w14:textId="77777777" w:rsidR="009D7BFD" w:rsidRPr="0058421E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06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474D3EBC" w14:textId="77777777" w:rsidR="009D7BFD" w:rsidRPr="0058421E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 xml:space="preserve">                     </w:t>
            </w:r>
          </w:p>
        </w:tc>
        <w:tc>
          <w:tcPr>
            <w:tcW w:w="307" w:type="dxa"/>
            <w:vMerge w:val="restart"/>
            <w:tcBorders>
              <w:top w:val="single" w:sz="2" w:space="0" w:color="auto"/>
              <w:left w:val="single" w:sz="2" w:space="0" w:color="auto"/>
              <w:right w:val="double" w:sz="4" w:space="0" w:color="auto"/>
            </w:tcBorders>
            <w:vAlign w:val="center"/>
          </w:tcPr>
          <w:p w14:paraId="796C817E" w14:textId="77777777" w:rsidR="009D7BFD" w:rsidRPr="0058421E" w:rsidRDefault="009D7BFD" w:rsidP="009D7BFD">
            <w:pPr>
              <w:spacing w:line="240" w:lineRule="exact"/>
              <w:ind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290" w:type="dxa"/>
            <w:tcBorders>
              <w:left w:val="double" w:sz="4" w:space="0" w:color="auto"/>
            </w:tcBorders>
            <w:vAlign w:val="center"/>
          </w:tcPr>
          <w:p w14:paraId="52B0BEC0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62</w:t>
            </w:r>
          </w:p>
        </w:tc>
        <w:tc>
          <w:tcPr>
            <w:tcW w:w="869" w:type="dxa"/>
            <w:vAlign w:val="center"/>
          </w:tcPr>
          <w:p w14:paraId="6192AEE1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林志明</w:t>
            </w:r>
          </w:p>
        </w:tc>
        <w:tc>
          <w:tcPr>
            <w:tcW w:w="728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34BD37D" w14:textId="77777777" w:rsidR="009D7BFD" w:rsidRPr="005142E0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1EFD55E1" w14:textId="77777777" w:rsidR="009D7BFD" w:rsidRPr="005142E0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7D448B0" w14:textId="77777777" w:rsidR="009D7BFD" w:rsidRPr="0049088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5F591BC" w14:textId="77777777" w:rsidR="009D7BFD" w:rsidRPr="00AE15A8" w:rsidRDefault="009D7BFD" w:rsidP="009D7BFD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9D7BFD" w:rsidRPr="00C1660B" w14:paraId="7F8A8814" w14:textId="77777777" w:rsidTr="0066765C">
        <w:trPr>
          <w:cantSplit/>
          <w:trHeight w:hRule="exact" w:val="255"/>
        </w:trPr>
        <w:tc>
          <w:tcPr>
            <w:tcW w:w="844" w:type="dxa"/>
            <w:vMerge/>
            <w:tcBorders>
              <w:bottom w:val="single" w:sz="12" w:space="0" w:color="auto"/>
              <w:right w:val="single" w:sz="2" w:space="0" w:color="auto"/>
            </w:tcBorders>
            <w:vAlign w:val="center"/>
          </w:tcPr>
          <w:p w14:paraId="5332D704" w14:textId="77777777" w:rsidR="009D7BFD" w:rsidRPr="00C1660B" w:rsidRDefault="009D7BFD" w:rsidP="009D7BFD">
            <w:pPr>
              <w:spacing w:line="360" w:lineRule="exact"/>
              <w:jc w:val="center"/>
              <w:rPr>
                <w:rFonts w:ascii="標楷體" w:eastAsia="標楷體" w:hAnsi="標楷體" w:cs="Arial"/>
                <w:b/>
                <w:spacing w:val="20"/>
                <w:sz w:val="28"/>
              </w:rPr>
            </w:pPr>
          </w:p>
        </w:tc>
        <w:tc>
          <w:tcPr>
            <w:tcW w:w="456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06F8825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59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C6EF86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1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DFB9BA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CE4EA71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502AAAC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73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25A561D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5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EA650E7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D7A9ADD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46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393EE51" w14:textId="77777777" w:rsidR="009D7BFD" w:rsidRPr="00C1660B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D2A980F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2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6182A07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61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8111952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14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054345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700" w:type="dxa"/>
            <w:vMerge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BF277CC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490" w:type="dxa"/>
            <w:vMerge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FEA9CC2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378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68C9B8A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488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B37C789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38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EEBAC6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7FF5E6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096CB2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E9BB0F9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5E0FECD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9BB6BF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7BE80AD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6" w:type="dxa"/>
            <w:vMerge/>
            <w:tcBorders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5B24AB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307" w:type="dxa"/>
            <w:vMerge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D9A9A54" w14:textId="77777777" w:rsidR="009D7BFD" w:rsidRPr="00C1660B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 w:cs="Arial"/>
                <w:b/>
              </w:rPr>
            </w:pPr>
          </w:p>
        </w:tc>
        <w:tc>
          <w:tcPr>
            <w:tcW w:w="290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7F1F32B2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  <w:b/>
                <w:color w:val="000000"/>
              </w:rPr>
            </w:pPr>
            <w:r>
              <w:rPr>
                <w:rFonts w:ascii="標楷體" w:eastAsia="標楷體" w:hAnsi="標楷體" w:cs="Arial" w:hint="eastAsia"/>
                <w:b/>
                <w:color w:val="000000"/>
              </w:rPr>
              <w:t>63</w:t>
            </w:r>
          </w:p>
        </w:tc>
        <w:tc>
          <w:tcPr>
            <w:tcW w:w="869" w:type="dxa"/>
            <w:tcBorders>
              <w:bottom w:val="single" w:sz="12" w:space="0" w:color="auto"/>
            </w:tcBorders>
            <w:vAlign w:val="center"/>
          </w:tcPr>
          <w:p w14:paraId="6AE8E0FB" w14:textId="77777777" w:rsidR="009D7BFD" w:rsidRDefault="009D7BFD" w:rsidP="009D7BF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張瑞忠</w:t>
            </w:r>
          </w:p>
        </w:tc>
        <w:tc>
          <w:tcPr>
            <w:tcW w:w="728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30BE304" w14:textId="77777777" w:rsidR="009D7BFD" w:rsidRPr="005142E0" w:rsidRDefault="009D7BFD" w:rsidP="009D7BFD">
            <w:pPr>
              <w:spacing w:line="220" w:lineRule="exact"/>
              <w:jc w:val="center"/>
              <w:rPr>
                <w:rFonts w:ascii="標楷體" w:eastAsia="標楷體" w:hAnsi="標楷體" w:cs="Arial"/>
                <w:color w:val="0000FF"/>
                <w:sz w:val="16"/>
                <w:szCs w:val="16"/>
              </w:rPr>
            </w:pPr>
            <w:r w:rsidRPr="005142E0">
              <w:rPr>
                <w:rFonts w:ascii="標楷體" w:eastAsia="標楷體" w:hAnsi="標楷體" w:cs="Arial" w:hint="eastAsia"/>
                <w:color w:val="0000FF"/>
                <w:sz w:val="16"/>
                <w:szCs w:val="16"/>
              </w:rPr>
              <w:t>內部管理</w:t>
            </w:r>
          </w:p>
          <w:p w14:paraId="7A10BE3B" w14:textId="77777777" w:rsidR="009D7BFD" w:rsidRPr="005142E0" w:rsidRDefault="009D7BFD" w:rsidP="009D7BFD">
            <w:pPr>
              <w:spacing w:line="220" w:lineRule="exact"/>
              <w:jc w:val="center"/>
              <w:rPr>
                <w:rFonts w:ascii="標楷體" w:eastAsia="標楷體" w:hAnsi="標楷體"/>
                <w:color w:val="0000FF"/>
              </w:rPr>
            </w:pPr>
          </w:p>
        </w:tc>
        <w:tc>
          <w:tcPr>
            <w:tcW w:w="280" w:type="dxa"/>
            <w:tcBorders>
              <w:left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5EDCF6" w14:textId="77777777" w:rsidR="009D7BFD" w:rsidRPr="00490886" w:rsidRDefault="009D7BFD" w:rsidP="009D7BFD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092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14:paraId="254FC021" w14:textId="77777777" w:rsidR="009D7BFD" w:rsidRPr="00AE15A8" w:rsidRDefault="009D7BFD" w:rsidP="009D7BFD">
            <w:pPr>
              <w:spacing w:line="240" w:lineRule="exact"/>
              <w:ind w:right="57"/>
              <w:rPr>
                <w:rFonts w:ascii="標楷體" w:eastAsia="標楷體" w:hAnsi="標楷體"/>
              </w:rPr>
            </w:pPr>
          </w:p>
        </w:tc>
      </w:tr>
      <w:tr w:rsidR="009D7BFD" w:rsidRPr="00952341" w14:paraId="356E3AB5" w14:textId="77777777" w:rsidTr="00DC2CBC">
        <w:trPr>
          <w:cantSplit/>
          <w:trHeight w:hRule="exact" w:val="3966"/>
        </w:trPr>
        <w:tc>
          <w:tcPr>
            <w:tcW w:w="844" w:type="dxa"/>
            <w:tcBorders>
              <w:top w:val="single" w:sz="12" w:space="0" w:color="auto"/>
              <w:bottom w:val="thickThinSmallGap" w:sz="18" w:space="0" w:color="auto"/>
            </w:tcBorders>
            <w:textDirection w:val="tbRlV"/>
            <w:vAlign w:val="center"/>
          </w:tcPr>
          <w:p w14:paraId="00935C28" w14:textId="77777777" w:rsidR="009D7BFD" w:rsidRPr="00952341" w:rsidRDefault="009D7BFD" w:rsidP="009D7BFD">
            <w:pPr>
              <w:spacing w:line="240" w:lineRule="exact"/>
              <w:ind w:left="57" w:right="57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52341">
              <w:rPr>
                <w:rFonts w:ascii="標楷體" w:eastAsia="標楷體" w:hAnsi="標楷體" w:hint="eastAsia"/>
                <w:sz w:val="28"/>
                <w:szCs w:val="28"/>
              </w:rPr>
              <w:t>附           記</w:t>
            </w:r>
          </w:p>
        </w:tc>
        <w:tc>
          <w:tcPr>
            <w:tcW w:w="14568" w:type="dxa"/>
            <w:gridSpan w:val="34"/>
            <w:tcBorders>
              <w:top w:val="single" w:sz="12" w:space="0" w:color="auto"/>
              <w:bottom w:val="thickThinSmallGap" w:sz="18" w:space="0" w:color="auto"/>
            </w:tcBorders>
          </w:tcPr>
          <w:p w14:paraId="30432BCC" w14:textId="77777777" w:rsidR="009D7BFD" w:rsidRDefault="009D7BFD" w:rsidP="009D7BFD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color w:val="000000"/>
              </w:rPr>
              <w:t>一、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巡邏路線：</w:t>
            </w:r>
          </w:p>
          <w:p w14:paraId="1BF3EC9B" w14:textId="77777777" w:rsidR="009D7BFD" w:rsidRDefault="009D7BFD" w:rsidP="009D7BFD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（一）標記＃由隊部→草屯鎮中正路中油加油站→台14線國姓中油加油站→埔里中山路三段中華郵局→隊部。</w:t>
            </w:r>
          </w:p>
          <w:p w14:paraId="77C8BDD3" w14:textId="77777777" w:rsidR="009D7BFD" w:rsidRDefault="009D7BFD" w:rsidP="009D7BFD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（二）標記※由隊部→縣長官邸→百鋒中油加油站→水里中油加油站→隊部。</w:t>
            </w:r>
          </w:p>
          <w:p w14:paraId="6B274318" w14:textId="77777777" w:rsidR="009D7BFD" w:rsidRPr="00DF6F50" w:rsidRDefault="009D7BFD" w:rsidP="009D7BFD">
            <w:pPr>
              <w:spacing w:line="280" w:lineRule="exact"/>
              <w:ind w:left="360" w:hangingChars="150" w:hanging="360"/>
              <w:rPr>
                <w:rFonts w:ascii="標楷體" w:eastAsia="標楷體" w:hAnsi="標楷體"/>
                <w:color w:val="000000"/>
              </w:rPr>
            </w:pP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（三）標記◎由隊部→縣長官邸→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008000"/>
              </w:rPr>
              <w:t>陞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008000"/>
              </w:rPr>
              <w:t>泰中油加油站</w:t>
            </w:r>
            <w:r w:rsidRPr="00DF6F50">
              <w:rPr>
                <w:rFonts w:ascii="標楷體" w:eastAsia="標楷體" w:hAnsi="標楷體"/>
                <w:b/>
                <w:color w:val="008000"/>
              </w:rPr>
              <w:t>→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C工區產業運輸道路地磅站→竹山鎮集山路中油加油站→隊部</w:t>
            </w:r>
            <w:r w:rsidRPr="00DF6F50">
              <w:rPr>
                <w:rFonts w:ascii="標楷體" w:eastAsia="標楷體" w:hAnsi="標楷體" w:cs="標楷體" w:hint="eastAsia"/>
                <w:b/>
                <w:color w:val="008000"/>
              </w:rPr>
              <w:t>依序巡邏</w:t>
            </w:r>
            <w:r w:rsidRPr="00DF6F50">
              <w:rPr>
                <w:rFonts w:ascii="標楷體" w:eastAsia="標楷體" w:hAnsi="標楷體" w:hint="eastAsia"/>
                <w:b/>
                <w:color w:val="008000"/>
              </w:rPr>
              <w:t>。</w:t>
            </w:r>
          </w:p>
          <w:p w14:paraId="5C45E67B" w14:textId="77777777" w:rsidR="009D7BFD" w:rsidRPr="00DF6F50" w:rsidRDefault="009D7BFD" w:rsidP="009D7BFD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</w:rPr>
              <w:t>二</w:t>
            </w:r>
            <w:r w:rsidRPr="009635E0">
              <w:rPr>
                <w:rFonts w:ascii="標楷體" w:eastAsia="標楷體" w:hAnsi="標楷體" w:hint="eastAsia"/>
                <w:color w:val="0000FF"/>
              </w:rPr>
              <w:t>、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各班次勤務人員請攜帶防彈背心、頭盔，夜間勤務人員除前述裝備，另加攜帶照明設備。</w:t>
            </w:r>
          </w:p>
          <w:p w14:paraId="00A7D2C8" w14:textId="77777777" w:rsidR="009D7BFD" w:rsidRPr="00DF6F50" w:rsidRDefault="009D7BFD" w:rsidP="009D7BFD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三</w:t>
            </w:r>
            <w:r w:rsidRPr="00091EFA">
              <w:rPr>
                <w:rFonts w:ascii="標楷體" w:eastAsia="標楷體" w:hAnsi="標楷體" w:hint="eastAsia"/>
                <w:b/>
                <w:color w:val="009900"/>
              </w:rPr>
              <w:t>、</w:t>
            </w:r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易超速路段測照人員</w:t>
            </w:r>
            <w:proofErr w:type="gramStart"/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請慎選測</w:t>
            </w:r>
            <w:proofErr w:type="gramEnd"/>
            <w:r w:rsidRPr="00DF6F50">
              <w:rPr>
                <w:rFonts w:ascii="標楷體" w:eastAsia="標楷體" w:hAnsi="標楷體" w:cs="新細明體" w:hint="eastAsia"/>
                <w:b/>
                <w:color w:val="008000"/>
              </w:rPr>
              <w:t>照路段，</w:t>
            </w:r>
            <w:r w:rsidRPr="00DF6F50">
              <w:rPr>
                <w:rFonts w:ascii="標楷體" w:eastAsia="標楷體" w:hAnsi="標楷體" w:cs="新細明體" w:hint="eastAsia"/>
                <w:b/>
                <w:color w:val="800080"/>
              </w:rPr>
              <w:t>成果由同班勤務人員均分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；每日最後1班測照人員請將電池拿下車，並檢查電力，少於1/2才充電；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著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制服、不配槍、攜帶無線電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。※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15-16時返隊整理照片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)</w:t>
            </w:r>
            <w:r w:rsidRPr="00DF6F50">
              <w:rPr>
                <w:rFonts w:ascii="標楷體" w:eastAsia="標楷體" w:hAnsi="標楷體" w:cs="新細明體" w:hint="eastAsia"/>
                <w:b/>
              </w:rPr>
              <w:t>。</w:t>
            </w:r>
          </w:p>
          <w:p w14:paraId="414DEAD1" w14:textId="77777777" w:rsidR="009D7BFD" w:rsidRPr="00DF6F50" w:rsidRDefault="009D7BFD" w:rsidP="009D7BFD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cs="新細明體" w:hint="eastAsia"/>
              </w:rPr>
              <w:t>四、</w:t>
            </w:r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本隊快速打擊犯罪部隊依序出勤人員：每班巡邏最小番號班次優先，無巡邏依序為備勤前兩名。22-5時或22-8時以2番、3番為主，遇2番、3番請假</w:t>
            </w:r>
            <w:proofErr w:type="gramStart"/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則大番依序</w:t>
            </w:r>
            <w:proofErr w:type="gramEnd"/>
            <w:r w:rsidRPr="00DF6F50">
              <w:rPr>
                <w:rFonts w:ascii="標楷體" w:eastAsia="標楷體" w:hAnsi="標楷體" w:cs="新細明體" w:hint="eastAsia"/>
                <w:b/>
                <w:color w:val="000000"/>
              </w:rPr>
              <w:t>遞補。</w:t>
            </w:r>
          </w:p>
          <w:p w14:paraId="65363B8D" w14:textId="77777777" w:rsidR="009D7BFD" w:rsidRPr="00DF6F50" w:rsidRDefault="009D7BFD" w:rsidP="009D7BFD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 w:cs="新細明體"/>
                <w:b/>
                <w:color w:val="0000FF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五、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依</w:t>
            </w:r>
            <w:r w:rsidRPr="00DF6F50">
              <w:rPr>
                <w:rFonts w:ascii="標楷體" w:eastAsia="標楷體" w:hAnsi="標楷體"/>
                <w:color w:val="FF0000"/>
              </w:rPr>
              <w:t>南投縣政府警察局員工差勤管理要點</w:t>
            </w:r>
            <w:r w:rsidRPr="00DF6F50">
              <w:rPr>
                <w:rFonts w:ascii="標楷體" w:eastAsia="標楷體" w:hAnsi="標楷體" w:hint="eastAsia"/>
                <w:color w:val="FF0000"/>
              </w:rPr>
              <w:t>兼辦業務同仁免簽出入登記簿</w:t>
            </w:r>
            <w:r w:rsidRPr="00DF6F50">
              <w:rPr>
                <w:rFonts w:ascii="標楷體" w:eastAsia="標楷體" w:hAnsi="標楷體" w:cs="新細明體" w:hint="eastAsia"/>
                <w:b/>
                <w:color w:val="EE0000"/>
              </w:rPr>
              <w:t>。</w:t>
            </w:r>
          </w:p>
          <w:p w14:paraId="6C977D8A" w14:textId="77777777" w:rsidR="009D7BFD" w:rsidRPr="00DF6F50" w:rsidRDefault="009D7BFD" w:rsidP="009D7BFD">
            <w:pPr>
              <w:spacing w:line="280" w:lineRule="exact"/>
              <w:ind w:right="57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000000"/>
              </w:rPr>
              <w:t>六、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※</w:t>
            </w:r>
            <w:r w:rsidRPr="00DF6F50">
              <w:rPr>
                <w:rFonts w:ascii="標楷體" w:eastAsia="標楷體" w:hAnsi="標楷體" w:hint="eastAsia"/>
                <w:b/>
                <w:color w:val="0000FF"/>
              </w:rPr>
              <w:t>小隊長(警務佐)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每日各時段編排(巡邏、備勤、兼辦業務)兼管理員警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出退勤領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繳械彈。</w:t>
            </w:r>
          </w:p>
          <w:p w14:paraId="0AB817DD" w14:textId="77777777" w:rsidR="009D7BFD" w:rsidRPr="00DF6F50" w:rsidRDefault="009D7BFD" w:rsidP="009D7BFD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七、勤務代號26-49號勤務人員本日8-18時在隊兼辦勤業務。</w:t>
            </w:r>
          </w:p>
          <w:p w14:paraId="53782F28" w14:textId="77777777" w:rsidR="009D7BFD" w:rsidRPr="00DF6F50" w:rsidRDefault="009D7BFD" w:rsidP="009D7BFD">
            <w:pPr>
              <w:spacing w:line="280" w:lineRule="exact"/>
              <w:ind w:left="480" w:right="57" w:hangingChars="200" w:hanging="48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八、備勤內</w:t>
            </w:r>
            <w:proofErr w:type="gramStart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原勤休</w:t>
            </w:r>
            <w:proofErr w:type="gramEnd"/>
            <w:r w:rsidRPr="00DF6F50">
              <w:rPr>
                <w:rFonts w:ascii="標楷體" w:eastAsia="標楷體" w:hAnsi="標楷體" w:hint="eastAsia"/>
                <w:b/>
                <w:color w:val="FF0000"/>
              </w:rPr>
              <w:t>一小時為指定處所待命，</w:t>
            </w:r>
            <w:r w:rsidRPr="00DF6F50">
              <w:rPr>
                <w:rFonts w:ascii="標楷體" w:eastAsia="標楷體" w:hAnsi="標楷體" w:hint="eastAsia"/>
                <w:b/>
                <w:color w:val="3333FF"/>
              </w:rPr>
              <w:t>〈以藍色顯示〉</w:t>
            </w:r>
            <w:r w:rsidRPr="00DF6F50">
              <w:rPr>
                <w:rFonts w:ascii="標楷體" w:eastAsia="標楷體" w:hAnsi="標楷體" w:hint="eastAsia"/>
                <w:b/>
                <w:color w:val="FF0000"/>
              </w:rPr>
              <w:t>視為服勤時數不得擅離駐地本局，擅離不得報領超勤加班費。</w:t>
            </w:r>
          </w:p>
          <w:p w14:paraId="44B60260" w14:textId="77777777" w:rsidR="009D7BFD" w:rsidRPr="00CF345C" w:rsidRDefault="009D7BFD" w:rsidP="009D7BFD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1585E57C" w14:textId="77777777" w:rsidR="009D7BFD" w:rsidRPr="00BA1671" w:rsidRDefault="009D7BFD" w:rsidP="009D7BFD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  <w:p w14:paraId="4CC179E6" w14:textId="77777777" w:rsidR="009D7BFD" w:rsidRPr="00C212D4" w:rsidRDefault="009D7BFD" w:rsidP="009D7BFD">
            <w:pPr>
              <w:spacing w:line="280" w:lineRule="exact"/>
              <w:ind w:left="561" w:right="57" w:hangingChars="200" w:hanging="561"/>
              <w:jc w:val="both"/>
              <w:rPr>
                <w:rFonts w:ascii="標楷體" w:eastAsia="標楷體" w:hAnsi="標楷體"/>
                <w:b/>
                <w:color w:val="FF0000"/>
                <w:sz w:val="28"/>
                <w:szCs w:val="28"/>
              </w:rPr>
            </w:pPr>
          </w:p>
        </w:tc>
      </w:tr>
    </w:tbl>
    <w:p w14:paraId="60CEF689" w14:textId="77777777" w:rsidR="00CA79BB" w:rsidRPr="00952341" w:rsidRDefault="00CA79BB" w:rsidP="00952341">
      <w:pPr>
        <w:spacing w:line="240" w:lineRule="exact"/>
        <w:rPr>
          <w:rFonts w:ascii="標楷體" w:eastAsia="標楷體" w:hAnsi="標楷體"/>
          <w:sz w:val="28"/>
          <w:szCs w:val="28"/>
        </w:rPr>
      </w:pPr>
    </w:p>
    <w:tbl>
      <w:tblPr>
        <w:tblW w:w="15168" w:type="dxa"/>
        <w:tblInd w:w="-459" w:type="dxa"/>
        <w:tblBorders>
          <w:top w:val="thickThinSmallGap" w:sz="12" w:space="0" w:color="auto"/>
          <w:left w:val="thickThinSmallGap" w:sz="12" w:space="0" w:color="auto"/>
          <w:bottom w:val="thinThick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1"/>
        <w:gridCol w:w="846"/>
        <w:gridCol w:w="1997"/>
        <w:gridCol w:w="780"/>
        <w:gridCol w:w="1941"/>
        <w:gridCol w:w="2492"/>
        <w:gridCol w:w="1999"/>
        <w:gridCol w:w="1845"/>
        <w:gridCol w:w="1197"/>
      </w:tblGrid>
      <w:tr w:rsidR="00CA79BB" w:rsidRPr="00C1660B" w14:paraId="4711A3F1" w14:textId="77777777" w:rsidTr="003D2A95">
        <w:trPr>
          <w:trHeight w:val="856"/>
        </w:trPr>
        <w:tc>
          <w:tcPr>
            <w:tcW w:w="15168" w:type="dxa"/>
            <w:gridSpan w:val="9"/>
            <w:tcBorders>
              <w:top w:val="thinThickSmallGap" w:sz="18" w:space="0" w:color="auto"/>
              <w:left w:val="thinThickSmallGap" w:sz="18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7ED4DC3A" w14:textId="77777777" w:rsidR="00CA79BB" w:rsidRPr="00C1660B" w:rsidRDefault="00CA79BB">
            <w:pPr>
              <w:spacing w:line="400" w:lineRule="exact"/>
              <w:ind w:firstLineChars="400" w:firstLine="1760"/>
              <w:rPr>
                <w:rFonts w:ascii="標楷體" w:eastAsia="標楷體" w:hAnsi="標楷體"/>
                <w:sz w:val="44"/>
                <w:szCs w:val="44"/>
              </w:rPr>
            </w:pPr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 xml:space="preserve">勤   </w:t>
            </w:r>
            <w:proofErr w:type="gramStart"/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>務</w:t>
            </w:r>
            <w:proofErr w:type="gramEnd"/>
            <w:r w:rsidRPr="00C1660B">
              <w:rPr>
                <w:rFonts w:ascii="標楷體" w:eastAsia="標楷體" w:hAnsi="標楷體" w:hint="eastAsia"/>
                <w:sz w:val="44"/>
                <w:szCs w:val="44"/>
              </w:rPr>
              <w:t xml:space="preserve">   變   更   紀   錄   表</w:t>
            </w:r>
          </w:p>
        </w:tc>
      </w:tr>
      <w:tr w:rsidR="00CA79BB" w:rsidRPr="00C1660B" w14:paraId="0ED39472" w14:textId="77777777" w:rsidTr="003D2A95">
        <w:trPr>
          <w:cantSplit/>
          <w:trHeight w:val="480"/>
        </w:trPr>
        <w:tc>
          <w:tcPr>
            <w:tcW w:w="2071" w:type="dxa"/>
            <w:vMerge w:val="restart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  <w:vAlign w:val="center"/>
          </w:tcPr>
          <w:p w14:paraId="0ACB2C98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勤 者</w:t>
            </w:r>
          </w:p>
          <w:p w14:paraId="2F7A871B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姓    名</w:t>
            </w:r>
          </w:p>
        </w:tc>
        <w:tc>
          <w:tcPr>
            <w:tcW w:w="284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DE004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 xml:space="preserve">原 定 勤 </w:t>
            </w:r>
            <w:proofErr w:type="gramStart"/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務</w:t>
            </w:r>
            <w:proofErr w:type="gramEnd"/>
          </w:p>
        </w:tc>
        <w:tc>
          <w:tcPr>
            <w:tcW w:w="272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A7BEAF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 xml:space="preserve">變 更 勤 </w:t>
            </w:r>
            <w:proofErr w:type="gramStart"/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務</w:t>
            </w:r>
            <w:proofErr w:type="gramEnd"/>
          </w:p>
        </w:tc>
        <w:tc>
          <w:tcPr>
            <w:tcW w:w="2492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B397B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變 更 原 因</w:t>
            </w:r>
          </w:p>
        </w:tc>
        <w:tc>
          <w:tcPr>
            <w:tcW w:w="199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911D4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服  勤  者</w:t>
            </w:r>
          </w:p>
          <w:p w14:paraId="0F5DCC75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 章</w:t>
            </w:r>
          </w:p>
        </w:tc>
        <w:tc>
          <w:tcPr>
            <w:tcW w:w="1845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96133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主     管</w:t>
            </w:r>
          </w:p>
          <w:p w14:paraId="779299F2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蓋     章</w:t>
            </w:r>
          </w:p>
        </w:tc>
        <w:tc>
          <w:tcPr>
            <w:tcW w:w="1197" w:type="dxa"/>
            <w:vMerge w:val="restart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  <w:vAlign w:val="center"/>
          </w:tcPr>
          <w:p w14:paraId="4E28D080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備考</w:t>
            </w:r>
          </w:p>
        </w:tc>
      </w:tr>
      <w:tr w:rsidR="00CA79BB" w:rsidRPr="00C1660B" w14:paraId="7CB3BF7F" w14:textId="77777777" w:rsidTr="003D2A95">
        <w:trPr>
          <w:cantSplit/>
          <w:trHeight w:val="480"/>
        </w:trPr>
        <w:tc>
          <w:tcPr>
            <w:tcW w:w="2071" w:type="dxa"/>
            <w:vMerge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65F29A0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270AE1D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7E2C1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6312EF8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7C4A69" w14:textId="77777777" w:rsidR="00CA79BB" w:rsidRPr="00C1660B" w:rsidRDefault="00CA79BB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sz w:val="28"/>
                <w:szCs w:val="28"/>
              </w:rPr>
              <w:t>項     目</w:t>
            </w:r>
          </w:p>
        </w:tc>
        <w:tc>
          <w:tcPr>
            <w:tcW w:w="249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33F90B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89F658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6074DA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vMerge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13AED6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2C82AD55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16C654D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1B2612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4345D7D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6976B95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AB1DF3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64CDA7F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40B2485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28CEFC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43D70FB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44910502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2C40652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3D7569C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5C66C9C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6E56FD9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A4BECE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6DCBA8B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39135B2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369DB54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5B4015C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0068AF19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0A79E5A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16C464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31D01ED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183C78F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2F9BD6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21E367C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2C101EB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17851BE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7FE49D0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796E5017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4B120ED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0ED0809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6FE1D5F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45DACFB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65F1E3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A16ADB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13135D5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8F1736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11E42BB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6BCF5ACC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1803742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78C928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46DE170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5125C35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30C437C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29D80B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1F601D7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557133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8889BD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4982155F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0CDB403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523A69D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25FB7FB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3C5ED60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D44FEB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7AEC9336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0D86B9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9A3515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39749B99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5D9B02FE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1E7AC0B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66401933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4413A8DF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414249B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27125E4D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06B876A2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DABE35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763D6D2C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2D9238D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3D343EF7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</w:tcBorders>
          </w:tcPr>
          <w:p w14:paraId="1ECEAC4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</w:tcPr>
          <w:p w14:paraId="79B4101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4" w:space="0" w:color="auto"/>
            </w:tcBorders>
          </w:tcPr>
          <w:p w14:paraId="0BDAE6B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</w:tcPr>
          <w:p w14:paraId="67D23E6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07B1685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4" w:space="0" w:color="auto"/>
            </w:tcBorders>
          </w:tcPr>
          <w:p w14:paraId="3BFC807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4" w:space="0" w:color="auto"/>
            </w:tcBorders>
          </w:tcPr>
          <w:p w14:paraId="60D8105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5BF6E624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  <w:right w:val="thickThinSmallGap" w:sz="18" w:space="0" w:color="auto"/>
            </w:tcBorders>
          </w:tcPr>
          <w:p w14:paraId="29E7D07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A79BB" w:rsidRPr="00C1660B" w14:paraId="37E1E2E0" w14:textId="77777777" w:rsidTr="003D2A95">
        <w:trPr>
          <w:trHeight w:val="660"/>
        </w:trPr>
        <w:tc>
          <w:tcPr>
            <w:tcW w:w="2071" w:type="dxa"/>
            <w:tcBorders>
              <w:top w:val="single" w:sz="4" w:space="0" w:color="auto"/>
              <w:left w:val="thinThickSmallGap" w:sz="18" w:space="0" w:color="auto"/>
              <w:bottom w:val="single" w:sz="12" w:space="0" w:color="auto"/>
            </w:tcBorders>
          </w:tcPr>
          <w:p w14:paraId="18606140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bottom w:val="single" w:sz="12" w:space="0" w:color="auto"/>
            </w:tcBorders>
          </w:tcPr>
          <w:p w14:paraId="447F8DB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7" w:type="dxa"/>
            <w:tcBorders>
              <w:top w:val="single" w:sz="4" w:space="0" w:color="auto"/>
              <w:bottom w:val="single" w:sz="12" w:space="0" w:color="auto"/>
            </w:tcBorders>
          </w:tcPr>
          <w:p w14:paraId="6C6CB1E5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bottom w:val="single" w:sz="12" w:space="0" w:color="auto"/>
            </w:tcBorders>
          </w:tcPr>
          <w:p w14:paraId="20F1872B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41" w:type="dxa"/>
            <w:tcBorders>
              <w:top w:val="single" w:sz="4" w:space="0" w:color="auto"/>
              <w:bottom w:val="single" w:sz="12" w:space="0" w:color="auto"/>
            </w:tcBorders>
          </w:tcPr>
          <w:p w14:paraId="6CDB428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92" w:type="dxa"/>
            <w:tcBorders>
              <w:top w:val="single" w:sz="4" w:space="0" w:color="auto"/>
              <w:bottom w:val="single" w:sz="12" w:space="0" w:color="auto"/>
            </w:tcBorders>
          </w:tcPr>
          <w:p w14:paraId="329420F1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99" w:type="dxa"/>
            <w:tcBorders>
              <w:top w:val="single" w:sz="4" w:space="0" w:color="auto"/>
              <w:bottom w:val="single" w:sz="12" w:space="0" w:color="auto"/>
            </w:tcBorders>
          </w:tcPr>
          <w:p w14:paraId="77C0869A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12" w:space="0" w:color="auto"/>
            </w:tcBorders>
          </w:tcPr>
          <w:p w14:paraId="2FF8C5F8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7" w:type="dxa"/>
            <w:tcBorders>
              <w:top w:val="single" w:sz="4" w:space="0" w:color="auto"/>
              <w:bottom w:val="single" w:sz="12" w:space="0" w:color="auto"/>
              <w:right w:val="thickThinSmallGap" w:sz="18" w:space="0" w:color="auto"/>
            </w:tcBorders>
          </w:tcPr>
          <w:p w14:paraId="75CF9707" w14:textId="77777777" w:rsidR="00CA79BB" w:rsidRPr="00C1660B" w:rsidRDefault="00CA79BB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6283F" w:rsidRPr="00C1660B" w14:paraId="3B280BCB" w14:textId="77777777" w:rsidTr="003D2A95">
        <w:trPr>
          <w:cantSplit/>
          <w:trHeight w:val="4244"/>
        </w:trPr>
        <w:tc>
          <w:tcPr>
            <w:tcW w:w="2071" w:type="dxa"/>
            <w:tcBorders>
              <w:top w:val="single" w:sz="12" w:space="0" w:color="auto"/>
              <w:left w:val="thinThickSmallGap" w:sz="18" w:space="0" w:color="auto"/>
            </w:tcBorders>
            <w:textDirection w:val="tbRlV"/>
            <w:vAlign w:val="center"/>
          </w:tcPr>
          <w:p w14:paraId="6FC9849D" w14:textId="77777777" w:rsidR="0036283F" w:rsidRPr="00C1660B" w:rsidRDefault="0036283F" w:rsidP="0036283F">
            <w:pPr>
              <w:spacing w:line="400" w:lineRule="exact"/>
              <w:ind w:left="113" w:right="113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 xml:space="preserve">備                </w:t>
            </w:r>
            <w:proofErr w:type="gramStart"/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註</w:t>
            </w:r>
            <w:proofErr w:type="gramEnd"/>
          </w:p>
        </w:tc>
        <w:tc>
          <w:tcPr>
            <w:tcW w:w="13097" w:type="dxa"/>
            <w:gridSpan w:val="8"/>
            <w:tcBorders>
              <w:top w:val="single" w:sz="12" w:space="0" w:color="auto"/>
              <w:right w:val="thickThinSmallGap" w:sz="18" w:space="0" w:color="auto"/>
            </w:tcBorders>
          </w:tcPr>
          <w:p w14:paraId="20F161B0" w14:textId="77777777" w:rsidR="0036283F" w:rsidRPr="00C1660B" w:rsidRDefault="0036283F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 w:rsidRPr="00C1660B">
              <w:rPr>
                <w:rFonts w:ascii="標楷體" w:eastAsia="標楷體" w:hAnsi="標楷體" w:hint="eastAsia"/>
                <w:sz w:val="36"/>
                <w:szCs w:val="36"/>
              </w:rPr>
              <w:t>一、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標記</w:t>
            </w:r>
            <w:r w:rsidR="0007422F" w:rsidRPr="00C1660B">
              <w:rPr>
                <w:rFonts w:ascii="標楷體" w:eastAsia="標楷體" w:hAnsi="標楷體" w:hint="eastAsia"/>
                <w:color w:val="FF0000"/>
                <w:sz w:val="36"/>
                <w:szCs w:val="36"/>
              </w:rPr>
              <w:t>☆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班次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（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8-10；12-16；14-18；20-22等班次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）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應至南投三和一路縣長</w:t>
            </w:r>
            <w:proofErr w:type="gramStart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官邸簽巡</w:t>
            </w:r>
            <w:proofErr w:type="gramEnd"/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（前後2處）並定點守望停留10分鐘。</w:t>
            </w:r>
          </w:p>
          <w:p w14:paraId="673D7114" w14:textId="77777777" w:rsidR="0007422F" w:rsidRPr="00C1660B" w:rsidRDefault="006146F2" w:rsidP="00FD61D1">
            <w:pPr>
              <w:spacing w:line="400" w:lineRule="exact"/>
              <w:ind w:left="720" w:hangingChars="200" w:hanging="720"/>
              <w:rPr>
                <w:rFonts w:ascii="標楷體" w:eastAsia="標楷體" w:hAnsi="標楷體"/>
                <w:sz w:val="28"/>
                <w:szCs w:val="28"/>
              </w:rPr>
            </w:pPr>
            <w:r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二、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大執法專案工作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提示：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加強取締</w:t>
            </w:r>
            <w:r w:rsidR="009F4C9B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嚴重超速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、闖紅燈、酒後駕車</w:t>
            </w:r>
            <w:r w:rsidR="00FD61D1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、騎機車未戴安全帽、不讓行人先行、不依規定使用方向燈</w:t>
            </w:r>
            <w:r w:rsidR="0007422F" w:rsidRPr="00C1660B"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。</w:t>
            </w:r>
          </w:p>
        </w:tc>
      </w:tr>
    </w:tbl>
    <w:p w14:paraId="0A594A6F" w14:textId="77777777" w:rsidR="00CA79BB" w:rsidRPr="00C1660B" w:rsidRDefault="00CA79BB">
      <w:pPr>
        <w:spacing w:line="240" w:lineRule="exact"/>
        <w:rPr>
          <w:rFonts w:ascii="標楷體" w:eastAsia="標楷體" w:hAnsi="標楷體"/>
        </w:rPr>
      </w:pPr>
    </w:p>
    <w:sectPr w:rsidR="00CA79BB" w:rsidRPr="00C1660B" w:rsidSect="005C2C91">
      <w:pgSz w:w="16840" w:h="23814" w:code="8"/>
      <w:pgMar w:top="964" w:right="1134" w:bottom="964" w:left="1418" w:header="851" w:footer="992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8453F" w14:textId="77777777" w:rsidR="001D65FD" w:rsidRDefault="001D65FD" w:rsidP="005E7E80">
      <w:r>
        <w:separator/>
      </w:r>
    </w:p>
  </w:endnote>
  <w:endnote w:type="continuationSeparator" w:id="0">
    <w:p w14:paraId="498022A4" w14:textId="77777777" w:rsidR="001D65FD" w:rsidRDefault="001D65FD" w:rsidP="005E7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7673" w14:textId="77777777" w:rsidR="001D65FD" w:rsidRDefault="001D65FD" w:rsidP="005E7E80">
      <w:r>
        <w:separator/>
      </w:r>
    </w:p>
  </w:footnote>
  <w:footnote w:type="continuationSeparator" w:id="0">
    <w:p w14:paraId="25B562A3" w14:textId="77777777" w:rsidR="001D65FD" w:rsidRDefault="001D65FD" w:rsidP="005E7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3FBC"/>
    <w:multiLevelType w:val="hybridMultilevel"/>
    <w:tmpl w:val="90AC80B8"/>
    <w:lvl w:ilvl="0" w:tplc="8C8A2A5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8D45448"/>
    <w:multiLevelType w:val="hybridMultilevel"/>
    <w:tmpl w:val="9E0E2DF4"/>
    <w:lvl w:ilvl="0" w:tplc="FFFFFFFF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2AD0878"/>
    <w:multiLevelType w:val="hybridMultilevel"/>
    <w:tmpl w:val="75EE9C88"/>
    <w:lvl w:ilvl="0" w:tplc="6C6C0328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D2D70F7"/>
    <w:multiLevelType w:val="hybridMultilevel"/>
    <w:tmpl w:val="B46654AE"/>
    <w:lvl w:ilvl="0" w:tplc="4A88C240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 w16cid:durableId="937257312">
    <w:abstractNumId w:val="1"/>
  </w:num>
  <w:num w:numId="2" w16cid:durableId="1591280473">
    <w:abstractNumId w:val="2"/>
  </w:num>
  <w:num w:numId="3" w16cid:durableId="754782577">
    <w:abstractNumId w:val="0"/>
  </w:num>
  <w:num w:numId="4" w16cid:durableId="1049455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A"/>
    <w:rsid w:val="00000021"/>
    <w:rsid w:val="0000079F"/>
    <w:rsid w:val="0000082F"/>
    <w:rsid w:val="00000B77"/>
    <w:rsid w:val="00000CEB"/>
    <w:rsid w:val="000010A9"/>
    <w:rsid w:val="00001526"/>
    <w:rsid w:val="0000160B"/>
    <w:rsid w:val="0000171A"/>
    <w:rsid w:val="00001739"/>
    <w:rsid w:val="00001EBA"/>
    <w:rsid w:val="000021B1"/>
    <w:rsid w:val="0000285B"/>
    <w:rsid w:val="00002FFF"/>
    <w:rsid w:val="00003131"/>
    <w:rsid w:val="00003264"/>
    <w:rsid w:val="000034A7"/>
    <w:rsid w:val="00003648"/>
    <w:rsid w:val="00003796"/>
    <w:rsid w:val="000037FA"/>
    <w:rsid w:val="00003802"/>
    <w:rsid w:val="0000380B"/>
    <w:rsid w:val="00003C51"/>
    <w:rsid w:val="00003FBA"/>
    <w:rsid w:val="00003FC3"/>
    <w:rsid w:val="000040BE"/>
    <w:rsid w:val="00004131"/>
    <w:rsid w:val="00004410"/>
    <w:rsid w:val="00004493"/>
    <w:rsid w:val="00004532"/>
    <w:rsid w:val="000045A2"/>
    <w:rsid w:val="00004AEE"/>
    <w:rsid w:val="00004BD6"/>
    <w:rsid w:val="00004F8C"/>
    <w:rsid w:val="00004FC7"/>
    <w:rsid w:val="0000508D"/>
    <w:rsid w:val="000051B9"/>
    <w:rsid w:val="000054A7"/>
    <w:rsid w:val="000055F0"/>
    <w:rsid w:val="00005D63"/>
    <w:rsid w:val="00005DB2"/>
    <w:rsid w:val="00005DE3"/>
    <w:rsid w:val="000061A6"/>
    <w:rsid w:val="000061E9"/>
    <w:rsid w:val="00006246"/>
    <w:rsid w:val="00006407"/>
    <w:rsid w:val="000064B7"/>
    <w:rsid w:val="0000651B"/>
    <w:rsid w:val="0000690B"/>
    <w:rsid w:val="00006B62"/>
    <w:rsid w:val="00007114"/>
    <w:rsid w:val="000071C4"/>
    <w:rsid w:val="000074E9"/>
    <w:rsid w:val="000079EA"/>
    <w:rsid w:val="000079FE"/>
    <w:rsid w:val="00007A0E"/>
    <w:rsid w:val="00007A34"/>
    <w:rsid w:val="00007E5C"/>
    <w:rsid w:val="00010608"/>
    <w:rsid w:val="00010D78"/>
    <w:rsid w:val="00010DFB"/>
    <w:rsid w:val="00010FCA"/>
    <w:rsid w:val="00010FE8"/>
    <w:rsid w:val="000110AB"/>
    <w:rsid w:val="00011303"/>
    <w:rsid w:val="00011341"/>
    <w:rsid w:val="00011421"/>
    <w:rsid w:val="000115D5"/>
    <w:rsid w:val="00011756"/>
    <w:rsid w:val="000117B0"/>
    <w:rsid w:val="000118CE"/>
    <w:rsid w:val="00011B8B"/>
    <w:rsid w:val="00011E82"/>
    <w:rsid w:val="00011ECB"/>
    <w:rsid w:val="00011FA8"/>
    <w:rsid w:val="00012164"/>
    <w:rsid w:val="000124B3"/>
    <w:rsid w:val="0001297E"/>
    <w:rsid w:val="00012A1B"/>
    <w:rsid w:val="00012CA9"/>
    <w:rsid w:val="00012F20"/>
    <w:rsid w:val="000130DA"/>
    <w:rsid w:val="00013468"/>
    <w:rsid w:val="000134C0"/>
    <w:rsid w:val="00013538"/>
    <w:rsid w:val="0001391B"/>
    <w:rsid w:val="00013B21"/>
    <w:rsid w:val="000141EF"/>
    <w:rsid w:val="00014479"/>
    <w:rsid w:val="00014B74"/>
    <w:rsid w:val="00014B8F"/>
    <w:rsid w:val="00014DC4"/>
    <w:rsid w:val="00014EC2"/>
    <w:rsid w:val="00015372"/>
    <w:rsid w:val="0001552D"/>
    <w:rsid w:val="000157BB"/>
    <w:rsid w:val="000158CE"/>
    <w:rsid w:val="00015A56"/>
    <w:rsid w:val="00015BBB"/>
    <w:rsid w:val="00015D41"/>
    <w:rsid w:val="00015D7D"/>
    <w:rsid w:val="00016266"/>
    <w:rsid w:val="00016688"/>
    <w:rsid w:val="000166E7"/>
    <w:rsid w:val="00016826"/>
    <w:rsid w:val="00016ACC"/>
    <w:rsid w:val="00016ACE"/>
    <w:rsid w:val="00016BB6"/>
    <w:rsid w:val="00016D4B"/>
    <w:rsid w:val="00017014"/>
    <w:rsid w:val="00017195"/>
    <w:rsid w:val="00017221"/>
    <w:rsid w:val="00017348"/>
    <w:rsid w:val="000175EB"/>
    <w:rsid w:val="00017650"/>
    <w:rsid w:val="00017A21"/>
    <w:rsid w:val="00017ACF"/>
    <w:rsid w:val="00017B9F"/>
    <w:rsid w:val="00017DEE"/>
    <w:rsid w:val="00017F13"/>
    <w:rsid w:val="00017F6D"/>
    <w:rsid w:val="0002021F"/>
    <w:rsid w:val="00020311"/>
    <w:rsid w:val="0002066C"/>
    <w:rsid w:val="00020706"/>
    <w:rsid w:val="000207DD"/>
    <w:rsid w:val="000208E1"/>
    <w:rsid w:val="00020DDF"/>
    <w:rsid w:val="00021325"/>
    <w:rsid w:val="000213BB"/>
    <w:rsid w:val="0002169E"/>
    <w:rsid w:val="00021A8C"/>
    <w:rsid w:val="00021BA5"/>
    <w:rsid w:val="00021D08"/>
    <w:rsid w:val="00021D4F"/>
    <w:rsid w:val="00021F04"/>
    <w:rsid w:val="00021F43"/>
    <w:rsid w:val="00022359"/>
    <w:rsid w:val="00022421"/>
    <w:rsid w:val="0002267B"/>
    <w:rsid w:val="000226F7"/>
    <w:rsid w:val="000229E8"/>
    <w:rsid w:val="00022C6D"/>
    <w:rsid w:val="00022F6E"/>
    <w:rsid w:val="000231AA"/>
    <w:rsid w:val="00023493"/>
    <w:rsid w:val="0002368A"/>
    <w:rsid w:val="00023BB4"/>
    <w:rsid w:val="000240B3"/>
    <w:rsid w:val="00024754"/>
    <w:rsid w:val="000247FA"/>
    <w:rsid w:val="00024B82"/>
    <w:rsid w:val="00024E1B"/>
    <w:rsid w:val="00024F4C"/>
    <w:rsid w:val="0002517C"/>
    <w:rsid w:val="00025208"/>
    <w:rsid w:val="000257FD"/>
    <w:rsid w:val="00025876"/>
    <w:rsid w:val="00025C30"/>
    <w:rsid w:val="000263C5"/>
    <w:rsid w:val="000266F0"/>
    <w:rsid w:val="0002679D"/>
    <w:rsid w:val="00027093"/>
    <w:rsid w:val="000270F8"/>
    <w:rsid w:val="0002710A"/>
    <w:rsid w:val="000276EB"/>
    <w:rsid w:val="00027838"/>
    <w:rsid w:val="0002793E"/>
    <w:rsid w:val="00027A88"/>
    <w:rsid w:val="00027B2E"/>
    <w:rsid w:val="00027C81"/>
    <w:rsid w:val="00027DD7"/>
    <w:rsid w:val="000300AD"/>
    <w:rsid w:val="00030323"/>
    <w:rsid w:val="0003033F"/>
    <w:rsid w:val="00030620"/>
    <w:rsid w:val="00030684"/>
    <w:rsid w:val="00030B56"/>
    <w:rsid w:val="00030D2F"/>
    <w:rsid w:val="00031080"/>
    <w:rsid w:val="00031305"/>
    <w:rsid w:val="000313D9"/>
    <w:rsid w:val="00031509"/>
    <w:rsid w:val="0003154C"/>
    <w:rsid w:val="00031562"/>
    <w:rsid w:val="00031586"/>
    <w:rsid w:val="000315E5"/>
    <w:rsid w:val="00031832"/>
    <w:rsid w:val="000318C2"/>
    <w:rsid w:val="00032064"/>
    <w:rsid w:val="000320DE"/>
    <w:rsid w:val="000323F1"/>
    <w:rsid w:val="00032413"/>
    <w:rsid w:val="00032498"/>
    <w:rsid w:val="00032D7F"/>
    <w:rsid w:val="00032DEC"/>
    <w:rsid w:val="00033331"/>
    <w:rsid w:val="0003333A"/>
    <w:rsid w:val="0003347D"/>
    <w:rsid w:val="0003381E"/>
    <w:rsid w:val="00033D96"/>
    <w:rsid w:val="00033F7A"/>
    <w:rsid w:val="00033FC9"/>
    <w:rsid w:val="000342AA"/>
    <w:rsid w:val="000343BD"/>
    <w:rsid w:val="000343F5"/>
    <w:rsid w:val="0003463C"/>
    <w:rsid w:val="000346F7"/>
    <w:rsid w:val="00034788"/>
    <w:rsid w:val="00034D92"/>
    <w:rsid w:val="00034E09"/>
    <w:rsid w:val="0003512F"/>
    <w:rsid w:val="000352CF"/>
    <w:rsid w:val="00035649"/>
    <w:rsid w:val="00035D72"/>
    <w:rsid w:val="00035E4C"/>
    <w:rsid w:val="00035FD3"/>
    <w:rsid w:val="00036884"/>
    <w:rsid w:val="000368CF"/>
    <w:rsid w:val="00036B75"/>
    <w:rsid w:val="00036B97"/>
    <w:rsid w:val="00036FA7"/>
    <w:rsid w:val="000370C1"/>
    <w:rsid w:val="000372A7"/>
    <w:rsid w:val="0003748F"/>
    <w:rsid w:val="0003751C"/>
    <w:rsid w:val="0003755D"/>
    <w:rsid w:val="00037989"/>
    <w:rsid w:val="00037C63"/>
    <w:rsid w:val="00037E2E"/>
    <w:rsid w:val="00040001"/>
    <w:rsid w:val="000401D1"/>
    <w:rsid w:val="000401D2"/>
    <w:rsid w:val="00040386"/>
    <w:rsid w:val="00040507"/>
    <w:rsid w:val="000405D7"/>
    <w:rsid w:val="00040670"/>
    <w:rsid w:val="0004069A"/>
    <w:rsid w:val="0004076B"/>
    <w:rsid w:val="00040B63"/>
    <w:rsid w:val="00040C79"/>
    <w:rsid w:val="00040CA4"/>
    <w:rsid w:val="00040D03"/>
    <w:rsid w:val="000412AC"/>
    <w:rsid w:val="000413A9"/>
    <w:rsid w:val="0004155E"/>
    <w:rsid w:val="000415D5"/>
    <w:rsid w:val="00041619"/>
    <w:rsid w:val="0004167C"/>
    <w:rsid w:val="00041770"/>
    <w:rsid w:val="00041881"/>
    <w:rsid w:val="00041B28"/>
    <w:rsid w:val="00041CBF"/>
    <w:rsid w:val="00041EC1"/>
    <w:rsid w:val="00042323"/>
    <w:rsid w:val="00042419"/>
    <w:rsid w:val="000426FF"/>
    <w:rsid w:val="0004296E"/>
    <w:rsid w:val="00042B69"/>
    <w:rsid w:val="00042C75"/>
    <w:rsid w:val="00042D42"/>
    <w:rsid w:val="00042E42"/>
    <w:rsid w:val="000439E5"/>
    <w:rsid w:val="00043D5B"/>
    <w:rsid w:val="00043F9C"/>
    <w:rsid w:val="000440F3"/>
    <w:rsid w:val="0004442E"/>
    <w:rsid w:val="000444F9"/>
    <w:rsid w:val="00044689"/>
    <w:rsid w:val="0004476D"/>
    <w:rsid w:val="0004484C"/>
    <w:rsid w:val="00044DA5"/>
    <w:rsid w:val="00045221"/>
    <w:rsid w:val="000452AE"/>
    <w:rsid w:val="0004560A"/>
    <w:rsid w:val="00045889"/>
    <w:rsid w:val="000458C3"/>
    <w:rsid w:val="00046043"/>
    <w:rsid w:val="000460A7"/>
    <w:rsid w:val="00046404"/>
    <w:rsid w:val="000468F5"/>
    <w:rsid w:val="00046ADE"/>
    <w:rsid w:val="00046E4D"/>
    <w:rsid w:val="00046EC4"/>
    <w:rsid w:val="000473F2"/>
    <w:rsid w:val="00047655"/>
    <w:rsid w:val="00047685"/>
    <w:rsid w:val="0004768D"/>
    <w:rsid w:val="000477F6"/>
    <w:rsid w:val="0004783D"/>
    <w:rsid w:val="00047A26"/>
    <w:rsid w:val="00047E16"/>
    <w:rsid w:val="00047E56"/>
    <w:rsid w:val="0005009F"/>
    <w:rsid w:val="000501C2"/>
    <w:rsid w:val="00050286"/>
    <w:rsid w:val="00050298"/>
    <w:rsid w:val="0005034E"/>
    <w:rsid w:val="000505E3"/>
    <w:rsid w:val="0005081A"/>
    <w:rsid w:val="00050853"/>
    <w:rsid w:val="00050921"/>
    <w:rsid w:val="00050A4F"/>
    <w:rsid w:val="00050AD1"/>
    <w:rsid w:val="00051257"/>
    <w:rsid w:val="00051369"/>
    <w:rsid w:val="0005149F"/>
    <w:rsid w:val="00051810"/>
    <w:rsid w:val="000519C8"/>
    <w:rsid w:val="00051B03"/>
    <w:rsid w:val="00051CD1"/>
    <w:rsid w:val="00051DA9"/>
    <w:rsid w:val="00051DE3"/>
    <w:rsid w:val="00052013"/>
    <w:rsid w:val="00052143"/>
    <w:rsid w:val="0005220C"/>
    <w:rsid w:val="000527F9"/>
    <w:rsid w:val="00052847"/>
    <w:rsid w:val="000528DE"/>
    <w:rsid w:val="00052D3F"/>
    <w:rsid w:val="000539D0"/>
    <w:rsid w:val="00053B0A"/>
    <w:rsid w:val="00053E25"/>
    <w:rsid w:val="00053FD7"/>
    <w:rsid w:val="00054152"/>
    <w:rsid w:val="000543C0"/>
    <w:rsid w:val="000546F5"/>
    <w:rsid w:val="00054940"/>
    <w:rsid w:val="00054A70"/>
    <w:rsid w:val="00054C89"/>
    <w:rsid w:val="00054D86"/>
    <w:rsid w:val="00054D8B"/>
    <w:rsid w:val="00054E2C"/>
    <w:rsid w:val="00054F56"/>
    <w:rsid w:val="00054F82"/>
    <w:rsid w:val="00054FDC"/>
    <w:rsid w:val="00055363"/>
    <w:rsid w:val="0005549F"/>
    <w:rsid w:val="000554C7"/>
    <w:rsid w:val="000557D2"/>
    <w:rsid w:val="00055B1C"/>
    <w:rsid w:val="00055C23"/>
    <w:rsid w:val="0005602F"/>
    <w:rsid w:val="000560AB"/>
    <w:rsid w:val="00056308"/>
    <w:rsid w:val="0005643A"/>
    <w:rsid w:val="00056629"/>
    <w:rsid w:val="00056691"/>
    <w:rsid w:val="00056DD3"/>
    <w:rsid w:val="00056E6E"/>
    <w:rsid w:val="00057742"/>
    <w:rsid w:val="00057B6F"/>
    <w:rsid w:val="00057CFF"/>
    <w:rsid w:val="00057E28"/>
    <w:rsid w:val="00060186"/>
    <w:rsid w:val="000602BA"/>
    <w:rsid w:val="00060301"/>
    <w:rsid w:val="0006082D"/>
    <w:rsid w:val="00060D7D"/>
    <w:rsid w:val="00060E73"/>
    <w:rsid w:val="00061023"/>
    <w:rsid w:val="000611EA"/>
    <w:rsid w:val="000612F7"/>
    <w:rsid w:val="000614F4"/>
    <w:rsid w:val="0006156F"/>
    <w:rsid w:val="00061A7B"/>
    <w:rsid w:val="00061B30"/>
    <w:rsid w:val="00061B35"/>
    <w:rsid w:val="00061DC5"/>
    <w:rsid w:val="00061EEB"/>
    <w:rsid w:val="000620CC"/>
    <w:rsid w:val="000625DC"/>
    <w:rsid w:val="0006260D"/>
    <w:rsid w:val="00062614"/>
    <w:rsid w:val="00062B1C"/>
    <w:rsid w:val="00062CB3"/>
    <w:rsid w:val="000630FC"/>
    <w:rsid w:val="0006319E"/>
    <w:rsid w:val="000631E1"/>
    <w:rsid w:val="000638DA"/>
    <w:rsid w:val="00063A9A"/>
    <w:rsid w:val="00063B69"/>
    <w:rsid w:val="00063DF1"/>
    <w:rsid w:val="00063EF2"/>
    <w:rsid w:val="00063FF4"/>
    <w:rsid w:val="00064222"/>
    <w:rsid w:val="00064540"/>
    <w:rsid w:val="00064717"/>
    <w:rsid w:val="000647C0"/>
    <w:rsid w:val="0006481F"/>
    <w:rsid w:val="00064A5C"/>
    <w:rsid w:val="00064AA7"/>
    <w:rsid w:val="00064EA9"/>
    <w:rsid w:val="00064EC0"/>
    <w:rsid w:val="00065586"/>
    <w:rsid w:val="00065601"/>
    <w:rsid w:val="00065669"/>
    <w:rsid w:val="0006588B"/>
    <w:rsid w:val="0006591A"/>
    <w:rsid w:val="00065921"/>
    <w:rsid w:val="00065ABE"/>
    <w:rsid w:val="00065C2E"/>
    <w:rsid w:val="00065DC2"/>
    <w:rsid w:val="00066230"/>
    <w:rsid w:val="00066388"/>
    <w:rsid w:val="000664B1"/>
    <w:rsid w:val="000664B5"/>
    <w:rsid w:val="00066500"/>
    <w:rsid w:val="00066654"/>
    <w:rsid w:val="00066C18"/>
    <w:rsid w:val="00066F83"/>
    <w:rsid w:val="000670AD"/>
    <w:rsid w:val="000671E4"/>
    <w:rsid w:val="000672D6"/>
    <w:rsid w:val="00067430"/>
    <w:rsid w:val="000677B7"/>
    <w:rsid w:val="000679BA"/>
    <w:rsid w:val="00067A99"/>
    <w:rsid w:val="00067AE8"/>
    <w:rsid w:val="00067AF1"/>
    <w:rsid w:val="00067C6C"/>
    <w:rsid w:val="00067DC3"/>
    <w:rsid w:val="000705A7"/>
    <w:rsid w:val="0007088A"/>
    <w:rsid w:val="00070B0A"/>
    <w:rsid w:val="00070B85"/>
    <w:rsid w:val="00070CBF"/>
    <w:rsid w:val="00071083"/>
    <w:rsid w:val="000711DC"/>
    <w:rsid w:val="0007155F"/>
    <w:rsid w:val="00071766"/>
    <w:rsid w:val="00071889"/>
    <w:rsid w:val="000718EE"/>
    <w:rsid w:val="00071AC3"/>
    <w:rsid w:val="00071C9F"/>
    <w:rsid w:val="00071FAD"/>
    <w:rsid w:val="000721C4"/>
    <w:rsid w:val="000722C2"/>
    <w:rsid w:val="0007279F"/>
    <w:rsid w:val="00072A86"/>
    <w:rsid w:val="00072C4F"/>
    <w:rsid w:val="00072C60"/>
    <w:rsid w:val="00072EB6"/>
    <w:rsid w:val="00072ECF"/>
    <w:rsid w:val="0007305A"/>
    <w:rsid w:val="000732B8"/>
    <w:rsid w:val="000735F2"/>
    <w:rsid w:val="00073610"/>
    <w:rsid w:val="00073E41"/>
    <w:rsid w:val="00073F02"/>
    <w:rsid w:val="000740BB"/>
    <w:rsid w:val="000741BD"/>
    <w:rsid w:val="0007422F"/>
    <w:rsid w:val="00074435"/>
    <w:rsid w:val="000745A3"/>
    <w:rsid w:val="00074652"/>
    <w:rsid w:val="0007490D"/>
    <w:rsid w:val="00074A69"/>
    <w:rsid w:val="000756A4"/>
    <w:rsid w:val="00075924"/>
    <w:rsid w:val="00075B02"/>
    <w:rsid w:val="00075BE8"/>
    <w:rsid w:val="00075FA0"/>
    <w:rsid w:val="00075FE3"/>
    <w:rsid w:val="000761E1"/>
    <w:rsid w:val="000767A7"/>
    <w:rsid w:val="00076C48"/>
    <w:rsid w:val="00076C53"/>
    <w:rsid w:val="00076D10"/>
    <w:rsid w:val="00076D7C"/>
    <w:rsid w:val="00077028"/>
    <w:rsid w:val="0007705F"/>
    <w:rsid w:val="00077751"/>
    <w:rsid w:val="000778EB"/>
    <w:rsid w:val="00077B02"/>
    <w:rsid w:val="00077D4F"/>
    <w:rsid w:val="00077D61"/>
    <w:rsid w:val="000801DD"/>
    <w:rsid w:val="000803E0"/>
    <w:rsid w:val="0008050E"/>
    <w:rsid w:val="00080593"/>
    <w:rsid w:val="0008061F"/>
    <w:rsid w:val="00080A3F"/>
    <w:rsid w:val="00080E11"/>
    <w:rsid w:val="000811D5"/>
    <w:rsid w:val="00081813"/>
    <w:rsid w:val="00081D86"/>
    <w:rsid w:val="00081DB4"/>
    <w:rsid w:val="00081F1B"/>
    <w:rsid w:val="0008217B"/>
    <w:rsid w:val="00082300"/>
    <w:rsid w:val="000825B2"/>
    <w:rsid w:val="000826C9"/>
    <w:rsid w:val="0008275D"/>
    <w:rsid w:val="0008293E"/>
    <w:rsid w:val="00082B19"/>
    <w:rsid w:val="00082BFB"/>
    <w:rsid w:val="000830E6"/>
    <w:rsid w:val="00083203"/>
    <w:rsid w:val="0008342E"/>
    <w:rsid w:val="000834D9"/>
    <w:rsid w:val="00083B5C"/>
    <w:rsid w:val="00083FA1"/>
    <w:rsid w:val="00083FF0"/>
    <w:rsid w:val="0008424E"/>
    <w:rsid w:val="000845E0"/>
    <w:rsid w:val="000846DC"/>
    <w:rsid w:val="00084A52"/>
    <w:rsid w:val="00084DB5"/>
    <w:rsid w:val="0008512A"/>
    <w:rsid w:val="000852A6"/>
    <w:rsid w:val="00085303"/>
    <w:rsid w:val="0008572D"/>
    <w:rsid w:val="00085890"/>
    <w:rsid w:val="000858C1"/>
    <w:rsid w:val="00085970"/>
    <w:rsid w:val="00085E23"/>
    <w:rsid w:val="00085E8C"/>
    <w:rsid w:val="000864A6"/>
    <w:rsid w:val="00086B33"/>
    <w:rsid w:val="00086E54"/>
    <w:rsid w:val="00086E69"/>
    <w:rsid w:val="00086E77"/>
    <w:rsid w:val="00087072"/>
    <w:rsid w:val="00087088"/>
    <w:rsid w:val="00087220"/>
    <w:rsid w:val="000873A8"/>
    <w:rsid w:val="00087470"/>
    <w:rsid w:val="00087492"/>
    <w:rsid w:val="00090427"/>
    <w:rsid w:val="000909C8"/>
    <w:rsid w:val="00090A36"/>
    <w:rsid w:val="00090A93"/>
    <w:rsid w:val="00090C01"/>
    <w:rsid w:val="00090C71"/>
    <w:rsid w:val="00090C93"/>
    <w:rsid w:val="00091076"/>
    <w:rsid w:val="0009111D"/>
    <w:rsid w:val="00091357"/>
    <w:rsid w:val="0009195E"/>
    <w:rsid w:val="00091C04"/>
    <w:rsid w:val="00091EFA"/>
    <w:rsid w:val="00091FB5"/>
    <w:rsid w:val="00092102"/>
    <w:rsid w:val="00092313"/>
    <w:rsid w:val="000924AB"/>
    <w:rsid w:val="00092541"/>
    <w:rsid w:val="00092999"/>
    <w:rsid w:val="00092B40"/>
    <w:rsid w:val="00092FAF"/>
    <w:rsid w:val="00093150"/>
    <w:rsid w:val="00093647"/>
    <w:rsid w:val="00093E17"/>
    <w:rsid w:val="00093E52"/>
    <w:rsid w:val="00093EAD"/>
    <w:rsid w:val="00093FAF"/>
    <w:rsid w:val="00094367"/>
    <w:rsid w:val="000944D0"/>
    <w:rsid w:val="00094A52"/>
    <w:rsid w:val="00094AAD"/>
    <w:rsid w:val="00094BDE"/>
    <w:rsid w:val="00094CFD"/>
    <w:rsid w:val="00094E15"/>
    <w:rsid w:val="00095538"/>
    <w:rsid w:val="00095597"/>
    <w:rsid w:val="00095804"/>
    <w:rsid w:val="00096275"/>
    <w:rsid w:val="0009636C"/>
    <w:rsid w:val="00096491"/>
    <w:rsid w:val="000966C4"/>
    <w:rsid w:val="000967D1"/>
    <w:rsid w:val="000967E5"/>
    <w:rsid w:val="00096873"/>
    <w:rsid w:val="000968DB"/>
    <w:rsid w:val="00096AD7"/>
    <w:rsid w:val="000973F7"/>
    <w:rsid w:val="00097618"/>
    <w:rsid w:val="00097725"/>
    <w:rsid w:val="00097832"/>
    <w:rsid w:val="00097AF7"/>
    <w:rsid w:val="00097B5D"/>
    <w:rsid w:val="000A01E0"/>
    <w:rsid w:val="000A0232"/>
    <w:rsid w:val="000A02B4"/>
    <w:rsid w:val="000A05B4"/>
    <w:rsid w:val="000A09B9"/>
    <w:rsid w:val="000A0B1D"/>
    <w:rsid w:val="000A0FB0"/>
    <w:rsid w:val="000A113E"/>
    <w:rsid w:val="000A1141"/>
    <w:rsid w:val="000A1197"/>
    <w:rsid w:val="000A1308"/>
    <w:rsid w:val="000A1909"/>
    <w:rsid w:val="000A1919"/>
    <w:rsid w:val="000A1A39"/>
    <w:rsid w:val="000A1AF3"/>
    <w:rsid w:val="000A1B91"/>
    <w:rsid w:val="000A1DBB"/>
    <w:rsid w:val="000A1F0D"/>
    <w:rsid w:val="000A1FB5"/>
    <w:rsid w:val="000A209C"/>
    <w:rsid w:val="000A2647"/>
    <w:rsid w:val="000A2924"/>
    <w:rsid w:val="000A2C96"/>
    <w:rsid w:val="000A3839"/>
    <w:rsid w:val="000A3A9D"/>
    <w:rsid w:val="000A3B79"/>
    <w:rsid w:val="000A3CBA"/>
    <w:rsid w:val="000A3FFF"/>
    <w:rsid w:val="000A43B7"/>
    <w:rsid w:val="000A43DC"/>
    <w:rsid w:val="000A45A2"/>
    <w:rsid w:val="000A460B"/>
    <w:rsid w:val="000A4836"/>
    <w:rsid w:val="000A49B6"/>
    <w:rsid w:val="000A4D21"/>
    <w:rsid w:val="000A4FD6"/>
    <w:rsid w:val="000A5028"/>
    <w:rsid w:val="000A50C9"/>
    <w:rsid w:val="000A5125"/>
    <w:rsid w:val="000A5247"/>
    <w:rsid w:val="000A5639"/>
    <w:rsid w:val="000A56F2"/>
    <w:rsid w:val="000A58CA"/>
    <w:rsid w:val="000A5C5E"/>
    <w:rsid w:val="000A634F"/>
    <w:rsid w:val="000A6965"/>
    <w:rsid w:val="000A6AAA"/>
    <w:rsid w:val="000A6CAA"/>
    <w:rsid w:val="000A6CD5"/>
    <w:rsid w:val="000A6D31"/>
    <w:rsid w:val="000A6D9B"/>
    <w:rsid w:val="000A71EC"/>
    <w:rsid w:val="000A7361"/>
    <w:rsid w:val="000A73DB"/>
    <w:rsid w:val="000A7670"/>
    <w:rsid w:val="000A767E"/>
    <w:rsid w:val="000A7B62"/>
    <w:rsid w:val="000A7D01"/>
    <w:rsid w:val="000A7F20"/>
    <w:rsid w:val="000B00E8"/>
    <w:rsid w:val="000B059A"/>
    <w:rsid w:val="000B0841"/>
    <w:rsid w:val="000B085E"/>
    <w:rsid w:val="000B0BB0"/>
    <w:rsid w:val="000B0DD7"/>
    <w:rsid w:val="000B0DF7"/>
    <w:rsid w:val="000B1016"/>
    <w:rsid w:val="000B1262"/>
    <w:rsid w:val="000B1579"/>
    <w:rsid w:val="000B162B"/>
    <w:rsid w:val="000B19CC"/>
    <w:rsid w:val="000B209B"/>
    <w:rsid w:val="000B2126"/>
    <w:rsid w:val="000B2334"/>
    <w:rsid w:val="000B2343"/>
    <w:rsid w:val="000B23ED"/>
    <w:rsid w:val="000B279F"/>
    <w:rsid w:val="000B2861"/>
    <w:rsid w:val="000B2A36"/>
    <w:rsid w:val="000B2C29"/>
    <w:rsid w:val="000B2C98"/>
    <w:rsid w:val="000B2FC7"/>
    <w:rsid w:val="000B3220"/>
    <w:rsid w:val="000B34A2"/>
    <w:rsid w:val="000B3A15"/>
    <w:rsid w:val="000B3B4A"/>
    <w:rsid w:val="000B3D02"/>
    <w:rsid w:val="000B3DCF"/>
    <w:rsid w:val="000B4057"/>
    <w:rsid w:val="000B41E3"/>
    <w:rsid w:val="000B4A28"/>
    <w:rsid w:val="000B4ADC"/>
    <w:rsid w:val="000B4F64"/>
    <w:rsid w:val="000B4F6F"/>
    <w:rsid w:val="000B532A"/>
    <w:rsid w:val="000B53BF"/>
    <w:rsid w:val="000B57BC"/>
    <w:rsid w:val="000B5A5C"/>
    <w:rsid w:val="000B5E11"/>
    <w:rsid w:val="000B6027"/>
    <w:rsid w:val="000B6346"/>
    <w:rsid w:val="000B6549"/>
    <w:rsid w:val="000B6676"/>
    <w:rsid w:val="000B67FA"/>
    <w:rsid w:val="000B681B"/>
    <w:rsid w:val="000B6C66"/>
    <w:rsid w:val="000B77F2"/>
    <w:rsid w:val="000B78A4"/>
    <w:rsid w:val="000B79FD"/>
    <w:rsid w:val="000B7C60"/>
    <w:rsid w:val="000B7CE6"/>
    <w:rsid w:val="000B7DA6"/>
    <w:rsid w:val="000B7FD2"/>
    <w:rsid w:val="000C02D9"/>
    <w:rsid w:val="000C03F2"/>
    <w:rsid w:val="000C0456"/>
    <w:rsid w:val="000C07F3"/>
    <w:rsid w:val="000C0881"/>
    <w:rsid w:val="000C0BC4"/>
    <w:rsid w:val="000C0C1B"/>
    <w:rsid w:val="000C0E0D"/>
    <w:rsid w:val="000C0E43"/>
    <w:rsid w:val="000C11A6"/>
    <w:rsid w:val="000C13F9"/>
    <w:rsid w:val="000C148D"/>
    <w:rsid w:val="000C1555"/>
    <w:rsid w:val="000C15C7"/>
    <w:rsid w:val="000C1BF1"/>
    <w:rsid w:val="000C1E18"/>
    <w:rsid w:val="000C1EF9"/>
    <w:rsid w:val="000C2223"/>
    <w:rsid w:val="000C22A3"/>
    <w:rsid w:val="000C276C"/>
    <w:rsid w:val="000C2F0E"/>
    <w:rsid w:val="000C2FDC"/>
    <w:rsid w:val="000C30CE"/>
    <w:rsid w:val="000C31D8"/>
    <w:rsid w:val="000C3802"/>
    <w:rsid w:val="000C3C0E"/>
    <w:rsid w:val="000C3DA4"/>
    <w:rsid w:val="000C3DFC"/>
    <w:rsid w:val="000C4D3D"/>
    <w:rsid w:val="000C4D6B"/>
    <w:rsid w:val="000C4F52"/>
    <w:rsid w:val="000C51B9"/>
    <w:rsid w:val="000C5332"/>
    <w:rsid w:val="000C6083"/>
    <w:rsid w:val="000C63F2"/>
    <w:rsid w:val="000C6564"/>
    <w:rsid w:val="000C6936"/>
    <w:rsid w:val="000C6954"/>
    <w:rsid w:val="000C6C80"/>
    <w:rsid w:val="000C6E89"/>
    <w:rsid w:val="000C7138"/>
    <w:rsid w:val="000C7225"/>
    <w:rsid w:val="000C7757"/>
    <w:rsid w:val="000D009D"/>
    <w:rsid w:val="000D0191"/>
    <w:rsid w:val="000D026A"/>
    <w:rsid w:val="000D0281"/>
    <w:rsid w:val="000D043D"/>
    <w:rsid w:val="000D0451"/>
    <w:rsid w:val="000D0842"/>
    <w:rsid w:val="000D10B6"/>
    <w:rsid w:val="000D11FB"/>
    <w:rsid w:val="000D12D0"/>
    <w:rsid w:val="000D14F9"/>
    <w:rsid w:val="000D15C3"/>
    <w:rsid w:val="000D1728"/>
    <w:rsid w:val="000D189B"/>
    <w:rsid w:val="000D1BD5"/>
    <w:rsid w:val="000D1C84"/>
    <w:rsid w:val="000D1CB5"/>
    <w:rsid w:val="000D2706"/>
    <w:rsid w:val="000D2723"/>
    <w:rsid w:val="000D27D0"/>
    <w:rsid w:val="000D2853"/>
    <w:rsid w:val="000D29BC"/>
    <w:rsid w:val="000D2D30"/>
    <w:rsid w:val="000D2E79"/>
    <w:rsid w:val="000D2F08"/>
    <w:rsid w:val="000D31F4"/>
    <w:rsid w:val="000D3288"/>
    <w:rsid w:val="000D331F"/>
    <w:rsid w:val="000D333A"/>
    <w:rsid w:val="000D34CB"/>
    <w:rsid w:val="000D369F"/>
    <w:rsid w:val="000D392A"/>
    <w:rsid w:val="000D39A6"/>
    <w:rsid w:val="000D3A47"/>
    <w:rsid w:val="000D3A6A"/>
    <w:rsid w:val="000D3B81"/>
    <w:rsid w:val="000D3C69"/>
    <w:rsid w:val="000D4151"/>
    <w:rsid w:val="000D4369"/>
    <w:rsid w:val="000D450A"/>
    <w:rsid w:val="000D482C"/>
    <w:rsid w:val="000D4995"/>
    <w:rsid w:val="000D4A4A"/>
    <w:rsid w:val="000D4CF7"/>
    <w:rsid w:val="000D4E69"/>
    <w:rsid w:val="000D4F37"/>
    <w:rsid w:val="000D4F43"/>
    <w:rsid w:val="000D5317"/>
    <w:rsid w:val="000D542A"/>
    <w:rsid w:val="000D54DA"/>
    <w:rsid w:val="000D554C"/>
    <w:rsid w:val="000D56A9"/>
    <w:rsid w:val="000D5704"/>
    <w:rsid w:val="000D5CB0"/>
    <w:rsid w:val="000D5CE4"/>
    <w:rsid w:val="000D5D30"/>
    <w:rsid w:val="000D5E69"/>
    <w:rsid w:val="000D615C"/>
    <w:rsid w:val="000D6161"/>
    <w:rsid w:val="000D6445"/>
    <w:rsid w:val="000D6554"/>
    <w:rsid w:val="000D6888"/>
    <w:rsid w:val="000D6934"/>
    <w:rsid w:val="000D6B1D"/>
    <w:rsid w:val="000D6BEA"/>
    <w:rsid w:val="000D6DC9"/>
    <w:rsid w:val="000D705F"/>
    <w:rsid w:val="000D7292"/>
    <w:rsid w:val="000D72CC"/>
    <w:rsid w:val="000D753F"/>
    <w:rsid w:val="000D76A4"/>
    <w:rsid w:val="000D7839"/>
    <w:rsid w:val="000D78D9"/>
    <w:rsid w:val="000D7967"/>
    <w:rsid w:val="000D7A80"/>
    <w:rsid w:val="000D7AC1"/>
    <w:rsid w:val="000D7E11"/>
    <w:rsid w:val="000E000F"/>
    <w:rsid w:val="000E029A"/>
    <w:rsid w:val="000E03C0"/>
    <w:rsid w:val="000E047B"/>
    <w:rsid w:val="000E051C"/>
    <w:rsid w:val="000E084A"/>
    <w:rsid w:val="000E097B"/>
    <w:rsid w:val="000E0B56"/>
    <w:rsid w:val="000E14A0"/>
    <w:rsid w:val="000E1583"/>
    <w:rsid w:val="000E1CF1"/>
    <w:rsid w:val="000E1F93"/>
    <w:rsid w:val="000E22DF"/>
    <w:rsid w:val="000E27DB"/>
    <w:rsid w:val="000E29B7"/>
    <w:rsid w:val="000E2C0C"/>
    <w:rsid w:val="000E2E5D"/>
    <w:rsid w:val="000E365D"/>
    <w:rsid w:val="000E38D9"/>
    <w:rsid w:val="000E39BC"/>
    <w:rsid w:val="000E3B6B"/>
    <w:rsid w:val="000E41EB"/>
    <w:rsid w:val="000E4289"/>
    <w:rsid w:val="000E457F"/>
    <w:rsid w:val="000E4B18"/>
    <w:rsid w:val="000E4DEA"/>
    <w:rsid w:val="000E50E8"/>
    <w:rsid w:val="000E5372"/>
    <w:rsid w:val="000E5B6C"/>
    <w:rsid w:val="000E67F0"/>
    <w:rsid w:val="000E6B9C"/>
    <w:rsid w:val="000E6CDD"/>
    <w:rsid w:val="000E6EC3"/>
    <w:rsid w:val="000E6F31"/>
    <w:rsid w:val="000E7161"/>
    <w:rsid w:val="000E71EB"/>
    <w:rsid w:val="000E739D"/>
    <w:rsid w:val="000E74DD"/>
    <w:rsid w:val="000E7567"/>
    <w:rsid w:val="000E7852"/>
    <w:rsid w:val="000E7A15"/>
    <w:rsid w:val="000E7EB5"/>
    <w:rsid w:val="000F000B"/>
    <w:rsid w:val="000F01E4"/>
    <w:rsid w:val="000F036D"/>
    <w:rsid w:val="000F064A"/>
    <w:rsid w:val="000F0EB9"/>
    <w:rsid w:val="000F0EBA"/>
    <w:rsid w:val="000F105F"/>
    <w:rsid w:val="000F10B4"/>
    <w:rsid w:val="000F114F"/>
    <w:rsid w:val="000F1722"/>
    <w:rsid w:val="000F176C"/>
    <w:rsid w:val="000F19F7"/>
    <w:rsid w:val="000F1A56"/>
    <w:rsid w:val="000F1A80"/>
    <w:rsid w:val="000F1BC9"/>
    <w:rsid w:val="000F1D60"/>
    <w:rsid w:val="000F21AD"/>
    <w:rsid w:val="000F22D1"/>
    <w:rsid w:val="000F258A"/>
    <w:rsid w:val="000F25AC"/>
    <w:rsid w:val="000F2667"/>
    <w:rsid w:val="000F2B32"/>
    <w:rsid w:val="000F2BBE"/>
    <w:rsid w:val="000F302A"/>
    <w:rsid w:val="000F3106"/>
    <w:rsid w:val="000F319B"/>
    <w:rsid w:val="000F31DE"/>
    <w:rsid w:val="000F3224"/>
    <w:rsid w:val="000F32BD"/>
    <w:rsid w:val="000F33E4"/>
    <w:rsid w:val="000F3411"/>
    <w:rsid w:val="000F359D"/>
    <w:rsid w:val="000F3659"/>
    <w:rsid w:val="000F3769"/>
    <w:rsid w:val="000F38BF"/>
    <w:rsid w:val="000F38D8"/>
    <w:rsid w:val="000F3AF6"/>
    <w:rsid w:val="000F3B85"/>
    <w:rsid w:val="000F3C1E"/>
    <w:rsid w:val="000F3F84"/>
    <w:rsid w:val="000F3FCC"/>
    <w:rsid w:val="000F3FE9"/>
    <w:rsid w:val="000F407F"/>
    <w:rsid w:val="000F44E3"/>
    <w:rsid w:val="000F48E4"/>
    <w:rsid w:val="000F4EB8"/>
    <w:rsid w:val="000F5143"/>
    <w:rsid w:val="000F51DF"/>
    <w:rsid w:val="000F51FB"/>
    <w:rsid w:val="000F530F"/>
    <w:rsid w:val="000F5316"/>
    <w:rsid w:val="000F5453"/>
    <w:rsid w:val="000F547B"/>
    <w:rsid w:val="000F551D"/>
    <w:rsid w:val="000F5897"/>
    <w:rsid w:val="000F5A1A"/>
    <w:rsid w:val="000F5B4C"/>
    <w:rsid w:val="000F5BF4"/>
    <w:rsid w:val="000F6423"/>
    <w:rsid w:val="000F6595"/>
    <w:rsid w:val="000F6599"/>
    <w:rsid w:val="000F68A4"/>
    <w:rsid w:val="000F6AC2"/>
    <w:rsid w:val="000F71F5"/>
    <w:rsid w:val="000F7594"/>
    <w:rsid w:val="000F7CF8"/>
    <w:rsid w:val="000F7D7D"/>
    <w:rsid w:val="00100268"/>
    <w:rsid w:val="0010042B"/>
    <w:rsid w:val="00100AF1"/>
    <w:rsid w:val="001010E7"/>
    <w:rsid w:val="0010132C"/>
    <w:rsid w:val="00101830"/>
    <w:rsid w:val="001019E8"/>
    <w:rsid w:val="00101B09"/>
    <w:rsid w:val="00101B1F"/>
    <w:rsid w:val="00101FF3"/>
    <w:rsid w:val="00102121"/>
    <w:rsid w:val="00102208"/>
    <w:rsid w:val="00102355"/>
    <w:rsid w:val="0010270B"/>
    <w:rsid w:val="0010275F"/>
    <w:rsid w:val="00102764"/>
    <w:rsid w:val="00102815"/>
    <w:rsid w:val="001028C6"/>
    <w:rsid w:val="00102913"/>
    <w:rsid w:val="001029E6"/>
    <w:rsid w:val="00102F59"/>
    <w:rsid w:val="00103423"/>
    <w:rsid w:val="001036E3"/>
    <w:rsid w:val="00103A68"/>
    <w:rsid w:val="00103A83"/>
    <w:rsid w:val="00103C33"/>
    <w:rsid w:val="00103F1B"/>
    <w:rsid w:val="00104070"/>
    <w:rsid w:val="00104071"/>
    <w:rsid w:val="001043D8"/>
    <w:rsid w:val="001043FC"/>
    <w:rsid w:val="00104457"/>
    <w:rsid w:val="0010452A"/>
    <w:rsid w:val="00104980"/>
    <w:rsid w:val="00104992"/>
    <w:rsid w:val="00104A2A"/>
    <w:rsid w:val="00104B56"/>
    <w:rsid w:val="00104C20"/>
    <w:rsid w:val="00104CD5"/>
    <w:rsid w:val="00104DED"/>
    <w:rsid w:val="00104EA9"/>
    <w:rsid w:val="001050C2"/>
    <w:rsid w:val="00105335"/>
    <w:rsid w:val="001055F5"/>
    <w:rsid w:val="00105A5D"/>
    <w:rsid w:val="0010629E"/>
    <w:rsid w:val="00106621"/>
    <w:rsid w:val="001067DE"/>
    <w:rsid w:val="001067E4"/>
    <w:rsid w:val="0010680C"/>
    <w:rsid w:val="00106837"/>
    <w:rsid w:val="00106A4A"/>
    <w:rsid w:val="00106BAE"/>
    <w:rsid w:val="00106BD8"/>
    <w:rsid w:val="00106C49"/>
    <w:rsid w:val="00106D42"/>
    <w:rsid w:val="00106EB5"/>
    <w:rsid w:val="00107316"/>
    <w:rsid w:val="001073AF"/>
    <w:rsid w:val="001075D7"/>
    <w:rsid w:val="001076ED"/>
    <w:rsid w:val="001077E4"/>
    <w:rsid w:val="001078D4"/>
    <w:rsid w:val="001078DD"/>
    <w:rsid w:val="00107B55"/>
    <w:rsid w:val="00107D21"/>
    <w:rsid w:val="00110147"/>
    <w:rsid w:val="00110263"/>
    <w:rsid w:val="00110312"/>
    <w:rsid w:val="001103E4"/>
    <w:rsid w:val="00110B9D"/>
    <w:rsid w:val="00110D3D"/>
    <w:rsid w:val="00111036"/>
    <w:rsid w:val="001114DC"/>
    <w:rsid w:val="0011150D"/>
    <w:rsid w:val="001115DE"/>
    <w:rsid w:val="00111FA3"/>
    <w:rsid w:val="0011211A"/>
    <w:rsid w:val="00112399"/>
    <w:rsid w:val="00112493"/>
    <w:rsid w:val="001125C8"/>
    <w:rsid w:val="001126B6"/>
    <w:rsid w:val="00112D47"/>
    <w:rsid w:val="00112D88"/>
    <w:rsid w:val="00112E7C"/>
    <w:rsid w:val="00112F6D"/>
    <w:rsid w:val="00113534"/>
    <w:rsid w:val="00113810"/>
    <w:rsid w:val="00113909"/>
    <w:rsid w:val="00113957"/>
    <w:rsid w:val="00113F45"/>
    <w:rsid w:val="0011400F"/>
    <w:rsid w:val="0011418A"/>
    <w:rsid w:val="00114204"/>
    <w:rsid w:val="00114219"/>
    <w:rsid w:val="0011459F"/>
    <w:rsid w:val="00114951"/>
    <w:rsid w:val="00114AE5"/>
    <w:rsid w:val="00114BCD"/>
    <w:rsid w:val="00114DE0"/>
    <w:rsid w:val="00114FB5"/>
    <w:rsid w:val="001155F8"/>
    <w:rsid w:val="00115768"/>
    <w:rsid w:val="00115816"/>
    <w:rsid w:val="00115CAA"/>
    <w:rsid w:val="001162C7"/>
    <w:rsid w:val="00116474"/>
    <w:rsid w:val="00116534"/>
    <w:rsid w:val="00116889"/>
    <w:rsid w:val="00116CC3"/>
    <w:rsid w:val="00116E6B"/>
    <w:rsid w:val="0011713F"/>
    <w:rsid w:val="001171B9"/>
    <w:rsid w:val="00117460"/>
    <w:rsid w:val="00117723"/>
    <w:rsid w:val="0011774C"/>
    <w:rsid w:val="001177DE"/>
    <w:rsid w:val="0011793C"/>
    <w:rsid w:val="00117ACF"/>
    <w:rsid w:val="00117E73"/>
    <w:rsid w:val="001200B9"/>
    <w:rsid w:val="001202A5"/>
    <w:rsid w:val="00120323"/>
    <w:rsid w:val="0012038F"/>
    <w:rsid w:val="001204CE"/>
    <w:rsid w:val="00120570"/>
    <w:rsid w:val="001207B9"/>
    <w:rsid w:val="001209EC"/>
    <w:rsid w:val="00120AED"/>
    <w:rsid w:val="00120C1A"/>
    <w:rsid w:val="0012102F"/>
    <w:rsid w:val="001210B9"/>
    <w:rsid w:val="00121238"/>
    <w:rsid w:val="0012159D"/>
    <w:rsid w:val="00121665"/>
    <w:rsid w:val="00121CA1"/>
    <w:rsid w:val="00121DD1"/>
    <w:rsid w:val="00122499"/>
    <w:rsid w:val="001226F5"/>
    <w:rsid w:val="00122930"/>
    <w:rsid w:val="00122A57"/>
    <w:rsid w:val="00123064"/>
    <w:rsid w:val="001231D2"/>
    <w:rsid w:val="001233D1"/>
    <w:rsid w:val="00123764"/>
    <w:rsid w:val="00123918"/>
    <w:rsid w:val="0012396B"/>
    <w:rsid w:val="00123D7D"/>
    <w:rsid w:val="00123DCA"/>
    <w:rsid w:val="001241B7"/>
    <w:rsid w:val="001243C8"/>
    <w:rsid w:val="00124469"/>
    <w:rsid w:val="001244BF"/>
    <w:rsid w:val="001246B6"/>
    <w:rsid w:val="00124A03"/>
    <w:rsid w:val="00124AA1"/>
    <w:rsid w:val="00124C29"/>
    <w:rsid w:val="00124E75"/>
    <w:rsid w:val="00124EE6"/>
    <w:rsid w:val="00124F33"/>
    <w:rsid w:val="001257EB"/>
    <w:rsid w:val="001259DD"/>
    <w:rsid w:val="00125A41"/>
    <w:rsid w:val="00125A4D"/>
    <w:rsid w:val="00125E71"/>
    <w:rsid w:val="00125F83"/>
    <w:rsid w:val="0012668B"/>
    <w:rsid w:val="00126EDD"/>
    <w:rsid w:val="00126EF3"/>
    <w:rsid w:val="00127024"/>
    <w:rsid w:val="001271DC"/>
    <w:rsid w:val="001271F7"/>
    <w:rsid w:val="001273A0"/>
    <w:rsid w:val="0012752C"/>
    <w:rsid w:val="001277F4"/>
    <w:rsid w:val="001301F5"/>
    <w:rsid w:val="00130280"/>
    <w:rsid w:val="0013065E"/>
    <w:rsid w:val="0013072C"/>
    <w:rsid w:val="0013098A"/>
    <w:rsid w:val="00130999"/>
    <w:rsid w:val="00130EC4"/>
    <w:rsid w:val="00131652"/>
    <w:rsid w:val="00131775"/>
    <w:rsid w:val="00131C04"/>
    <w:rsid w:val="00132A9F"/>
    <w:rsid w:val="00132C95"/>
    <w:rsid w:val="00132D65"/>
    <w:rsid w:val="00132DD4"/>
    <w:rsid w:val="00132E88"/>
    <w:rsid w:val="0013308E"/>
    <w:rsid w:val="001330CE"/>
    <w:rsid w:val="0013365D"/>
    <w:rsid w:val="0013367D"/>
    <w:rsid w:val="001336C7"/>
    <w:rsid w:val="001336F7"/>
    <w:rsid w:val="0013373E"/>
    <w:rsid w:val="001337C3"/>
    <w:rsid w:val="001338AF"/>
    <w:rsid w:val="001338FA"/>
    <w:rsid w:val="001339E0"/>
    <w:rsid w:val="001340D9"/>
    <w:rsid w:val="00134143"/>
    <w:rsid w:val="0013461F"/>
    <w:rsid w:val="001349DE"/>
    <w:rsid w:val="00134AF0"/>
    <w:rsid w:val="00134C01"/>
    <w:rsid w:val="00134DB2"/>
    <w:rsid w:val="00134FA3"/>
    <w:rsid w:val="001353A1"/>
    <w:rsid w:val="00135433"/>
    <w:rsid w:val="00135973"/>
    <w:rsid w:val="00135A6F"/>
    <w:rsid w:val="00135BB4"/>
    <w:rsid w:val="00135CD7"/>
    <w:rsid w:val="00136439"/>
    <w:rsid w:val="0013655C"/>
    <w:rsid w:val="0013682E"/>
    <w:rsid w:val="001368FD"/>
    <w:rsid w:val="00136B15"/>
    <w:rsid w:val="00136F92"/>
    <w:rsid w:val="001373BF"/>
    <w:rsid w:val="001375FB"/>
    <w:rsid w:val="00137A35"/>
    <w:rsid w:val="00137EB0"/>
    <w:rsid w:val="00137EC6"/>
    <w:rsid w:val="00137F60"/>
    <w:rsid w:val="00137F7C"/>
    <w:rsid w:val="0014015D"/>
    <w:rsid w:val="00140357"/>
    <w:rsid w:val="001407DE"/>
    <w:rsid w:val="001408AB"/>
    <w:rsid w:val="0014097E"/>
    <w:rsid w:val="00140A31"/>
    <w:rsid w:val="00140E01"/>
    <w:rsid w:val="00140E27"/>
    <w:rsid w:val="001410DA"/>
    <w:rsid w:val="00141144"/>
    <w:rsid w:val="00141200"/>
    <w:rsid w:val="00141309"/>
    <w:rsid w:val="001418AB"/>
    <w:rsid w:val="00141AB6"/>
    <w:rsid w:val="00141C54"/>
    <w:rsid w:val="00142643"/>
    <w:rsid w:val="00142878"/>
    <w:rsid w:val="0014327D"/>
    <w:rsid w:val="001434D0"/>
    <w:rsid w:val="001435A7"/>
    <w:rsid w:val="001439C8"/>
    <w:rsid w:val="00143D74"/>
    <w:rsid w:val="00143E27"/>
    <w:rsid w:val="00143F3D"/>
    <w:rsid w:val="001440B7"/>
    <w:rsid w:val="0014412B"/>
    <w:rsid w:val="001442EC"/>
    <w:rsid w:val="001442F9"/>
    <w:rsid w:val="00144401"/>
    <w:rsid w:val="00144701"/>
    <w:rsid w:val="00145032"/>
    <w:rsid w:val="00145C4D"/>
    <w:rsid w:val="00145EBA"/>
    <w:rsid w:val="00145F2C"/>
    <w:rsid w:val="0014629B"/>
    <w:rsid w:val="001464DB"/>
    <w:rsid w:val="00146501"/>
    <w:rsid w:val="001465D7"/>
    <w:rsid w:val="001465E2"/>
    <w:rsid w:val="00146716"/>
    <w:rsid w:val="001470F0"/>
    <w:rsid w:val="001471D7"/>
    <w:rsid w:val="001473F6"/>
    <w:rsid w:val="001478EF"/>
    <w:rsid w:val="00147D91"/>
    <w:rsid w:val="00150385"/>
    <w:rsid w:val="00150570"/>
    <w:rsid w:val="001505D0"/>
    <w:rsid w:val="00150A1C"/>
    <w:rsid w:val="0015114E"/>
    <w:rsid w:val="0015162B"/>
    <w:rsid w:val="001517E7"/>
    <w:rsid w:val="0015186E"/>
    <w:rsid w:val="0015199E"/>
    <w:rsid w:val="00151A5D"/>
    <w:rsid w:val="00151A5E"/>
    <w:rsid w:val="00151C2F"/>
    <w:rsid w:val="00151E51"/>
    <w:rsid w:val="00151F0C"/>
    <w:rsid w:val="001525D6"/>
    <w:rsid w:val="001526EA"/>
    <w:rsid w:val="001527B7"/>
    <w:rsid w:val="00152BD1"/>
    <w:rsid w:val="00152C91"/>
    <w:rsid w:val="00152CD4"/>
    <w:rsid w:val="00152DD2"/>
    <w:rsid w:val="00152EC2"/>
    <w:rsid w:val="00153064"/>
    <w:rsid w:val="0015311F"/>
    <w:rsid w:val="001531CF"/>
    <w:rsid w:val="00153598"/>
    <w:rsid w:val="0015364E"/>
    <w:rsid w:val="00153809"/>
    <w:rsid w:val="001538D2"/>
    <w:rsid w:val="001539E1"/>
    <w:rsid w:val="00153A3D"/>
    <w:rsid w:val="00153D8A"/>
    <w:rsid w:val="00153D97"/>
    <w:rsid w:val="001545CD"/>
    <w:rsid w:val="00154ADF"/>
    <w:rsid w:val="00154CCE"/>
    <w:rsid w:val="00154D59"/>
    <w:rsid w:val="00154EF7"/>
    <w:rsid w:val="00155002"/>
    <w:rsid w:val="0015523C"/>
    <w:rsid w:val="00155300"/>
    <w:rsid w:val="001553DD"/>
    <w:rsid w:val="00155458"/>
    <w:rsid w:val="0015552E"/>
    <w:rsid w:val="0015555B"/>
    <w:rsid w:val="001556AD"/>
    <w:rsid w:val="0015576F"/>
    <w:rsid w:val="00155ECE"/>
    <w:rsid w:val="001560EF"/>
    <w:rsid w:val="001561C6"/>
    <w:rsid w:val="00156595"/>
    <w:rsid w:val="00156702"/>
    <w:rsid w:val="00156A76"/>
    <w:rsid w:val="00156BAB"/>
    <w:rsid w:val="0015721B"/>
    <w:rsid w:val="00157917"/>
    <w:rsid w:val="00157E49"/>
    <w:rsid w:val="0016004A"/>
    <w:rsid w:val="00160681"/>
    <w:rsid w:val="001606AF"/>
    <w:rsid w:val="00160710"/>
    <w:rsid w:val="00160739"/>
    <w:rsid w:val="001608E4"/>
    <w:rsid w:val="00160C99"/>
    <w:rsid w:val="001612DE"/>
    <w:rsid w:val="00161569"/>
    <w:rsid w:val="00161C9F"/>
    <w:rsid w:val="00161F4B"/>
    <w:rsid w:val="00162087"/>
    <w:rsid w:val="001620F9"/>
    <w:rsid w:val="001622CF"/>
    <w:rsid w:val="00162EE6"/>
    <w:rsid w:val="00162F7B"/>
    <w:rsid w:val="001630CE"/>
    <w:rsid w:val="001631CC"/>
    <w:rsid w:val="0016370D"/>
    <w:rsid w:val="00163960"/>
    <w:rsid w:val="00163B26"/>
    <w:rsid w:val="00163C0D"/>
    <w:rsid w:val="00163CF3"/>
    <w:rsid w:val="00163DDF"/>
    <w:rsid w:val="001643B3"/>
    <w:rsid w:val="001643E4"/>
    <w:rsid w:val="001645E4"/>
    <w:rsid w:val="001648A1"/>
    <w:rsid w:val="00164AD0"/>
    <w:rsid w:val="00164CC8"/>
    <w:rsid w:val="0016509B"/>
    <w:rsid w:val="001650A9"/>
    <w:rsid w:val="00165309"/>
    <w:rsid w:val="001653E6"/>
    <w:rsid w:val="00165499"/>
    <w:rsid w:val="00165730"/>
    <w:rsid w:val="001657CC"/>
    <w:rsid w:val="00165C20"/>
    <w:rsid w:val="0016630D"/>
    <w:rsid w:val="001663D8"/>
    <w:rsid w:val="00166687"/>
    <w:rsid w:val="001667FF"/>
    <w:rsid w:val="00166849"/>
    <w:rsid w:val="0016695F"/>
    <w:rsid w:val="00166C70"/>
    <w:rsid w:val="00166CCC"/>
    <w:rsid w:val="00166D77"/>
    <w:rsid w:val="00167067"/>
    <w:rsid w:val="0016708C"/>
    <w:rsid w:val="0016713C"/>
    <w:rsid w:val="00167275"/>
    <w:rsid w:val="001675A7"/>
    <w:rsid w:val="001675E3"/>
    <w:rsid w:val="0016769D"/>
    <w:rsid w:val="0016774D"/>
    <w:rsid w:val="001679C1"/>
    <w:rsid w:val="00167B9E"/>
    <w:rsid w:val="00167D3B"/>
    <w:rsid w:val="00167D56"/>
    <w:rsid w:val="00167DB2"/>
    <w:rsid w:val="00167FBF"/>
    <w:rsid w:val="001700BE"/>
    <w:rsid w:val="001701FD"/>
    <w:rsid w:val="001702FE"/>
    <w:rsid w:val="00170327"/>
    <w:rsid w:val="001708E6"/>
    <w:rsid w:val="001709E6"/>
    <w:rsid w:val="00170CF2"/>
    <w:rsid w:val="00170D33"/>
    <w:rsid w:val="001710A9"/>
    <w:rsid w:val="00171168"/>
    <w:rsid w:val="0017131D"/>
    <w:rsid w:val="001713FC"/>
    <w:rsid w:val="00171546"/>
    <w:rsid w:val="00171655"/>
    <w:rsid w:val="0017176E"/>
    <w:rsid w:val="00171814"/>
    <w:rsid w:val="00171A20"/>
    <w:rsid w:val="00171BD1"/>
    <w:rsid w:val="00171C76"/>
    <w:rsid w:val="00171CD3"/>
    <w:rsid w:val="00171E04"/>
    <w:rsid w:val="00171EEC"/>
    <w:rsid w:val="00171FB7"/>
    <w:rsid w:val="001722E4"/>
    <w:rsid w:val="0017248D"/>
    <w:rsid w:val="00172828"/>
    <w:rsid w:val="00172C20"/>
    <w:rsid w:val="00172DFE"/>
    <w:rsid w:val="00172E43"/>
    <w:rsid w:val="00172E98"/>
    <w:rsid w:val="00172F8B"/>
    <w:rsid w:val="00172FD5"/>
    <w:rsid w:val="00173205"/>
    <w:rsid w:val="00173480"/>
    <w:rsid w:val="00173999"/>
    <w:rsid w:val="001739B7"/>
    <w:rsid w:val="00173C45"/>
    <w:rsid w:val="001740D2"/>
    <w:rsid w:val="001741D9"/>
    <w:rsid w:val="00174314"/>
    <w:rsid w:val="00174667"/>
    <w:rsid w:val="00174E3D"/>
    <w:rsid w:val="00174F54"/>
    <w:rsid w:val="001750E1"/>
    <w:rsid w:val="001755EE"/>
    <w:rsid w:val="001756DF"/>
    <w:rsid w:val="001757B6"/>
    <w:rsid w:val="00175FC8"/>
    <w:rsid w:val="0017634F"/>
    <w:rsid w:val="0017646C"/>
    <w:rsid w:val="001765F0"/>
    <w:rsid w:val="00176A6B"/>
    <w:rsid w:val="00176BDA"/>
    <w:rsid w:val="00176E10"/>
    <w:rsid w:val="00176E40"/>
    <w:rsid w:val="001775D4"/>
    <w:rsid w:val="00177907"/>
    <w:rsid w:val="001779F4"/>
    <w:rsid w:val="00177AF1"/>
    <w:rsid w:val="00177B04"/>
    <w:rsid w:val="00177E82"/>
    <w:rsid w:val="00177FDD"/>
    <w:rsid w:val="00180A30"/>
    <w:rsid w:val="00180BBE"/>
    <w:rsid w:val="00180FA4"/>
    <w:rsid w:val="001811C4"/>
    <w:rsid w:val="00181481"/>
    <w:rsid w:val="001814AF"/>
    <w:rsid w:val="001816F5"/>
    <w:rsid w:val="00181758"/>
    <w:rsid w:val="00181B49"/>
    <w:rsid w:val="00181E58"/>
    <w:rsid w:val="00182040"/>
    <w:rsid w:val="001820C0"/>
    <w:rsid w:val="00182114"/>
    <w:rsid w:val="00182206"/>
    <w:rsid w:val="00182270"/>
    <w:rsid w:val="00182695"/>
    <w:rsid w:val="00182788"/>
    <w:rsid w:val="00182A68"/>
    <w:rsid w:val="00182AF8"/>
    <w:rsid w:val="00182D2E"/>
    <w:rsid w:val="00182FFA"/>
    <w:rsid w:val="00183122"/>
    <w:rsid w:val="00183171"/>
    <w:rsid w:val="001832F6"/>
    <w:rsid w:val="001835E5"/>
    <w:rsid w:val="00183749"/>
    <w:rsid w:val="00183769"/>
    <w:rsid w:val="001838F6"/>
    <w:rsid w:val="00183A36"/>
    <w:rsid w:val="00183A45"/>
    <w:rsid w:val="00183B61"/>
    <w:rsid w:val="00183F85"/>
    <w:rsid w:val="001842FE"/>
    <w:rsid w:val="001843E2"/>
    <w:rsid w:val="0018457F"/>
    <w:rsid w:val="00184B7D"/>
    <w:rsid w:val="00184C71"/>
    <w:rsid w:val="00184D33"/>
    <w:rsid w:val="00184D4F"/>
    <w:rsid w:val="001850AA"/>
    <w:rsid w:val="001852BA"/>
    <w:rsid w:val="0018564D"/>
    <w:rsid w:val="00185AA3"/>
    <w:rsid w:val="00185C35"/>
    <w:rsid w:val="00185EB1"/>
    <w:rsid w:val="00186755"/>
    <w:rsid w:val="00186787"/>
    <w:rsid w:val="001867F0"/>
    <w:rsid w:val="00186C80"/>
    <w:rsid w:val="00186DBE"/>
    <w:rsid w:val="0018704F"/>
    <w:rsid w:val="001870E8"/>
    <w:rsid w:val="0018776C"/>
    <w:rsid w:val="00187B3F"/>
    <w:rsid w:val="00187C93"/>
    <w:rsid w:val="00187CF4"/>
    <w:rsid w:val="00190249"/>
    <w:rsid w:val="001905C3"/>
    <w:rsid w:val="00190786"/>
    <w:rsid w:val="001909AC"/>
    <w:rsid w:val="00190BD8"/>
    <w:rsid w:val="00191099"/>
    <w:rsid w:val="00191113"/>
    <w:rsid w:val="001917B9"/>
    <w:rsid w:val="00191832"/>
    <w:rsid w:val="00191839"/>
    <w:rsid w:val="00191C8D"/>
    <w:rsid w:val="00191FA8"/>
    <w:rsid w:val="001921BA"/>
    <w:rsid w:val="00192233"/>
    <w:rsid w:val="00192288"/>
    <w:rsid w:val="001923A2"/>
    <w:rsid w:val="00192781"/>
    <w:rsid w:val="001929DA"/>
    <w:rsid w:val="0019327E"/>
    <w:rsid w:val="0019350F"/>
    <w:rsid w:val="001935E6"/>
    <w:rsid w:val="00193712"/>
    <w:rsid w:val="0019384A"/>
    <w:rsid w:val="001938AA"/>
    <w:rsid w:val="00193A2B"/>
    <w:rsid w:val="00193AB1"/>
    <w:rsid w:val="00193DE0"/>
    <w:rsid w:val="00193E1F"/>
    <w:rsid w:val="00194364"/>
    <w:rsid w:val="00194427"/>
    <w:rsid w:val="0019498D"/>
    <w:rsid w:val="00194E48"/>
    <w:rsid w:val="00194F50"/>
    <w:rsid w:val="0019514F"/>
    <w:rsid w:val="00195465"/>
    <w:rsid w:val="001954B6"/>
    <w:rsid w:val="00195B12"/>
    <w:rsid w:val="00195C7F"/>
    <w:rsid w:val="001960BD"/>
    <w:rsid w:val="001962EC"/>
    <w:rsid w:val="001963E2"/>
    <w:rsid w:val="0019674A"/>
    <w:rsid w:val="00196D7B"/>
    <w:rsid w:val="001972E9"/>
    <w:rsid w:val="00197463"/>
    <w:rsid w:val="001975AD"/>
    <w:rsid w:val="001978F4"/>
    <w:rsid w:val="00197ACC"/>
    <w:rsid w:val="00197BBB"/>
    <w:rsid w:val="00197EB2"/>
    <w:rsid w:val="001A01E4"/>
    <w:rsid w:val="001A02C9"/>
    <w:rsid w:val="001A037B"/>
    <w:rsid w:val="001A0470"/>
    <w:rsid w:val="001A05D4"/>
    <w:rsid w:val="001A0C52"/>
    <w:rsid w:val="001A0EB5"/>
    <w:rsid w:val="001A1311"/>
    <w:rsid w:val="001A1320"/>
    <w:rsid w:val="001A16A9"/>
    <w:rsid w:val="001A16FE"/>
    <w:rsid w:val="001A1B02"/>
    <w:rsid w:val="001A1C16"/>
    <w:rsid w:val="001A1CEE"/>
    <w:rsid w:val="001A2006"/>
    <w:rsid w:val="001A2111"/>
    <w:rsid w:val="001A26E5"/>
    <w:rsid w:val="001A2719"/>
    <w:rsid w:val="001A29A0"/>
    <w:rsid w:val="001A2C0B"/>
    <w:rsid w:val="001A2DAC"/>
    <w:rsid w:val="001A2DB8"/>
    <w:rsid w:val="001A33AB"/>
    <w:rsid w:val="001A345F"/>
    <w:rsid w:val="001A3633"/>
    <w:rsid w:val="001A3910"/>
    <w:rsid w:val="001A3CBF"/>
    <w:rsid w:val="001A3D6B"/>
    <w:rsid w:val="001A4149"/>
    <w:rsid w:val="001A495A"/>
    <w:rsid w:val="001A4974"/>
    <w:rsid w:val="001A49FA"/>
    <w:rsid w:val="001A4BA2"/>
    <w:rsid w:val="001A4E2D"/>
    <w:rsid w:val="001A4EBF"/>
    <w:rsid w:val="001A5105"/>
    <w:rsid w:val="001A53E4"/>
    <w:rsid w:val="001A5769"/>
    <w:rsid w:val="001A587D"/>
    <w:rsid w:val="001A5D80"/>
    <w:rsid w:val="001A5FFA"/>
    <w:rsid w:val="001A617C"/>
    <w:rsid w:val="001A631D"/>
    <w:rsid w:val="001A651C"/>
    <w:rsid w:val="001A672F"/>
    <w:rsid w:val="001A6BC2"/>
    <w:rsid w:val="001A6D24"/>
    <w:rsid w:val="001A6DAA"/>
    <w:rsid w:val="001A6F54"/>
    <w:rsid w:val="001A7047"/>
    <w:rsid w:val="001A7088"/>
    <w:rsid w:val="001A72DB"/>
    <w:rsid w:val="001A7318"/>
    <w:rsid w:val="001A73E4"/>
    <w:rsid w:val="001A755A"/>
    <w:rsid w:val="001A7B47"/>
    <w:rsid w:val="001A7B72"/>
    <w:rsid w:val="001A7BF7"/>
    <w:rsid w:val="001B003D"/>
    <w:rsid w:val="001B0084"/>
    <w:rsid w:val="001B027C"/>
    <w:rsid w:val="001B02DF"/>
    <w:rsid w:val="001B0343"/>
    <w:rsid w:val="001B0409"/>
    <w:rsid w:val="001B0444"/>
    <w:rsid w:val="001B04A3"/>
    <w:rsid w:val="001B053E"/>
    <w:rsid w:val="001B0975"/>
    <w:rsid w:val="001B0BFB"/>
    <w:rsid w:val="001B0CD0"/>
    <w:rsid w:val="001B0DB8"/>
    <w:rsid w:val="001B10C2"/>
    <w:rsid w:val="001B10EE"/>
    <w:rsid w:val="001B1214"/>
    <w:rsid w:val="001B1347"/>
    <w:rsid w:val="001B13C7"/>
    <w:rsid w:val="001B168D"/>
    <w:rsid w:val="001B1872"/>
    <w:rsid w:val="001B1893"/>
    <w:rsid w:val="001B194F"/>
    <w:rsid w:val="001B1CDB"/>
    <w:rsid w:val="001B1E08"/>
    <w:rsid w:val="001B23E0"/>
    <w:rsid w:val="001B303B"/>
    <w:rsid w:val="001B30AB"/>
    <w:rsid w:val="001B3137"/>
    <w:rsid w:val="001B3511"/>
    <w:rsid w:val="001B35EC"/>
    <w:rsid w:val="001B3A79"/>
    <w:rsid w:val="001B3AF3"/>
    <w:rsid w:val="001B3D7B"/>
    <w:rsid w:val="001B3DE7"/>
    <w:rsid w:val="001B3EDD"/>
    <w:rsid w:val="001B45ED"/>
    <w:rsid w:val="001B4745"/>
    <w:rsid w:val="001B4BA3"/>
    <w:rsid w:val="001B4DBE"/>
    <w:rsid w:val="001B4FCA"/>
    <w:rsid w:val="001B5950"/>
    <w:rsid w:val="001B5AB1"/>
    <w:rsid w:val="001B5E54"/>
    <w:rsid w:val="001B5E58"/>
    <w:rsid w:val="001B5E72"/>
    <w:rsid w:val="001B5F90"/>
    <w:rsid w:val="001B5F95"/>
    <w:rsid w:val="001B5FE5"/>
    <w:rsid w:val="001B6049"/>
    <w:rsid w:val="001B6295"/>
    <w:rsid w:val="001B6393"/>
    <w:rsid w:val="001B69C4"/>
    <w:rsid w:val="001B6A10"/>
    <w:rsid w:val="001B6AF4"/>
    <w:rsid w:val="001B6CA5"/>
    <w:rsid w:val="001B7013"/>
    <w:rsid w:val="001B7074"/>
    <w:rsid w:val="001B71B0"/>
    <w:rsid w:val="001B7329"/>
    <w:rsid w:val="001B7515"/>
    <w:rsid w:val="001B751B"/>
    <w:rsid w:val="001B76A8"/>
    <w:rsid w:val="001B78F5"/>
    <w:rsid w:val="001B79BE"/>
    <w:rsid w:val="001B7A9A"/>
    <w:rsid w:val="001C00A3"/>
    <w:rsid w:val="001C015F"/>
    <w:rsid w:val="001C0312"/>
    <w:rsid w:val="001C0862"/>
    <w:rsid w:val="001C0E1C"/>
    <w:rsid w:val="001C10FA"/>
    <w:rsid w:val="001C11F6"/>
    <w:rsid w:val="001C1635"/>
    <w:rsid w:val="001C16AD"/>
    <w:rsid w:val="001C1777"/>
    <w:rsid w:val="001C1844"/>
    <w:rsid w:val="001C1896"/>
    <w:rsid w:val="001C1BB0"/>
    <w:rsid w:val="001C2296"/>
    <w:rsid w:val="001C23F7"/>
    <w:rsid w:val="001C2486"/>
    <w:rsid w:val="001C27FA"/>
    <w:rsid w:val="001C2A08"/>
    <w:rsid w:val="001C2D1D"/>
    <w:rsid w:val="001C2D46"/>
    <w:rsid w:val="001C2FCB"/>
    <w:rsid w:val="001C3533"/>
    <w:rsid w:val="001C3C9E"/>
    <w:rsid w:val="001C3D12"/>
    <w:rsid w:val="001C3E99"/>
    <w:rsid w:val="001C4179"/>
    <w:rsid w:val="001C4250"/>
    <w:rsid w:val="001C4838"/>
    <w:rsid w:val="001C4A6A"/>
    <w:rsid w:val="001C4B8B"/>
    <w:rsid w:val="001C50BE"/>
    <w:rsid w:val="001C54B9"/>
    <w:rsid w:val="001C5567"/>
    <w:rsid w:val="001C55EA"/>
    <w:rsid w:val="001C56EB"/>
    <w:rsid w:val="001C595B"/>
    <w:rsid w:val="001C5C3E"/>
    <w:rsid w:val="001C5CD0"/>
    <w:rsid w:val="001C5CE4"/>
    <w:rsid w:val="001C6243"/>
    <w:rsid w:val="001C6330"/>
    <w:rsid w:val="001C63FE"/>
    <w:rsid w:val="001C6543"/>
    <w:rsid w:val="001C67AF"/>
    <w:rsid w:val="001C68FC"/>
    <w:rsid w:val="001C69AE"/>
    <w:rsid w:val="001C6BEF"/>
    <w:rsid w:val="001C7728"/>
    <w:rsid w:val="001C7868"/>
    <w:rsid w:val="001C7900"/>
    <w:rsid w:val="001C7A05"/>
    <w:rsid w:val="001C7E55"/>
    <w:rsid w:val="001C7FC9"/>
    <w:rsid w:val="001D013D"/>
    <w:rsid w:val="001D061B"/>
    <w:rsid w:val="001D0779"/>
    <w:rsid w:val="001D0A34"/>
    <w:rsid w:val="001D0BC7"/>
    <w:rsid w:val="001D0C0A"/>
    <w:rsid w:val="001D0D0F"/>
    <w:rsid w:val="001D106A"/>
    <w:rsid w:val="001D11CB"/>
    <w:rsid w:val="001D12B7"/>
    <w:rsid w:val="001D1314"/>
    <w:rsid w:val="001D141A"/>
    <w:rsid w:val="001D1459"/>
    <w:rsid w:val="001D171D"/>
    <w:rsid w:val="001D1735"/>
    <w:rsid w:val="001D1814"/>
    <w:rsid w:val="001D1A84"/>
    <w:rsid w:val="001D1F1D"/>
    <w:rsid w:val="001D28DB"/>
    <w:rsid w:val="001D2C19"/>
    <w:rsid w:val="001D31BC"/>
    <w:rsid w:val="001D320D"/>
    <w:rsid w:val="001D3803"/>
    <w:rsid w:val="001D385A"/>
    <w:rsid w:val="001D39CF"/>
    <w:rsid w:val="001D3D1D"/>
    <w:rsid w:val="001D42FB"/>
    <w:rsid w:val="001D44FF"/>
    <w:rsid w:val="001D4613"/>
    <w:rsid w:val="001D495F"/>
    <w:rsid w:val="001D4A21"/>
    <w:rsid w:val="001D4AE4"/>
    <w:rsid w:val="001D4B48"/>
    <w:rsid w:val="001D4CC2"/>
    <w:rsid w:val="001D4E94"/>
    <w:rsid w:val="001D5049"/>
    <w:rsid w:val="001D50BC"/>
    <w:rsid w:val="001D5389"/>
    <w:rsid w:val="001D574A"/>
    <w:rsid w:val="001D5BD5"/>
    <w:rsid w:val="001D5E48"/>
    <w:rsid w:val="001D620A"/>
    <w:rsid w:val="001D65FD"/>
    <w:rsid w:val="001D66D3"/>
    <w:rsid w:val="001D72AD"/>
    <w:rsid w:val="001D745E"/>
    <w:rsid w:val="001D7468"/>
    <w:rsid w:val="001D7517"/>
    <w:rsid w:val="001D756F"/>
    <w:rsid w:val="001D7604"/>
    <w:rsid w:val="001D76FF"/>
    <w:rsid w:val="001D77D9"/>
    <w:rsid w:val="001D7837"/>
    <w:rsid w:val="001D7AA4"/>
    <w:rsid w:val="001D7AEF"/>
    <w:rsid w:val="001D7CA4"/>
    <w:rsid w:val="001D7EFB"/>
    <w:rsid w:val="001D7FE4"/>
    <w:rsid w:val="001E02C5"/>
    <w:rsid w:val="001E031A"/>
    <w:rsid w:val="001E07A0"/>
    <w:rsid w:val="001E083D"/>
    <w:rsid w:val="001E0B2B"/>
    <w:rsid w:val="001E110F"/>
    <w:rsid w:val="001E1275"/>
    <w:rsid w:val="001E1673"/>
    <w:rsid w:val="001E1698"/>
    <w:rsid w:val="001E1704"/>
    <w:rsid w:val="001E1762"/>
    <w:rsid w:val="001E1C86"/>
    <w:rsid w:val="001E1E1B"/>
    <w:rsid w:val="001E1FF8"/>
    <w:rsid w:val="001E2465"/>
    <w:rsid w:val="001E26D4"/>
    <w:rsid w:val="001E274A"/>
    <w:rsid w:val="001E2756"/>
    <w:rsid w:val="001E2DF0"/>
    <w:rsid w:val="001E2F64"/>
    <w:rsid w:val="001E3832"/>
    <w:rsid w:val="001E3AFD"/>
    <w:rsid w:val="001E3B43"/>
    <w:rsid w:val="001E3C6B"/>
    <w:rsid w:val="001E3D67"/>
    <w:rsid w:val="001E3D9E"/>
    <w:rsid w:val="001E3E89"/>
    <w:rsid w:val="001E3E92"/>
    <w:rsid w:val="001E44A9"/>
    <w:rsid w:val="001E4866"/>
    <w:rsid w:val="001E48F0"/>
    <w:rsid w:val="001E4908"/>
    <w:rsid w:val="001E4D96"/>
    <w:rsid w:val="001E4EF1"/>
    <w:rsid w:val="001E543B"/>
    <w:rsid w:val="001E56CD"/>
    <w:rsid w:val="001E5721"/>
    <w:rsid w:val="001E5975"/>
    <w:rsid w:val="001E598B"/>
    <w:rsid w:val="001E59BC"/>
    <w:rsid w:val="001E5CC6"/>
    <w:rsid w:val="001E6023"/>
    <w:rsid w:val="001E6708"/>
    <w:rsid w:val="001E698D"/>
    <w:rsid w:val="001E71B4"/>
    <w:rsid w:val="001E7376"/>
    <w:rsid w:val="001E73C1"/>
    <w:rsid w:val="001E74F8"/>
    <w:rsid w:val="001E752F"/>
    <w:rsid w:val="001E7761"/>
    <w:rsid w:val="001E7828"/>
    <w:rsid w:val="001E7924"/>
    <w:rsid w:val="001E7ACA"/>
    <w:rsid w:val="001E7CFC"/>
    <w:rsid w:val="001F0102"/>
    <w:rsid w:val="001F0443"/>
    <w:rsid w:val="001F0513"/>
    <w:rsid w:val="001F0693"/>
    <w:rsid w:val="001F098E"/>
    <w:rsid w:val="001F0B84"/>
    <w:rsid w:val="001F0B9B"/>
    <w:rsid w:val="001F0DC5"/>
    <w:rsid w:val="001F0DC8"/>
    <w:rsid w:val="001F0FE3"/>
    <w:rsid w:val="001F12B2"/>
    <w:rsid w:val="001F1346"/>
    <w:rsid w:val="001F1470"/>
    <w:rsid w:val="001F1880"/>
    <w:rsid w:val="001F1AD7"/>
    <w:rsid w:val="001F1B7D"/>
    <w:rsid w:val="001F1EB6"/>
    <w:rsid w:val="001F20C7"/>
    <w:rsid w:val="001F22F6"/>
    <w:rsid w:val="001F2CB8"/>
    <w:rsid w:val="001F2DC7"/>
    <w:rsid w:val="001F3270"/>
    <w:rsid w:val="001F34E7"/>
    <w:rsid w:val="001F3B0F"/>
    <w:rsid w:val="001F3C75"/>
    <w:rsid w:val="001F3EE3"/>
    <w:rsid w:val="001F3FC0"/>
    <w:rsid w:val="001F41DD"/>
    <w:rsid w:val="001F4353"/>
    <w:rsid w:val="001F43B7"/>
    <w:rsid w:val="001F4456"/>
    <w:rsid w:val="001F447D"/>
    <w:rsid w:val="001F44DB"/>
    <w:rsid w:val="001F459F"/>
    <w:rsid w:val="001F4600"/>
    <w:rsid w:val="001F4828"/>
    <w:rsid w:val="001F4902"/>
    <w:rsid w:val="001F4B59"/>
    <w:rsid w:val="001F4D73"/>
    <w:rsid w:val="001F4FD7"/>
    <w:rsid w:val="001F5434"/>
    <w:rsid w:val="001F543D"/>
    <w:rsid w:val="001F55EE"/>
    <w:rsid w:val="001F5772"/>
    <w:rsid w:val="001F57D9"/>
    <w:rsid w:val="001F58F5"/>
    <w:rsid w:val="001F59C4"/>
    <w:rsid w:val="001F5A53"/>
    <w:rsid w:val="001F5FB4"/>
    <w:rsid w:val="001F6B34"/>
    <w:rsid w:val="001F6B7B"/>
    <w:rsid w:val="001F6D5B"/>
    <w:rsid w:val="001F6DCD"/>
    <w:rsid w:val="001F6FB0"/>
    <w:rsid w:val="001F7013"/>
    <w:rsid w:val="001F728D"/>
    <w:rsid w:val="001F7303"/>
    <w:rsid w:val="001F73D0"/>
    <w:rsid w:val="001F796C"/>
    <w:rsid w:val="001F7BC5"/>
    <w:rsid w:val="001F7BF0"/>
    <w:rsid w:val="001F7E19"/>
    <w:rsid w:val="001F7EAB"/>
    <w:rsid w:val="002000AB"/>
    <w:rsid w:val="0020012F"/>
    <w:rsid w:val="0020026B"/>
    <w:rsid w:val="0020048F"/>
    <w:rsid w:val="00200B62"/>
    <w:rsid w:val="00200CCA"/>
    <w:rsid w:val="00200D15"/>
    <w:rsid w:val="00200F05"/>
    <w:rsid w:val="00201501"/>
    <w:rsid w:val="00201517"/>
    <w:rsid w:val="00201998"/>
    <w:rsid w:val="00201E5D"/>
    <w:rsid w:val="002024A6"/>
    <w:rsid w:val="00202885"/>
    <w:rsid w:val="002028CB"/>
    <w:rsid w:val="002029B5"/>
    <w:rsid w:val="00202AEC"/>
    <w:rsid w:val="00202BD3"/>
    <w:rsid w:val="00202E0D"/>
    <w:rsid w:val="00202E97"/>
    <w:rsid w:val="00203145"/>
    <w:rsid w:val="002037F9"/>
    <w:rsid w:val="00203C4E"/>
    <w:rsid w:val="00203E36"/>
    <w:rsid w:val="00204299"/>
    <w:rsid w:val="002043AD"/>
    <w:rsid w:val="00204572"/>
    <w:rsid w:val="00204DDA"/>
    <w:rsid w:val="00204DE2"/>
    <w:rsid w:val="00204E62"/>
    <w:rsid w:val="00204FFB"/>
    <w:rsid w:val="00205547"/>
    <w:rsid w:val="002055D9"/>
    <w:rsid w:val="002056F3"/>
    <w:rsid w:val="00205808"/>
    <w:rsid w:val="00205873"/>
    <w:rsid w:val="002058CF"/>
    <w:rsid w:val="00205AA6"/>
    <w:rsid w:val="00205AAF"/>
    <w:rsid w:val="00205B81"/>
    <w:rsid w:val="00205EA4"/>
    <w:rsid w:val="002060E4"/>
    <w:rsid w:val="00206127"/>
    <w:rsid w:val="002067FA"/>
    <w:rsid w:val="00206893"/>
    <w:rsid w:val="00206AD0"/>
    <w:rsid w:val="00206E88"/>
    <w:rsid w:val="00206ECB"/>
    <w:rsid w:val="00206F7F"/>
    <w:rsid w:val="0020701A"/>
    <w:rsid w:val="0020756E"/>
    <w:rsid w:val="00207779"/>
    <w:rsid w:val="00207ACA"/>
    <w:rsid w:val="00207C1E"/>
    <w:rsid w:val="00207D1F"/>
    <w:rsid w:val="00207D91"/>
    <w:rsid w:val="002101BA"/>
    <w:rsid w:val="00210448"/>
    <w:rsid w:val="002104D9"/>
    <w:rsid w:val="0021069B"/>
    <w:rsid w:val="00211018"/>
    <w:rsid w:val="002110CF"/>
    <w:rsid w:val="00211157"/>
    <w:rsid w:val="00211407"/>
    <w:rsid w:val="00211E37"/>
    <w:rsid w:val="00212058"/>
    <w:rsid w:val="00212093"/>
    <w:rsid w:val="00212150"/>
    <w:rsid w:val="00212193"/>
    <w:rsid w:val="0021256F"/>
    <w:rsid w:val="002125B9"/>
    <w:rsid w:val="00212715"/>
    <w:rsid w:val="00212741"/>
    <w:rsid w:val="00212B79"/>
    <w:rsid w:val="00212D09"/>
    <w:rsid w:val="002130E2"/>
    <w:rsid w:val="00213219"/>
    <w:rsid w:val="0021323C"/>
    <w:rsid w:val="0021329E"/>
    <w:rsid w:val="0021340C"/>
    <w:rsid w:val="0021344D"/>
    <w:rsid w:val="00213836"/>
    <w:rsid w:val="0021390B"/>
    <w:rsid w:val="00213926"/>
    <w:rsid w:val="00213DFF"/>
    <w:rsid w:val="00213E24"/>
    <w:rsid w:val="00213F46"/>
    <w:rsid w:val="00214021"/>
    <w:rsid w:val="0021434D"/>
    <w:rsid w:val="002149A0"/>
    <w:rsid w:val="00214BB3"/>
    <w:rsid w:val="00214C5A"/>
    <w:rsid w:val="00215422"/>
    <w:rsid w:val="002155DD"/>
    <w:rsid w:val="00215846"/>
    <w:rsid w:val="00215897"/>
    <w:rsid w:val="00215A6A"/>
    <w:rsid w:val="00215D3D"/>
    <w:rsid w:val="00215D49"/>
    <w:rsid w:val="00215E0E"/>
    <w:rsid w:val="00215E43"/>
    <w:rsid w:val="00216135"/>
    <w:rsid w:val="00216253"/>
    <w:rsid w:val="002162DE"/>
    <w:rsid w:val="00216513"/>
    <w:rsid w:val="00216755"/>
    <w:rsid w:val="00216B7A"/>
    <w:rsid w:val="00216F24"/>
    <w:rsid w:val="002174DB"/>
    <w:rsid w:val="00217507"/>
    <w:rsid w:val="0021769F"/>
    <w:rsid w:val="00217B54"/>
    <w:rsid w:val="00217E10"/>
    <w:rsid w:val="00220122"/>
    <w:rsid w:val="0022039D"/>
    <w:rsid w:val="002203FD"/>
    <w:rsid w:val="00220422"/>
    <w:rsid w:val="0022084A"/>
    <w:rsid w:val="00220B9F"/>
    <w:rsid w:val="00221017"/>
    <w:rsid w:val="0022154B"/>
    <w:rsid w:val="00221926"/>
    <w:rsid w:val="00221D35"/>
    <w:rsid w:val="00221EDC"/>
    <w:rsid w:val="0022209C"/>
    <w:rsid w:val="002223F1"/>
    <w:rsid w:val="0022254C"/>
    <w:rsid w:val="0022262D"/>
    <w:rsid w:val="0022277F"/>
    <w:rsid w:val="00222A04"/>
    <w:rsid w:val="00222B32"/>
    <w:rsid w:val="00222D93"/>
    <w:rsid w:val="00222FE4"/>
    <w:rsid w:val="00223116"/>
    <w:rsid w:val="0022338D"/>
    <w:rsid w:val="002233E7"/>
    <w:rsid w:val="00223421"/>
    <w:rsid w:val="002235A3"/>
    <w:rsid w:val="002235BA"/>
    <w:rsid w:val="00223931"/>
    <w:rsid w:val="00223A31"/>
    <w:rsid w:val="00223AF1"/>
    <w:rsid w:val="00223BD5"/>
    <w:rsid w:val="00223CCF"/>
    <w:rsid w:val="00223DC9"/>
    <w:rsid w:val="00223E6A"/>
    <w:rsid w:val="00223E6D"/>
    <w:rsid w:val="002240DC"/>
    <w:rsid w:val="0022423A"/>
    <w:rsid w:val="00224702"/>
    <w:rsid w:val="00224F61"/>
    <w:rsid w:val="00225616"/>
    <w:rsid w:val="00225D74"/>
    <w:rsid w:val="00225EA3"/>
    <w:rsid w:val="00225EE2"/>
    <w:rsid w:val="00225EF0"/>
    <w:rsid w:val="0022617A"/>
    <w:rsid w:val="002264C3"/>
    <w:rsid w:val="00226535"/>
    <w:rsid w:val="00227323"/>
    <w:rsid w:val="00227428"/>
    <w:rsid w:val="00227470"/>
    <w:rsid w:val="00227541"/>
    <w:rsid w:val="002277DA"/>
    <w:rsid w:val="00227930"/>
    <w:rsid w:val="002279B8"/>
    <w:rsid w:val="00227A84"/>
    <w:rsid w:val="00227AB3"/>
    <w:rsid w:val="00227B78"/>
    <w:rsid w:val="00227CE3"/>
    <w:rsid w:val="00227ECE"/>
    <w:rsid w:val="002301DC"/>
    <w:rsid w:val="00230366"/>
    <w:rsid w:val="00230459"/>
    <w:rsid w:val="00230537"/>
    <w:rsid w:val="0023095D"/>
    <w:rsid w:val="00230C39"/>
    <w:rsid w:val="00230F89"/>
    <w:rsid w:val="0023137B"/>
    <w:rsid w:val="002318BC"/>
    <w:rsid w:val="00231A08"/>
    <w:rsid w:val="00231BE3"/>
    <w:rsid w:val="00232166"/>
    <w:rsid w:val="00232196"/>
    <w:rsid w:val="0023232D"/>
    <w:rsid w:val="002327DB"/>
    <w:rsid w:val="00232984"/>
    <w:rsid w:val="00233012"/>
    <w:rsid w:val="002330C4"/>
    <w:rsid w:val="002330FA"/>
    <w:rsid w:val="002334A9"/>
    <w:rsid w:val="00233673"/>
    <w:rsid w:val="0023381C"/>
    <w:rsid w:val="00233970"/>
    <w:rsid w:val="00233B2A"/>
    <w:rsid w:val="0023403D"/>
    <w:rsid w:val="0023410F"/>
    <w:rsid w:val="002343AD"/>
    <w:rsid w:val="00234736"/>
    <w:rsid w:val="00234AE8"/>
    <w:rsid w:val="00234BC3"/>
    <w:rsid w:val="00234BC8"/>
    <w:rsid w:val="00234BCB"/>
    <w:rsid w:val="00234C51"/>
    <w:rsid w:val="00234D92"/>
    <w:rsid w:val="002353E4"/>
    <w:rsid w:val="002354D6"/>
    <w:rsid w:val="0023574F"/>
    <w:rsid w:val="002358BA"/>
    <w:rsid w:val="002360DA"/>
    <w:rsid w:val="002361DD"/>
    <w:rsid w:val="00236392"/>
    <w:rsid w:val="0023652D"/>
    <w:rsid w:val="00236A53"/>
    <w:rsid w:val="00236BE3"/>
    <w:rsid w:val="00236DD4"/>
    <w:rsid w:val="0023709A"/>
    <w:rsid w:val="00237196"/>
    <w:rsid w:val="0023745A"/>
    <w:rsid w:val="0023794C"/>
    <w:rsid w:val="0023796C"/>
    <w:rsid w:val="00237B38"/>
    <w:rsid w:val="00237C00"/>
    <w:rsid w:val="00237D72"/>
    <w:rsid w:val="00237EBF"/>
    <w:rsid w:val="00237FB1"/>
    <w:rsid w:val="00237FDB"/>
    <w:rsid w:val="00240179"/>
    <w:rsid w:val="0024028C"/>
    <w:rsid w:val="00240358"/>
    <w:rsid w:val="0024044C"/>
    <w:rsid w:val="0024097D"/>
    <w:rsid w:val="00240A79"/>
    <w:rsid w:val="002411FF"/>
    <w:rsid w:val="00241579"/>
    <w:rsid w:val="002415D0"/>
    <w:rsid w:val="00241695"/>
    <w:rsid w:val="00241886"/>
    <w:rsid w:val="00241A0B"/>
    <w:rsid w:val="00241D8D"/>
    <w:rsid w:val="00241DF9"/>
    <w:rsid w:val="00241F8B"/>
    <w:rsid w:val="00241FE8"/>
    <w:rsid w:val="00242119"/>
    <w:rsid w:val="00242168"/>
    <w:rsid w:val="00242356"/>
    <w:rsid w:val="0024238F"/>
    <w:rsid w:val="00242391"/>
    <w:rsid w:val="00242655"/>
    <w:rsid w:val="00242B30"/>
    <w:rsid w:val="00242CCE"/>
    <w:rsid w:val="002432C5"/>
    <w:rsid w:val="00243345"/>
    <w:rsid w:val="002433C7"/>
    <w:rsid w:val="00243CC7"/>
    <w:rsid w:val="0024420F"/>
    <w:rsid w:val="002443A0"/>
    <w:rsid w:val="002449CF"/>
    <w:rsid w:val="00244F7C"/>
    <w:rsid w:val="002450E6"/>
    <w:rsid w:val="002451BD"/>
    <w:rsid w:val="00245830"/>
    <w:rsid w:val="00245A96"/>
    <w:rsid w:val="00245D40"/>
    <w:rsid w:val="00245FAF"/>
    <w:rsid w:val="0024610A"/>
    <w:rsid w:val="00246879"/>
    <w:rsid w:val="00246D4F"/>
    <w:rsid w:val="00246E4D"/>
    <w:rsid w:val="00246F39"/>
    <w:rsid w:val="00247971"/>
    <w:rsid w:val="00247D80"/>
    <w:rsid w:val="00247EEB"/>
    <w:rsid w:val="002503EC"/>
    <w:rsid w:val="00250616"/>
    <w:rsid w:val="002507D1"/>
    <w:rsid w:val="002507FB"/>
    <w:rsid w:val="0025087A"/>
    <w:rsid w:val="002508FC"/>
    <w:rsid w:val="00250A12"/>
    <w:rsid w:val="00250B28"/>
    <w:rsid w:val="00250B7D"/>
    <w:rsid w:val="00250CA7"/>
    <w:rsid w:val="00250CAD"/>
    <w:rsid w:val="002510E9"/>
    <w:rsid w:val="002514EA"/>
    <w:rsid w:val="002516B9"/>
    <w:rsid w:val="002518F2"/>
    <w:rsid w:val="002519D7"/>
    <w:rsid w:val="00251B96"/>
    <w:rsid w:val="00251E28"/>
    <w:rsid w:val="00251E67"/>
    <w:rsid w:val="00251F7F"/>
    <w:rsid w:val="00252002"/>
    <w:rsid w:val="0025203E"/>
    <w:rsid w:val="00252196"/>
    <w:rsid w:val="002521FA"/>
    <w:rsid w:val="0025230C"/>
    <w:rsid w:val="00252428"/>
    <w:rsid w:val="00252BBA"/>
    <w:rsid w:val="00252D16"/>
    <w:rsid w:val="00252D4E"/>
    <w:rsid w:val="00252D60"/>
    <w:rsid w:val="00252E9E"/>
    <w:rsid w:val="00253499"/>
    <w:rsid w:val="00253657"/>
    <w:rsid w:val="00253C4D"/>
    <w:rsid w:val="00253CD9"/>
    <w:rsid w:val="00253D5F"/>
    <w:rsid w:val="00253DD8"/>
    <w:rsid w:val="00253F03"/>
    <w:rsid w:val="002541A0"/>
    <w:rsid w:val="002542A2"/>
    <w:rsid w:val="00254539"/>
    <w:rsid w:val="00254550"/>
    <w:rsid w:val="00254692"/>
    <w:rsid w:val="00254694"/>
    <w:rsid w:val="00254C42"/>
    <w:rsid w:val="00254E50"/>
    <w:rsid w:val="002550A8"/>
    <w:rsid w:val="002550EA"/>
    <w:rsid w:val="0025529C"/>
    <w:rsid w:val="00255418"/>
    <w:rsid w:val="002558BB"/>
    <w:rsid w:val="002558FA"/>
    <w:rsid w:val="002559F3"/>
    <w:rsid w:val="00255C8C"/>
    <w:rsid w:val="00255DAE"/>
    <w:rsid w:val="00255DF2"/>
    <w:rsid w:val="00255E9A"/>
    <w:rsid w:val="00255FE7"/>
    <w:rsid w:val="0025619B"/>
    <w:rsid w:val="002565BD"/>
    <w:rsid w:val="002566A2"/>
    <w:rsid w:val="00256B63"/>
    <w:rsid w:val="00256EF1"/>
    <w:rsid w:val="00257016"/>
    <w:rsid w:val="002570A9"/>
    <w:rsid w:val="00257639"/>
    <w:rsid w:val="002576B8"/>
    <w:rsid w:val="00257A48"/>
    <w:rsid w:val="00257AD5"/>
    <w:rsid w:val="00257C9E"/>
    <w:rsid w:val="00257F7B"/>
    <w:rsid w:val="00257FE8"/>
    <w:rsid w:val="00260045"/>
    <w:rsid w:val="0026069B"/>
    <w:rsid w:val="002606B3"/>
    <w:rsid w:val="002606BC"/>
    <w:rsid w:val="00260740"/>
    <w:rsid w:val="002608F0"/>
    <w:rsid w:val="00260B81"/>
    <w:rsid w:val="002610B0"/>
    <w:rsid w:val="002616C6"/>
    <w:rsid w:val="002617A1"/>
    <w:rsid w:val="00261806"/>
    <w:rsid w:val="002618B3"/>
    <w:rsid w:val="0026215C"/>
    <w:rsid w:val="00262275"/>
    <w:rsid w:val="00262503"/>
    <w:rsid w:val="0026260F"/>
    <w:rsid w:val="0026269A"/>
    <w:rsid w:val="00262993"/>
    <w:rsid w:val="00262E63"/>
    <w:rsid w:val="00262F06"/>
    <w:rsid w:val="00263073"/>
    <w:rsid w:val="00263417"/>
    <w:rsid w:val="0026343B"/>
    <w:rsid w:val="002636DA"/>
    <w:rsid w:val="002638F4"/>
    <w:rsid w:val="002639E1"/>
    <w:rsid w:val="00263A41"/>
    <w:rsid w:val="00263A63"/>
    <w:rsid w:val="00263DA0"/>
    <w:rsid w:val="00263DB0"/>
    <w:rsid w:val="00263E6D"/>
    <w:rsid w:val="00263F02"/>
    <w:rsid w:val="0026409A"/>
    <w:rsid w:val="0026415A"/>
    <w:rsid w:val="00264290"/>
    <w:rsid w:val="0026434E"/>
    <w:rsid w:val="002645A0"/>
    <w:rsid w:val="00265042"/>
    <w:rsid w:val="0026511F"/>
    <w:rsid w:val="00265188"/>
    <w:rsid w:val="00265362"/>
    <w:rsid w:val="00265D20"/>
    <w:rsid w:val="00265D52"/>
    <w:rsid w:val="00265DE1"/>
    <w:rsid w:val="00265E55"/>
    <w:rsid w:val="00265F4E"/>
    <w:rsid w:val="0026604A"/>
    <w:rsid w:val="00266556"/>
    <w:rsid w:val="00266585"/>
    <w:rsid w:val="0026667B"/>
    <w:rsid w:val="00266E5E"/>
    <w:rsid w:val="00267150"/>
    <w:rsid w:val="0026716B"/>
    <w:rsid w:val="00267242"/>
    <w:rsid w:val="00267397"/>
    <w:rsid w:val="0026741B"/>
    <w:rsid w:val="002675B9"/>
    <w:rsid w:val="00267BBC"/>
    <w:rsid w:val="00267C1E"/>
    <w:rsid w:val="00267FAC"/>
    <w:rsid w:val="00267FE9"/>
    <w:rsid w:val="0027003F"/>
    <w:rsid w:val="002702AE"/>
    <w:rsid w:val="002702DE"/>
    <w:rsid w:val="00270424"/>
    <w:rsid w:val="00270569"/>
    <w:rsid w:val="00270699"/>
    <w:rsid w:val="002708DA"/>
    <w:rsid w:val="00270BC1"/>
    <w:rsid w:val="00270ED1"/>
    <w:rsid w:val="00270F97"/>
    <w:rsid w:val="00271227"/>
    <w:rsid w:val="0027139E"/>
    <w:rsid w:val="0027143B"/>
    <w:rsid w:val="002716B7"/>
    <w:rsid w:val="00271941"/>
    <w:rsid w:val="00271A78"/>
    <w:rsid w:val="00272027"/>
    <w:rsid w:val="002721B8"/>
    <w:rsid w:val="0027239C"/>
    <w:rsid w:val="00272434"/>
    <w:rsid w:val="002724E0"/>
    <w:rsid w:val="00272513"/>
    <w:rsid w:val="0027262C"/>
    <w:rsid w:val="00272631"/>
    <w:rsid w:val="0027267B"/>
    <w:rsid w:val="00272B3F"/>
    <w:rsid w:val="00272C10"/>
    <w:rsid w:val="00272C45"/>
    <w:rsid w:val="00273050"/>
    <w:rsid w:val="00273228"/>
    <w:rsid w:val="002733F3"/>
    <w:rsid w:val="0027379D"/>
    <w:rsid w:val="00273AE5"/>
    <w:rsid w:val="00273B6E"/>
    <w:rsid w:val="00273CF6"/>
    <w:rsid w:val="00273D44"/>
    <w:rsid w:val="00273F1C"/>
    <w:rsid w:val="00273F65"/>
    <w:rsid w:val="00273F78"/>
    <w:rsid w:val="00273F7F"/>
    <w:rsid w:val="002742A7"/>
    <w:rsid w:val="0027431B"/>
    <w:rsid w:val="002745AD"/>
    <w:rsid w:val="00274B53"/>
    <w:rsid w:val="00274BEE"/>
    <w:rsid w:val="00274E0A"/>
    <w:rsid w:val="0027502C"/>
    <w:rsid w:val="00275165"/>
    <w:rsid w:val="00275413"/>
    <w:rsid w:val="00275496"/>
    <w:rsid w:val="00275732"/>
    <w:rsid w:val="00275CCC"/>
    <w:rsid w:val="00275D87"/>
    <w:rsid w:val="0027654D"/>
    <w:rsid w:val="00276715"/>
    <w:rsid w:val="0027686B"/>
    <w:rsid w:val="00276ABD"/>
    <w:rsid w:val="00277091"/>
    <w:rsid w:val="002771A5"/>
    <w:rsid w:val="00277279"/>
    <w:rsid w:val="0027755D"/>
    <w:rsid w:val="002775C5"/>
    <w:rsid w:val="002776FC"/>
    <w:rsid w:val="00277727"/>
    <w:rsid w:val="002777D4"/>
    <w:rsid w:val="00277A2E"/>
    <w:rsid w:val="00277BAB"/>
    <w:rsid w:val="00277C54"/>
    <w:rsid w:val="00277DA2"/>
    <w:rsid w:val="00277FB9"/>
    <w:rsid w:val="00280715"/>
    <w:rsid w:val="00280980"/>
    <w:rsid w:val="00280A2D"/>
    <w:rsid w:val="00280A84"/>
    <w:rsid w:val="00280E43"/>
    <w:rsid w:val="00281244"/>
    <w:rsid w:val="0028158B"/>
    <w:rsid w:val="00281604"/>
    <w:rsid w:val="0028162D"/>
    <w:rsid w:val="00281750"/>
    <w:rsid w:val="002818A0"/>
    <w:rsid w:val="0028192B"/>
    <w:rsid w:val="002819DA"/>
    <w:rsid w:val="002819EE"/>
    <w:rsid w:val="00281B13"/>
    <w:rsid w:val="002824CF"/>
    <w:rsid w:val="002824F4"/>
    <w:rsid w:val="00282510"/>
    <w:rsid w:val="002825F5"/>
    <w:rsid w:val="00282851"/>
    <w:rsid w:val="002829B5"/>
    <w:rsid w:val="002829EC"/>
    <w:rsid w:val="00282C35"/>
    <w:rsid w:val="00282DD1"/>
    <w:rsid w:val="00282E06"/>
    <w:rsid w:val="00282E4A"/>
    <w:rsid w:val="00283037"/>
    <w:rsid w:val="00283451"/>
    <w:rsid w:val="00283B15"/>
    <w:rsid w:val="00284206"/>
    <w:rsid w:val="00284264"/>
    <w:rsid w:val="0028448B"/>
    <w:rsid w:val="00284648"/>
    <w:rsid w:val="00284724"/>
    <w:rsid w:val="00284C13"/>
    <w:rsid w:val="00284CE0"/>
    <w:rsid w:val="00284D32"/>
    <w:rsid w:val="00284D86"/>
    <w:rsid w:val="00285067"/>
    <w:rsid w:val="00285396"/>
    <w:rsid w:val="0028544A"/>
    <w:rsid w:val="0028547B"/>
    <w:rsid w:val="002855F5"/>
    <w:rsid w:val="002857D0"/>
    <w:rsid w:val="00285DAE"/>
    <w:rsid w:val="00285E63"/>
    <w:rsid w:val="00285EC6"/>
    <w:rsid w:val="00286378"/>
    <w:rsid w:val="0028644F"/>
    <w:rsid w:val="0028655F"/>
    <w:rsid w:val="00286C04"/>
    <w:rsid w:val="0028716A"/>
    <w:rsid w:val="0028775D"/>
    <w:rsid w:val="002877CA"/>
    <w:rsid w:val="002878BE"/>
    <w:rsid w:val="00287ACF"/>
    <w:rsid w:val="00287B02"/>
    <w:rsid w:val="00287C47"/>
    <w:rsid w:val="00287D40"/>
    <w:rsid w:val="00287ECD"/>
    <w:rsid w:val="00287FCF"/>
    <w:rsid w:val="0029008C"/>
    <w:rsid w:val="0029027F"/>
    <w:rsid w:val="00290489"/>
    <w:rsid w:val="002905A6"/>
    <w:rsid w:val="002906CC"/>
    <w:rsid w:val="0029083C"/>
    <w:rsid w:val="0029096B"/>
    <w:rsid w:val="00290EBB"/>
    <w:rsid w:val="002912A2"/>
    <w:rsid w:val="0029131A"/>
    <w:rsid w:val="00291855"/>
    <w:rsid w:val="0029192E"/>
    <w:rsid w:val="00291936"/>
    <w:rsid w:val="00291A4D"/>
    <w:rsid w:val="00291DE7"/>
    <w:rsid w:val="00291EF7"/>
    <w:rsid w:val="0029205C"/>
    <w:rsid w:val="00292186"/>
    <w:rsid w:val="002925EA"/>
    <w:rsid w:val="0029278C"/>
    <w:rsid w:val="0029299D"/>
    <w:rsid w:val="00292B40"/>
    <w:rsid w:val="00292F23"/>
    <w:rsid w:val="002933A2"/>
    <w:rsid w:val="00293941"/>
    <w:rsid w:val="00293E86"/>
    <w:rsid w:val="00294015"/>
    <w:rsid w:val="00294019"/>
    <w:rsid w:val="00294190"/>
    <w:rsid w:val="00294536"/>
    <w:rsid w:val="00294677"/>
    <w:rsid w:val="00294D6B"/>
    <w:rsid w:val="00294E22"/>
    <w:rsid w:val="00294EF2"/>
    <w:rsid w:val="002952EB"/>
    <w:rsid w:val="00295610"/>
    <w:rsid w:val="00295BDA"/>
    <w:rsid w:val="00295C21"/>
    <w:rsid w:val="00295E1E"/>
    <w:rsid w:val="00295EA7"/>
    <w:rsid w:val="00295F0B"/>
    <w:rsid w:val="00295F53"/>
    <w:rsid w:val="00296077"/>
    <w:rsid w:val="00296386"/>
    <w:rsid w:val="00296496"/>
    <w:rsid w:val="002966FB"/>
    <w:rsid w:val="00296897"/>
    <w:rsid w:val="002969F9"/>
    <w:rsid w:val="00296A12"/>
    <w:rsid w:val="00297064"/>
    <w:rsid w:val="00297191"/>
    <w:rsid w:val="00297377"/>
    <w:rsid w:val="00297629"/>
    <w:rsid w:val="0029773A"/>
    <w:rsid w:val="002978A0"/>
    <w:rsid w:val="00297A4B"/>
    <w:rsid w:val="00297C33"/>
    <w:rsid w:val="00297DB6"/>
    <w:rsid w:val="00297FAB"/>
    <w:rsid w:val="002A0180"/>
    <w:rsid w:val="002A0449"/>
    <w:rsid w:val="002A0696"/>
    <w:rsid w:val="002A0B64"/>
    <w:rsid w:val="002A0BD4"/>
    <w:rsid w:val="002A0CFE"/>
    <w:rsid w:val="002A0D58"/>
    <w:rsid w:val="002A0DC7"/>
    <w:rsid w:val="002A0ED4"/>
    <w:rsid w:val="002A0ED9"/>
    <w:rsid w:val="002A0FB6"/>
    <w:rsid w:val="002A1769"/>
    <w:rsid w:val="002A1812"/>
    <w:rsid w:val="002A1BF2"/>
    <w:rsid w:val="002A1BFC"/>
    <w:rsid w:val="002A1D9E"/>
    <w:rsid w:val="002A1ED0"/>
    <w:rsid w:val="002A2088"/>
    <w:rsid w:val="002A242C"/>
    <w:rsid w:val="002A2675"/>
    <w:rsid w:val="002A35B8"/>
    <w:rsid w:val="002A363C"/>
    <w:rsid w:val="002A36E6"/>
    <w:rsid w:val="002A38F8"/>
    <w:rsid w:val="002A3908"/>
    <w:rsid w:val="002A3B83"/>
    <w:rsid w:val="002A4062"/>
    <w:rsid w:val="002A407E"/>
    <w:rsid w:val="002A4162"/>
    <w:rsid w:val="002A4626"/>
    <w:rsid w:val="002A47EF"/>
    <w:rsid w:val="002A486E"/>
    <w:rsid w:val="002A4A47"/>
    <w:rsid w:val="002A4A5A"/>
    <w:rsid w:val="002A4AF3"/>
    <w:rsid w:val="002A4CE8"/>
    <w:rsid w:val="002A4D2C"/>
    <w:rsid w:val="002A4E59"/>
    <w:rsid w:val="002A4E77"/>
    <w:rsid w:val="002A4FEC"/>
    <w:rsid w:val="002A5025"/>
    <w:rsid w:val="002A57FB"/>
    <w:rsid w:val="002A5E23"/>
    <w:rsid w:val="002A5E60"/>
    <w:rsid w:val="002A5FD5"/>
    <w:rsid w:val="002A6143"/>
    <w:rsid w:val="002A62E3"/>
    <w:rsid w:val="002A6318"/>
    <w:rsid w:val="002A65A4"/>
    <w:rsid w:val="002A6700"/>
    <w:rsid w:val="002A6B93"/>
    <w:rsid w:val="002A6C13"/>
    <w:rsid w:val="002A6D40"/>
    <w:rsid w:val="002A6DC7"/>
    <w:rsid w:val="002A6DDF"/>
    <w:rsid w:val="002A7173"/>
    <w:rsid w:val="002A7287"/>
    <w:rsid w:val="002A74A3"/>
    <w:rsid w:val="002A7655"/>
    <w:rsid w:val="002A7675"/>
    <w:rsid w:val="002A7710"/>
    <w:rsid w:val="002A783A"/>
    <w:rsid w:val="002A7CBC"/>
    <w:rsid w:val="002A7D45"/>
    <w:rsid w:val="002A7FD0"/>
    <w:rsid w:val="002B002E"/>
    <w:rsid w:val="002B0458"/>
    <w:rsid w:val="002B089B"/>
    <w:rsid w:val="002B0F49"/>
    <w:rsid w:val="002B1448"/>
    <w:rsid w:val="002B167C"/>
    <w:rsid w:val="002B1742"/>
    <w:rsid w:val="002B2106"/>
    <w:rsid w:val="002B22B4"/>
    <w:rsid w:val="002B29F4"/>
    <w:rsid w:val="002B2AFD"/>
    <w:rsid w:val="002B2F6F"/>
    <w:rsid w:val="002B300A"/>
    <w:rsid w:val="002B3236"/>
    <w:rsid w:val="002B3328"/>
    <w:rsid w:val="002B3871"/>
    <w:rsid w:val="002B3919"/>
    <w:rsid w:val="002B39E8"/>
    <w:rsid w:val="002B3B51"/>
    <w:rsid w:val="002B3C5B"/>
    <w:rsid w:val="002B3D84"/>
    <w:rsid w:val="002B3E9D"/>
    <w:rsid w:val="002B4097"/>
    <w:rsid w:val="002B4596"/>
    <w:rsid w:val="002B4D17"/>
    <w:rsid w:val="002B4F1A"/>
    <w:rsid w:val="002B4F2F"/>
    <w:rsid w:val="002B4FEC"/>
    <w:rsid w:val="002B511A"/>
    <w:rsid w:val="002B51A8"/>
    <w:rsid w:val="002B52B1"/>
    <w:rsid w:val="002B5945"/>
    <w:rsid w:val="002B64B4"/>
    <w:rsid w:val="002B6CB7"/>
    <w:rsid w:val="002B726A"/>
    <w:rsid w:val="002B73BB"/>
    <w:rsid w:val="002B750B"/>
    <w:rsid w:val="002B7733"/>
    <w:rsid w:val="002B7903"/>
    <w:rsid w:val="002B79CA"/>
    <w:rsid w:val="002B7B8B"/>
    <w:rsid w:val="002B7E97"/>
    <w:rsid w:val="002B7E9C"/>
    <w:rsid w:val="002B7F2D"/>
    <w:rsid w:val="002B7F6D"/>
    <w:rsid w:val="002B7FE4"/>
    <w:rsid w:val="002C028A"/>
    <w:rsid w:val="002C0392"/>
    <w:rsid w:val="002C04E0"/>
    <w:rsid w:val="002C05BA"/>
    <w:rsid w:val="002C083C"/>
    <w:rsid w:val="002C0924"/>
    <w:rsid w:val="002C0A4D"/>
    <w:rsid w:val="002C0B4F"/>
    <w:rsid w:val="002C0CF2"/>
    <w:rsid w:val="002C0D82"/>
    <w:rsid w:val="002C0F9A"/>
    <w:rsid w:val="002C0FD0"/>
    <w:rsid w:val="002C14BF"/>
    <w:rsid w:val="002C15D5"/>
    <w:rsid w:val="002C178F"/>
    <w:rsid w:val="002C17E3"/>
    <w:rsid w:val="002C1AEC"/>
    <w:rsid w:val="002C1E2D"/>
    <w:rsid w:val="002C2187"/>
    <w:rsid w:val="002C235D"/>
    <w:rsid w:val="002C279E"/>
    <w:rsid w:val="002C2A34"/>
    <w:rsid w:val="002C2AD0"/>
    <w:rsid w:val="002C2C37"/>
    <w:rsid w:val="002C2D60"/>
    <w:rsid w:val="002C2FCB"/>
    <w:rsid w:val="002C313C"/>
    <w:rsid w:val="002C3171"/>
    <w:rsid w:val="002C31CA"/>
    <w:rsid w:val="002C3828"/>
    <w:rsid w:val="002C3DD7"/>
    <w:rsid w:val="002C3EC1"/>
    <w:rsid w:val="002C3F5E"/>
    <w:rsid w:val="002C4282"/>
    <w:rsid w:val="002C4402"/>
    <w:rsid w:val="002C44FC"/>
    <w:rsid w:val="002C45FF"/>
    <w:rsid w:val="002C4A01"/>
    <w:rsid w:val="002C4CD2"/>
    <w:rsid w:val="002C4D25"/>
    <w:rsid w:val="002C4F9B"/>
    <w:rsid w:val="002C516B"/>
    <w:rsid w:val="002C52EF"/>
    <w:rsid w:val="002C52FF"/>
    <w:rsid w:val="002C56BD"/>
    <w:rsid w:val="002C59DA"/>
    <w:rsid w:val="002C5ECE"/>
    <w:rsid w:val="002C5F3F"/>
    <w:rsid w:val="002C6039"/>
    <w:rsid w:val="002C6191"/>
    <w:rsid w:val="002C63C6"/>
    <w:rsid w:val="002C6521"/>
    <w:rsid w:val="002C677D"/>
    <w:rsid w:val="002C6817"/>
    <w:rsid w:val="002C6844"/>
    <w:rsid w:val="002C6A6A"/>
    <w:rsid w:val="002C6AC9"/>
    <w:rsid w:val="002C6E0D"/>
    <w:rsid w:val="002C6EBF"/>
    <w:rsid w:val="002C7132"/>
    <w:rsid w:val="002C720E"/>
    <w:rsid w:val="002C7220"/>
    <w:rsid w:val="002C7226"/>
    <w:rsid w:val="002C7263"/>
    <w:rsid w:val="002C72B9"/>
    <w:rsid w:val="002C7430"/>
    <w:rsid w:val="002C7461"/>
    <w:rsid w:val="002C7B6B"/>
    <w:rsid w:val="002D01B8"/>
    <w:rsid w:val="002D06B1"/>
    <w:rsid w:val="002D07FC"/>
    <w:rsid w:val="002D0A2D"/>
    <w:rsid w:val="002D0A92"/>
    <w:rsid w:val="002D0C10"/>
    <w:rsid w:val="002D0D5E"/>
    <w:rsid w:val="002D1264"/>
    <w:rsid w:val="002D1298"/>
    <w:rsid w:val="002D169B"/>
    <w:rsid w:val="002D16BF"/>
    <w:rsid w:val="002D196C"/>
    <w:rsid w:val="002D1C3A"/>
    <w:rsid w:val="002D205B"/>
    <w:rsid w:val="002D2454"/>
    <w:rsid w:val="002D2622"/>
    <w:rsid w:val="002D2A9D"/>
    <w:rsid w:val="002D2B18"/>
    <w:rsid w:val="002D303B"/>
    <w:rsid w:val="002D3048"/>
    <w:rsid w:val="002D30CA"/>
    <w:rsid w:val="002D346D"/>
    <w:rsid w:val="002D35F6"/>
    <w:rsid w:val="002D3786"/>
    <w:rsid w:val="002D3C5D"/>
    <w:rsid w:val="002D3C87"/>
    <w:rsid w:val="002D3C96"/>
    <w:rsid w:val="002D3E8E"/>
    <w:rsid w:val="002D3EF6"/>
    <w:rsid w:val="002D4054"/>
    <w:rsid w:val="002D40E7"/>
    <w:rsid w:val="002D4148"/>
    <w:rsid w:val="002D41A1"/>
    <w:rsid w:val="002D41F2"/>
    <w:rsid w:val="002D42BD"/>
    <w:rsid w:val="002D48C6"/>
    <w:rsid w:val="002D4A5F"/>
    <w:rsid w:val="002D4AB6"/>
    <w:rsid w:val="002D4B8B"/>
    <w:rsid w:val="002D506B"/>
    <w:rsid w:val="002D5125"/>
    <w:rsid w:val="002D5207"/>
    <w:rsid w:val="002D5220"/>
    <w:rsid w:val="002D53DF"/>
    <w:rsid w:val="002D5561"/>
    <w:rsid w:val="002D565D"/>
    <w:rsid w:val="002D5CBE"/>
    <w:rsid w:val="002D5E7B"/>
    <w:rsid w:val="002D60F3"/>
    <w:rsid w:val="002D63EA"/>
    <w:rsid w:val="002D6701"/>
    <w:rsid w:val="002D671F"/>
    <w:rsid w:val="002D672B"/>
    <w:rsid w:val="002D6E29"/>
    <w:rsid w:val="002D6E57"/>
    <w:rsid w:val="002D6EDD"/>
    <w:rsid w:val="002D77A7"/>
    <w:rsid w:val="002D7BAB"/>
    <w:rsid w:val="002D7DB5"/>
    <w:rsid w:val="002E0442"/>
    <w:rsid w:val="002E061C"/>
    <w:rsid w:val="002E066D"/>
    <w:rsid w:val="002E0958"/>
    <w:rsid w:val="002E0BD0"/>
    <w:rsid w:val="002E0FBA"/>
    <w:rsid w:val="002E105B"/>
    <w:rsid w:val="002E1286"/>
    <w:rsid w:val="002E14B5"/>
    <w:rsid w:val="002E180F"/>
    <w:rsid w:val="002E19CD"/>
    <w:rsid w:val="002E1BA2"/>
    <w:rsid w:val="002E1D13"/>
    <w:rsid w:val="002E1FCB"/>
    <w:rsid w:val="002E206D"/>
    <w:rsid w:val="002E2195"/>
    <w:rsid w:val="002E2481"/>
    <w:rsid w:val="002E248A"/>
    <w:rsid w:val="002E2623"/>
    <w:rsid w:val="002E2A6D"/>
    <w:rsid w:val="002E2AB6"/>
    <w:rsid w:val="002E2F83"/>
    <w:rsid w:val="002E2FA4"/>
    <w:rsid w:val="002E2FB8"/>
    <w:rsid w:val="002E3162"/>
    <w:rsid w:val="002E3503"/>
    <w:rsid w:val="002E37F3"/>
    <w:rsid w:val="002E3C0A"/>
    <w:rsid w:val="002E3D59"/>
    <w:rsid w:val="002E43A7"/>
    <w:rsid w:val="002E4553"/>
    <w:rsid w:val="002E4602"/>
    <w:rsid w:val="002E46A7"/>
    <w:rsid w:val="002E48AF"/>
    <w:rsid w:val="002E4B65"/>
    <w:rsid w:val="002E4BF0"/>
    <w:rsid w:val="002E4C83"/>
    <w:rsid w:val="002E4D03"/>
    <w:rsid w:val="002E4D1C"/>
    <w:rsid w:val="002E500D"/>
    <w:rsid w:val="002E512B"/>
    <w:rsid w:val="002E51CB"/>
    <w:rsid w:val="002E5349"/>
    <w:rsid w:val="002E534E"/>
    <w:rsid w:val="002E546D"/>
    <w:rsid w:val="002E5487"/>
    <w:rsid w:val="002E5625"/>
    <w:rsid w:val="002E57C0"/>
    <w:rsid w:val="002E5C44"/>
    <w:rsid w:val="002E5D0A"/>
    <w:rsid w:val="002E5DA2"/>
    <w:rsid w:val="002E5E4C"/>
    <w:rsid w:val="002E64FD"/>
    <w:rsid w:val="002E654E"/>
    <w:rsid w:val="002E65F0"/>
    <w:rsid w:val="002E665C"/>
    <w:rsid w:val="002E6845"/>
    <w:rsid w:val="002E6847"/>
    <w:rsid w:val="002E6899"/>
    <w:rsid w:val="002E68B8"/>
    <w:rsid w:val="002E68E4"/>
    <w:rsid w:val="002E6F06"/>
    <w:rsid w:val="002E702C"/>
    <w:rsid w:val="002E71DC"/>
    <w:rsid w:val="002E7346"/>
    <w:rsid w:val="002E7434"/>
    <w:rsid w:val="002E7521"/>
    <w:rsid w:val="002E7915"/>
    <w:rsid w:val="002E7C90"/>
    <w:rsid w:val="002E7D3E"/>
    <w:rsid w:val="002E7F99"/>
    <w:rsid w:val="002F00DE"/>
    <w:rsid w:val="002F0236"/>
    <w:rsid w:val="002F023F"/>
    <w:rsid w:val="002F04DD"/>
    <w:rsid w:val="002F0632"/>
    <w:rsid w:val="002F0654"/>
    <w:rsid w:val="002F087B"/>
    <w:rsid w:val="002F088E"/>
    <w:rsid w:val="002F0BEB"/>
    <w:rsid w:val="002F0CE0"/>
    <w:rsid w:val="002F0DE6"/>
    <w:rsid w:val="002F0F04"/>
    <w:rsid w:val="002F107D"/>
    <w:rsid w:val="002F1772"/>
    <w:rsid w:val="002F1BCE"/>
    <w:rsid w:val="002F1DB6"/>
    <w:rsid w:val="002F20D7"/>
    <w:rsid w:val="002F224E"/>
    <w:rsid w:val="002F2455"/>
    <w:rsid w:val="002F275F"/>
    <w:rsid w:val="002F2965"/>
    <w:rsid w:val="002F29ED"/>
    <w:rsid w:val="002F2A74"/>
    <w:rsid w:val="002F2B32"/>
    <w:rsid w:val="002F2D05"/>
    <w:rsid w:val="002F2DD7"/>
    <w:rsid w:val="002F3160"/>
    <w:rsid w:val="002F35AB"/>
    <w:rsid w:val="002F3760"/>
    <w:rsid w:val="002F38A4"/>
    <w:rsid w:val="002F3D4E"/>
    <w:rsid w:val="002F3E9B"/>
    <w:rsid w:val="002F3FB4"/>
    <w:rsid w:val="002F463C"/>
    <w:rsid w:val="002F46FA"/>
    <w:rsid w:val="002F4709"/>
    <w:rsid w:val="002F4A74"/>
    <w:rsid w:val="002F4B06"/>
    <w:rsid w:val="002F4CD7"/>
    <w:rsid w:val="002F4D7B"/>
    <w:rsid w:val="002F4EC8"/>
    <w:rsid w:val="002F52D2"/>
    <w:rsid w:val="002F5A3A"/>
    <w:rsid w:val="002F5C25"/>
    <w:rsid w:val="002F5DC9"/>
    <w:rsid w:val="002F6098"/>
    <w:rsid w:val="002F6195"/>
    <w:rsid w:val="002F6236"/>
    <w:rsid w:val="002F6326"/>
    <w:rsid w:val="002F6984"/>
    <w:rsid w:val="002F6A1E"/>
    <w:rsid w:val="002F6C53"/>
    <w:rsid w:val="002F727C"/>
    <w:rsid w:val="002F731D"/>
    <w:rsid w:val="002F7E4A"/>
    <w:rsid w:val="003002AF"/>
    <w:rsid w:val="00300310"/>
    <w:rsid w:val="00300A52"/>
    <w:rsid w:val="00300BC3"/>
    <w:rsid w:val="00300C7B"/>
    <w:rsid w:val="00300E5E"/>
    <w:rsid w:val="00300F80"/>
    <w:rsid w:val="003010D6"/>
    <w:rsid w:val="003011E9"/>
    <w:rsid w:val="0030137D"/>
    <w:rsid w:val="0030165B"/>
    <w:rsid w:val="003016E3"/>
    <w:rsid w:val="0030174D"/>
    <w:rsid w:val="00301F9B"/>
    <w:rsid w:val="00301FAC"/>
    <w:rsid w:val="0030261C"/>
    <w:rsid w:val="0030262E"/>
    <w:rsid w:val="00302A50"/>
    <w:rsid w:val="00302B3E"/>
    <w:rsid w:val="00302D26"/>
    <w:rsid w:val="0030303B"/>
    <w:rsid w:val="00303060"/>
    <w:rsid w:val="003034D5"/>
    <w:rsid w:val="00303504"/>
    <w:rsid w:val="0030374E"/>
    <w:rsid w:val="00303A72"/>
    <w:rsid w:val="00303FD8"/>
    <w:rsid w:val="00304052"/>
    <w:rsid w:val="00304443"/>
    <w:rsid w:val="00304605"/>
    <w:rsid w:val="00304608"/>
    <w:rsid w:val="0030492A"/>
    <w:rsid w:val="003050D1"/>
    <w:rsid w:val="003050EE"/>
    <w:rsid w:val="00305171"/>
    <w:rsid w:val="003051B7"/>
    <w:rsid w:val="00305697"/>
    <w:rsid w:val="00305779"/>
    <w:rsid w:val="00305837"/>
    <w:rsid w:val="00305937"/>
    <w:rsid w:val="0030595C"/>
    <w:rsid w:val="00305ADA"/>
    <w:rsid w:val="00305B76"/>
    <w:rsid w:val="00305D47"/>
    <w:rsid w:val="00306094"/>
    <w:rsid w:val="003063E0"/>
    <w:rsid w:val="0030651C"/>
    <w:rsid w:val="00306873"/>
    <w:rsid w:val="00306B94"/>
    <w:rsid w:val="00306CA2"/>
    <w:rsid w:val="00306E6D"/>
    <w:rsid w:val="00306EF0"/>
    <w:rsid w:val="00306FA0"/>
    <w:rsid w:val="003076FB"/>
    <w:rsid w:val="003077CA"/>
    <w:rsid w:val="003079D7"/>
    <w:rsid w:val="003079E7"/>
    <w:rsid w:val="00307B85"/>
    <w:rsid w:val="00307E3B"/>
    <w:rsid w:val="00307F9A"/>
    <w:rsid w:val="00310038"/>
    <w:rsid w:val="003103D5"/>
    <w:rsid w:val="00310C27"/>
    <w:rsid w:val="0031103D"/>
    <w:rsid w:val="003110A1"/>
    <w:rsid w:val="003117E9"/>
    <w:rsid w:val="0031187C"/>
    <w:rsid w:val="00311BF0"/>
    <w:rsid w:val="003123B1"/>
    <w:rsid w:val="00312716"/>
    <w:rsid w:val="003128C2"/>
    <w:rsid w:val="003129B2"/>
    <w:rsid w:val="00312AC6"/>
    <w:rsid w:val="00312D53"/>
    <w:rsid w:val="00312E19"/>
    <w:rsid w:val="003130A9"/>
    <w:rsid w:val="00313774"/>
    <w:rsid w:val="00313902"/>
    <w:rsid w:val="0031390F"/>
    <w:rsid w:val="00313A4E"/>
    <w:rsid w:val="00313AA4"/>
    <w:rsid w:val="00313AF2"/>
    <w:rsid w:val="00313B0B"/>
    <w:rsid w:val="00313B47"/>
    <w:rsid w:val="00313BDD"/>
    <w:rsid w:val="00313C39"/>
    <w:rsid w:val="00313CDA"/>
    <w:rsid w:val="00313DF2"/>
    <w:rsid w:val="00313F69"/>
    <w:rsid w:val="0031429E"/>
    <w:rsid w:val="003142CF"/>
    <w:rsid w:val="003145B3"/>
    <w:rsid w:val="003145F0"/>
    <w:rsid w:val="003146B0"/>
    <w:rsid w:val="003146BB"/>
    <w:rsid w:val="00314B62"/>
    <w:rsid w:val="00314D6B"/>
    <w:rsid w:val="00314ED3"/>
    <w:rsid w:val="003153B7"/>
    <w:rsid w:val="0031548B"/>
    <w:rsid w:val="00315B11"/>
    <w:rsid w:val="00315E10"/>
    <w:rsid w:val="00316006"/>
    <w:rsid w:val="00316417"/>
    <w:rsid w:val="00316500"/>
    <w:rsid w:val="00316512"/>
    <w:rsid w:val="003166E7"/>
    <w:rsid w:val="0031675C"/>
    <w:rsid w:val="003167DB"/>
    <w:rsid w:val="00316A3E"/>
    <w:rsid w:val="00316BE0"/>
    <w:rsid w:val="00316D22"/>
    <w:rsid w:val="003171D2"/>
    <w:rsid w:val="00317385"/>
    <w:rsid w:val="003173D4"/>
    <w:rsid w:val="00317565"/>
    <w:rsid w:val="003176FE"/>
    <w:rsid w:val="003177D8"/>
    <w:rsid w:val="00317A49"/>
    <w:rsid w:val="00317AB5"/>
    <w:rsid w:val="00317E05"/>
    <w:rsid w:val="00317E72"/>
    <w:rsid w:val="00317E81"/>
    <w:rsid w:val="003200AC"/>
    <w:rsid w:val="003200AE"/>
    <w:rsid w:val="003201DB"/>
    <w:rsid w:val="00320493"/>
    <w:rsid w:val="00320677"/>
    <w:rsid w:val="00320A51"/>
    <w:rsid w:val="00320A90"/>
    <w:rsid w:val="00320B75"/>
    <w:rsid w:val="00320BA8"/>
    <w:rsid w:val="00320CBF"/>
    <w:rsid w:val="00320CEE"/>
    <w:rsid w:val="00320D56"/>
    <w:rsid w:val="00320DCD"/>
    <w:rsid w:val="00320DE0"/>
    <w:rsid w:val="00321123"/>
    <w:rsid w:val="0032115D"/>
    <w:rsid w:val="0032175D"/>
    <w:rsid w:val="003217C2"/>
    <w:rsid w:val="00321C9E"/>
    <w:rsid w:val="00321F91"/>
    <w:rsid w:val="00321FEF"/>
    <w:rsid w:val="0032210C"/>
    <w:rsid w:val="0032235C"/>
    <w:rsid w:val="00322366"/>
    <w:rsid w:val="00322C57"/>
    <w:rsid w:val="00322E3B"/>
    <w:rsid w:val="003230AE"/>
    <w:rsid w:val="0032316A"/>
    <w:rsid w:val="0032347A"/>
    <w:rsid w:val="00323B3D"/>
    <w:rsid w:val="00323B45"/>
    <w:rsid w:val="00324621"/>
    <w:rsid w:val="003246CF"/>
    <w:rsid w:val="00324980"/>
    <w:rsid w:val="00324AC7"/>
    <w:rsid w:val="00324C9F"/>
    <w:rsid w:val="00324DFF"/>
    <w:rsid w:val="00324E82"/>
    <w:rsid w:val="00324F43"/>
    <w:rsid w:val="003250B3"/>
    <w:rsid w:val="00325263"/>
    <w:rsid w:val="003252D6"/>
    <w:rsid w:val="003255BF"/>
    <w:rsid w:val="003257FE"/>
    <w:rsid w:val="003258AA"/>
    <w:rsid w:val="00325A5F"/>
    <w:rsid w:val="00325F9A"/>
    <w:rsid w:val="00326167"/>
    <w:rsid w:val="003266B6"/>
    <w:rsid w:val="00326775"/>
    <w:rsid w:val="0032716B"/>
    <w:rsid w:val="003272E1"/>
    <w:rsid w:val="00327342"/>
    <w:rsid w:val="00327460"/>
    <w:rsid w:val="00327549"/>
    <w:rsid w:val="00327763"/>
    <w:rsid w:val="003278B8"/>
    <w:rsid w:val="00327B6E"/>
    <w:rsid w:val="00327BE8"/>
    <w:rsid w:val="00327F71"/>
    <w:rsid w:val="00327F89"/>
    <w:rsid w:val="00330057"/>
    <w:rsid w:val="0033064E"/>
    <w:rsid w:val="00330734"/>
    <w:rsid w:val="003308AF"/>
    <w:rsid w:val="003309F0"/>
    <w:rsid w:val="00330C8F"/>
    <w:rsid w:val="00330DED"/>
    <w:rsid w:val="003310AB"/>
    <w:rsid w:val="00331104"/>
    <w:rsid w:val="0033113E"/>
    <w:rsid w:val="003312C9"/>
    <w:rsid w:val="0033136B"/>
    <w:rsid w:val="00331475"/>
    <w:rsid w:val="003314D5"/>
    <w:rsid w:val="00331644"/>
    <w:rsid w:val="00331763"/>
    <w:rsid w:val="0033180B"/>
    <w:rsid w:val="00331812"/>
    <w:rsid w:val="00331872"/>
    <w:rsid w:val="00331B1D"/>
    <w:rsid w:val="00331DE3"/>
    <w:rsid w:val="003321E2"/>
    <w:rsid w:val="0033276F"/>
    <w:rsid w:val="003328C1"/>
    <w:rsid w:val="00333128"/>
    <w:rsid w:val="003332DE"/>
    <w:rsid w:val="003338AD"/>
    <w:rsid w:val="00333D52"/>
    <w:rsid w:val="00333FBF"/>
    <w:rsid w:val="0033400E"/>
    <w:rsid w:val="00334025"/>
    <w:rsid w:val="00334129"/>
    <w:rsid w:val="00334439"/>
    <w:rsid w:val="00334745"/>
    <w:rsid w:val="00334941"/>
    <w:rsid w:val="00334BBC"/>
    <w:rsid w:val="00334C09"/>
    <w:rsid w:val="00334D23"/>
    <w:rsid w:val="00334ED2"/>
    <w:rsid w:val="00335099"/>
    <w:rsid w:val="003352F8"/>
    <w:rsid w:val="0033541A"/>
    <w:rsid w:val="0033562C"/>
    <w:rsid w:val="0033568F"/>
    <w:rsid w:val="00335737"/>
    <w:rsid w:val="00335975"/>
    <w:rsid w:val="00335D02"/>
    <w:rsid w:val="00335D25"/>
    <w:rsid w:val="00335FC7"/>
    <w:rsid w:val="00336074"/>
    <w:rsid w:val="00336589"/>
    <w:rsid w:val="0033691A"/>
    <w:rsid w:val="0033699E"/>
    <w:rsid w:val="003369B2"/>
    <w:rsid w:val="00336DFB"/>
    <w:rsid w:val="00336F51"/>
    <w:rsid w:val="00337D59"/>
    <w:rsid w:val="00337E55"/>
    <w:rsid w:val="00337F37"/>
    <w:rsid w:val="003403DB"/>
    <w:rsid w:val="003404F0"/>
    <w:rsid w:val="003405A3"/>
    <w:rsid w:val="00340631"/>
    <w:rsid w:val="00340932"/>
    <w:rsid w:val="00340A26"/>
    <w:rsid w:val="00340ECF"/>
    <w:rsid w:val="003411F4"/>
    <w:rsid w:val="00341536"/>
    <w:rsid w:val="0034155F"/>
    <w:rsid w:val="00341737"/>
    <w:rsid w:val="003419BC"/>
    <w:rsid w:val="00341D40"/>
    <w:rsid w:val="00342125"/>
    <w:rsid w:val="00342296"/>
    <w:rsid w:val="00342509"/>
    <w:rsid w:val="0034278C"/>
    <w:rsid w:val="0034292F"/>
    <w:rsid w:val="0034306B"/>
    <w:rsid w:val="003430D4"/>
    <w:rsid w:val="0034352D"/>
    <w:rsid w:val="00343590"/>
    <w:rsid w:val="003435AA"/>
    <w:rsid w:val="0034399C"/>
    <w:rsid w:val="00343D35"/>
    <w:rsid w:val="00343DDA"/>
    <w:rsid w:val="00343F7F"/>
    <w:rsid w:val="00343FDA"/>
    <w:rsid w:val="00344272"/>
    <w:rsid w:val="00344532"/>
    <w:rsid w:val="0034492D"/>
    <w:rsid w:val="00344C75"/>
    <w:rsid w:val="00344C9F"/>
    <w:rsid w:val="00345422"/>
    <w:rsid w:val="003455F5"/>
    <w:rsid w:val="00345BA4"/>
    <w:rsid w:val="00345E25"/>
    <w:rsid w:val="00345ED1"/>
    <w:rsid w:val="003460B3"/>
    <w:rsid w:val="003460F1"/>
    <w:rsid w:val="0034624D"/>
    <w:rsid w:val="0034641A"/>
    <w:rsid w:val="00346548"/>
    <w:rsid w:val="0034669F"/>
    <w:rsid w:val="003466B0"/>
    <w:rsid w:val="00346A39"/>
    <w:rsid w:val="00346C09"/>
    <w:rsid w:val="00346DD9"/>
    <w:rsid w:val="00347816"/>
    <w:rsid w:val="00347A01"/>
    <w:rsid w:val="00347A99"/>
    <w:rsid w:val="00347B3E"/>
    <w:rsid w:val="00347BAE"/>
    <w:rsid w:val="00347F0F"/>
    <w:rsid w:val="003501D6"/>
    <w:rsid w:val="003505F1"/>
    <w:rsid w:val="0035083C"/>
    <w:rsid w:val="003508A7"/>
    <w:rsid w:val="003508BE"/>
    <w:rsid w:val="003510C6"/>
    <w:rsid w:val="0035148E"/>
    <w:rsid w:val="00351492"/>
    <w:rsid w:val="00351777"/>
    <w:rsid w:val="003517B7"/>
    <w:rsid w:val="003519BC"/>
    <w:rsid w:val="003519EA"/>
    <w:rsid w:val="003519FE"/>
    <w:rsid w:val="00351A73"/>
    <w:rsid w:val="00351A7D"/>
    <w:rsid w:val="00351B15"/>
    <w:rsid w:val="00351B85"/>
    <w:rsid w:val="00351D4B"/>
    <w:rsid w:val="00351F00"/>
    <w:rsid w:val="003520D8"/>
    <w:rsid w:val="003522A7"/>
    <w:rsid w:val="003525FF"/>
    <w:rsid w:val="003526D5"/>
    <w:rsid w:val="003529DE"/>
    <w:rsid w:val="00352B9C"/>
    <w:rsid w:val="00352DE5"/>
    <w:rsid w:val="003530E0"/>
    <w:rsid w:val="0035319E"/>
    <w:rsid w:val="0035338E"/>
    <w:rsid w:val="003533B4"/>
    <w:rsid w:val="00353A49"/>
    <w:rsid w:val="00353EE0"/>
    <w:rsid w:val="00353FB8"/>
    <w:rsid w:val="00354247"/>
    <w:rsid w:val="00354266"/>
    <w:rsid w:val="003543DD"/>
    <w:rsid w:val="00354493"/>
    <w:rsid w:val="003545F1"/>
    <w:rsid w:val="00354894"/>
    <w:rsid w:val="003549C4"/>
    <w:rsid w:val="00354AC2"/>
    <w:rsid w:val="00354DF6"/>
    <w:rsid w:val="00354DFE"/>
    <w:rsid w:val="00354E7B"/>
    <w:rsid w:val="0035528F"/>
    <w:rsid w:val="003552C5"/>
    <w:rsid w:val="0035530D"/>
    <w:rsid w:val="003553E8"/>
    <w:rsid w:val="00355466"/>
    <w:rsid w:val="00355743"/>
    <w:rsid w:val="003558E3"/>
    <w:rsid w:val="00355A22"/>
    <w:rsid w:val="00355D71"/>
    <w:rsid w:val="00355E1D"/>
    <w:rsid w:val="003560E4"/>
    <w:rsid w:val="0035649A"/>
    <w:rsid w:val="00356AB4"/>
    <w:rsid w:val="00356C52"/>
    <w:rsid w:val="00356D8F"/>
    <w:rsid w:val="00356DF2"/>
    <w:rsid w:val="00356E99"/>
    <w:rsid w:val="00356F96"/>
    <w:rsid w:val="003571E8"/>
    <w:rsid w:val="003574D9"/>
    <w:rsid w:val="00357CFE"/>
    <w:rsid w:val="00360128"/>
    <w:rsid w:val="0036038F"/>
    <w:rsid w:val="00360466"/>
    <w:rsid w:val="00360537"/>
    <w:rsid w:val="0036053B"/>
    <w:rsid w:val="00360697"/>
    <w:rsid w:val="003607AB"/>
    <w:rsid w:val="003608D7"/>
    <w:rsid w:val="003609C7"/>
    <w:rsid w:val="00360A1E"/>
    <w:rsid w:val="00360EC9"/>
    <w:rsid w:val="00360FAE"/>
    <w:rsid w:val="00360FD4"/>
    <w:rsid w:val="00361081"/>
    <w:rsid w:val="0036111F"/>
    <w:rsid w:val="003612DF"/>
    <w:rsid w:val="00361350"/>
    <w:rsid w:val="00361520"/>
    <w:rsid w:val="00361571"/>
    <w:rsid w:val="003616E7"/>
    <w:rsid w:val="003620A4"/>
    <w:rsid w:val="003624C1"/>
    <w:rsid w:val="00362787"/>
    <w:rsid w:val="0036283F"/>
    <w:rsid w:val="00362931"/>
    <w:rsid w:val="003629B9"/>
    <w:rsid w:val="00362A00"/>
    <w:rsid w:val="00362B0E"/>
    <w:rsid w:val="00362C22"/>
    <w:rsid w:val="00362C33"/>
    <w:rsid w:val="00362F0F"/>
    <w:rsid w:val="00363303"/>
    <w:rsid w:val="0036344E"/>
    <w:rsid w:val="00363525"/>
    <w:rsid w:val="0036360E"/>
    <w:rsid w:val="003639AD"/>
    <w:rsid w:val="00363EB3"/>
    <w:rsid w:val="00363EC6"/>
    <w:rsid w:val="0036411C"/>
    <w:rsid w:val="00364135"/>
    <w:rsid w:val="00364185"/>
    <w:rsid w:val="003641BF"/>
    <w:rsid w:val="0036459C"/>
    <w:rsid w:val="0036469E"/>
    <w:rsid w:val="00364A25"/>
    <w:rsid w:val="00364DCC"/>
    <w:rsid w:val="00364EB7"/>
    <w:rsid w:val="00364EF1"/>
    <w:rsid w:val="00365042"/>
    <w:rsid w:val="003650F2"/>
    <w:rsid w:val="00365237"/>
    <w:rsid w:val="003656A9"/>
    <w:rsid w:val="00365AFC"/>
    <w:rsid w:val="00365B34"/>
    <w:rsid w:val="00365C84"/>
    <w:rsid w:val="003660FA"/>
    <w:rsid w:val="003661F2"/>
    <w:rsid w:val="00366359"/>
    <w:rsid w:val="00366513"/>
    <w:rsid w:val="00366762"/>
    <w:rsid w:val="00366857"/>
    <w:rsid w:val="0036689E"/>
    <w:rsid w:val="00366E6B"/>
    <w:rsid w:val="003672D9"/>
    <w:rsid w:val="00367318"/>
    <w:rsid w:val="00367426"/>
    <w:rsid w:val="0036769A"/>
    <w:rsid w:val="003679E6"/>
    <w:rsid w:val="00367A48"/>
    <w:rsid w:val="00367A95"/>
    <w:rsid w:val="00367A9C"/>
    <w:rsid w:val="00367CD3"/>
    <w:rsid w:val="00367F8D"/>
    <w:rsid w:val="0037014F"/>
    <w:rsid w:val="00370437"/>
    <w:rsid w:val="00370698"/>
    <w:rsid w:val="00370F6B"/>
    <w:rsid w:val="0037107A"/>
    <w:rsid w:val="00371641"/>
    <w:rsid w:val="00371C6A"/>
    <w:rsid w:val="00371C6B"/>
    <w:rsid w:val="00371D62"/>
    <w:rsid w:val="00372031"/>
    <w:rsid w:val="00372185"/>
    <w:rsid w:val="003722EA"/>
    <w:rsid w:val="0037240C"/>
    <w:rsid w:val="00372660"/>
    <w:rsid w:val="00372A00"/>
    <w:rsid w:val="00372ECF"/>
    <w:rsid w:val="003730D7"/>
    <w:rsid w:val="00373171"/>
    <w:rsid w:val="00373852"/>
    <w:rsid w:val="0037385B"/>
    <w:rsid w:val="00373CCD"/>
    <w:rsid w:val="00373D40"/>
    <w:rsid w:val="00373E82"/>
    <w:rsid w:val="00373F67"/>
    <w:rsid w:val="00373F69"/>
    <w:rsid w:val="003740E0"/>
    <w:rsid w:val="00374147"/>
    <w:rsid w:val="0037478E"/>
    <w:rsid w:val="00374AB1"/>
    <w:rsid w:val="00374AF8"/>
    <w:rsid w:val="00374E9B"/>
    <w:rsid w:val="00374E9F"/>
    <w:rsid w:val="003750F1"/>
    <w:rsid w:val="003752B9"/>
    <w:rsid w:val="003755F0"/>
    <w:rsid w:val="0037564F"/>
    <w:rsid w:val="00375797"/>
    <w:rsid w:val="003759D7"/>
    <w:rsid w:val="00375E0D"/>
    <w:rsid w:val="00375FE6"/>
    <w:rsid w:val="00376363"/>
    <w:rsid w:val="003764FD"/>
    <w:rsid w:val="003769AA"/>
    <w:rsid w:val="00376A41"/>
    <w:rsid w:val="00376D4D"/>
    <w:rsid w:val="003775CD"/>
    <w:rsid w:val="0037770A"/>
    <w:rsid w:val="00377D9F"/>
    <w:rsid w:val="00377E59"/>
    <w:rsid w:val="00377F88"/>
    <w:rsid w:val="003800C1"/>
    <w:rsid w:val="00380357"/>
    <w:rsid w:val="0038051F"/>
    <w:rsid w:val="003805CE"/>
    <w:rsid w:val="0038065E"/>
    <w:rsid w:val="0038083F"/>
    <w:rsid w:val="00380881"/>
    <w:rsid w:val="00380BF3"/>
    <w:rsid w:val="00380E27"/>
    <w:rsid w:val="003811DA"/>
    <w:rsid w:val="00381520"/>
    <w:rsid w:val="0038170A"/>
    <w:rsid w:val="00381919"/>
    <w:rsid w:val="00381999"/>
    <w:rsid w:val="00381A07"/>
    <w:rsid w:val="00381B9E"/>
    <w:rsid w:val="00381C5E"/>
    <w:rsid w:val="00382086"/>
    <w:rsid w:val="003824BF"/>
    <w:rsid w:val="0038260B"/>
    <w:rsid w:val="0038279A"/>
    <w:rsid w:val="00382B89"/>
    <w:rsid w:val="00382BA1"/>
    <w:rsid w:val="00382F15"/>
    <w:rsid w:val="00383325"/>
    <w:rsid w:val="003835B1"/>
    <w:rsid w:val="0038364F"/>
    <w:rsid w:val="00383A4A"/>
    <w:rsid w:val="00383CBF"/>
    <w:rsid w:val="00383D1D"/>
    <w:rsid w:val="00383F82"/>
    <w:rsid w:val="00384231"/>
    <w:rsid w:val="00384280"/>
    <w:rsid w:val="00384476"/>
    <w:rsid w:val="00384686"/>
    <w:rsid w:val="00385212"/>
    <w:rsid w:val="0038548F"/>
    <w:rsid w:val="0038554E"/>
    <w:rsid w:val="0038555C"/>
    <w:rsid w:val="003858FE"/>
    <w:rsid w:val="00385D3A"/>
    <w:rsid w:val="00386300"/>
    <w:rsid w:val="00386764"/>
    <w:rsid w:val="003867EC"/>
    <w:rsid w:val="00386811"/>
    <w:rsid w:val="00386DD3"/>
    <w:rsid w:val="0038723B"/>
    <w:rsid w:val="00387378"/>
    <w:rsid w:val="003874B7"/>
    <w:rsid w:val="003877B7"/>
    <w:rsid w:val="0038794A"/>
    <w:rsid w:val="00387AC5"/>
    <w:rsid w:val="00387B96"/>
    <w:rsid w:val="00390102"/>
    <w:rsid w:val="0039012F"/>
    <w:rsid w:val="003902FE"/>
    <w:rsid w:val="003907F6"/>
    <w:rsid w:val="00390893"/>
    <w:rsid w:val="0039095B"/>
    <w:rsid w:val="00390DEC"/>
    <w:rsid w:val="00390F09"/>
    <w:rsid w:val="0039107C"/>
    <w:rsid w:val="0039110C"/>
    <w:rsid w:val="0039123C"/>
    <w:rsid w:val="00391830"/>
    <w:rsid w:val="00391A19"/>
    <w:rsid w:val="00391C7C"/>
    <w:rsid w:val="00391D7D"/>
    <w:rsid w:val="003922B7"/>
    <w:rsid w:val="0039255B"/>
    <w:rsid w:val="00392CB6"/>
    <w:rsid w:val="00392DA7"/>
    <w:rsid w:val="00392EE0"/>
    <w:rsid w:val="003932B6"/>
    <w:rsid w:val="00393317"/>
    <w:rsid w:val="003933B8"/>
    <w:rsid w:val="003934A8"/>
    <w:rsid w:val="003934B5"/>
    <w:rsid w:val="00393A56"/>
    <w:rsid w:val="00393BFC"/>
    <w:rsid w:val="00393D14"/>
    <w:rsid w:val="0039406E"/>
    <w:rsid w:val="0039428B"/>
    <w:rsid w:val="0039476D"/>
    <w:rsid w:val="003948F3"/>
    <w:rsid w:val="00394A0B"/>
    <w:rsid w:val="00394A11"/>
    <w:rsid w:val="00395080"/>
    <w:rsid w:val="003951B6"/>
    <w:rsid w:val="00395273"/>
    <w:rsid w:val="003952FD"/>
    <w:rsid w:val="0039552A"/>
    <w:rsid w:val="0039568B"/>
    <w:rsid w:val="00395713"/>
    <w:rsid w:val="0039576F"/>
    <w:rsid w:val="00395C60"/>
    <w:rsid w:val="003960E5"/>
    <w:rsid w:val="00396140"/>
    <w:rsid w:val="00396433"/>
    <w:rsid w:val="003964D1"/>
    <w:rsid w:val="00396894"/>
    <w:rsid w:val="00396A08"/>
    <w:rsid w:val="00396A5D"/>
    <w:rsid w:val="00396D43"/>
    <w:rsid w:val="003971EA"/>
    <w:rsid w:val="00397718"/>
    <w:rsid w:val="0039799B"/>
    <w:rsid w:val="00397CD9"/>
    <w:rsid w:val="003A0028"/>
    <w:rsid w:val="003A0190"/>
    <w:rsid w:val="003A06F5"/>
    <w:rsid w:val="003A08CF"/>
    <w:rsid w:val="003A0DC8"/>
    <w:rsid w:val="003A10CC"/>
    <w:rsid w:val="003A14A1"/>
    <w:rsid w:val="003A1651"/>
    <w:rsid w:val="003A16B8"/>
    <w:rsid w:val="003A19C7"/>
    <w:rsid w:val="003A1BE2"/>
    <w:rsid w:val="003A1C23"/>
    <w:rsid w:val="003A1C51"/>
    <w:rsid w:val="003A1E65"/>
    <w:rsid w:val="003A1F4B"/>
    <w:rsid w:val="003A1FB8"/>
    <w:rsid w:val="003A22BB"/>
    <w:rsid w:val="003A23E1"/>
    <w:rsid w:val="003A259C"/>
    <w:rsid w:val="003A25AF"/>
    <w:rsid w:val="003A25E4"/>
    <w:rsid w:val="003A2811"/>
    <w:rsid w:val="003A2939"/>
    <w:rsid w:val="003A29F7"/>
    <w:rsid w:val="003A2B67"/>
    <w:rsid w:val="003A2CA8"/>
    <w:rsid w:val="003A2D86"/>
    <w:rsid w:val="003A2D8D"/>
    <w:rsid w:val="003A30FE"/>
    <w:rsid w:val="003A37B0"/>
    <w:rsid w:val="003A3814"/>
    <w:rsid w:val="003A38BB"/>
    <w:rsid w:val="003A3E69"/>
    <w:rsid w:val="003A4265"/>
    <w:rsid w:val="003A46C1"/>
    <w:rsid w:val="003A49BB"/>
    <w:rsid w:val="003A4B41"/>
    <w:rsid w:val="003A4C8D"/>
    <w:rsid w:val="003A557E"/>
    <w:rsid w:val="003A5994"/>
    <w:rsid w:val="003A6325"/>
    <w:rsid w:val="003A6374"/>
    <w:rsid w:val="003A6426"/>
    <w:rsid w:val="003A64A3"/>
    <w:rsid w:val="003A67D6"/>
    <w:rsid w:val="003A69D9"/>
    <w:rsid w:val="003A6A7A"/>
    <w:rsid w:val="003A6D4E"/>
    <w:rsid w:val="003A6D7E"/>
    <w:rsid w:val="003A7130"/>
    <w:rsid w:val="003A7379"/>
    <w:rsid w:val="003A764E"/>
    <w:rsid w:val="003A7996"/>
    <w:rsid w:val="003A7A1D"/>
    <w:rsid w:val="003A7E73"/>
    <w:rsid w:val="003B01EC"/>
    <w:rsid w:val="003B01F0"/>
    <w:rsid w:val="003B029C"/>
    <w:rsid w:val="003B0514"/>
    <w:rsid w:val="003B0CCF"/>
    <w:rsid w:val="003B10D1"/>
    <w:rsid w:val="003B1175"/>
    <w:rsid w:val="003B1477"/>
    <w:rsid w:val="003B14ED"/>
    <w:rsid w:val="003B14F9"/>
    <w:rsid w:val="003B1A17"/>
    <w:rsid w:val="003B1B67"/>
    <w:rsid w:val="003B1B95"/>
    <w:rsid w:val="003B1CF3"/>
    <w:rsid w:val="003B1DAA"/>
    <w:rsid w:val="003B1F7E"/>
    <w:rsid w:val="003B21B5"/>
    <w:rsid w:val="003B256C"/>
    <w:rsid w:val="003B264D"/>
    <w:rsid w:val="003B2917"/>
    <w:rsid w:val="003B29A7"/>
    <w:rsid w:val="003B29D8"/>
    <w:rsid w:val="003B32B0"/>
    <w:rsid w:val="003B32C4"/>
    <w:rsid w:val="003B3361"/>
    <w:rsid w:val="003B36A6"/>
    <w:rsid w:val="003B39DF"/>
    <w:rsid w:val="003B3A57"/>
    <w:rsid w:val="003B3D1C"/>
    <w:rsid w:val="003B3DF7"/>
    <w:rsid w:val="003B416D"/>
    <w:rsid w:val="003B417A"/>
    <w:rsid w:val="003B4622"/>
    <w:rsid w:val="003B469B"/>
    <w:rsid w:val="003B46D0"/>
    <w:rsid w:val="003B4803"/>
    <w:rsid w:val="003B4970"/>
    <w:rsid w:val="003B4AC3"/>
    <w:rsid w:val="003B4B44"/>
    <w:rsid w:val="003B4B90"/>
    <w:rsid w:val="003B4CD9"/>
    <w:rsid w:val="003B5123"/>
    <w:rsid w:val="003B5340"/>
    <w:rsid w:val="003B5860"/>
    <w:rsid w:val="003B5A99"/>
    <w:rsid w:val="003B5AEE"/>
    <w:rsid w:val="003B5BF1"/>
    <w:rsid w:val="003B5C77"/>
    <w:rsid w:val="003B5DF1"/>
    <w:rsid w:val="003B61BA"/>
    <w:rsid w:val="003B6541"/>
    <w:rsid w:val="003B68D0"/>
    <w:rsid w:val="003B68E9"/>
    <w:rsid w:val="003B6A98"/>
    <w:rsid w:val="003B6AD0"/>
    <w:rsid w:val="003B6E0A"/>
    <w:rsid w:val="003B710D"/>
    <w:rsid w:val="003B7178"/>
    <w:rsid w:val="003B7AAA"/>
    <w:rsid w:val="003B7F85"/>
    <w:rsid w:val="003C00C6"/>
    <w:rsid w:val="003C023D"/>
    <w:rsid w:val="003C0716"/>
    <w:rsid w:val="003C07A7"/>
    <w:rsid w:val="003C0B9F"/>
    <w:rsid w:val="003C0D2C"/>
    <w:rsid w:val="003C15E6"/>
    <w:rsid w:val="003C160C"/>
    <w:rsid w:val="003C16DA"/>
    <w:rsid w:val="003C18A4"/>
    <w:rsid w:val="003C1F52"/>
    <w:rsid w:val="003C220B"/>
    <w:rsid w:val="003C22A3"/>
    <w:rsid w:val="003C2476"/>
    <w:rsid w:val="003C24A7"/>
    <w:rsid w:val="003C2C72"/>
    <w:rsid w:val="003C2C8C"/>
    <w:rsid w:val="003C2D1D"/>
    <w:rsid w:val="003C307F"/>
    <w:rsid w:val="003C31D8"/>
    <w:rsid w:val="003C32AE"/>
    <w:rsid w:val="003C33D6"/>
    <w:rsid w:val="003C376E"/>
    <w:rsid w:val="003C3BE9"/>
    <w:rsid w:val="003C3DDD"/>
    <w:rsid w:val="003C3E1C"/>
    <w:rsid w:val="003C3E4D"/>
    <w:rsid w:val="003C3E76"/>
    <w:rsid w:val="003C3F72"/>
    <w:rsid w:val="003C42BA"/>
    <w:rsid w:val="003C4615"/>
    <w:rsid w:val="003C4BF6"/>
    <w:rsid w:val="003C4DC1"/>
    <w:rsid w:val="003C5244"/>
    <w:rsid w:val="003C561F"/>
    <w:rsid w:val="003C58C9"/>
    <w:rsid w:val="003C5AE6"/>
    <w:rsid w:val="003C5C05"/>
    <w:rsid w:val="003C5E9B"/>
    <w:rsid w:val="003C63F1"/>
    <w:rsid w:val="003C6592"/>
    <w:rsid w:val="003C6A3F"/>
    <w:rsid w:val="003C6D3B"/>
    <w:rsid w:val="003C6F49"/>
    <w:rsid w:val="003C701A"/>
    <w:rsid w:val="003C7513"/>
    <w:rsid w:val="003C767A"/>
    <w:rsid w:val="003C77AA"/>
    <w:rsid w:val="003C785C"/>
    <w:rsid w:val="003C787B"/>
    <w:rsid w:val="003C7936"/>
    <w:rsid w:val="003C7946"/>
    <w:rsid w:val="003C7A08"/>
    <w:rsid w:val="003C7C0F"/>
    <w:rsid w:val="003C7CF5"/>
    <w:rsid w:val="003C7F9D"/>
    <w:rsid w:val="003D02BF"/>
    <w:rsid w:val="003D065F"/>
    <w:rsid w:val="003D06C9"/>
    <w:rsid w:val="003D07DF"/>
    <w:rsid w:val="003D08F1"/>
    <w:rsid w:val="003D098C"/>
    <w:rsid w:val="003D0A48"/>
    <w:rsid w:val="003D0A88"/>
    <w:rsid w:val="003D0A9D"/>
    <w:rsid w:val="003D10E7"/>
    <w:rsid w:val="003D12C9"/>
    <w:rsid w:val="003D13A8"/>
    <w:rsid w:val="003D1576"/>
    <w:rsid w:val="003D15DD"/>
    <w:rsid w:val="003D16AB"/>
    <w:rsid w:val="003D16D6"/>
    <w:rsid w:val="003D17EE"/>
    <w:rsid w:val="003D1B15"/>
    <w:rsid w:val="003D1D8D"/>
    <w:rsid w:val="003D1E6B"/>
    <w:rsid w:val="003D1F26"/>
    <w:rsid w:val="003D1F9F"/>
    <w:rsid w:val="003D1FE0"/>
    <w:rsid w:val="003D2382"/>
    <w:rsid w:val="003D2594"/>
    <w:rsid w:val="003D2658"/>
    <w:rsid w:val="003D26D7"/>
    <w:rsid w:val="003D2851"/>
    <w:rsid w:val="003D2861"/>
    <w:rsid w:val="003D2A95"/>
    <w:rsid w:val="003D2B8C"/>
    <w:rsid w:val="003D2BBD"/>
    <w:rsid w:val="003D2CE9"/>
    <w:rsid w:val="003D2FA5"/>
    <w:rsid w:val="003D3244"/>
    <w:rsid w:val="003D32CB"/>
    <w:rsid w:val="003D3360"/>
    <w:rsid w:val="003D368C"/>
    <w:rsid w:val="003D3873"/>
    <w:rsid w:val="003D38A2"/>
    <w:rsid w:val="003D3969"/>
    <w:rsid w:val="003D3C64"/>
    <w:rsid w:val="003D3D68"/>
    <w:rsid w:val="003D442B"/>
    <w:rsid w:val="003D4AC6"/>
    <w:rsid w:val="003D4CF8"/>
    <w:rsid w:val="003D50F4"/>
    <w:rsid w:val="003D51DB"/>
    <w:rsid w:val="003D5477"/>
    <w:rsid w:val="003D5621"/>
    <w:rsid w:val="003D591E"/>
    <w:rsid w:val="003D5AC1"/>
    <w:rsid w:val="003D5DBF"/>
    <w:rsid w:val="003D5EE2"/>
    <w:rsid w:val="003D6217"/>
    <w:rsid w:val="003D6275"/>
    <w:rsid w:val="003D6432"/>
    <w:rsid w:val="003D65D7"/>
    <w:rsid w:val="003D65E1"/>
    <w:rsid w:val="003D6885"/>
    <w:rsid w:val="003D69AA"/>
    <w:rsid w:val="003D69B4"/>
    <w:rsid w:val="003D6D0B"/>
    <w:rsid w:val="003D6F0F"/>
    <w:rsid w:val="003D7248"/>
    <w:rsid w:val="003D740E"/>
    <w:rsid w:val="003D74DA"/>
    <w:rsid w:val="003D759A"/>
    <w:rsid w:val="003D7C0E"/>
    <w:rsid w:val="003D7D31"/>
    <w:rsid w:val="003D7EB5"/>
    <w:rsid w:val="003D7F82"/>
    <w:rsid w:val="003D7FBA"/>
    <w:rsid w:val="003E0002"/>
    <w:rsid w:val="003E00B2"/>
    <w:rsid w:val="003E02A0"/>
    <w:rsid w:val="003E0358"/>
    <w:rsid w:val="003E036B"/>
    <w:rsid w:val="003E0CFA"/>
    <w:rsid w:val="003E137F"/>
    <w:rsid w:val="003E144D"/>
    <w:rsid w:val="003E15CB"/>
    <w:rsid w:val="003E1844"/>
    <w:rsid w:val="003E18DC"/>
    <w:rsid w:val="003E1926"/>
    <w:rsid w:val="003E19BC"/>
    <w:rsid w:val="003E1ABD"/>
    <w:rsid w:val="003E1B03"/>
    <w:rsid w:val="003E1DAC"/>
    <w:rsid w:val="003E1FD8"/>
    <w:rsid w:val="003E22E1"/>
    <w:rsid w:val="003E23F1"/>
    <w:rsid w:val="003E24B4"/>
    <w:rsid w:val="003E24DA"/>
    <w:rsid w:val="003E29E2"/>
    <w:rsid w:val="003E2AAA"/>
    <w:rsid w:val="003E2B18"/>
    <w:rsid w:val="003E2BAA"/>
    <w:rsid w:val="003E2C70"/>
    <w:rsid w:val="003E374A"/>
    <w:rsid w:val="003E39DE"/>
    <w:rsid w:val="003E3A41"/>
    <w:rsid w:val="003E3E11"/>
    <w:rsid w:val="003E3E4D"/>
    <w:rsid w:val="003E3F0D"/>
    <w:rsid w:val="003E4BCE"/>
    <w:rsid w:val="003E4C06"/>
    <w:rsid w:val="003E4F83"/>
    <w:rsid w:val="003E51A6"/>
    <w:rsid w:val="003E58A1"/>
    <w:rsid w:val="003E5902"/>
    <w:rsid w:val="003E592C"/>
    <w:rsid w:val="003E5B77"/>
    <w:rsid w:val="003E5D3F"/>
    <w:rsid w:val="003E6331"/>
    <w:rsid w:val="003E6627"/>
    <w:rsid w:val="003E674F"/>
    <w:rsid w:val="003E683D"/>
    <w:rsid w:val="003E6865"/>
    <w:rsid w:val="003E68A2"/>
    <w:rsid w:val="003E6A42"/>
    <w:rsid w:val="003E6DF5"/>
    <w:rsid w:val="003E6EEA"/>
    <w:rsid w:val="003E707E"/>
    <w:rsid w:val="003E724E"/>
    <w:rsid w:val="003E7BFF"/>
    <w:rsid w:val="003F0382"/>
    <w:rsid w:val="003F04AA"/>
    <w:rsid w:val="003F063B"/>
    <w:rsid w:val="003F06ED"/>
    <w:rsid w:val="003F0AD2"/>
    <w:rsid w:val="003F0D05"/>
    <w:rsid w:val="003F0EBE"/>
    <w:rsid w:val="003F1070"/>
    <w:rsid w:val="003F1298"/>
    <w:rsid w:val="003F14A3"/>
    <w:rsid w:val="003F1553"/>
    <w:rsid w:val="003F156B"/>
    <w:rsid w:val="003F16E2"/>
    <w:rsid w:val="003F18FB"/>
    <w:rsid w:val="003F1F67"/>
    <w:rsid w:val="003F1FBB"/>
    <w:rsid w:val="003F2189"/>
    <w:rsid w:val="003F2240"/>
    <w:rsid w:val="003F245F"/>
    <w:rsid w:val="003F27BF"/>
    <w:rsid w:val="003F2971"/>
    <w:rsid w:val="003F2A0C"/>
    <w:rsid w:val="003F2C1B"/>
    <w:rsid w:val="003F2C1C"/>
    <w:rsid w:val="003F2DD7"/>
    <w:rsid w:val="003F2DFD"/>
    <w:rsid w:val="003F2FBC"/>
    <w:rsid w:val="003F3012"/>
    <w:rsid w:val="003F314A"/>
    <w:rsid w:val="003F3162"/>
    <w:rsid w:val="003F3669"/>
    <w:rsid w:val="003F380D"/>
    <w:rsid w:val="003F3954"/>
    <w:rsid w:val="003F3C10"/>
    <w:rsid w:val="003F3C77"/>
    <w:rsid w:val="003F3E6F"/>
    <w:rsid w:val="003F40FB"/>
    <w:rsid w:val="003F4832"/>
    <w:rsid w:val="003F4E69"/>
    <w:rsid w:val="003F5544"/>
    <w:rsid w:val="003F5877"/>
    <w:rsid w:val="003F58F8"/>
    <w:rsid w:val="003F5B0F"/>
    <w:rsid w:val="003F5C9F"/>
    <w:rsid w:val="003F5CD7"/>
    <w:rsid w:val="003F5F1F"/>
    <w:rsid w:val="003F6410"/>
    <w:rsid w:val="003F6954"/>
    <w:rsid w:val="003F6B0C"/>
    <w:rsid w:val="003F6B1D"/>
    <w:rsid w:val="003F6B34"/>
    <w:rsid w:val="003F6C61"/>
    <w:rsid w:val="003F6F9C"/>
    <w:rsid w:val="003F7194"/>
    <w:rsid w:val="003F74A8"/>
    <w:rsid w:val="003F75CC"/>
    <w:rsid w:val="003F7732"/>
    <w:rsid w:val="003F7797"/>
    <w:rsid w:val="003F7A82"/>
    <w:rsid w:val="003F7D91"/>
    <w:rsid w:val="003F7DDC"/>
    <w:rsid w:val="003F7E35"/>
    <w:rsid w:val="004009B2"/>
    <w:rsid w:val="00400AD8"/>
    <w:rsid w:val="0040121B"/>
    <w:rsid w:val="0040140C"/>
    <w:rsid w:val="00401432"/>
    <w:rsid w:val="0040146E"/>
    <w:rsid w:val="004015E6"/>
    <w:rsid w:val="00401D69"/>
    <w:rsid w:val="004023A6"/>
    <w:rsid w:val="00402549"/>
    <w:rsid w:val="004028F1"/>
    <w:rsid w:val="004029B6"/>
    <w:rsid w:val="00402A38"/>
    <w:rsid w:val="00402E40"/>
    <w:rsid w:val="00402E50"/>
    <w:rsid w:val="00402EC5"/>
    <w:rsid w:val="00403218"/>
    <w:rsid w:val="004033DB"/>
    <w:rsid w:val="00403B81"/>
    <w:rsid w:val="00403D24"/>
    <w:rsid w:val="00403D26"/>
    <w:rsid w:val="00403D83"/>
    <w:rsid w:val="00403E67"/>
    <w:rsid w:val="00403EF8"/>
    <w:rsid w:val="0040400A"/>
    <w:rsid w:val="00404A4D"/>
    <w:rsid w:val="0040564B"/>
    <w:rsid w:val="004057B6"/>
    <w:rsid w:val="00405AD3"/>
    <w:rsid w:val="00405AE6"/>
    <w:rsid w:val="00405DD0"/>
    <w:rsid w:val="00405F4B"/>
    <w:rsid w:val="00405F94"/>
    <w:rsid w:val="00406000"/>
    <w:rsid w:val="00406163"/>
    <w:rsid w:val="004061DE"/>
    <w:rsid w:val="00406260"/>
    <w:rsid w:val="00406382"/>
    <w:rsid w:val="004067AA"/>
    <w:rsid w:val="00406AE6"/>
    <w:rsid w:val="00406CA9"/>
    <w:rsid w:val="00406D4D"/>
    <w:rsid w:val="00406E2E"/>
    <w:rsid w:val="00406E76"/>
    <w:rsid w:val="004076AB"/>
    <w:rsid w:val="00407745"/>
    <w:rsid w:val="0040788F"/>
    <w:rsid w:val="00407A59"/>
    <w:rsid w:val="00407A74"/>
    <w:rsid w:val="00407A8D"/>
    <w:rsid w:val="00407C3A"/>
    <w:rsid w:val="00407CFA"/>
    <w:rsid w:val="00407F5B"/>
    <w:rsid w:val="00410033"/>
    <w:rsid w:val="00410285"/>
    <w:rsid w:val="00410612"/>
    <w:rsid w:val="00410684"/>
    <w:rsid w:val="00410970"/>
    <w:rsid w:val="00410A05"/>
    <w:rsid w:val="00410A90"/>
    <w:rsid w:val="00410B13"/>
    <w:rsid w:val="00410EB1"/>
    <w:rsid w:val="004110D0"/>
    <w:rsid w:val="004116F3"/>
    <w:rsid w:val="004118B9"/>
    <w:rsid w:val="00411BFA"/>
    <w:rsid w:val="00411C9A"/>
    <w:rsid w:val="00412034"/>
    <w:rsid w:val="0041220C"/>
    <w:rsid w:val="004122E9"/>
    <w:rsid w:val="00412347"/>
    <w:rsid w:val="004126BF"/>
    <w:rsid w:val="00412818"/>
    <w:rsid w:val="00412C6D"/>
    <w:rsid w:val="00412CD9"/>
    <w:rsid w:val="00413121"/>
    <w:rsid w:val="00413247"/>
    <w:rsid w:val="00413318"/>
    <w:rsid w:val="004139F8"/>
    <w:rsid w:val="00413AD0"/>
    <w:rsid w:val="00413FF4"/>
    <w:rsid w:val="004140C3"/>
    <w:rsid w:val="00414279"/>
    <w:rsid w:val="004143CA"/>
    <w:rsid w:val="00414623"/>
    <w:rsid w:val="0041467A"/>
    <w:rsid w:val="00414924"/>
    <w:rsid w:val="00414A17"/>
    <w:rsid w:val="00414BC6"/>
    <w:rsid w:val="00414FBD"/>
    <w:rsid w:val="0041553C"/>
    <w:rsid w:val="004155EE"/>
    <w:rsid w:val="004156AA"/>
    <w:rsid w:val="004157A4"/>
    <w:rsid w:val="004157B1"/>
    <w:rsid w:val="004157EA"/>
    <w:rsid w:val="00415B69"/>
    <w:rsid w:val="00415BF1"/>
    <w:rsid w:val="00415D2F"/>
    <w:rsid w:val="00415E60"/>
    <w:rsid w:val="004160C4"/>
    <w:rsid w:val="004161EE"/>
    <w:rsid w:val="00416227"/>
    <w:rsid w:val="00416268"/>
    <w:rsid w:val="004162FE"/>
    <w:rsid w:val="0041653C"/>
    <w:rsid w:val="004165E6"/>
    <w:rsid w:val="0041670D"/>
    <w:rsid w:val="00416BBB"/>
    <w:rsid w:val="00416BBE"/>
    <w:rsid w:val="00416C1D"/>
    <w:rsid w:val="00416F8A"/>
    <w:rsid w:val="0041707B"/>
    <w:rsid w:val="0041731D"/>
    <w:rsid w:val="00417A46"/>
    <w:rsid w:val="004203A8"/>
    <w:rsid w:val="0042048C"/>
    <w:rsid w:val="004205F6"/>
    <w:rsid w:val="0042091E"/>
    <w:rsid w:val="00420B73"/>
    <w:rsid w:val="004219EF"/>
    <w:rsid w:val="00421E77"/>
    <w:rsid w:val="00422127"/>
    <w:rsid w:val="004222D7"/>
    <w:rsid w:val="00422518"/>
    <w:rsid w:val="0042256B"/>
    <w:rsid w:val="00422965"/>
    <w:rsid w:val="00422C3B"/>
    <w:rsid w:val="00422D10"/>
    <w:rsid w:val="00422F47"/>
    <w:rsid w:val="0042305D"/>
    <w:rsid w:val="004231CB"/>
    <w:rsid w:val="004232C6"/>
    <w:rsid w:val="004235E1"/>
    <w:rsid w:val="00423E11"/>
    <w:rsid w:val="00423F0D"/>
    <w:rsid w:val="00423F3E"/>
    <w:rsid w:val="00423FB5"/>
    <w:rsid w:val="00424043"/>
    <w:rsid w:val="004241A3"/>
    <w:rsid w:val="00424352"/>
    <w:rsid w:val="004245D5"/>
    <w:rsid w:val="0042464D"/>
    <w:rsid w:val="00424878"/>
    <w:rsid w:val="004249BF"/>
    <w:rsid w:val="00424A50"/>
    <w:rsid w:val="00424B34"/>
    <w:rsid w:val="00424D1B"/>
    <w:rsid w:val="00424D7C"/>
    <w:rsid w:val="00424F2F"/>
    <w:rsid w:val="00425018"/>
    <w:rsid w:val="00425154"/>
    <w:rsid w:val="004253C1"/>
    <w:rsid w:val="0042547C"/>
    <w:rsid w:val="00425563"/>
    <w:rsid w:val="004256E2"/>
    <w:rsid w:val="00425AF1"/>
    <w:rsid w:val="00425BCB"/>
    <w:rsid w:val="00425D25"/>
    <w:rsid w:val="00425E70"/>
    <w:rsid w:val="00425EE0"/>
    <w:rsid w:val="00425F22"/>
    <w:rsid w:val="00425FA5"/>
    <w:rsid w:val="0042612D"/>
    <w:rsid w:val="004262B3"/>
    <w:rsid w:val="00426331"/>
    <w:rsid w:val="00426621"/>
    <w:rsid w:val="00426704"/>
    <w:rsid w:val="00426799"/>
    <w:rsid w:val="0042687D"/>
    <w:rsid w:val="0042696F"/>
    <w:rsid w:val="00426B6E"/>
    <w:rsid w:val="00426D25"/>
    <w:rsid w:val="00426E3F"/>
    <w:rsid w:val="00426EB0"/>
    <w:rsid w:val="004270FA"/>
    <w:rsid w:val="004272F5"/>
    <w:rsid w:val="00427397"/>
    <w:rsid w:val="004273DC"/>
    <w:rsid w:val="0042765C"/>
    <w:rsid w:val="004277E2"/>
    <w:rsid w:val="004279DE"/>
    <w:rsid w:val="00427A64"/>
    <w:rsid w:val="00427ACF"/>
    <w:rsid w:val="00427B03"/>
    <w:rsid w:val="00427B25"/>
    <w:rsid w:val="004300C4"/>
    <w:rsid w:val="0043017D"/>
    <w:rsid w:val="0043035F"/>
    <w:rsid w:val="00430482"/>
    <w:rsid w:val="0043057F"/>
    <w:rsid w:val="00430610"/>
    <w:rsid w:val="00430D80"/>
    <w:rsid w:val="00430F2B"/>
    <w:rsid w:val="00431201"/>
    <w:rsid w:val="004314C1"/>
    <w:rsid w:val="00431716"/>
    <w:rsid w:val="00431872"/>
    <w:rsid w:val="0043197A"/>
    <w:rsid w:val="004319DB"/>
    <w:rsid w:val="00431D01"/>
    <w:rsid w:val="00432092"/>
    <w:rsid w:val="0043227D"/>
    <w:rsid w:val="004322AA"/>
    <w:rsid w:val="0043239C"/>
    <w:rsid w:val="004323C6"/>
    <w:rsid w:val="0043273E"/>
    <w:rsid w:val="00432A85"/>
    <w:rsid w:val="00432E98"/>
    <w:rsid w:val="00432EFE"/>
    <w:rsid w:val="0043334F"/>
    <w:rsid w:val="0043382D"/>
    <w:rsid w:val="0043384F"/>
    <w:rsid w:val="00433A71"/>
    <w:rsid w:val="00433AF3"/>
    <w:rsid w:val="00433BB1"/>
    <w:rsid w:val="00433CF7"/>
    <w:rsid w:val="00433ED3"/>
    <w:rsid w:val="0043478C"/>
    <w:rsid w:val="004347C6"/>
    <w:rsid w:val="00434853"/>
    <w:rsid w:val="00434BC1"/>
    <w:rsid w:val="00434CB3"/>
    <w:rsid w:val="00434D89"/>
    <w:rsid w:val="004354DC"/>
    <w:rsid w:val="004357A4"/>
    <w:rsid w:val="00435842"/>
    <w:rsid w:val="004359B4"/>
    <w:rsid w:val="00435C5D"/>
    <w:rsid w:val="00435D6F"/>
    <w:rsid w:val="00435FEB"/>
    <w:rsid w:val="00436235"/>
    <w:rsid w:val="00436363"/>
    <w:rsid w:val="004365C3"/>
    <w:rsid w:val="0043664B"/>
    <w:rsid w:val="0043689E"/>
    <w:rsid w:val="00436EA5"/>
    <w:rsid w:val="00436F5C"/>
    <w:rsid w:val="004370F8"/>
    <w:rsid w:val="00437274"/>
    <w:rsid w:val="0043749C"/>
    <w:rsid w:val="00437855"/>
    <w:rsid w:val="00437ABE"/>
    <w:rsid w:val="00437B94"/>
    <w:rsid w:val="0044018F"/>
    <w:rsid w:val="0044043C"/>
    <w:rsid w:val="00440767"/>
    <w:rsid w:val="00440A08"/>
    <w:rsid w:val="00441500"/>
    <w:rsid w:val="00441842"/>
    <w:rsid w:val="00441A48"/>
    <w:rsid w:val="00441D37"/>
    <w:rsid w:val="004421B5"/>
    <w:rsid w:val="004421FD"/>
    <w:rsid w:val="0044229D"/>
    <w:rsid w:val="00442301"/>
    <w:rsid w:val="004423EE"/>
    <w:rsid w:val="00442727"/>
    <w:rsid w:val="00442734"/>
    <w:rsid w:val="004427ED"/>
    <w:rsid w:val="00442926"/>
    <w:rsid w:val="00442992"/>
    <w:rsid w:val="00442E45"/>
    <w:rsid w:val="0044304E"/>
    <w:rsid w:val="0044329B"/>
    <w:rsid w:val="0044344A"/>
    <w:rsid w:val="004436C7"/>
    <w:rsid w:val="00443797"/>
    <w:rsid w:val="00443C03"/>
    <w:rsid w:val="004442F2"/>
    <w:rsid w:val="004442F7"/>
    <w:rsid w:val="00444510"/>
    <w:rsid w:val="004447F9"/>
    <w:rsid w:val="00444936"/>
    <w:rsid w:val="00444979"/>
    <w:rsid w:val="00444DE9"/>
    <w:rsid w:val="00444DF7"/>
    <w:rsid w:val="00444E00"/>
    <w:rsid w:val="00444E95"/>
    <w:rsid w:val="00444F1B"/>
    <w:rsid w:val="00444FBF"/>
    <w:rsid w:val="004457B2"/>
    <w:rsid w:val="00445811"/>
    <w:rsid w:val="00445968"/>
    <w:rsid w:val="00445ADF"/>
    <w:rsid w:val="00445BB6"/>
    <w:rsid w:val="00445C1D"/>
    <w:rsid w:val="00446024"/>
    <w:rsid w:val="00446293"/>
    <w:rsid w:val="00446715"/>
    <w:rsid w:val="00446859"/>
    <w:rsid w:val="004468E7"/>
    <w:rsid w:val="00446AED"/>
    <w:rsid w:val="00446B32"/>
    <w:rsid w:val="00446C24"/>
    <w:rsid w:val="004471EF"/>
    <w:rsid w:val="0044738B"/>
    <w:rsid w:val="00447754"/>
    <w:rsid w:val="00447DA3"/>
    <w:rsid w:val="00447E08"/>
    <w:rsid w:val="00447FD0"/>
    <w:rsid w:val="004500E8"/>
    <w:rsid w:val="004502CA"/>
    <w:rsid w:val="0045031D"/>
    <w:rsid w:val="00450897"/>
    <w:rsid w:val="00450B3C"/>
    <w:rsid w:val="00450B72"/>
    <w:rsid w:val="00450E9A"/>
    <w:rsid w:val="00450EEC"/>
    <w:rsid w:val="00450F86"/>
    <w:rsid w:val="004512F5"/>
    <w:rsid w:val="00451316"/>
    <w:rsid w:val="004514FC"/>
    <w:rsid w:val="0045168E"/>
    <w:rsid w:val="004517F2"/>
    <w:rsid w:val="00451869"/>
    <w:rsid w:val="00451FF3"/>
    <w:rsid w:val="004521FE"/>
    <w:rsid w:val="00452352"/>
    <w:rsid w:val="004525D4"/>
    <w:rsid w:val="0045276B"/>
    <w:rsid w:val="00452A87"/>
    <w:rsid w:val="00452E4B"/>
    <w:rsid w:val="00452FF7"/>
    <w:rsid w:val="00453019"/>
    <w:rsid w:val="004532F2"/>
    <w:rsid w:val="004533CF"/>
    <w:rsid w:val="0045363C"/>
    <w:rsid w:val="00453944"/>
    <w:rsid w:val="004539DD"/>
    <w:rsid w:val="004542BB"/>
    <w:rsid w:val="004544F9"/>
    <w:rsid w:val="004549B4"/>
    <w:rsid w:val="00454D9F"/>
    <w:rsid w:val="00454F1A"/>
    <w:rsid w:val="0045520F"/>
    <w:rsid w:val="00455255"/>
    <w:rsid w:val="00455271"/>
    <w:rsid w:val="004552C3"/>
    <w:rsid w:val="004552E3"/>
    <w:rsid w:val="0045536F"/>
    <w:rsid w:val="00455415"/>
    <w:rsid w:val="0045565D"/>
    <w:rsid w:val="00455C19"/>
    <w:rsid w:val="00455C52"/>
    <w:rsid w:val="00455D63"/>
    <w:rsid w:val="00455EE8"/>
    <w:rsid w:val="00455FB3"/>
    <w:rsid w:val="004568A6"/>
    <w:rsid w:val="004568D9"/>
    <w:rsid w:val="00456973"/>
    <w:rsid w:val="00456CC9"/>
    <w:rsid w:val="00456D0A"/>
    <w:rsid w:val="00456EF4"/>
    <w:rsid w:val="00457231"/>
    <w:rsid w:val="00457258"/>
    <w:rsid w:val="0045725C"/>
    <w:rsid w:val="00457275"/>
    <w:rsid w:val="00457406"/>
    <w:rsid w:val="004574AB"/>
    <w:rsid w:val="004574D1"/>
    <w:rsid w:val="00457650"/>
    <w:rsid w:val="004578BB"/>
    <w:rsid w:val="00457BC9"/>
    <w:rsid w:val="00457E0A"/>
    <w:rsid w:val="00457F15"/>
    <w:rsid w:val="004600EC"/>
    <w:rsid w:val="004601CF"/>
    <w:rsid w:val="004604D8"/>
    <w:rsid w:val="0046055B"/>
    <w:rsid w:val="004605D3"/>
    <w:rsid w:val="00460833"/>
    <w:rsid w:val="00460854"/>
    <w:rsid w:val="0046095A"/>
    <w:rsid w:val="00460AF5"/>
    <w:rsid w:val="00460D6E"/>
    <w:rsid w:val="00460EDB"/>
    <w:rsid w:val="00460FFB"/>
    <w:rsid w:val="00461039"/>
    <w:rsid w:val="0046110D"/>
    <w:rsid w:val="004614FF"/>
    <w:rsid w:val="00461630"/>
    <w:rsid w:val="004616C2"/>
    <w:rsid w:val="00461BAC"/>
    <w:rsid w:val="00461DE5"/>
    <w:rsid w:val="00461E97"/>
    <w:rsid w:val="00461F6C"/>
    <w:rsid w:val="00461FDC"/>
    <w:rsid w:val="00462084"/>
    <w:rsid w:val="0046219E"/>
    <w:rsid w:val="004622E5"/>
    <w:rsid w:val="00462E8A"/>
    <w:rsid w:val="00462F0D"/>
    <w:rsid w:val="004630C3"/>
    <w:rsid w:val="00463309"/>
    <w:rsid w:val="004636F9"/>
    <w:rsid w:val="004638BE"/>
    <w:rsid w:val="00463A4A"/>
    <w:rsid w:val="00463B10"/>
    <w:rsid w:val="00463BF4"/>
    <w:rsid w:val="00463C5F"/>
    <w:rsid w:val="0046422C"/>
    <w:rsid w:val="0046446C"/>
    <w:rsid w:val="00464528"/>
    <w:rsid w:val="0046456F"/>
    <w:rsid w:val="0046458D"/>
    <w:rsid w:val="00464913"/>
    <w:rsid w:val="004649D7"/>
    <w:rsid w:val="00464F7C"/>
    <w:rsid w:val="00465187"/>
    <w:rsid w:val="00465569"/>
    <w:rsid w:val="004656EC"/>
    <w:rsid w:val="0046577C"/>
    <w:rsid w:val="004659E7"/>
    <w:rsid w:val="00465A83"/>
    <w:rsid w:val="00465ADA"/>
    <w:rsid w:val="00465D0D"/>
    <w:rsid w:val="00465E7D"/>
    <w:rsid w:val="00466552"/>
    <w:rsid w:val="004666BF"/>
    <w:rsid w:val="00466905"/>
    <w:rsid w:val="004669E9"/>
    <w:rsid w:val="00467057"/>
    <w:rsid w:val="004671B9"/>
    <w:rsid w:val="00467204"/>
    <w:rsid w:val="004673A5"/>
    <w:rsid w:val="004674D4"/>
    <w:rsid w:val="004679CB"/>
    <w:rsid w:val="00467AD4"/>
    <w:rsid w:val="00467D62"/>
    <w:rsid w:val="00467DAD"/>
    <w:rsid w:val="00467E11"/>
    <w:rsid w:val="00467EB5"/>
    <w:rsid w:val="00467F00"/>
    <w:rsid w:val="0047021D"/>
    <w:rsid w:val="004704DC"/>
    <w:rsid w:val="00470765"/>
    <w:rsid w:val="00470889"/>
    <w:rsid w:val="0047095D"/>
    <w:rsid w:val="00470D47"/>
    <w:rsid w:val="00470F96"/>
    <w:rsid w:val="00471103"/>
    <w:rsid w:val="004712CC"/>
    <w:rsid w:val="004719D7"/>
    <w:rsid w:val="00472065"/>
    <w:rsid w:val="0047222E"/>
    <w:rsid w:val="00472255"/>
    <w:rsid w:val="004726D9"/>
    <w:rsid w:val="00472770"/>
    <w:rsid w:val="00472864"/>
    <w:rsid w:val="00472A1D"/>
    <w:rsid w:val="00472DD6"/>
    <w:rsid w:val="00473078"/>
    <w:rsid w:val="004731CE"/>
    <w:rsid w:val="00473440"/>
    <w:rsid w:val="004734F5"/>
    <w:rsid w:val="00473853"/>
    <w:rsid w:val="004738B1"/>
    <w:rsid w:val="00473C8F"/>
    <w:rsid w:val="00474526"/>
    <w:rsid w:val="00474538"/>
    <w:rsid w:val="00474598"/>
    <w:rsid w:val="00474930"/>
    <w:rsid w:val="00474983"/>
    <w:rsid w:val="00474BB5"/>
    <w:rsid w:val="00474C4D"/>
    <w:rsid w:val="0047500D"/>
    <w:rsid w:val="00475242"/>
    <w:rsid w:val="00475502"/>
    <w:rsid w:val="004755E6"/>
    <w:rsid w:val="00475774"/>
    <w:rsid w:val="0047582A"/>
    <w:rsid w:val="004758FB"/>
    <w:rsid w:val="00475AFF"/>
    <w:rsid w:val="00475B17"/>
    <w:rsid w:val="00475C2F"/>
    <w:rsid w:val="00475F35"/>
    <w:rsid w:val="0047628F"/>
    <w:rsid w:val="00476432"/>
    <w:rsid w:val="00476C97"/>
    <w:rsid w:val="00476E3A"/>
    <w:rsid w:val="00477101"/>
    <w:rsid w:val="004772D0"/>
    <w:rsid w:val="004778C1"/>
    <w:rsid w:val="004779EB"/>
    <w:rsid w:val="00477A67"/>
    <w:rsid w:val="00477FC4"/>
    <w:rsid w:val="0048002D"/>
    <w:rsid w:val="0048033C"/>
    <w:rsid w:val="00480347"/>
    <w:rsid w:val="00480754"/>
    <w:rsid w:val="00480B0C"/>
    <w:rsid w:val="00480CF1"/>
    <w:rsid w:val="00480F83"/>
    <w:rsid w:val="0048105D"/>
    <w:rsid w:val="00481869"/>
    <w:rsid w:val="00481979"/>
    <w:rsid w:val="00481E5B"/>
    <w:rsid w:val="004821CD"/>
    <w:rsid w:val="00482206"/>
    <w:rsid w:val="00482246"/>
    <w:rsid w:val="004822F3"/>
    <w:rsid w:val="00482452"/>
    <w:rsid w:val="004825DB"/>
    <w:rsid w:val="00482638"/>
    <w:rsid w:val="00482828"/>
    <w:rsid w:val="004828EF"/>
    <w:rsid w:val="00482C5B"/>
    <w:rsid w:val="00482C81"/>
    <w:rsid w:val="00482C87"/>
    <w:rsid w:val="00482F19"/>
    <w:rsid w:val="00482F6F"/>
    <w:rsid w:val="004834A1"/>
    <w:rsid w:val="0048381B"/>
    <w:rsid w:val="00483ADD"/>
    <w:rsid w:val="00483B58"/>
    <w:rsid w:val="00483F36"/>
    <w:rsid w:val="00483FBC"/>
    <w:rsid w:val="004841DC"/>
    <w:rsid w:val="004844D5"/>
    <w:rsid w:val="00484506"/>
    <w:rsid w:val="00484595"/>
    <w:rsid w:val="00484D58"/>
    <w:rsid w:val="00484F7D"/>
    <w:rsid w:val="00485569"/>
    <w:rsid w:val="004856A6"/>
    <w:rsid w:val="00485A4A"/>
    <w:rsid w:val="00485B24"/>
    <w:rsid w:val="00485C58"/>
    <w:rsid w:val="00485DEF"/>
    <w:rsid w:val="00485ECA"/>
    <w:rsid w:val="004860E2"/>
    <w:rsid w:val="00486244"/>
    <w:rsid w:val="0048679E"/>
    <w:rsid w:val="00486AA6"/>
    <w:rsid w:val="00486D40"/>
    <w:rsid w:val="004877EE"/>
    <w:rsid w:val="004879DF"/>
    <w:rsid w:val="004879EC"/>
    <w:rsid w:val="00487BCD"/>
    <w:rsid w:val="00487F5D"/>
    <w:rsid w:val="004903FE"/>
    <w:rsid w:val="004904D9"/>
    <w:rsid w:val="00490886"/>
    <w:rsid w:val="00490D07"/>
    <w:rsid w:val="0049129C"/>
    <w:rsid w:val="00491380"/>
    <w:rsid w:val="00491561"/>
    <w:rsid w:val="00491595"/>
    <w:rsid w:val="0049162C"/>
    <w:rsid w:val="00491857"/>
    <w:rsid w:val="00491AAF"/>
    <w:rsid w:val="00491D44"/>
    <w:rsid w:val="00491E6D"/>
    <w:rsid w:val="00492131"/>
    <w:rsid w:val="0049220E"/>
    <w:rsid w:val="004922F8"/>
    <w:rsid w:val="004924BE"/>
    <w:rsid w:val="00492531"/>
    <w:rsid w:val="00492649"/>
    <w:rsid w:val="00492765"/>
    <w:rsid w:val="00492B71"/>
    <w:rsid w:val="004930D7"/>
    <w:rsid w:val="004932D9"/>
    <w:rsid w:val="004934B8"/>
    <w:rsid w:val="00493513"/>
    <w:rsid w:val="004936BD"/>
    <w:rsid w:val="0049405E"/>
    <w:rsid w:val="00494432"/>
    <w:rsid w:val="0049445B"/>
    <w:rsid w:val="0049454C"/>
    <w:rsid w:val="004948B2"/>
    <w:rsid w:val="00494BAA"/>
    <w:rsid w:val="00494CC4"/>
    <w:rsid w:val="00494E32"/>
    <w:rsid w:val="00495383"/>
    <w:rsid w:val="004953D5"/>
    <w:rsid w:val="00495471"/>
    <w:rsid w:val="00495474"/>
    <w:rsid w:val="0049571B"/>
    <w:rsid w:val="004958C0"/>
    <w:rsid w:val="00495981"/>
    <w:rsid w:val="00495B79"/>
    <w:rsid w:val="00495E94"/>
    <w:rsid w:val="004969EF"/>
    <w:rsid w:val="00496BEB"/>
    <w:rsid w:val="00496F9B"/>
    <w:rsid w:val="004977ED"/>
    <w:rsid w:val="00497E14"/>
    <w:rsid w:val="00497EC6"/>
    <w:rsid w:val="00497F4E"/>
    <w:rsid w:val="004A0037"/>
    <w:rsid w:val="004A00FA"/>
    <w:rsid w:val="004A0169"/>
    <w:rsid w:val="004A08AD"/>
    <w:rsid w:val="004A08B8"/>
    <w:rsid w:val="004A0AB6"/>
    <w:rsid w:val="004A0F7D"/>
    <w:rsid w:val="004A0FB7"/>
    <w:rsid w:val="004A0FD2"/>
    <w:rsid w:val="004A10D9"/>
    <w:rsid w:val="004A120B"/>
    <w:rsid w:val="004A120E"/>
    <w:rsid w:val="004A1851"/>
    <w:rsid w:val="004A1852"/>
    <w:rsid w:val="004A1A70"/>
    <w:rsid w:val="004A1E11"/>
    <w:rsid w:val="004A1EE8"/>
    <w:rsid w:val="004A23E4"/>
    <w:rsid w:val="004A24EF"/>
    <w:rsid w:val="004A25AB"/>
    <w:rsid w:val="004A2779"/>
    <w:rsid w:val="004A288B"/>
    <w:rsid w:val="004A2DDF"/>
    <w:rsid w:val="004A2E28"/>
    <w:rsid w:val="004A3205"/>
    <w:rsid w:val="004A384B"/>
    <w:rsid w:val="004A386F"/>
    <w:rsid w:val="004A38D0"/>
    <w:rsid w:val="004A3901"/>
    <w:rsid w:val="004A3ABA"/>
    <w:rsid w:val="004A3D81"/>
    <w:rsid w:val="004A4008"/>
    <w:rsid w:val="004A4201"/>
    <w:rsid w:val="004A4558"/>
    <w:rsid w:val="004A463C"/>
    <w:rsid w:val="004A4858"/>
    <w:rsid w:val="004A4C6E"/>
    <w:rsid w:val="004A4CC7"/>
    <w:rsid w:val="004A511B"/>
    <w:rsid w:val="004A538D"/>
    <w:rsid w:val="004A5643"/>
    <w:rsid w:val="004A5C48"/>
    <w:rsid w:val="004A5CCF"/>
    <w:rsid w:val="004A5CFB"/>
    <w:rsid w:val="004A5DA2"/>
    <w:rsid w:val="004A5F69"/>
    <w:rsid w:val="004A5FEF"/>
    <w:rsid w:val="004A646E"/>
    <w:rsid w:val="004A68BA"/>
    <w:rsid w:val="004A6B25"/>
    <w:rsid w:val="004A6B93"/>
    <w:rsid w:val="004A6C3D"/>
    <w:rsid w:val="004A6DFC"/>
    <w:rsid w:val="004A6E4F"/>
    <w:rsid w:val="004A6F5C"/>
    <w:rsid w:val="004A74AD"/>
    <w:rsid w:val="004A7574"/>
    <w:rsid w:val="004A7A38"/>
    <w:rsid w:val="004A7A79"/>
    <w:rsid w:val="004A7D46"/>
    <w:rsid w:val="004A7D79"/>
    <w:rsid w:val="004A7DB0"/>
    <w:rsid w:val="004B01D1"/>
    <w:rsid w:val="004B02D7"/>
    <w:rsid w:val="004B03F4"/>
    <w:rsid w:val="004B0503"/>
    <w:rsid w:val="004B0560"/>
    <w:rsid w:val="004B0689"/>
    <w:rsid w:val="004B070D"/>
    <w:rsid w:val="004B0906"/>
    <w:rsid w:val="004B0B00"/>
    <w:rsid w:val="004B0C26"/>
    <w:rsid w:val="004B10C5"/>
    <w:rsid w:val="004B1750"/>
    <w:rsid w:val="004B17CB"/>
    <w:rsid w:val="004B1817"/>
    <w:rsid w:val="004B1BD8"/>
    <w:rsid w:val="004B1CAE"/>
    <w:rsid w:val="004B1F65"/>
    <w:rsid w:val="004B2047"/>
    <w:rsid w:val="004B2129"/>
    <w:rsid w:val="004B21C0"/>
    <w:rsid w:val="004B233C"/>
    <w:rsid w:val="004B26B3"/>
    <w:rsid w:val="004B26C5"/>
    <w:rsid w:val="004B26DC"/>
    <w:rsid w:val="004B2743"/>
    <w:rsid w:val="004B2A28"/>
    <w:rsid w:val="004B2AB4"/>
    <w:rsid w:val="004B2EBD"/>
    <w:rsid w:val="004B2F8A"/>
    <w:rsid w:val="004B2FAC"/>
    <w:rsid w:val="004B3002"/>
    <w:rsid w:val="004B3038"/>
    <w:rsid w:val="004B3104"/>
    <w:rsid w:val="004B3544"/>
    <w:rsid w:val="004B3639"/>
    <w:rsid w:val="004B3A20"/>
    <w:rsid w:val="004B3A2F"/>
    <w:rsid w:val="004B3D6C"/>
    <w:rsid w:val="004B3F76"/>
    <w:rsid w:val="004B42F9"/>
    <w:rsid w:val="004B4692"/>
    <w:rsid w:val="004B474C"/>
    <w:rsid w:val="004B4774"/>
    <w:rsid w:val="004B4DC3"/>
    <w:rsid w:val="004B4F2A"/>
    <w:rsid w:val="004B528E"/>
    <w:rsid w:val="004B5E19"/>
    <w:rsid w:val="004B5F22"/>
    <w:rsid w:val="004B626C"/>
    <w:rsid w:val="004B62DD"/>
    <w:rsid w:val="004B62E3"/>
    <w:rsid w:val="004B6680"/>
    <w:rsid w:val="004B66C6"/>
    <w:rsid w:val="004B6C34"/>
    <w:rsid w:val="004B6C62"/>
    <w:rsid w:val="004B6F14"/>
    <w:rsid w:val="004B6F74"/>
    <w:rsid w:val="004B7243"/>
    <w:rsid w:val="004B72E7"/>
    <w:rsid w:val="004B74D5"/>
    <w:rsid w:val="004B75A9"/>
    <w:rsid w:val="004B77CC"/>
    <w:rsid w:val="004B7C53"/>
    <w:rsid w:val="004B7D97"/>
    <w:rsid w:val="004B7DC8"/>
    <w:rsid w:val="004B7E44"/>
    <w:rsid w:val="004C04C0"/>
    <w:rsid w:val="004C0838"/>
    <w:rsid w:val="004C092C"/>
    <w:rsid w:val="004C1468"/>
    <w:rsid w:val="004C17C8"/>
    <w:rsid w:val="004C24C0"/>
    <w:rsid w:val="004C276D"/>
    <w:rsid w:val="004C2770"/>
    <w:rsid w:val="004C2B11"/>
    <w:rsid w:val="004C2CBC"/>
    <w:rsid w:val="004C2DDD"/>
    <w:rsid w:val="004C2EF6"/>
    <w:rsid w:val="004C35B1"/>
    <w:rsid w:val="004C393F"/>
    <w:rsid w:val="004C3B9D"/>
    <w:rsid w:val="004C3C98"/>
    <w:rsid w:val="004C3D6D"/>
    <w:rsid w:val="004C3DD7"/>
    <w:rsid w:val="004C3DF0"/>
    <w:rsid w:val="004C3E73"/>
    <w:rsid w:val="004C4132"/>
    <w:rsid w:val="004C42FE"/>
    <w:rsid w:val="004C43FF"/>
    <w:rsid w:val="004C45D5"/>
    <w:rsid w:val="004C4709"/>
    <w:rsid w:val="004C4782"/>
    <w:rsid w:val="004C4844"/>
    <w:rsid w:val="004C4ABF"/>
    <w:rsid w:val="004C4C17"/>
    <w:rsid w:val="004C4D4B"/>
    <w:rsid w:val="004C530D"/>
    <w:rsid w:val="004C537A"/>
    <w:rsid w:val="004C5888"/>
    <w:rsid w:val="004C5992"/>
    <w:rsid w:val="004C5B72"/>
    <w:rsid w:val="004C615E"/>
    <w:rsid w:val="004C63EE"/>
    <w:rsid w:val="004C6476"/>
    <w:rsid w:val="004C6651"/>
    <w:rsid w:val="004C66FC"/>
    <w:rsid w:val="004C671D"/>
    <w:rsid w:val="004C675F"/>
    <w:rsid w:val="004C6F0D"/>
    <w:rsid w:val="004C6F6D"/>
    <w:rsid w:val="004C7080"/>
    <w:rsid w:val="004C7288"/>
    <w:rsid w:val="004C72C3"/>
    <w:rsid w:val="004C75CC"/>
    <w:rsid w:val="004C77E6"/>
    <w:rsid w:val="004C780E"/>
    <w:rsid w:val="004C7822"/>
    <w:rsid w:val="004C79B1"/>
    <w:rsid w:val="004C7B6A"/>
    <w:rsid w:val="004C7C18"/>
    <w:rsid w:val="004C7DA6"/>
    <w:rsid w:val="004D0433"/>
    <w:rsid w:val="004D0446"/>
    <w:rsid w:val="004D050F"/>
    <w:rsid w:val="004D07B3"/>
    <w:rsid w:val="004D0951"/>
    <w:rsid w:val="004D0F9A"/>
    <w:rsid w:val="004D1090"/>
    <w:rsid w:val="004D1294"/>
    <w:rsid w:val="004D147F"/>
    <w:rsid w:val="004D15D1"/>
    <w:rsid w:val="004D16E3"/>
    <w:rsid w:val="004D1A2A"/>
    <w:rsid w:val="004D1E54"/>
    <w:rsid w:val="004D2013"/>
    <w:rsid w:val="004D208A"/>
    <w:rsid w:val="004D2094"/>
    <w:rsid w:val="004D210F"/>
    <w:rsid w:val="004D2135"/>
    <w:rsid w:val="004D222F"/>
    <w:rsid w:val="004D2322"/>
    <w:rsid w:val="004D251F"/>
    <w:rsid w:val="004D27FD"/>
    <w:rsid w:val="004D2857"/>
    <w:rsid w:val="004D2DD5"/>
    <w:rsid w:val="004D2DDC"/>
    <w:rsid w:val="004D3380"/>
    <w:rsid w:val="004D358F"/>
    <w:rsid w:val="004D36EA"/>
    <w:rsid w:val="004D38C7"/>
    <w:rsid w:val="004D3979"/>
    <w:rsid w:val="004D3AEF"/>
    <w:rsid w:val="004D3CC3"/>
    <w:rsid w:val="004D3DD5"/>
    <w:rsid w:val="004D459E"/>
    <w:rsid w:val="004D4704"/>
    <w:rsid w:val="004D471C"/>
    <w:rsid w:val="004D4749"/>
    <w:rsid w:val="004D47E3"/>
    <w:rsid w:val="004D4BF6"/>
    <w:rsid w:val="004D4DAF"/>
    <w:rsid w:val="004D5042"/>
    <w:rsid w:val="004D54B0"/>
    <w:rsid w:val="004D55AA"/>
    <w:rsid w:val="004D57C6"/>
    <w:rsid w:val="004D5A46"/>
    <w:rsid w:val="004D5CD6"/>
    <w:rsid w:val="004D5CE5"/>
    <w:rsid w:val="004D5E32"/>
    <w:rsid w:val="004D5E42"/>
    <w:rsid w:val="004D5FD3"/>
    <w:rsid w:val="004D652A"/>
    <w:rsid w:val="004D6643"/>
    <w:rsid w:val="004D6B3B"/>
    <w:rsid w:val="004D6C52"/>
    <w:rsid w:val="004D7140"/>
    <w:rsid w:val="004D73E4"/>
    <w:rsid w:val="004D751C"/>
    <w:rsid w:val="004D7549"/>
    <w:rsid w:val="004D75AF"/>
    <w:rsid w:val="004E0031"/>
    <w:rsid w:val="004E019D"/>
    <w:rsid w:val="004E06E7"/>
    <w:rsid w:val="004E08DA"/>
    <w:rsid w:val="004E0AD6"/>
    <w:rsid w:val="004E0B47"/>
    <w:rsid w:val="004E0F95"/>
    <w:rsid w:val="004E1200"/>
    <w:rsid w:val="004E1251"/>
    <w:rsid w:val="004E160D"/>
    <w:rsid w:val="004E1872"/>
    <w:rsid w:val="004E1AE3"/>
    <w:rsid w:val="004E1B03"/>
    <w:rsid w:val="004E1E00"/>
    <w:rsid w:val="004E1E90"/>
    <w:rsid w:val="004E1F11"/>
    <w:rsid w:val="004E209F"/>
    <w:rsid w:val="004E20A0"/>
    <w:rsid w:val="004E2667"/>
    <w:rsid w:val="004E2AE0"/>
    <w:rsid w:val="004E2C4A"/>
    <w:rsid w:val="004E2D1D"/>
    <w:rsid w:val="004E2DF7"/>
    <w:rsid w:val="004E2FCD"/>
    <w:rsid w:val="004E3060"/>
    <w:rsid w:val="004E3510"/>
    <w:rsid w:val="004E358A"/>
    <w:rsid w:val="004E36D9"/>
    <w:rsid w:val="004E3736"/>
    <w:rsid w:val="004E3921"/>
    <w:rsid w:val="004E3981"/>
    <w:rsid w:val="004E3A7E"/>
    <w:rsid w:val="004E3C81"/>
    <w:rsid w:val="004E3D7E"/>
    <w:rsid w:val="004E40DF"/>
    <w:rsid w:val="004E4191"/>
    <w:rsid w:val="004E4200"/>
    <w:rsid w:val="004E4349"/>
    <w:rsid w:val="004E44B3"/>
    <w:rsid w:val="004E47BE"/>
    <w:rsid w:val="004E485A"/>
    <w:rsid w:val="004E4A20"/>
    <w:rsid w:val="004E4F5F"/>
    <w:rsid w:val="004E4FB6"/>
    <w:rsid w:val="004E507F"/>
    <w:rsid w:val="004E5090"/>
    <w:rsid w:val="004E51A4"/>
    <w:rsid w:val="004E52F8"/>
    <w:rsid w:val="004E5331"/>
    <w:rsid w:val="004E5680"/>
    <w:rsid w:val="004E5B93"/>
    <w:rsid w:val="004E5BD8"/>
    <w:rsid w:val="004E5CFC"/>
    <w:rsid w:val="004E5D95"/>
    <w:rsid w:val="004E5E23"/>
    <w:rsid w:val="004E5FB0"/>
    <w:rsid w:val="004E6101"/>
    <w:rsid w:val="004E6116"/>
    <w:rsid w:val="004E616C"/>
    <w:rsid w:val="004E61BA"/>
    <w:rsid w:val="004E68D9"/>
    <w:rsid w:val="004E6A09"/>
    <w:rsid w:val="004E6A87"/>
    <w:rsid w:val="004E6CFF"/>
    <w:rsid w:val="004E7155"/>
    <w:rsid w:val="004E7266"/>
    <w:rsid w:val="004E72CC"/>
    <w:rsid w:val="004E76A4"/>
    <w:rsid w:val="004E7CA6"/>
    <w:rsid w:val="004E7E96"/>
    <w:rsid w:val="004E7F33"/>
    <w:rsid w:val="004F0011"/>
    <w:rsid w:val="004F0241"/>
    <w:rsid w:val="004F0464"/>
    <w:rsid w:val="004F08DF"/>
    <w:rsid w:val="004F0907"/>
    <w:rsid w:val="004F0AF6"/>
    <w:rsid w:val="004F0B75"/>
    <w:rsid w:val="004F0C1E"/>
    <w:rsid w:val="004F0E77"/>
    <w:rsid w:val="004F0F72"/>
    <w:rsid w:val="004F103E"/>
    <w:rsid w:val="004F1458"/>
    <w:rsid w:val="004F1995"/>
    <w:rsid w:val="004F2343"/>
    <w:rsid w:val="004F23FA"/>
    <w:rsid w:val="004F256D"/>
    <w:rsid w:val="004F2668"/>
    <w:rsid w:val="004F279B"/>
    <w:rsid w:val="004F2978"/>
    <w:rsid w:val="004F2B6E"/>
    <w:rsid w:val="004F2BF5"/>
    <w:rsid w:val="004F2C27"/>
    <w:rsid w:val="004F2CAB"/>
    <w:rsid w:val="004F3200"/>
    <w:rsid w:val="004F35CB"/>
    <w:rsid w:val="004F3664"/>
    <w:rsid w:val="004F3A3A"/>
    <w:rsid w:val="004F3C8D"/>
    <w:rsid w:val="004F3C9C"/>
    <w:rsid w:val="004F3E99"/>
    <w:rsid w:val="004F3F54"/>
    <w:rsid w:val="004F4518"/>
    <w:rsid w:val="004F459A"/>
    <w:rsid w:val="004F4A70"/>
    <w:rsid w:val="004F4AC0"/>
    <w:rsid w:val="004F4D58"/>
    <w:rsid w:val="004F506E"/>
    <w:rsid w:val="004F510C"/>
    <w:rsid w:val="004F514F"/>
    <w:rsid w:val="004F530A"/>
    <w:rsid w:val="004F534C"/>
    <w:rsid w:val="004F53A3"/>
    <w:rsid w:val="004F5447"/>
    <w:rsid w:val="004F5503"/>
    <w:rsid w:val="004F5672"/>
    <w:rsid w:val="004F5784"/>
    <w:rsid w:val="004F5785"/>
    <w:rsid w:val="004F59F1"/>
    <w:rsid w:val="004F5AA1"/>
    <w:rsid w:val="004F5C55"/>
    <w:rsid w:val="004F5C99"/>
    <w:rsid w:val="004F5D0D"/>
    <w:rsid w:val="004F61E1"/>
    <w:rsid w:val="004F6263"/>
    <w:rsid w:val="004F679D"/>
    <w:rsid w:val="004F6857"/>
    <w:rsid w:val="004F68BB"/>
    <w:rsid w:val="004F69EA"/>
    <w:rsid w:val="004F6AAA"/>
    <w:rsid w:val="004F6AC5"/>
    <w:rsid w:val="004F6B08"/>
    <w:rsid w:val="004F6C52"/>
    <w:rsid w:val="004F6C7E"/>
    <w:rsid w:val="004F6CD2"/>
    <w:rsid w:val="004F6CE2"/>
    <w:rsid w:val="004F6ECE"/>
    <w:rsid w:val="004F6F48"/>
    <w:rsid w:val="004F6FF4"/>
    <w:rsid w:val="004F70E8"/>
    <w:rsid w:val="004F722D"/>
    <w:rsid w:val="004F73C2"/>
    <w:rsid w:val="004F752E"/>
    <w:rsid w:val="004F7814"/>
    <w:rsid w:val="004F7C3C"/>
    <w:rsid w:val="004F7EBA"/>
    <w:rsid w:val="004F7EFA"/>
    <w:rsid w:val="0050002C"/>
    <w:rsid w:val="0050053C"/>
    <w:rsid w:val="00500897"/>
    <w:rsid w:val="0050092D"/>
    <w:rsid w:val="00500A91"/>
    <w:rsid w:val="00500CE5"/>
    <w:rsid w:val="00500FBA"/>
    <w:rsid w:val="0050103C"/>
    <w:rsid w:val="005013F4"/>
    <w:rsid w:val="005017A0"/>
    <w:rsid w:val="00501AF0"/>
    <w:rsid w:val="00501C80"/>
    <w:rsid w:val="00502005"/>
    <w:rsid w:val="00502557"/>
    <w:rsid w:val="005025B7"/>
    <w:rsid w:val="0050262A"/>
    <w:rsid w:val="00502792"/>
    <w:rsid w:val="005029BA"/>
    <w:rsid w:val="00502B19"/>
    <w:rsid w:val="00502D29"/>
    <w:rsid w:val="005030DD"/>
    <w:rsid w:val="00503441"/>
    <w:rsid w:val="00503682"/>
    <w:rsid w:val="0050376D"/>
    <w:rsid w:val="005037C4"/>
    <w:rsid w:val="00503898"/>
    <w:rsid w:val="00503AD2"/>
    <w:rsid w:val="00503E88"/>
    <w:rsid w:val="00503F28"/>
    <w:rsid w:val="0050408B"/>
    <w:rsid w:val="00504374"/>
    <w:rsid w:val="00504D94"/>
    <w:rsid w:val="00505027"/>
    <w:rsid w:val="0050506D"/>
    <w:rsid w:val="00505437"/>
    <w:rsid w:val="005059A9"/>
    <w:rsid w:val="005059D4"/>
    <w:rsid w:val="00505A04"/>
    <w:rsid w:val="005060D5"/>
    <w:rsid w:val="005064E8"/>
    <w:rsid w:val="005065EB"/>
    <w:rsid w:val="00506FFC"/>
    <w:rsid w:val="0050713A"/>
    <w:rsid w:val="00507147"/>
    <w:rsid w:val="005071FE"/>
    <w:rsid w:val="005074DD"/>
    <w:rsid w:val="00507584"/>
    <w:rsid w:val="00507801"/>
    <w:rsid w:val="00507A1C"/>
    <w:rsid w:val="00507A80"/>
    <w:rsid w:val="00507DAE"/>
    <w:rsid w:val="00510287"/>
    <w:rsid w:val="00510395"/>
    <w:rsid w:val="00510642"/>
    <w:rsid w:val="00510ABC"/>
    <w:rsid w:val="005111C0"/>
    <w:rsid w:val="00511576"/>
    <w:rsid w:val="00511A2B"/>
    <w:rsid w:val="00511BE2"/>
    <w:rsid w:val="00512260"/>
    <w:rsid w:val="005122E7"/>
    <w:rsid w:val="00512318"/>
    <w:rsid w:val="00512345"/>
    <w:rsid w:val="00512705"/>
    <w:rsid w:val="005127C4"/>
    <w:rsid w:val="00512804"/>
    <w:rsid w:val="00512923"/>
    <w:rsid w:val="0051315D"/>
    <w:rsid w:val="005133E8"/>
    <w:rsid w:val="0051348B"/>
    <w:rsid w:val="005136FA"/>
    <w:rsid w:val="005138E1"/>
    <w:rsid w:val="0051396C"/>
    <w:rsid w:val="00513CC7"/>
    <w:rsid w:val="00513D63"/>
    <w:rsid w:val="00514126"/>
    <w:rsid w:val="005142E0"/>
    <w:rsid w:val="00514971"/>
    <w:rsid w:val="00514E8A"/>
    <w:rsid w:val="00515178"/>
    <w:rsid w:val="005154CB"/>
    <w:rsid w:val="00515931"/>
    <w:rsid w:val="005163D0"/>
    <w:rsid w:val="0051665E"/>
    <w:rsid w:val="00516A6C"/>
    <w:rsid w:val="00516ABC"/>
    <w:rsid w:val="00516B43"/>
    <w:rsid w:val="00516BE6"/>
    <w:rsid w:val="00516DAD"/>
    <w:rsid w:val="0051722A"/>
    <w:rsid w:val="00517258"/>
    <w:rsid w:val="005179CB"/>
    <w:rsid w:val="00517DDD"/>
    <w:rsid w:val="00517FB8"/>
    <w:rsid w:val="0052007E"/>
    <w:rsid w:val="005200DB"/>
    <w:rsid w:val="00520162"/>
    <w:rsid w:val="0052034F"/>
    <w:rsid w:val="0052061F"/>
    <w:rsid w:val="0052091A"/>
    <w:rsid w:val="00520AFE"/>
    <w:rsid w:val="00520BE0"/>
    <w:rsid w:val="00520CDB"/>
    <w:rsid w:val="00520D75"/>
    <w:rsid w:val="00520EF6"/>
    <w:rsid w:val="005217DE"/>
    <w:rsid w:val="00521AC4"/>
    <w:rsid w:val="00521D56"/>
    <w:rsid w:val="00521EFE"/>
    <w:rsid w:val="0052255E"/>
    <w:rsid w:val="00522767"/>
    <w:rsid w:val="00522CD3"/>
    <w:rsid w:val="00522D35"/>
    <w:rsid w:val="005230C2"/>
    <w:rsid w:val="005230D4"/>
    <w:rsid w:val="0052323D"/>
    <w:rsid w:val="0052338E"/>
    <w:rsid w:val="0052357B"/>
    <w:rsid w:val="00523673"/>
    <w:rsid w:val="00523A8F"/>
    <w:rsid w:val="00523B0D"/>
    <w:rsid w:val="00523C32"/>
    <w:rsid w:val="00523C5E"/>
    <w:rsid w:val="00523EEF"/>
    <w:rsid w:val="0052439B"/>
    <w:rsid w:val="0052440D"/>
    <w:rsid w:val="00524540"/>
    <w:rsid w:val="00524803"/>
    <w:rsid w:val="00524846"/>
    <w:rsid w:val="00524888"/>
    <w:rsid w:val="00524A04"/>
    <w:rsid w:val="00524CF9"/>
    <w:rsid w:val="00524E67"/>
    <w:rsid w:val="00524F02"/>
    <w:rsid w:val="0052532D"/>
    <w:rsid w:val="005253B3"/>
    <w:rsid w:val="0052551B"/>
    <w:rsid w:val="00525762"/>
    <w:rsid w:val="005257FF"/>
    <w:rsid w:val="00525827"/>
    <w:rsid w:val="00525828"/>
    <w:rsid w:val="0052586E"/>
    <w:rsid w:val="00525E54"/>
    <w:rsid w:val="00525E8F"/>
    <w:rsid w:val="00526076"/>
    <w:rsid w:val="00526183"/>
    <w:rsid w:val="0052650B"/>
    <w:rsid w:val="00526954"/>
    <w:rsid w:val="005269D8"/>
    <w:rsid w:val="00526BAB"/>
    <w:rsid w:val="00526C53"/>
    <w:rsid w:val="00526C8D"/>
    <w:rsid w:val="005270CC"/>
    <w:rsid w:val="00527209"/>
    <w:rsid w:val="00527727"/>
    <w:rsid w:val="00527774"/>
    <w:rsid w:val="00527CD6"/>
    <w:rsid w:val="00527D5C"/>
    <w:rsid w:val="00527D94"/>
    <w:rsid w:val="00530645"/>
    <w:rsid w:val="00530948"/>
    <w:rsid w:val="00530B74"/>
    <w:rsid w:val="00530C64"/>
    <w:rsid w:val="00530EFF"/>
    <w:rsid w:val="00531282"/>
    <w:rsid w:val="0053130E"/>
    <w:rsid w:val="005315B8"/>
    <w:rsid w:val="005318FD"/>
    <w:rsid w:val="005319FD"/>
    <w:rsid w:val="00531AFF"/>
    <w:rsid w:val="00531B46"/>
    <w:rsid w:val="00531D15"/>
    <w:rsid w:val="00531DBA"/>
    <w:rsid w:val="005320C5"/>
    <w:rsid w:val="0053215D"/>
    <w:rsid w:val="005322E0"/>
    <w:rsid w:val="00532327"/>
    <w:rsid w:val="0053234D"/>
    <w:rsid w:val="005327E2"/>
    <w:rsid w:val="00532A69"/>
    <w:rsid w:val="00533063"/>
    <w:rsid w:val="00533254"/>
    <w:rsid w:val="005332B8"/>
    <w:rsid w:val="0053347E"/>
    <w:rsid w:val="005338F3"/>
    <w:rsid w:val="00533C0B"/>
    <w:rsid w:val="00533CF4"/>
    <w:rsid w:val="00533D91"/>
    <w:rsid w:val="00533E72"/>
    <w:rsid w:val="00533EA7"/>
    <w:rsid w:val="00534A0C"/>
    <w:rsid w:val="00534C71"/>
    <w:rsid w:val="00534CFE"/>
    <w:rsid w:val="00534F54"/>
    <w:rsid w:val="00535482"/>
    <w:rsid w:val="005354A7"/>
    <w:rsid w:val="005355E7"/>
    <w:rsid w:val="005355F6"/>
    <w:rsid w:val="005356E6"/>
    <w:rsid w:val="0053576E"/>
    <w:rsid w:val="0053586D"/>
    <w:rsid w:val="005358F0"/>
    <w:rsid w:val="005359FF"/>
    <w:rsid w:val="00535AE4"/>
    <w:rsid w:val="00535B88"/>
    <w:rsid w:val="00535CB7"/>
    <w:rsid w:val="00535DAE"/>
    <w:rsid w:val="00535EEB"/>
    <w:rsid w:val="00536122"/>
    <w:rsid w:val="005366E7"/>
    <w:rsid w:val="00536A7A"/>
    <w:rsid w:val="0053738E"/>
    <w:rsid w:val="005373E7"/>
    <w:rsid w:val="005377B8"/>
    <w:rsid w:val="00537904"/>
    <w:rsid w:val="00537A9F"/>
    <w:rsid w:val="00537B77"/>
    <w:rsid w:val="00537D84"/>
    <w:rsid w:val="00540159"/>
    <w:rsid w:val="00540241"/>
    <w:rsid w:val="005402C0"/>
    <w:rsid w:val="0054046D"/>
    <w:rsid w:val="0054075A"/>
    <w:rsid w:val="005409DE"/>
    <w:rsid w:val="00540AEA"/>
    <w:rsid w:val="00540E64"/>
    <w:rsid w:val="00540E86"/>
    <w:rsid w:val="00541007"/>
    <w:rsid w:val="00541096"/>
    <w:rsid w:val="005410DC"/>
    <w:rsid w:val="005411D2"/>
    <w:rsid w:val="005414A8"/>
    <w:rsid w:val="005416B9"/>
    <w:rsid w:val="0054187F"/>
    <w:rsid w:val="00541ABD"/>
    <w:rsid w:val="00541FB1"/>
    <w:rsid w:val="00541FF7"/>
    <w:rsid w:val="005420DB"/>
    <w:rsid w:val="00542276"/>
    <w:rsid w:val="00542480"/>
    <w:rsid w:val="00542679"/>
    <w:rsid w:val="0054291B"/>
    <w:rsid w:val="005429A7"/>
    <w:rsid w:val="00542CE2"/>
    <w:rsid w:val="005433D0"/>
    <w:rsid w:val="0054378A"/>
    <w:rsid w:val="00543A94"/>
    <w:rsid w:val="00543AB2"/>
    <w:rsid w:val="00543ABF"/>
    <w:rsid w:val="00543B30"/>
    <w:rsid w:val="00543B54"/>
    <w:rsid w:val="00543BDE"/>
    <w:rsid w:val="00543D4D"/>
    <w:rsid w:val="00544285"/>
    <w:rsid w:val="00544354"/>
    <w:rsid w:val="0054445F"/>
    <w:rsid w:val="005445BC"/>
    <w:rsid w:val="00544663"/>
    <w:rsid w:val="0054469C"/>
    <w:rsid w:val="005449F6"/>
    <w:rsid w:val="00544E49"/>
    <w:rsid w:val="00544E55"/>
    <w:rsid w:val="00544FFB"/>
    <w:rsid w:val="0054515D"/>
    <w:rsid w:val="005455D1"/>
    <w:rsid w:val="00545665"/>
    <w:rsid w:val="0054572F"/>
    <w:rsid w:val="00545A1F"/>
    <w:rsid w:val="00545B3D"/>
    <w:rsid w:val="00545D42"/>
    <w:rsid w:val="00545DEA"/>
    <w:rsid w:val="005464F6"/>
    <w:rsid w:val="00546643"/>
    <w:rsid w:val="005466AD"/>
    <w:rsid w:val="00546725"/>
    <w:rsid w:val="00546749"/>
    <w:rsid w:val="00546762"/>
    <w:rsid w:val="0054685F"/>
    <w:rsid w:val="005469BD"/>
    <w:rsid w:val="00546C80"/>
    <w:rsid w:val="00546D84"/>
    <w:rsid w:val="00546FAF"/>
    <w:rsid w:val="00547375"/>
    <w:rsid w:val="00547872"/>
    <w:rsid w:val="005479B1"/>
    <w:rsid w:val="00547E8A"/>
    <w:rsid w:val="0055009C"/>
    <w:rsid w:val="005500F6"/>
    <w:rsid w:val="0055028E"/>
    <w:rsid w:val="00550645"/>
    <w:rsid w:val="005509FF"/>
    <w:rsid w:val="00550DE4"/>
    <w:rsid w:val="00550E5F"/>
    <w:rsid w:val="005513CB"/>
    <w:rsid w:val="005517A3"/>
    <w:rsid w:val="00551805"/>
    <w:rsid w:val="00551A12"/>
    <w:rsid w:val="00551A1D"/>
    <w:rsid w:val="00551E1B"/>
    <w:rsid w:val="00551EA5"/>
    <w:rsid w:val="00552213"/>
    <w:rsid w:val="005524E8"/>
    <w:rsid w:val="0055250D"/>
    <w:rsid w:val="00552533"/>
    <w:rsid w:val="00552A7E"/>
    <w:rsid w:val="00552AE3"/>
    <w:rsid w:val="00552D86"/>
    <w:rsid w:val="00552F9D"/>
    <w:rsid w:val="005530CC"/>
    <w:rsid w:val="00553226"/>
    <w:rsid w:val="0055342B"/>
    <w:rsid w:val="005535D6"/>
    <w:rsid w:val="00553CAE"/>
    <w:rsid w:val="00553FAD"/>
    <w:rsid w:val="00554085"/>
    <w:rsid w:val="00554175"/>
    <w:rsid w:val="00554427"/>
    <w:rsid w:val="00554496"/>
    <w:rsid w:val="005544AE"/>
    <w:rsid w:val="0055479C"/>
    <w:rsid w:val="00554878"/>
    <w:rsid w:val="00554924"/>
    <w:rsid w:val="00554A31"/>
    <w:rsid w:val="00554C33"/>
    <w:rsid w:val="005552C1"/>
    <w:rsid w:val="0055544E"/>
    <w:rsid w:val="00555834"/>
    <w:rsid w:val="00555A52"/>
    <w:rsid w:val="00555F4C"/>
    <w:rsid w:val="00555FA7"/>
    <w:rsid w:val="005563CC"/>
    <w:rsid w:val="005564CC"/>
    <w:rsid w:val="0055668F"/>
    <w:rsid w:val="005566C5"/>
    <w:rsid w:val="005566F4"/>
    <w:rsid w:val="00556C06"/>
    <w:rsid w:val="00556E2B"/>
    <w:rsid w:val="00556F81"/>
    <w:rsid w:val="00557152"/>
    <w:rsid w:val="005571EC"/>
    <w:rsid w:val="005574A9"/>
    <w:rsid w:val="005576DA"/>
    <w:rsid w:val="00557884"/>
    <w:rsid w:val="00557A72"/>
    <w:rsid w:val="00557AD7"/>
    <w:rsid w:val="00557F4A"/>
    <w:rsid w:val="00560313"/>
    <w:rsid w:val="0056048C"/>
    <w:rsid w:val="00560762"/>
    <w:rsid w:val="00560813"/>
    <w:rsid w:val="00560A5C"/>
    <w:rsid w:val="00560D5A"/>
    <w:rsid w:val="00560E34"/>
    <w:rsid w:val="005610F1"/>
    <w:rsid w:val="0056113E"/>
    <w:rsid w:val="0056128D"/>
    <w:rsid w:val="005612A4"/>
    <w:rsid w:val="00561327"/>
    <w:rsid w:val="00561AC2"/>
    <w:rsid w:val="00561C1B"/>
    <w:rsid w:val="00561C4F"/>
    <w:rsid w:val="00561D0D"/>
    <w:rsid w:val="00561DAF"/>
    <w:rsid w:val="0056207A"/>
    <w:rsid w:val="00562121"/>
    <w:rsid w:val="0056217D"/>
    <w:rsid w:val="005621FD"/>
    <w:rsid w:val="005622ED"/>
    <w:rsid w:val="005625D1"/>
    <w:rsid w:val="0056260C"/>
    <w:rsid w:val="005626F3"/>
    <w:rsid w:val="00562947"/>
    <w:rsid w:val="00562B30"/>
    <w:rsid w:val="00562DA4"/>
    <w:rsid w:val="0056305E"/>
    <w:rsid w:val="00563673"/>
    <w:rsid w:val="00563729"/>
    <w:rsid w:val="00563E18"/>
    <w:rsid w:val="00563F27"/>
    <w:rsid w:val="0056428C"/>
    <w:rsid w:val="00565018"/>
    <w:rsid w:val="005653E5"/>
    <w:rsid w:val="00565B0F"/>
    <w:rsid w:val="00565E45"/>
    <w:rsid w:val="00565F00"/>
    <w:rsid w:val="00565F3A"/>
    <w:rsid w:val="00566359"/>
    <w:rsid w:val="0056733F"/>
    <w:rsid w:val="00567599"/>
    <w:rsid w:val="00567825"/>
    <w:rsid w:val="00567898"/>
    <w:rsid w:val="00567BA8"/>
    <w:rsid w:val="0057004D"/>
    <w:rsid w:val="005702BC"/>
    <w:rsid w:val="00570308"/>
    <w:rsid w:val="0057038D"/>
    <w:rsid w:val="0057044B"/>
    <w:rsid w:val="00570764"/>
    <w:rsid w:val="00570798"/>
    <w:rsid w:val="00570D78"/>
    <w:rsid w:val="00570E2D"/>
    <w:rsid w:val="005715DE"/>
    <w:rsid w:val="00571627"/>
    <w:rsid w:val="00571840"/>
    <w:rsid w:val="00571A64"/>
    <w:rsid w:val="00571BDE"/>
    <w:rsid w:val="00571E19"/>
    <w:rsid w:val="00571F39"/>
    <w:rsid w:val="00571FDA"/>
    <w:rsid w:val="005720B8"/>
    <w:rsid w:val="0057215B"/>
    <w:rsid w:val="00572267"/>
    <w:rsid w:val="00572361"/>
    <w:rsid w:val="00572555"/>
    <w:rsid w:val="005726C2"/>
    <w:rsid w:val="00572DFD"/>
    <w:rsid w:val="00572FB3"/>
    <w:rsid w:val="00573684"/>
    <w:rsid w:val="00574308"/>
    <w:rsid w:val="00574512"/>
    <w:rsid w:val="0057497D"/>
    <w:rsid w:val="00574E87"/>
    <w:rsid w:val="0057582D"/>
    <w:rsid w:val="005758DE"/>
    <w:rsid w:val="00575B0A"/>
    <w:rsid w:val="00575B2B"/>
    <w:rsid w:val="00575B62"/>
    <w:rsid w:val="00575C85"/>
    <w:rsid w:val="00575F6C"/>
    <w:rsid w:val="005760DF"/>
    <w:rsid w:val="005760E0"/>
    <w:rsid w:val="005761E6"/>
    <w:rsid w:val="00576215"/>
    <w:rsid w:val="005762E1"/>
    <w:rsid w:val="00576350"/>
    <w:rsid w:val="00576693"/>
    <w:rsid w:val="00576C4F"/>
    <w:rsid w:val="00576D65"/>
    <w:rsid w:val="00576E33"/>
    <w:rsid w:val="00577016"/>
    <w:rsid w:val="005770C1"/>
    <w:rsid w:val="00577A32"/>
    <w:rsid w:val="00577A7E"/>
    <w:rsid w:val="00577CBD"/>
    <w:rsid w:val="00577DC9"/>
    <w:rsid w:val="00577E29"/>
    <w:rsid w:val="00580085"/>
    <w:rsid w:val="0058018E"/>
    <w:rsid w:val="005802D5"/>
    <w:rsid w:val="00580882"/>
    <w:rsid w:val="00580D07"/>
    <w:rsid w:val="00580D2A"/>
    <w:rsid w:val="00580E26"/>
    <w:rsid w:val="00580E68"/>
    <w:rsid w:val="00581140"/>
    <w:rsid w:val="00581421"/>
    <w:rsid w:val="0058147C"/>
    <w:rsid w:val="005814D7"/>
    <w:rsid w:val="0058158F"/>
    <w:rsid w:val="0058221F"/>
    <w:rsid w:val="005823EA"/>
    <w:rsid w:val="005823F8"/>
    <w:rsid w:val="005826AB"/>
    <w:rsid w:val="00582851"/>
    <w:rsid w:val="00582D2B"/>
    <w:rsid w:val="00583029"/>
    <w:rsid w:val="005831CB"/>
    <w:rsid w:val="00583628"/>
    <w:rsid w:val="005836CC"/>
    <w:rsid w:val="005837FB"/>
    <w:rsid w:val="00583880"/>
    <w:rsid w:val="00583C6B"/>
    <w:rsid w:val="00583C81"/>
    <w:rsid w:val="00584159"/>
    <w:rsid w:val="0058417A"/>
    <w:rsid w:val="0058421E"/>
    <w:rsid w:val="0058445A"/>
    <w:rsid w:val="0058477B"/>
    <w:rsid w:val="005848FF"/>
    <w:rsid w:val="005849E5"/>
    <w:rsid w:val="00584ABE"/>
    <w:rsid w:val="00584ACE"/>
    <w:rsid w:val="00584E25"/>
    <w:rsid w:val="00585234"/>
    <w:rsid w:val="005853F9"/>
    <w:rsid w:val="00585A94"/>
    <w:rsid w:val="00585B45"/>
    <w:rsid w:val="00585D67"/>
    <w:rsid w:val="005861FB"/>
    <w:rsid w:val="00586376"/>
    <w:rsid w:val="00586662"/>
    <w:rsid w:val="005866DC"/>
    <w:rsid w:val="005868E6"/>
    <w:rsid w:val="00586B19"/>
    <w:rsid w:val="0058708E"/>
    <w:rsid w:val="005873A4"/>
    <w:rsid w:val="0058740B"/>
    <w:rsid w:val="0058762D"/>
    <w:rsid w:val="00587654"/>
    <w:rsid w:val="00587771"/>
    <w:rsid w:val="005878EC"/>
    <w:rsid w:val="00587CDE"/>
    <w:rsid w:val="005901C6"/>
    <w:rsid w:val="00590350"/>
    <w:rsid w:val="00590B29"/>
    <w:rsid w:val="00590B3A"/>
    <w:rsid w:val="00590D1E"/>
    <w:rsid w:val="00590DA6"/>
    <w:rsid w:val="00590F4D"/>
    <w:rsid w:val="0059133D"/>
    <w:rsid w:val="00591385"/>
    <w:rsid w:val="005915B4"/>
    <w:rsid w:val="00591605"/>
    <w:rsid w:val="00591821"/>
    <w:rsid w:val="00591EF8"/>
    <w:rsid w:val="00591F37"/>
    <w:rsid w:val="0059221D"/>
    <w:rsid w:val="00592437"/>
    <w:rsid w:val="005924BC"/>
    <w:rsid w:val="0059251D"/>
    <w:rsid w:val="00592775"/>
    <w:rsid w:val="005927A5"/>
    <w:rsid w:val="00592A9D"/>
    <w:rsid w:val="00592C2F"/>
    <w:rsid w:val="00593608"/>
    <w:rsid w:val="005936B2"/>
    <w:rsid w:val="0059381A"/>
    <w:rsid w:val="00593C87"/>
    <w:rsid w:val="00593CBA"/>
    <w:rsid w:val="00593DE2"/>
    <w:rsid w:val="00593F47"/>
    <w:rsid w:val="00593F48"/>
    <w:rsid w:val="00593F58"/>
    <w:rsid w:val="00594202"/>
    <w:rsid w:val="0059421A"/>
    <w:rsid w:val="00594397"/>
    <w:rsid w:val="005943D3"/>
    <w:rsid w:val="0059490C"/>
    <w:rsid w:val="00594E7A"/>
    <w:rsid w:val="0059502D"/>
    <w:rsid w:val="005950B4"/>
    <w:rsid w:val="00595444"/>
    <w:rsid w:val="00595747"/>
    <w:rsid w:val="0059587F"/>
    <w:rsid w:val="00595C7D"/>
    <w:rsid w:val="00595C8B"/>
    <w:rsid w:val="00595CC9"/>
    <w:rsid w:val="00595FCF"/>
    <w:rsid w:val="0059600B"/>
    <w:rsid w:val="00596044"/>
    <w:rsid w:val="00596229"/>
    <w:rsid w:val="00596445"/>
    <w:rsid w:val="0059694A"/>
    <w:rsid w:val="00596C33"/>
    <w:rsid w:val="00597011"/>
    <w:rsid w:val="005970E7"/>
    <w:rsid w:val="0059732C"/>
    <w:rsid w:val="0059763B"/>
    <w:rsid w:val="0059770F"/>
    <w:rsid w:val="00597A79"/>
    <w:rsid w:val="00597D8C"/>
    <w:rsid w:val="00597EB8"/>
    <w:rsid w:val="00597EC8"/>
    <w:rsid w:val="005A03DF"/>
    <w:rsid w:val="005A04DA"/>
    <w:rsid w:val="005A06C6"/>
    <w:rsid w:val="005A09C5"/>
    <w:rsid w:val="005A0A80"/>
    <w:rsid w:val="005A0AA6"/>
    <w:rsid w:val="005A0B2F"/>
    <w:rsid w:val="005A0B7C"/>
    <w:rsid w:val="005A0BB3"/>
    <w:rsid w:val="005A0C30"/>
    <w:rsid w:val="005A0DF5"/>
    <w:rsid w:val="005A0F1F"/>
    <w:rsid w:val="005A1256"/>
    <w:rsid w:val="005A126A"/>
    <w:rsid w:val="005A13C3"/>
    <w:rsid w:val="005A15AC"/>
    <w:rsid w:val="005A18CE"/>
    <w:rsid w:val="005A1A42"/>
    <w:rsid w:val="005A1B2F"/>
    <w:rsid w:val="005A1F64"/>
    <w:rsid w:val="005A24F6"/>
    <w:rsid w:val="005A26EE"/>
    <w:rsid w:val="005A2BD5"/>
    <w:rsid w:val="005A2FD3"/>
    <w:rsid w:val="005A34B5"/>
    <w:rsid w:val="005A357E"/>
    <w:rsid w:val="005A397F"/>
    <w:rsid w:val="005A3A04"/>
    <w:rsid w:val="005A3A97"/>
    <w:rsid w:val="005A3AD8"/>
    <w:rsid w:val="005A3AF2"/>
    <w:rsid w:val="005A3E33"/>
    <w:rsid w:val="005A3F28"/>
    <w:rsid w:val="005A4001"/>
    <w:rsid w:val="005A4532"/>
    <w:rsid w:val="005A4599"/>
    <w:rsid w:val="005A45C1"/>
    <w:rsid w:val="005A49C5"/>
    <w:rsid w:val="005A4B0F"/>
    <w:rsid w:val="005A4CF6"/>
    <w:rsid w:val="005A4E11"/>
    <w:rsid w:val="005A4E5E"/>
    <w:rsid w:val="005A4F28"/>
    <w:rsid w:val="005A5286"/>
    <w:rsid w:val="005A53D8"/>
    <w:rsid w:val="005A547A"/>
    <w:rsid w:val="005A575F"/>
    <w:rsid w:val="005A5B1C"/>
    <w:rsid w:val="005A5B61"/>
    <w:rsid w:val="005A6462"/>
    <w:rsid w:val="005A6991"/>
    <w:rsid w:val="005A6D14"/>
    <w:rsid w:val="005A6DC8"/>
    <w:rsid w:val="005A6E6D"/>
    <w:rsid w:val="005A6F8D"/>
    <w:rsid w:val="005A7198"/>
    <w:rsid w:val="005A7262"/>
    <w:rsid w:val="005A737F"/>
    <w:rsid w:val="005A7792"/>
    <w:rsid w:val="005A77A2"/>
    <w:rsid w:val="005A7B0F"/>
    <w:rsid w:val="005A7E54"/>
    <w:rsid w:val="005A7F02"/>
    <w:rsid w:val="005B0205"/>
    <w:rsid w:val="005B04EB"/>
    <w:rsid w:val="005B051F"/>
    <w:rsid w:val="005B0AF0"/>
    <w:rsid w:val="005B13C3"/>
    <w:rsid w:val="005B17ED"/>
    <w:rsid w:val="005B18E5"/>
    <w:rsid w:val="005B1BC8"/>
    <w:rsid w:val="005B21FA"/>
    <w:rsid w:val="005B2222"/>
    <w:rsid w:val="005B2777"/>
    <w:rsid w:val="005B28E8"/>
    <w:rsid w:val="005B2AA3"/>
    <w:rsid w:val="005B2B56"/>
    <w:rsid w:val="005B2C46"/>
    <w:rsid w:val="005B3369"/>
    <w:rsid w:val="005B37BF"/>
    <w:rsid w:val="005B37D6"/>
    <w:rsid w:val="005B3AC2"/>
    <w:rsid w:val="005B3E31"/>
    <w:rsid w:val="005B3ECB"/>
    <w:rsid w:val="005B42F6"/>
    <w:rsid w:val="005B44BD"/>
    <w:rsid w:val="005B450B"/>
    <w:rsid w:val="005B469B"/>
    <w:rsid w:val="005B4794"/>
    <w:rsid w:val="005B47BE"/>
    <w:rsid w:val="005B4911"/>
    <w:rsid w:val="005B4BF6"/>
    <w:rsid w:val="005B4BF8"/>
    <w:rsid w:val="005B4D97"/>
    <w:rsid w:val="005B4D98"/>
    <w:rsid w:val="005B4DDD"/>
    <w:rsid w:val="005B4E1D"/>
    <w:rsid w:val="005B5371"/>
    <w:rsid w:val="005B53C6"/>
    <w:rsid w:val="005B53C7"/>
    <w:rsid w:val="005B564B"/>
    <w:rsid w:val="005B589A"/>
    <w:rsid w:val="005B5987"/>
    <w:rsid w:val="005B5C1C"/>
    <w:rsid w:val="005B5E68"/>
    <w:rsid w:val="005B5F51"/>
    <w:rsid w:val="005B60C0"/>
    <w:rsid w:val="005B618F"/>
    <w:rsid w:val="005B61A8"/>
    <w:rsid w:val="005B62F6"/>
    <w:rsid w:val="005B63CA"/>
    <w:rsid w:val="005B671C"/>
    <w:rsid w:val="005B6A3B"/>
    <w:rsid w:val="005B6B24"/>
    <w:rsid w:val="005B7072"/>
    <w:rsid w:val="005B73B7"/>
    <w:rsid w:val="005B7547"/>
    <w:rsid w:val="005B75E4"/>
    <w:rsid w:val="005B797D"/>
    <w:rsid w:val="005B7A4B"/>
    <w:rsid w:val="005B7B23"/>
    <w:rsid w:val="005B7BB6"/>
    <w:rsid w:val="005B7BFB"/>
    <w:rsid w:val="005B7CCF"/>
    <w:rsid w:val="005B7FAB"/>
    <w:rsid w:val="005B7FDC"/>
    <w:rsid w:val="005C06B2"/>
    <w:rsid w:val="005C0AC8"/>
    <w:rsid w:val="005C0DD4"/>
    <w:rsid w:val="005C0FE9"/>
    <w:rsid w:val="005C10B2"/>
    <w:rsid w:val="005C1316"/>
    <w:rsid w:val="005C158E"/>
    <w:rsid w:val="005C19BB"/>
    <w:rsid w:val="005C1E83"/>
    <w:rsid w:val="005C21E0"/>
    <w:rsid w:val="005C21EB"/>
    <w:rsid w:val="005C221A"/>
    <w:rsid w:val="005C227A"/>
    <w:rsid w:val="005C2366"/>
    <w:rsid w:val="005C26DB"/>
    <w:rsid w:val="005C2751"/>
    <w:rsid w:val="005C2763"/>
    <w:rsid w:val="005C29E3"/>
    <w:rsid w:val="005C2C91"/>
    <w:rsid w:val="005C2D6D"/>
    <w:rsid w:val="005C2EE7"/>
    <w:rsid w:val="005C2F87"/>
    <w:rsid w:val="005C314A"/>
    <w:rsid w:val="005C359E"/>
    <w:rsid w:val="005C3660"/>
    <w:rsid w:val="005C3E8C"/>
    <w:rsid w:val="005C3F64"/>
    <w:rsid w:val="005C4250"/>
    <w:rsid w:val="005C4368"/>
    <w:rsid w:val="005C43B6"/>
    <w:rsid w:val="005C4612"/>
    <w:rsid w:val="005C479F"/>
    <w:rsid w:val="005C4935"/>
    <w:rsid w:val="005C4A9A"/>
    <w:rsid w:val="005C4D9D"/>
    <w:rsid w:val="005C5061"/>
    <w:rsid w:val="005C5233"/>
    <w:rsid w:val="005C52AC"/>
    <w:rsid w:val="005C5340"/>
    <w:rsid w:val="005C5353"/>
    <w:rsid w:val="005C5551"/>
    <w:rsid w:val="005C565A"/>
    <w:rsid w:val="005C59AF"/>
    <w:rsid w:val="005C5B50"/>
    <w:rsid w:val="005C5BF3"/>
    <w:rsid w:val="005C5E49"/>
    <w:rsid w:val="005C5F27"/>
    <w:rsid w:val="005C5F9E"/>
    <w:rsid w:val="005C633D"/>
    <w:rsid w:val="005C64AB"/>
    <w:rsid w:val="005C65F5"/>
    <w:rsid w:val="005C691E"/>
    <w:rsid w:val="005C6ABD"/>
    <w:rsid w:val="005C6CB5"/>
    <w:rsid w:val="005C713E"/>
    <w:rsid w:val="005C71F0"/>
    <w:rsid w:val="005C71FB"/>
    <w:rsid w:val="005C72F6"/>
    <w:rsid w:val="005C73C3"/>
    <w:rsid w:val="005C7526"/>
    <w:rsid w:val="005C7532"/>
    <w:rsid w:val="005C75D9"/>
    <w:rsid w:val="005C7CE0"/>
    <w:rsid w:val="005C7D15"/>
    <w:rsid w:val="005C7D19"/>
    <w:rsid w:val="005C7EC9"/>
    <w:rsid w:val="005D0069"/>
    <w:rsid w:val="005D010B"/>
    <w:rsid w:val="005D0288"/>
    <w:rsid w:val="005D070A"/>
    <w:rsid w:val="005D088C"/>
    <w:rsid w:val="005D0C59"/>
    <w:rsid w:val="005D0F76"/>
    <w:rsid w:val="005D12A0"/>
    <w:rsid w:val="005D13ED"/>
    <w:rsid w:val="005D1949"/>
    <w:rsid w:val="005D1969"/>
    <w:rsid w:val="005D1C5D"/>
    <w:rsid w:val="005D1C89"/>
    <w:rsid w:val="005D1D8E"/>
    <w:rsid w:val="005D1DB8"/>
    <w:rsid w:val="005D1FE3"/>
    <w:rsid w:val="005D22F3"/>
    <w:rsid w:val="005D2579"/>
    <w:rsid w:val="005D2596"/>
    <w:rsid w:val="005D25EF"/>
    <w:rsid w:val="005D27E1"/>
    <w:rsid w:val="005D28AD"/>
    <w:rsid w:val="005D2AE4"/>
    <w:rsid w:val="005D311E"/>
    <w:rsid w:val="005D319E"/>
    <w:rsid w:val="005D3397"/>
    <w:rsid w:val="005D33F5"/>
    <w:rsid w:val="005D384B"/>
    <w:rsid w:val="005D3D88"/>
    <w:rsid w:val="005D45F0"/>
    <w:rsid w:val="005D48DE"/>
    <w:rsid w:val="005D4AF6"/>
    <w:rsid w:val="005D4C50"/>
    <w:rsid w:val="005D4E50"/>
    <w:rsid w:val="005D4FC5"/>
    <w:rsid w:val="005D4FDE"/>
    <w:rsid w:val="005D5157"/>
    <w:rsid w:val="005D52CD"/>
    <w:rsid w:val="005D5320"/>
    <w:rsid w:val="005D57C5"/>
    <w:rsid w:val="005D59C7"/>
    <w:rsid w:val="005D5B20"/>
    <w:rsid w:val="005D5CF1"/>
    <w:rsid w:val="005D6075"/>
    <w:rsid w:val="005D6514"/>
    <w:rsid w:val="005D6578"/>
    <w:rsid w:val="005D69B9"/>
    <w:rsid w:val="005D6B5F"/>
    <w:rsid w:val="005D6BD6"/>
    <w:rsid w:val="005D6C7E"/>
    <w:rsid w:val="005D6EB3"/>
    <w:rsid w:val="005D6FFA"/>
    <w:rsid w:val="005D7134"/>
    <w:rsid w:val="005D7876"/>
    <w:rsid w:val="005D79CB"/>
    <w:rsid w:val="005D7B5F"/>
    <w:rsid w:val="005D7CF1"/>
    <w:rsid w:val="005D7FD0"/>
    <w:rsid w:val="005E0058"/>
    <w:rsid w:val="005E00B3"/>
    <w:rsid w:val="005E01D8"/>
    <w:rsid w:val="005E05B7"/>
    <w:rsid w:val="005E0988"/>
    <w:rsid w:val="005E09EF"/>
    <w:rsid w:val="005E0D2A"/>
    <w:rsid w:val="005E12F7"/>
    <w:rsid w:val="005E1319"/>
    <w:rsid w:val="005E1A88"/>
    <w:rsid w:val="005E1B1C"/>
    <w:rsid w:val="005E1EC9"/>
    <w:rsid w:val="005E1F82"/>
    <w:rsid w:val="005E2236"/>
    <w:rsid w:val="005E243C"/>
    <w:rsid w:val="005E25CA"/>
    <w:rsid w:val="005E283D"/>
    <w:rsid w:val="005E2C8D"/>
    <w:rsid w:val="005E2D72"/>
    <w:rsid w:val="005E3376"/>
    <w:rsid w:val="005E354F"/>
    <w:rsid w:val="005E3EFA"/>
    <w:rsid w:val="005E40B7"/>
    <w:rsid w:val="005E4229"/>
    <w:rsid w:val="005E4261"/>
    <w:rsid w:val="005E4262"/>
    <w:rsid w:val="005E4267"/>
    <w:rsid w:val="005E45E6"/>
    <w:rsid w:val="005E4A30"/>
    <w:rsid w:val="005E4AE4"/>
    <w:rsid w:val="005E5709"/>
    <w:rsid w:val="005E57F5"/>
    <w:rsid w:val="005E5945"/>
    <w:rsid w:val="005E6046"/>
    <w:rsid w:val="005E639E"/>
    <w:rsid w:val="005E645B"/>
    <w:rsid w:val="005E6629"/>
    <w:rsid w:val="005E6BA4"/>
    <w:rsid w:val="005E6C36"/>
    <w:rsid w:val="005E6CDB"/>
    <w:rsid w:val="005E6DF6"/>
    <w:rsid w:val="005E7911"/>
    <w:rsid w:val="005E79DF"/>
    <w:rsid w:val="005E7A1E"/>
    <w:rsid w:val="005E7A63"/>
    <w:rsid w:val="005E7C1D"/>
    <w:rsid w:val="005E7DE3"/>
    <w:rsid w:val="005E7E80"/>
    <w:rsid w:val="005E7EC4"/>
    <w:rsid w:val="005E7FB9"/>
    <w:rsid w:val="005E7FEA"/>
    <w:rsid w:val="005F0309"/>
    <w:rsid w:val="005F07FD"/>
    <w:rsid w:val="005F08E0"/>
    <w:rsid w:val="005F09DC"/>
    <w:rsid w:val="005F0ABA"/>
    <w:rsid w:val="005F0B1D"/>
    <w:rsid w:val="005F0BB5"/>
    <w:rsid w:val="005F0EA3"/>
    <w:rsid w:val="005F0F86"/>
    <w:rsid w:val="005F1142"/>
    <w:rsid w:val="005F1291"/>
    <w:rsid w:val="005F12B2"/>
    <w:rsid w:val="005F13C5"/>
    <w:rsid w:val="005F147D"/>
    <w:rsid w:val="005F1804"/>
    <w:rsid w:val="005F1A75"/>
    <w:rsid w:val="005F1F21"/>
    <w:rsid w:val="005F21D6"/>
    <w:rsid w:val="005F2479"/>
    <w:rsid w:val="005F2677"/>
    <w:rsid w:val="005F2AFD"/>
    <w:rsid w:val="005F2E2C"/>
    <w:rsid w:val="005F2F0E"/>
    <w:rsid w:val="005F3168"/>
    <w:rsid w:val="005F3668"/>
    <w:rsid w:val="005F3856"/>
    <w:rsid w:val="005F3978"/>
    <w:rsid w:val="005F3B08"/>
    <w:rsid w:val="005F3EDC"/>
    <w:rsid w:val="005F4169"/>
    <w:rsid w:val="005F41FB"/>
    <w:rsid w:val="005F443C"/>
    <w:rsid w:val="005F45B4"/>
    <w:rsid w:val="005F464E"/>
    <w:rsid w:val="005F46EB"/>
    <w:rsid w:val="005F4824"/>
    <w:rsid w:val="005F4B28"/>
    <w:rsid w:val="005F4CEA"/>
    <w:rsid w:val="005F57CA"/>
    <w:rsid w:val="005F59F2"/>
    <w:rsid w:val="005F5D2A"/>
    <w:rsid w:val="005F5F0F"/>
    <w:rsid w:val="005F5FA5"/>
    <w:rsid w:val="005F61CF"/>
    <w:rsid w:val="005F6228"/>
    <w:rsid w:val="005F6286"/>
    <w:rsid w:val="005F6292"/>
    <w:rsid w:val="005F64D4"/>
    <w:rsid w:val="005F662C"/>
    <w:rsid w:val="005F66B3"/>
    <w:rsid w:val="005F67E1"/>
    <w:rsid w:val="005F6ABC"/>
    <w:rsid w:val="005F6C79"/>
    <w:rsid w:val="005F6E5C"/>
    <w:rsid w:val="005F6ED3"/>
    <w:rsid w:val="005F7134"/>
    <w:rsid w:val="005F72A1"/>
    <w:rsid w:val="005F7442"/>
    <w:rsid w:val="005F7846"/>
    <w:rsid w:val="005F7A8A"/>
    <w:rsid w:val="005F7B0B"/>
    <w:rsid w:val="005F7C3B"/>
    <w:rsid w:val="005F7DD6"/>
    <w:rsid w:val="00600297"/>
    <w:rsid w:val="00600584"/>
    <w:rsid w:val="00600638"/>
    <w:rsid w:val="0060071C"/>
    <w:rsid w:val="00600BD1"/>
    <w:rsid w:val="00600CA6"/>
    <w:rsid w:val="00600CE5"/>
    <w:rsid w:val="006012A3"/>
    <w:rsid w:val="00601543"/>
    <w:rsid w:val="006015B2"/>
    <w:rsid w:val="006016DA"/>
    <w:rsid w:val="006017D1"/>
    <w:rsid w:val="0060199F"/>
    <w:rsid w:val="006019DF"/>
    <w:rsid w:val="00601B6B"/>
    <w:rsid w:val="00601CD2"/>
    <w:rsid w:val="00601F62"/>
    <w:rsid w:val="00601FBF"/>
    <w:rsid w:val="006021D1"/>
    <w:rsid w:val="00602268"/>
    <w:rsid w:val="00602AB8"/>
    <w:rsid w:val="00602C2F"/>
    <w:rsid w:val="006031E0"/>
    <w:rsid w:val="00603537"/>
    <w:rsid w:val="006035D5"/>
    <w:rsid w:val="00603955"/>
    <w:rsid w:val="00603C10"/>
    <w:rsid w:val="00603D4E"/>
    <w:rsid w:val="00603F7F"/>
    <w:rsid w:val="0060479E"/>
    <w:rsid w:val="006047D8"/>
    <w:rsid w:val="0060482B"/>
    <w:rsid w:val="00604853"/>
    <w:rsid w:val="00604B4E"/>
    <w:rsid w:val="00604B57"/>
    <w:rsid w:val="00604EAF"/>
    <w:rsid w:val="00604F89"/>
    <w:rsid w:val="006052A3"/>
    <w:rsid w:val="006053A0"/>
    <w:rsid w:val="006053DA"/>
    <w:rsid w:val="00605507"/>
    <w:rsid w:val="00605661"/>
    <w:rsid w:val="00605A17"/>
    <w:rsid w:val="00605B9E"/>
    <w:rsid w:val="00605D2A"/>
    <w:rsid w:val="0060671F"/>
    <w:rsid w:val="00606AA3"/>
    <w:rsid w:val="00606D33"/>
    <w:rsid w:val="00606DAF"/>
    <w:rsid w:val="00606E3A"/>
    <w:rsid w:val="00606EC7"/>
    <w:rsid w:val="00606F6A"/>
    <w:rsid w:val="00606F8B"/>
    <w:rsid w:val="00607092"/>
    <w:rsid w:val="006070A0"/>
    <w:rsid w:val="00607145"/>
    <w:rsid w:val="00607539"/>
    <w:rsid w:val="00607584"/>
    <w:rsid w:val="006075D3"/>
    <w:rsid w:val="00607689"/>
    <w:rsid w:val="00607726"/>
    <w:rsid w:val="006078B0"/>
    <w:rsid w:val="00607D67"/>
    <w:rsid w:val="00607D82"/>
    <w:rsid w:val="00607F87"/>
    <w:rsid w:val="0061005A"/>
    <w:rsid w:val="006103C8"/>
    <w:rsid w:val="0061080C"/>
    <w:rsid w:val="0061084C"/>
    <w:rsid w:val="006108D8"/>
    <w:rsid w:val="00610936"/>
    <w:rsid w:val="00610B54"/>
    <w:rsid w:val="006110D7"/>
    <w:rsid w:val="0061147C"/>
    <w:rsid w:val="00611D6F"/>
    <w:rsid w:val="00611EBA"/>
    <w:rsid w:val="00612536"/>
    <w:rsid w:val="0061269B"/>
    <w:rsid w:val="0061298B"/>
    <w:rsid w:val="006129E9"/>
    <w:rsid w:val="00612B4F"/>
    <w:rsid w:val="00612BAB"/>
    <w:rsid w:val="00612E40"/>
    <w:rsid w:val="00612E44"/>
    <w:rsid w:val="006130E7"/>
    <w:rsid w:val="006131D1"/>
    <w:rsid w:val="006131FF"/>
    <w:rsid w:val="00613321"/>
    <w:rsid w:val="00613369"/>
    <w:rsid w:val="00613374"/>
    <w:rsid w:val="006134D8"/>
    <w:rsid w:val="006134F7"/>
    <w:rsid w:val="006136FB"/>
    <w:rsid w:val="00613BA0"/>
    <w:rsid w:val="00613D06"/>
    <w:rsid w:val="00613E78"/>
    <w:rsid w:val="00614113"/>
    <w:rsid w:val="0061440E"/>
    <w:rsid w:val="006144C0"/>
    <w:rsid w:val="0061460D"/>
    <w:rsid w:val="006146F2"/>
    <w:rsid w:val="006146F7"/>
    <w:rsid w:val="00614CAB"/>
    <w:rsid w:val="00614CE6"/>
    <w:rsid w:val="006150C9"/>
    <w:rsid w:val="006151D8"/>
    <w:rsid w:val="006151FC"/>
    <w:rsid w:val="00615558"/>
    <w:rsid w:val="0061568A"/>
    <w:rsid w:val="006157F9"/>
    <w:rsid w:val="00615C76"/>
    <w:rsid w:val="00615CD8"/>
    <w:rsid w:val="00615D02"/>
    <w:rsid w:val="00615D25"/>
    <w:rsid w:val="00615EED"/>
    <w:rsid w:val="00616503"/>
    <w:rsid w:val="00616880"/>
    <w:rsid w:val="00616A3F"/>
    <w:rsid w:val="00616BA7"/>
    <w:rsid w:val="00616F61"/>
    <w:rsid w:val="006171CD"/>
    <w:rsid w:val="00617284"/>
    <w:rsid w:val="0061732D"/>
    <w:rsid w:val="00617579"/>
    <w:rsid w:val="006175F8"/>
    <w:rsid w:val="006176D4"/>
    <w:rsid w:val="006200C2"/>
    <w:rsid w:val="00620123"/>
    <w:rsid w:val="00620458"/>
    <w:rsid w:val="006211E0"/>
    <w:rsid w:val="00621256"/>
    <w:rsid w:val="00621519"/>
    <w:rsid w:val="006215F4"/>
    <w:rsid w:val="0062166F"/>
    <w:rsid w:val="006216AF"/>
    <w:rsid w:val="0062182F"/>
    <w:rsid w:val="00621D69"/>
    <w:rsid w:val="0062208B"/>
    <w:rsid w:val="006223C1"/>
    <w:rsid w:val="00622468"/>
    <w:rsid w:val="00622687"/>
    <w:rsid w:val="00622B3E"/>
    <w:rsid w:val="00622E7C"/>
    <w:rsid w:val="006231D0"/>
    <w:rsid w:val="006231F5"/>
    <w:rsid w:val="00623294"/>
    <w:rsid w:val="00623484"/>
    <w:rsid w:val="0062367F"/>
    <w:rsid w:val="00623976"/>
    <w:rsid w:val="00623EEC"/>
    <w:rsid w:val="00624104"/>
    <w:rsid w:val="0062420E"/>
    <w:rsid w:val="0062461D"/>
    <w:rsid w:val="00624705"/>
    <w:rsid w:val="0062474F"/>
    <w:rsid w:val="00624C42"/>
    <w:rsid w:val="00625183"/>
    <w:rsid w:val="006254B6"/>
    <w:rsid w:val="006255CB"/>
    <w:rsid w:val="006257AF"/>
    <w:rsid w:val="0062581F"/>
    <w:rsid w:val="00625A0B"/>
    <w:rsid w:val="0062627D"/>
    <w:rsid w:val="006262B6"/>
    <w:rsid w:val="006264D6"/>
    <w:rsid w:val="006265B4"/>
    <w:rsid w:val="0062664F"/>
    <w:rsid w:val="00626840"/>
    <w:rsid w:val="00626C50"/>
    <w:rsid w:val="00626ECE"/>
    <w:rsid w:val="00627205"/>
    <w:rsid w:val="00627581"/>
    <w:rsid w:val="00627BA9"/>
    <w:rsid w:val="00627E75"/>
    <w:rsid w:val="00627EFA"/>
    <w:rsid w:val="00630330"/>
    <w:rsid w:val="0063040B"/>
    <w:rsid w:val="00630535"/>
    <w:rsid w:val="0063073E"/>
    <w:rsid w:val="00630740"/>
    <w:rsid w:val="00630B2B"/>
    <w:rsid w:val="00630C72"/>
    <w:rsid w:val="00630C9F"/>
    <w:rsid w:val="00630CE5"/>
    <w:rsid w:val="00630EFB"/>
    <w:rsid w:val="00631340"/>
    <w:rsid w:val="00631865"/>
    <w:rsid w:val="00631A2A"/>
    <w:rsid w:val="00631FA3"/>
    <w:rsid w:val="00632201"/>
    <w:rsid w:val="006323A7"/>
    <w:rsid w:val="00632611"/>
    <w:rsid w:val="00632782"/>
    <w:rsid w:val="006327A2"/>
    <w:rsid w:val="00632940"/>
    <w:rsid w:val="00632AC2"/>
    <w:rsid w:val="00632AEB"/>
    <w:rsid w:val="00632D48"/>
    <w:rsid w:val="00632E71"/>
    <w:rsid w:val="0063300E"/>
    <w:rsid w:val="00633111"/>
    <w:rsid w:val="0063333A"/>
    <w:rsid w:val="006335E4"/>
    <w:rsid w:val="00633B3B"/>
    <w:rsid w:val="00633C6A"/>
    <w:rsid w:val="00633E1B"/>
    <w:rsid w:val="00633E60"/>
    <w:rsid w:val="00633F6F"/>
    <w:rsid w:val="00634077"/>
    <w:rsid w:val="0063408E"/>
    <w:rsid w:val="006341F8"/>
    <w:rsid w:val="00634360"/>
    <w:rsid w:val="006347D2"/>
    <w:rsid w:val="00634BCD"/>
    <w:rsid w:val="00634C0C"/>
    <w:rsid w:val="00634C8C"/>
    <w:rsid w:val="00634F4B"/>
    <w:rsid w:val="006350EF"/>
    <w:rsid w:val="0063514B"/>
    <w:rsid w:val="0063529C"/>
    <w:rsid w:val="00635435"/>
    <w:rsid w:val="00635578"/>
    <w:rsid w:val="00635684"/>
    <w:rsid w:val="006357EF"/>
    <w:rsid w:val="0063585C"/>
    <w:rsid w:val="0063587B"/>
    <w:rsid w:val="00635B36"/>
    <w:rsid w:val="00635B48"/>
    <w:rsid w:val="00635BD2"/>
    <w:rsid w:val="00635CCC"/>
    <w:rsid w:val="00635D94"/>
    <w:rsid w:val="00635F50"/>
    <w:rsid w:val="00636463"/>
    <w:rsid w:val="006364FD"/>
    <w:rsid w:val="00636522"/>
    <w:rsid w:val="0063667B"/>
    <w:rsid w:val="006367DD"/>
    <w:rsid w:val="00636C13"/>
    <w:rsid w:val="00636D4A"/>
    <w:rsid w:val="00636D71"/>
    <w:rsid w:val="00637019"/>
    <w:rsid w:val="00637348"/>
    <w:rsid w:val="00637458"/>
    <w:rsid w:val="006374F9"/>
    <w:rsid w:val="0063766F"/>
    <w:rsid w:val="0063799C"/>
    <w:rsid w:val="006379B3"/>
    <w:rsid w:val="00637B1E"/>
    <w:rsid w:val="00637E6D"/>
    <w:rsid w:val="006400F0"/>
    <w:rsid w:val="006403F8"/>
    <w:rsid w:val="00640649"/>
    <w:rsid w:val="0064072A"/>
    <w:rsid w:val="0064079C"/>
    <w:rsid w:val="006408F2"/>
    <w:rsid w:val="00640AEF"/>
    <w:rsid w:val="00640C0F"/>
    <w:rsid w:val="00640C21"/>
    <w:rsid w:val="00640C50"/>
    <w:rsid w:val="0064101F"/>
    <w:rsid w:val="00641283"/>
    <w:rsid w:val="006412B6"/>
    <w:rsid w:val="00641475"/>
    <w:rsid w:val="006414BA"/>
    <w:rsid w:val="00641825"/>
    <w:rsid w:val="00641A5E"/>
    <w:rsid w:val="00641B8F"/>
    <w:rsid w:val="00641DFC"/>
    <w:rsid w:val="00642040"/>
    <w:rsid w:val="006420A8"/>
    <w:rsid w:val="006420E1"/>
    <w:rsid w:val="006421DC"/>
    <w:rsid w:val="006423A6"/>
    <w:rsid w:val="00642420"/>
    <w:rsid w:val="006424E9"/>
    <w:rsid w:val="006426D1"/>
    <w:rsid w:val="00642883"/>
    <w:rsid w:val="00642A24"/>
    <w:rsid w:val="00642B63"/>
    <w:rsid w:val="00642CCA"/>
    <w:rsid w:val="00642E52"/>
    <w:rsid w:val="00642ECE"/>
    <w:rsid w:val="00643267"/>
    <w:rsid w:val="00643280"/>
    <w:rsid w:val="0064386D"/>
    <w:rsid w:val="00643981"/>
    <w:rsid w:val="00643A17"/>
    <w:rsid w:val="00644026"/>
    <w:rsid w:val="0064417C"/>
    <w:rsid w:val="00644262"/>
    <w:rsid w:val="006442A6"/>
    <w:rsid w:val="00644720"/>
    <w:rsid w:val="006447DA"/>
    <w:rsid w:val="00644AEB"/>
    <w:rsid w:val="00644C58"/>
    <w:rsid w:val="00644CAE"/>
    <w:rsid w:val="00644CF2"/>
    <w:rsid w:val="00644E04"/>
    <w:rsid w:val="00644E5E"/>
    <w:rsid w:val="00644F38"/>
    <w:rsid w:val="0064501D"/>
    <w:rsid w:val="006451B8"/>
    <w:rsid w:val="006452C5"/>
    <w:rsid w:val="006452EF"/>
    <w:rsid w:val="006453EA"/>
    <w:rsid w:val="006454AA"/>
    <w:rsid w:val="00645E4E"/>
    <w:rsid w:val="00645FE5"/>
    <w:rsid w:val="0064602E"/>
    <w:rsid w:val="006460E5"/>
    <w:rsid w:val="0064627A"/>
    <w:rsid w:val="0064636A"/>
    <w:rsid w:val="00646412"/>
    <w:rsid w:val="006468BE"/>
    <w:rsid w:val="006468EA"/>
    <w:rsid w:val="00646C78"/>
    <w:rsid w:val="00646DAA"/>
    <w:rsid w:val="0064717B"/>
    <w:rsid w:val="00647485"/>
    <w:rsid w:val="00647501"/>
    <w:rsid w:val="006477E8"/>
    <w:rsid w:val="00647FDD"/>
    <w:rsid w:val="0065004E"/>
    <w:rsid w:val="00650258"/>
    <w:rsid w:val="006504D4"/>
    <w:rsid w:val="00650525"/>
    <w:rsid w:val="006506D4"/>
    <w:rsid w:val="00650700"/>
    <w:rsid w:val="00650B6A"/>
    <w:rsid w:val="00650C02"/>
    <w:rsid w:val="00650CD2"/>
    <w:rsid w:val="00650E19"/>
    <w:rsid w:val="00651097"/>
    <w:rsid w:val="00651379"/>
    <w:rsid w:val="00651447"/>
    <w:rsid w:val="00651644"/>
    <w:rsid w:val="00651681"/>
    <w:rsid w:val="006516E4"/>
    <w:rsid w:val="0065172B"/>
    <w:rsid w:val="00651AAB"/>
    <w:rsid w:val="006526EF"/>
    <w:rsid w:val="006528C4"/>
    <w:rsid w:val="006528D3"/>
    <w:rsid w:val="00652E47"/>
    <w:rsid w:val="006530EA"/>
    <w:rsid w:val="0065321C"/>
    <w:rsid w:val="00653498"/>
    <w:rsid w:val="006534EA"/>
    <w:rsid w:val="006537EB"/>
    <w:rsid w:val="00653858"/>
    <w:rsid w:val="006539F6"/>
    <w:rsid w:val="00653C83"/>
    <w:rsid w:val="00653C91"/>
    <w:rsid w:val="00653E92"/>
    <w:rsid w:val="00653EFE"/>
    <w:rsid w:val="00654080"/>
    <w:rsid w:val="00654122"/>
    <w:rsid w:val="00654239"/>
    <w:rsid w:val="00654338"/>
    <w:rsid w:val="0065434F"/>
    <w:rsid w:val="0065476E"/>
    <w:rsid w:val="0065488E"/>
    <w:rsid w:val="00654984"/>
    <w:rsid w:val="00654A44"/>
    <w:rsid w:val="00654EA5"/>
    <w:rsid w:val="00655044"/>
    <w:rsid w:val="0065532C"/>
    <w:rsid w:val="0065548C"/>
    <w:rsid w:val="006555D9"/>
    <w:rsid w:val="006557AB"/>
    <w:rsid w:val="00655B5E"/>
    <w:rsid w:val="00655C66"/>
    <w:rsid w:val="00655FDA"/>
    <w:rsid w:val="006560D5"/>
    <w:rsid w:val="0065642C"/>
    <w:rsid w:val="006569BD"/>
    <w:rsid w:val="00656B9D"/>
    <w:rsid w:val="00656D23"/>
    <w:rsid w:val="0065718F"/>
    <w:rsid w:val="006574D1"/>
    <w:rsid w:val="006574F6"/>
    <w:rsid w:val="006575D8"/>
    <w:rsid w:val="00657658"/>
    <w:rsid w:val="006577E2"/>
    <w:rsid w:val="00657F28"/>
    <w:rsid w:val="00657F6F"/>
    <w:rsid w:val="006601A5"/>
    <w:rsid w:val="006601E4"/>
    <w:rsid w:val="006604E4"/>
    <w:rsid w:val="00660F82"/>
    <w:rsid w:val="006610C3"/>
    <w:rsid w:val="006611E0"/>
    <w:rsid w:val="00661962"/>
    <w:rsid w:val="006619F4"/>
    <w:rsid w:val="00661C75"/>
    <w:rsid w:val="00661D07"/>
    <w:rsid w:val="00661DBF"/>
    <w:rsid w:val="006623AF"/>
    <w:rsid w:val="00662581"/>
    <w:rsid w:val="0066283B"/>
    <w:rsid w:val="00662887"/>
    <w:rsid w:val="00662B89"/>
    <w:rsid w:val="00662CCC"/>
    <w:rsid w:val="00662F84"/>
    <w:rsid w:val="00662FC9"/>
    <w:rsid w:val="006630DA"/>
    <w:rsid w:val="0066312A"/>
    <w:rsid w:val="00663165"/>
    <w:rsid w:val="00663185"/>
    <w:rsid w:val="006633C5"/>
    <w:rsid w:val="00663496"/>
    <w:rsid w:val="006647A5"/>
    <w:rsid w:val="006648D1"/>
    <w:rsid w:val="006649C2"/>
    <w:rsid w:val="00664A01"/>
    <w:rsid w:val="00664AE8"/>
    <w:rsid w:val="00664BB5"/>
    <w:rsid w:val="00664EED"/>
    <w:rsid w:val="006654FA"/>
    <w:rsid w:val="006655F1"/>
    <w:rsid w:val="00665626"/>
    <w:rsid w:val="00665678"/>
    <w:rsid w:val="006656AA"/>
    <w:rsid w:val="006659AB"/>
    <w:rsid w:val="006659AF"/>
    <w:rsid w:val="00665C84"/>
    <w:rsid w:val="00665EBB"/>
    <w:rsid w:val="00665EF5"/>
    <w:rsid w:val="00666143"/>
    <w:rsid w:val="00666846"/>
    <w:rsid w:val="006668C9"/>
    <w:rsid w:val="00666A1B"/>
    <w:rsid w:val="00667017"/>
    <w:rsid w:val="0066704F"/>
    <w:rsid w:val="006672B3"/>
    <w:rsid w:val="006673BE"/>
    <w:rsid w:val="00667473"/>
    <w:rsid w:val="0066765C"/>
    <w:rsid w:val="0066772D"/>
    <w:rsid w:val="006678A1"/>
    <w:rsid w:val="006678BB"/>
    <w:rsid w:val="006678DE"/>
    <w:rsid w:val="00667ADD"/>
    <w:rsid w:val="00667AEF"/>
    <w:rsid w:val="00667E05"/>
    <w:rsid w:val="00667E56"/>
    <w:rsid w:val="00667EC1"/>
    <w:rsid w:val="00667F3C"/>
    <w:rsid w:val="00667F59"/>
    <w:rsid w:val="006702B1"/>
    <w:rsid w:val="0067063E"/>
    <w:rsid w:val="0067076B"/>
    <w:rsid w:val="006708DC"/>
    <w:rsid w:val="00670B4F"/>
    <w:rsid w:val="00670C40"/>
    <w:rsid w:val="00670CC7"/>
    <w:rsid w:val="0067134C"/>
    <w:rsid w:val="006714F9"/>
    <w:rsid w:val="006717A5"/>
    <w:rsid w:val="0067193D"/>
    <w:rsid w:val="00671D3F"/>
    <w:rsid w:val="00671D9E"/>
    <w:rsid w:val="00671DF9"/>
    <w:rsid w:val="00672335"/>
    <w:rsid w:val="00672660"/>
    <w:rsid w:val="006727D8"/>
    <w:rsid w:val="00672EB2"/>
    <w:rsid w:val="00672F2E"/>
    <w:rsid w:val="00673037"/>
    <w:rsid w:val="006730B1"/>
    <w:rsid w:val="00673155"/>
    <w:rsid w:val="00673246"/>
    <w:rsid w:val="0067328B"/>
    <w:rsid w:val="00673742"/>
    <w:rsid w:val="00673CB3"/>
    <w:rsid w:val="00673DFA"/>
    <w:rsid w:val="00673E51"/>
    <w:rsid w:val="00673FA7"/>
    <w:rsid w:val="00674175"/>
    <w:rsid w:val="006741C7"/>
    <w:rsid w:val="0067474B"/>
    <w:rsid w:val="00674784"/>
    <w:rsid w:val="00674ED0"/>
    <w:rsid w:val="00674F95"/>
    <w:rsid w:val="00674FCD"/>
    <w:rsid w:val="006751C2"/>
    <w:rsid w:val="0067536B"/>
    <w:rsid w:val="006753D6"/>
    <w:rsid w:val="00675482"/>
    <w:rsid w:val="006754BB"/>
    <w:rsid w:val="00675658"/>
    <w:rsid w:val="00675705"/>
    <w:rsid w:val="006757AB"/>
    <w:rsid w:val="006757DE"/>
    <w:rsid w:val="00675AAD"/>
    <w:rsid w:val="00675B85"/>
    <w:rsid w:val="00675D4B"/>
    <w:rsid w:val="00675EF6"/>
    <w:rsid w:val="00675FA3"/>
    <w:rsid w:val="00676487"/>
    <w:rsid w:val="00676585"/>
    <w:rsid w:val="006767ED"/>
    <w:rsid w:val="006769A4"/>
    <w:rsid w:val="00676B2A"/>
    <w:rsid w:val="00676D28"/>
    <w:rsid w:val="00676F97"/>
    <w:rsid w:val="006770DE"/>
    <w:rsid w:val="0067732F"/>
    <w:rsid w:val="0067733A"/>
    <w:rsid w:val="00677497"/>
    <w:rsid w:val="00677D2F"/>
    <w:rsid w:val="00677FFA"/>
    <w:rsid w:val="0068012C"/>
    <w:rsid w:val="00680200"/>
    <w:rsid w:val="006804C0"/>
    <w:rsid w:val="0068073D"/>
    <w:rsid w:val="00680FDC"/>
    <w:rsid w:val="00681BAB"/>
    <w:rsid w:val="00681CDC"/>
    <w:rsid w:val="006821F8"/>
    <w:rsid w:val="006823B6"/>
    <w:rsid w:val="006824C4"/>
    <w:rsid w:val="0068285B"/>
    <w:rsid w:val="00682D0C"/>
    <w:rsid w:val="0068302A"/>
    <w:rsid w:val="0068325A"/>
    <w:rsid w:val="006833F2"/>
    <w:rsid w:val="0068348E"/>
    <w:rsid w:val="006835AB"/>
    <w:rsid w:val="00683C20"/>
    <w:rsid w:val="00683D49"/>
    <w:rsid w:val="00683E2F"/>
    <w:rsid w:val="00683F41"/>
    <w:rsid w:val="00683FA0"/>
    <w:rsid w:val="00683FAF"/>
    <w:rsid w:val="006840F1"/>
    <w:rsid w:val="006842CC"/>
    <w:rsid w:val="006849C8"/>
    <w:rsid w:val="00684B00"/>
    <w:rsid w:val="00684BE9"/>
    <w:rsid w:val="00684C17"/>
    <w:rsid w:val="006850E4"/>
    <w:rsid w:val="0068517B"/>
    <w:rsid w:val="006851C3"/>
    <w:rsid w:val="00685994"/>
    <w:rsid w:val="00685ACE"/>
    <w:rsid w:val="00685C18"/>
    <w:rsid w:val="00685E84"/>
    <w:rsid w:val="006860BA"/>
    <w:rsid w:val="00686177"/>
    <w:rsid w:val="00686205"/>
    <w:rsid w:val="006864C2"/>
    <w:rsid w:val="00686568"/>
    <w:rsid w:val="006869F8"/>
    <w:rsid w:val="00686CE3"/>
    <w:rsid w:val="00687329"/>
    <w:rsid w:val="00687598"/>
    <w:rsid w:val="006876C3"/>
    <w:rsid w:val="006877D2"/>
    <w:rsid w:val="00687803"/>
    <w:rsid w:val="00687BEC"/>
    <w:rsid w:val="00687BF2"/>
    <w:rsid w:val="00687F3E"/>
    <w:rsid w:val="00687F51"/>
    <w:rsid w:val="006900DF"/>
    <w:rsid w:val="00690135"/>
    <w:rsid w:val="006903CF"/>
    <w:rsid w:val="00690717"/>
    <w:rsid w:val="00690DF6"/>
    <w:rsid w:val="00691410"/>
    <w:rsid w:val="006914A9"/>
    <w:rsid w:val="00691890"/>
    <w:rsid w:val="006918D6"/>
    <w:rsid w:val="00691F03"/>
    <w:rsid w:val="006920B6"/>
    <w:rsid w:val="00692281"/>
    <w:rsid w:val="006923BA"/>
    <w:rsid w:val="00692740"/>
    <w:rsid w:val="006927B6"/>
    <w:rsid w:val="00692AC7"/>
    <w:rsid w:val="00692C52"/>
    <w:rsid w:val="00692EC0"/>
    <w:rsid w:val="006931DF"/>
    <w:rsid w:val="0069340C"/>
    <w:rsid w:val="00693479"/>
    <w:rsid w:val="00693569"/>
    <w:rsid w:val="0069367A"/>
    <w:rsid w:val="006938C4"/>
    <w:rsid w:val="00693D20"/>
    <w:rsid w:val="00693D51"/>
    <w:rsid w:val="00693E3F"/>
    <w:rsid w:val="006944A4"/>
    <w:rsid w:val="006944E6"/>
    <w:rsid w:val="006948CE"/>
    <w:rsid w:val="006949E9"/>
    <w:rsid w:val="00694C1C"/>
    <w:rsid w:val="00694C24"/>
    <w:rsid w:val="00694D9F"/>
    <w:rsid w:val="0069513F"/>
    <w:rsid w:val="0069521F"/>
    <w:rsid w:val="00695246"/>
    <w:rsid w:val="006956BF"/>
    <w:rsid w:val="00695A87"/>
    <w:rsid w:val="006960D9"/>
    <w:rsid w:val="0069620B"/>
    <w:rsid w:val="00696334"/>
    <w:rsid w:val="0069645F"/>
    <w:rsid w:val="0069668E"/>
    <w:rsid w:val="0069668F"/>
    <w:rsid w:val="00696B81"/>
    <w:rsid w:val="00696B8B"/>
    <w:rsid w:val="00696CE5"/>
    <w:rsid w:val="006970A5"/>
    <w:rsid w:val="00697394"/>
    <w:rsid w:val="006976F1"/>
    <w:rsid w:val="006978C1"/>
    <w:rsid w:val="0069791B"/>
    <w:rsid w:val="00697D27"/>
    <w:rsid w:val="00697DE5"/>
    <w:rsid w:val="006A0237"/>
    <w:rsid w:val="006A0281"/>
    <w:rsid w:val="006A0376"/>
    <w:rsid w:val="006A03B2"/>
    <w:rsid w:val="006A059A"/>
    <w:rsid w:val="006A06EC"/>
    <w:rsid w:val="006A0A3A"/>
    <w:rsid w:val="006A0AA9"/>
    <w:rsid w:val="006A0D55"/>
    <w:rsid w:val="006A0D6E"/>
    <w:rsid w:val="006A108C"/>
    <w:rsid w:val="006A109A"/>
    <w:rsid w:val="006A14DD"/>
    <w:rsid w:val="006A1561"/>
    <w:rsid w:val="006A1763"/>
    <w:rsid w:val="006A1972"/>
    <w:rsid w:val="006A1A5A"/>
    <w:rsid w:val="006A1AE1"/>
    <w:rsid w:val="006A1B62"/>
    <w:rsid w:val="006A1D9D"/>
    <w:rsid w:val="006A28B8"/>
    <w:rsid w:val="006A29ED"/>
    <w:rsid w:val="006A2D8B"/>
    <w:rsid w:val="006A2DD2"/>
    <w:rsid w:val="006A2EBA"/>
    <w:rsid w:val="006A336F"/>
    <w:rsid w:val="006A3458"/>
    <w:rsid w:val="006A3611"/>
    <w:rsid w:val="006A3716"/>
    <w:rsid w:val="006A3B6C"/>
    <w:rsid w:val="006A3B98"/>
    <w:rsid w:val="006A3BA9"/>
    <w:rsid w:val="006A3BFC"/>
    <w:rsid w:val="006A3DCF"/>
    <w:rsid w:val="006A423C"/>
    <w:rsid w:val="006A4F10"/>
    <w:rsid w:val="006A4FDB"/>
    <w:rsid w:val="006A52C1"/>
    <w:rsid w:val="006A580E"/>
    <w:rsid w:val="006A5CB6"/>
    <w:rsid w:val="006A5E03"/>
    <w:rsid w:val="006A5F08"/>
    <w:rsid w:val="006A626D"/>
    <w:rsid w:val="006A6A00"/>
    <w:rsid w:val="006A6D88"/>
    <w:rsid w:val="006A6EBF"/>
    <w:rsid w:val="006A7186"/>
    <w:rsid w:val="006A7234"/>
    <w:rsid w:val="006A7255"/>
    <w:rsid w:val="006A72BA"/>
    <w:rsid w:val="006A73A4"/>
    <w:rsid w:val="006A73A8"/>
    <w:rsid w:val="006A793E"/>
    <w:rsid w:val="006A7955"/>
    <w:rsid w:val="006A7C08"/>
    <w:rsid w:val="006A7E03"/>
    <w:rsid w:val="006A7F8B"/>
    <w:rsid w:val="006B019F"/>
    <w:rsid w:val="006B02DF"/>
    <w:rsid w:val="006B04A1"/>
    <w:rsid w:val="006B0AE9"/>
    <w:rsid w:val="006B0B2F"/>
    <w:rsid w:val="006B0D00"/>
    <w:rsid w:val="006B0D52"/>
    <w:rsid w:val="006B0E9C"/>
    <w:rsid w:val="006B1066"/>
    <w:rsid w:val="006B1382"/>
    <w:rsid w:val="006B171F"/>
    <w:rsid w:val="006B18FB"/>
    <w:rsid w:val="006B1C79"/>
    <w:rsid w:val="006B1CF3"/>
    <w:rsid w:val="006B1E5C"/>
    <w:rsid w:val="006B1F78"/>
    <w:rsid w:val="006B24E9"/>
    <w:rsid w:val="006B2533"/>
    <w:rsid w:val="006B2AE1"/>
    <w:rsid w:val="006B2B29"/>
    <w:rsid w:val="006B2B6D"/>
    <w:rsid w:val="006B2BD6"/>
    <w:rsid w:val="006B2DE0"/>
    <w:rsid w:val="006B2E7F"/>
    <w:rsid w:val="006B30D7"/>
    <w:rsid w:val="006B3288"/>
    <w:rsid w:val="006B3291"/>
    <w:rsid w:val="006B351F"/>
    <w:rsid w:val="006B3524"/>
    <w:rsid w:val="006B35BB"/>
    <w:rsid w:val="006B36B6"/>
    <w:rsid w:val="006B37F2"/>
    <w:rsid w:val="006B3977"/>
    <w:rsid w:val="006B3F29"/>
    <w:rsid w:val="006B40BA"/>
    <w:rsid w:val="006B4197"/>
    <w:rsid w:val="006B41B3"/>
    <w:rsid w:val="006B4200"/>
    <w:rsid w:val="006B466A"/>
    <w:rsid w:val="006B4678"/>
    <w:rsid w:val="006B4A98"/>
    <w:rsid w:val="006B4AA7"/>
    <w:rsid w:val="006B4D70"/>
    <w:rsid w:val="006B4E70"/>
    <w:rsid w:val="006B4EF8"/>
    <w:rsid w:val="006B4F47"/>
    <w:rsid w:val="006B51AD"/>
    <w:rsid w:val="006B553F"/>
    <w:rsid w:val="006B573F"/>
    <w:rsid w:val="006B5AC1"/>
    <w:rsid w:val="006B5F02"/>
    <w:rsid w:val="006B5F7E"/>
    <w:rsid w:val="006B60DD"/>
    <w:rsid w:val="006B614C"/>
    <w:rsid w:val="006B61B2"/>
    <w:rsid w:val="006B660E"/>
    <w:rsid w:val="006B6745"/>
    <w:rsid w:val="006B6A44"/>
    <w:rsid w:val="006B6BD2"/>
    <w:rsid w:val="006B6C16"/>
    <w:rsid w:val="006B6C85"/>
    <w:rsid w:val="006B7492"/>
    <w:rsid w:val="006B755B"/>
    <w:rsid w:val="006B76F5"/>
    <w:rsid w:val="006B788F"/>
    <w:rsid w:val="006B7933"/>
    <w:rsid w:val="006B7C0C"/>
    <w:rsid w:val="006B7FAA"/>
    <w:rsid w:val="006C054C"/>
    <w:rsid w:val="006C0DFC"/>
    <w:rsid w:val="006C107E"/>
    <w:rsid w:val="006C13EB"/>
    <w:rsid w:val="006C1470"/>
    <w:rsid w:val="006C14C8"/>
    <w:rsid w:val="006C155A"/>
    <w:rsid w:val="006C1635"/>
    <w:rsid w:val="006C16F8"/>
    <w:rsid w:val="006C1B0A"/>
    <w:rsid w:val="006C1F5D"/>
    <w:rsid w:val="006C2098"/>
    <w:rsid w:val="006C220C"/>
    <w:rsid w:val="006C224A"/>
    <w:rsid w:val="006C288F"/>
    <w:rsid w:val="006C29BF"/>
    <w:rsid w:val="006C3B98"/>
    <w:rsid w:val="006C3BC5"/>
    <w:rsid w:val="006C3E87"/>
    <w:rsid w:val="006C486F"/>
    <w:rsid w:val="006C48F2"/>
    <w:rsid w:val="006C4AB5"/>
    <w:rsid w:val="006C4B19"/>
    <w:rsid w:val="006C4DAF"/>
    <w:rsid w:val="006C507C"/>
    <w:rsid w:val="006C55EB"/>
    <w:rsid w:val="006C57F8"/>
    <w:rsid w:val="006C5AA2"/>
    <w:rsid w:val="006C5C98"/>
    <w:rsid w:val="006C5CDC"/>
    <w:rsid w:val="006C5D79"/>
    <w:rsid w:val="006C5F36"/>
    <w:rsid w:val="006C619A"/>
    <w:rsid w:val="006C62B8"/>
    <w:rsid w:val="006C6428"/>
    <w:rsid w:val="006C647C"/>
    <w:rsid w:val="006C65B4"/>
    <w:rsid w:val="006C6A3A"/>
    <w:rsid w:val="006C6B72"/>
    <w:rsid w:val="006C6C1A"/>
    <w:rsid w:val="006C6DFA"/>
    <w:rsid w:val="006C6EA4"/>
    <w:rsid w:val="006C6F32"/>
    <w:rsid w:val="006C7201"/>
    <w:rsid w:val="006C7824"/>
    <w:rsid w:val="006C7A38"/>
    <w:rsid w:val="006C7AB0"/>
    <w:rsid w:val="006C7B8D"/>
    <w:rsid w:val="006C7C5F"/>
    <w:rsid w:val="006D00BC"/>
    <w:rsid w:val="006D0245"/>
    <w:rsid w:val="006D042D"/>
    <w:rsid w:val="006D0494"/>
    <w:rsid w:val="006D0539"/>
    <w:rsid w:val="006D06CD"/>
    <w:rsid w:val="006D075C"/>
    <w:rsid w:val="006D136F"/>
    <w:rsid w:val="006D151B"/>
    <w:rsid w:val="006D1690"/>
    <w:rsid w:val="006D1695"/>
    <w:rsid w:val="006D1817"/>
    <w:rsid w:val="006D188D"/>
    <w:rsid w:val="006D1C49"/>
    <w:rsid w:val="006D1DE6"/>
    <w:rsid w:val="006D1E66"/>
    <w:rsid w:val="006D1EE5"/>
    <w:rsid w:val="006D2263"/>
    <w:rsid w:val="006D2500"/>
    <w:rsid w:val="006D27AD"/>
    <w:rsid w:val="006D2CB9"/>
    <w:rsid w:val="006D2CD6"/>
    <w:rsid w:val="006D2CFF"/>
    <w:rsid w:val="006D2E50"/>
    <w:rsid w:val="006D2EB8"/>
    <w:rsid w:val="006D2FD7"/>
    <w:rsid w:val="006D319E"/>
    <w:rsid w:val="006D353C"/>
    <w:rsid w:val="006D3671"/>
    <w:rsid w:val="006D3732"/>
    <w:rsid w:val="006D38A6"/>
    <w:rsid w:val="006D3A72"/>
    <w:rsid w:val="006D3C39"/>
    <w:rsid w:val="006D3CEA"/>
    <w:rsid w:val="006D400D"/>
    <w:rsid w:val="006D43F5"/>
    <w:rsid w:val="006D4A56"/>
    <w:rsid w:val="006D4AA6"/>
    <w:rsid w:val="006D4B8E"/>
    <w:rsid w:val="006D5015"/>
    <w:rsid w:val="006D50C9"/>
    <w:rsid w:val="006D545B"/>
    <w:rsid w:val="006D5602"/>
    <w:rsid w:val="006D5912"/>
    <w:rsid w:val="006D5A8B"/>
    <w:rsid w:val="006D5C48"/>
    <w:rsid w:val="006D5CDB"/>
    <w:rsid w:val="006D6057"/>
    <w:rsid w:val="006D610D"/>
    <w:rsid w:val="006D6959"/>
    <w:rsid w:val="006D6D0A"/>
    <w:rsid w:val="006D6E85"/>
    <w:rsid w:val="006D6EA1"/>
    <w:rsid w:val="006D7152"/>
    <w:rsid w:val="006D724B"/>
    <w:rsid w:val="006D738B"/>
    <w:rsid w:val="006D74EB"/>
    <w:rsid w:val="006D75D9"/>
    <w:rsid w:val="006D77A9"/>
    <w:rsid w:val="006D78A3"/>
    <w:rsid w:val="006D7A94"/>
    <w:rsid w:val="006D7C25"/>
    <w:rsid w:val="006D7C3B"/>
    <w:rsid w:val="006E015C"/>
    <w:rsid w:val="006E036E"/>
    <w:rsid w:val="006E0531"/>
    <w:rsid w:val="006E053F"/>
    <w:rsid w:val="006E05C0"/>
    <w:rsid w:val="006E09A5"/>
    <w:rsid w:val="006E0EEB"/>
    <w:rsid w:val="006E1044"/>
    <w:rsid w:val="006E11B9"/>
    <w:rsid w:val="006E1693"/>
    <w:rsid w:val="006E1853"/>
    <w:rsid w:val="006E191A"/>
    <w:rsid w:val="006E1A93"/>
    <w:rsid w:val="006E1AC3"/>
    <w:rsid w:val="006E1BDB"/>
    <w:rsid w:val="006E1C38"/>
    <w:rsid w:val="006E210C"/>
    <w:rsid w:val="006E229E"/>
    <w:rsid w:val="006E26EF"/>
    <w:rsid w:val="006E26FB"/>
    <w:rsid w:val="006E2E58"/>
    <w:rsid w:val="006E2EDB"/>
    <w:rsid w:val="006E2FF6"/>
    <w:rsid w:val="006E314F"/>
    <w:rsid w:val="006E320A"/>
    <w:rsid w:val="006E326F"/>
    <w:rsid w:val="006E3293"/>
    <w:rsid w:val="006E3428"/>
    <w:rsid w:val="006E3A84"/>
    <w:rsid w:val="006E3B30"/>
    <w:rsid w:val="006E4313"/>
    <w:rsid w:val="006E4363"/>
    <w:rsid w:val="006E439A"/>
    <w:rsid w:val="006E442D"/>
    <w:rsid w:val="006E446F"/>
    <w:rsid w:val="006E487E"/>
    <w:rsid w:val="006E49C3"/>
    <w:rsid w:val="006E4A02"/>
    <w:rsid w:val="006E4C7C"/>
    <w:rsid w:val="006E4E04"/>
    <w:rsid w:val="006E50F4"/>
    <w:rsid w:val="006E561C"/>
    <w:rsid w:val="006E5674"/>
    <w:rsid w:val="006E5CF2"/>
    <w:rsid w:val="006E5D16"/>
    <w:rsid w:val="006E5F64"/>
    <w:rsid w:val="006E60EB"/>
    <w:rsid w:val="006E6230"/>
    <w:rsid w:val="006E6695"/>
    <w:rsid w:val="006E6779"/>
    <w:rsid w:val="006E6920"/>
    <w:rsid w:val="006E6953"/>
    <w:rsid w:val="006E699F"/>
    <w:rsid w:val="006E6FED"/>
    <w:rsid w:val="006E6FF0"/>
    <w:rsid w:val="006E7116"/>
    <w:rsid w:val="006E7607"/>
    <w:rsid w:val="006E772D"/>
    <w:rsid w:val="006E7D49"/>
    <w:rsid w:val="006E7F4A"/>
    <w:rsid w:val="006F02A0"/>
    <w:rsid w:val="006F0308"/>
    <w:rsid w:val="006F0A1F"/>
    <w:rsid w:val="006F0A70"/>
    <w:rsid w:val="006F0B77"/>
    <w:rsid w:val="006F0DA3"/>
    <w:rsid w:val="006F1508"/>
    <w:rsid w:val="006F16A8"/>
    <w:rsid w:val="006F171C"/>
    <w:rsid w:val="006F18A5"/>
    <w:rsid w:val="006F1C1A"/>
    <w:rsid w:val="006F203D"/>
    <w:rsid w:val="006F2160"/>
    <w:rsid w:val="006F24DB"/>
    <w:rsid w:val="006F2AA5"/>
    <w:rsid w:val="006F2C0F"/>
    <w:rsid w:val="006F3143"/>
    <w:rsid w:val="006F3226"/>
    <w:rsid w:val="006F337D"/>
    <w:rsid w:val="006F338D"/>
    <w:rsid w:val="006F35F9"/>
    <w:rsid w:val="006F35FF"/>
    <w:rsid w:val="006F3669"/>
    <w:rsid w:val="006F366A"/>
    <w:rsid w:val="006F3694"/>
    <w:rsid w:val="006F3849"/>
    <w:rsid w:val="006F3BC8"/>
    <w:rsid w:val="006F3C3C"/>
    <w:rsid w:val="006F4048"/>
    <w:rsid w:val="006F40C5"/>
    <w:rsid w:val="006F43BE"/>
    <w:rsid w:val="006F43DF"/>
    <w:rsid w:val="006F4AB2"/>
    <w:rsid w:val="006F4CBB"/>
    <w:rsid w:val="006F4CDC"/>
    <w:rsid w:val="006F4DB1"/>
    <w:rsid w:val="006F50AA"/>
    <w:rsid w:val="006F513C"/>
    <w:rsid w:val="006F52DB"/>
    <w:rsid w:val="006F5466"/>
    <w:rsid w:val="006F54CC"/>
    <w:rsid w:val="006F589C"/>
    <w:rsid w:val="006F5AC3"/>
    <w:rsid w:val="006F5EA9"/>
    <w:rsid w:val="006F5FA5"/>
    <w:rsid w:val="006F63C9"/>
    <w:rsid w:val="006F6887"/>
    <w:rsid w:val="006F6B7B"/>
    <w:rsid w:val="006F6EE7"/>
    <w:rsid w:val="006F71BF"/>
    <w:rsid w:val="006F73AA"/>
    <w:rsid w:val="006F76ED"/>
    <w:rsid w:val="006F7970"/>
    <w:rsid w:val="006F7D2A"/>
    <w:rsid w:val="00700378"/>
    <w:rsid w:val="00700575"/>
    <w:rsid w:val="0070058E"/>
    <w:rsid w:val="007005F2"/>
    <w:rsid w:val="00700B7E"/>
    <w:rsid w:val="00700BE0"/>
    <w:rsid w:val="007010F9"/>
    <w:rsid w:val="0070114B"/>
    <w:rsid w:val="007013BB"/>
    <w:rsid w:val="00701649"/>
    <w:rsid w:val="0070174B"/>
    <w:rsid w:val="00701AAB"/>
    <w:rsid w:val="00701BB4"/>
    <w:rsid w:val="0070213B"/>
    <w:rsid w:val="007025B8"/>
    <w:rsid w:val="007026C5"/>
    <w:rsid w:val="00702783"/>
    <w:rsid w:val="00702882"/>
    <w:rsid w:val="007029F6"/>
    <w:rsid w:val="00702C7D"/>
    <w:rsid w:val="00702E44"/>
    <w:rsid w:val="00702E7D"/>
    <w:rsid w:val="007030E2"/>
    <w:rsid w:val="0070337B"/>
    <w:rsid w:val="007035B1"/>
    <w:rsid w:val="00703B4F"/>
    <w:rsid w:val="00703B55"/>
    <w:rsid w:val="00703B61"/>
    <w:rsid w:val="00704CDE"/>
    <w:rsid w:val="007051FD"/>
    <w:rsid w:val="0070530D"/>
    <w:rsid w:val="00705754"/>
    <w:rsid w:val="007059D2"/>
    <w:rsid w:val="00705C21"/>
    <w:rsid w:val="0070617A"/>
    <w:rsid w:val="00706257"/>
    <w:rsid w:val="0070672E"/>
    <w:rsid w:val="007067A9"/>
    <w:rsid w:val="007068B5"/>
    <w:rsid w:val="0070690E"/>
    <w:rsid w:val="00706BE0"/>
    <w:rsid w:val="00706E53"/>
    <w:rsid w:val="00706F23"/>
    <w:rsid w:val="0070721A"/>
    <w:rsid w:val="00707248"/>
    <w:rsid w:val="0070772D"/>
    <w:rsid w:val="00707960"/>
    <w:rsid w:val="00707EF1"/>
    <w:rsid w:val="00707FDE"/>
    <w:rsid w:val="00710102"/>
    <w:rsid w:val="00710A07"/>
    <w:rsid w:val="00710A0B"/>
    <w:rsid w:val="00710C7A"/>
    <w:rsid w:val="00710F8F"/>
    <w:rsid w:val="0071132B"/>
    <w:rsid w:val="0071146D"/>
    <w:rsid w:val="0071184E"/>
    <w:rsid w:val="00711878"/>
    <w:rsid w:val="0071193C"/>
    <w:rsid w:val="00711AB1"/>
    <w:rsid w:val="00711DB3"/>
    <w:rsid w:val="00711EF4"/>
    <w:rsid w:val="00711F42"/>
    <w:rsid w:val="007121F2"/>
    <w:rsid w:val="007123BF"/>
    <w:rsid w:val="007124A9"/>
    <w:rsid w:val="00712B6D"/>
    <w:rsid w:val="00713545"/>
    <w:rsid w:val="007137BC"/>
    <w:rsid w:val="00713B86"/>
    <w:rsid w:val="00713BE2"/>
    <w:rsid w:val="00713BFD"/>
    <w:rsid w:val="00713C19"/>
    <w:rsid w:val="00713CA2"/>
    <w:rsid w:val="007140AE"/>
    <w:rsid w:val="0071446F"/>
    <w:rsid w:val="00714801"/>
    <w:rsid w:val="00714809"/>
    <w:rsid w:val="00714947"/>
    <w:rsid w:val="00714A5E"/>
    <w:rsid w:val="00714B47"/>
    <w:rsid w:val="00714BE0"/>
    <w:rsid w:val="00714C2C"/>
    <w:rsid w:val="00715021"/>
    <w:rsid w:val="00715422"/>
    <w:rsid w:val="007154BF"/>
    <w:rsid w:val="00715576"/>
    <w:rsid w:val="00715D32"/>
    <w:rsid w:val="00715D7F"/>
    <w:rsid w:val="007160C7"/>
    <w:rsid w:val="007162FC"/>
    <w:rsid w:val="0071641C"/>
    <w:rsid w:val="007164A4"/>
    <w:rsid w:val="00716764"/>
    <w:rsid w:val="0071695E"/>
    <w:rsid w:val="00716B8F"/>
    <w:rsid w:val="00716D67"/>
    <w:rsid w:val="00716FC8"/>
    <w:rsid w:val="00717068"/>
    <w:rsid w:val="0071716F"/>
    <w:rsid w:val="0071728E"/>
    <w:rsid w:val="007173DD"/>
    <w:rsid w:val="007175A7"/>
    <w:rsid w:val="00717637"/>
    <w:rsid w:val="007176A3"/>
    <w:rsid w:val="007178D1"/>
    <w:rsid w:val="00717A77"/>
    <w:rsid w:val="00717C84"/>
    <w:rsid w:val="0072009E"/>
    <w:rsid w:val="007200F7"/>
    <w:rsid w:val="0072039A"/>
    <w:rsid w:val="00720647"/>
    <w:rsid w:val="0072065B"/>
    <w:rsid w:val="007207D1"/>
    <w:rsid w:val="0072098C"/>
    <w:rsid w:val="00720A29"/>
    <w:rsid w:val="00720B60"/>
    <w:rsid w:val="00720BD1"/>
    <w:rsid w:val="00720C54"/>
    <w:rsid w:val="00720CA8"/>
    <w:rsid w:val="00720DB0"/>
    <w:rsid w:val="00720F61"/>
    <w:rsid w:val="007216DD"/>
    <w:rsid w:val="00721DBB"/>
    <w:rsid w:val="00721F51"/>
    <w:rsid w:val="00721FB6"/>
    <w:rsid w:val="00721FFE"/>
    <w:rsid w:val="007221C0"/>
    <w:rsid w:val="007222DB"/>
    <w:rsid w:val="0072245C"/>
    <w:rsid w:val="007224B4"/>
    <w:rsid w:val="007224E9"/>
    <w:rsid w:val="0072268D"/>
    <w:rsid w:val="00722773"/>
    <w:rsid w:val="00722968"/>
    <w:rsid w:val="00722C98"/>
    <w:rsid w:val="00722ED7"/>
    <w:rsid w:val="00722FED"/>
    <w:rsid w:val="007230B2"/>
    <w:rsid w:val="007232FE"/>
    <w:rsid w:val="0072338D"/>
    <w:rsid w:val="00723482"/>
    <w:rsid w:val="007234B8"/>
    <w:rsid w:val="00723581"/>
    <w:rsid w:val="00723769"/>
    <w:rsid w:val="007237F0"/>
    <w:rsid w:val="00723BAB"/>
    <w:rsid w:val="00723D90"/>
    <w:rsid w:val="00723E73"/>
    <w:rsid w:val="00723F50"/>
    <w:rsid w:val="0072417F"/>
    <w:rsid w:val="0072443F"/>
    <w:rsid w:val="00724559"/>
    <w:rsid w:val="00724971"/>
    <w:rsid w:val="007249B3"/>
    <w:rsid w:val="00724B39"/>
    <w:rsid w:val="00724B98"/>
    <w:rsid w:val="00724BA2"/>
    <w:rsid w:val="00725011"/>
    <w:rsid w:val="0072501B"/>
    <w:rsid w:val="00725300"/>
    <w:rsid w:val="007253E2"/>
    <w:rsid w:val="007253E4"/>
    <w:rsid w:val="007254D2"/>
    <w:rsid w:val="0072567D"/>
    <w:rsid w:val="00725740"/>
    <w:rsid w:val="00725BF1"/>
    <w:rsid w:val="00725C9C"/>
    <w:rsid w:val="00725D41"/>
    <w:rsid w:val="0072612F"/>
    <w:rsid w:val="007261F9"/>
    <w:rsid w:val="00726276"/>
    <w:rsid w:val="007264DD"/>
    <w:rsid w:val="00726EE7"/>
    <w:rsid w:val="00726F37"/>
    <w:rsid w:val="00727178"/>
    <w:rsid w:val="0072722A"/>
    <w:rsid w:val="0072754A"/>
    <w:rsid w:val="007276F2"/>
    <w:rsid w:val="007277AF"/>
    <w:rsid w:val="0072780B"/>
    <w:rsid w:val="00727C1E"/>
    <w:rsid w:val="00727EB2"/>
    <w:rsid w:val="00730072"/>
    <w:rsid w:val="007302A8"/>
    <w:rsid w:val="0073036B"/>
    <w:rsid w:val="0073046B"/>
    <w:rsid w:val="007304AB"/>
    <w:rsid w:val="00730597"/>
    <w:rsid w:val="0073059E"/>
    <w:rsid w:val="00730800"/>
    <w:rsid w:val="007308A5"/>
    <w:rsid w:val="0073099B"/>
    <w:rsid w:val="0073100F"/>
    <w:rsid w:val="00731018"/>
    <w:rsid w:val="007311F9"/>
    <w:rsid w:val="00731420"/>
    <w:rsid w:val="00731434"/>
    <w:rsid w:val="0073163A"/>
    <w:rsid w:val="007317BB"/>
    <w:rsid w:val="0073187F"/>
    <w:rsid w:val="00731B0D"/>
    <w:rsid w:val="00731CA2"/>
    <w:rsid w:val="00731D24"/>
    <w:rsid w:val="00731E33"/>
    <w:rsid w:val="0073223E"/>
    <w:rsid w:val="00732CB9"/>
    <w:rsid w:val="00732EB6"/>
    <w:rsid w:val="00733071"/>
    <w:rsid w:val="0073318B"/>
    <w:rsid w:val="0073325C"/>
    <w:rsid w:val="007333F7"/>
    <w:rsid w:val="007336D3"/>
    <w:rsid w:val="0073390C"/>
    <w:rsid w:val="007339AE"/>
    <w:rsid w:val="00733B11"/>
    <w:rsid w:val="00733BA9"/>
    <w:rsid w:val="00733C7C"/>
    <w:rsid w:val="00733D49"/>
    <w:rsid w:val="00733D4A"/>
    <w:rsid w:val="00733D86"/>
    <w:rsid w:val="00733FC2"/>
    <w:rsid w:val="007340BC"/>
    <w:rsid w:val="0073431B"/>
    <w:rsid w:val="0073438A"/>
    <w:rsid w:val="007349BB"/>
    <w:rsid w:val="00734D39"/>
    <w:rsid w:val="007350EA"/>
    <w:rsid w:val="00735295"/>
    <w:rsid w:val="0073531F"/>
    <w:rsid w:val="00735558"/>
    <w:rsid w:val="007357A5"/>
    <w:rsid w:val="0073583E"/>
    <w:rsid w:val="00735A19"/>
    <w:rsid w:val="00735A94"/>
    <w:rsid w:val="00735C12"/>
    <w:rsid w:val="00735DB1"/>
    <w:rsid w:val="0073605C"/>
    <w:rsid w:val="007360D5"/>
    <w:rsid w:val="007362C6"/>
    <w:rsid w:val="0073674D"/>
    <w:rsid w:val="00736943"/>
    <w:rsid w:val="00736E07"/>
    <w:rsid w:val="00736F53"/>
    <w:rsid w:val="007371B2"/>
    <w:rsid w:val="007375D2"/>
    <w:rsid w:val="00737910"/>
    <w:rsid w:val="00737A3F"/>
    <w:rsid w:val="00737A6E"/>
    <w:rsid w:val="00737F38"/>
    <w:rsid w:val="00740147"/>
    <w:rsid w:val="0074017B"/>
    <w:rsid w:val="00740223"/>
    <w:rsid w:val="0074023A"/>
    <w:rsid w:val="0074029F"/>
    <w:rsid w:val="007406C7"/>
    <w:rsid w:val="0074084C"/>
    <w:rsid w:val="0074094F"/>
    <w:rsid w:val="00740B8D"/>
    <w:rsid w:val="00740C69"/>
    <w:rsid w:val="0074125E"/>
    <w:rsid w:val="0074151E"/>
    <w:rsid w:val="00741C23"/>
    <w:rsid w:val="007422EB"/>
    <w:rsid w:val="007425BF"/>
    <w:rsid w:val="007426A3"/>
    <w:rsid w:val="007426CC"/>
    <w:rsid w:val="007428F5"/>
    <w:rsid w:val="0074305F"/>
    <w:rsid w:val="00743154"/>
    <w:rsid w:val="00743391"/>
    <w:rsid w:val="00743443"/>
    <w:rsid w:val="00743479"/>
    <w:rsid w:val="007434F1"/>
    <w:rsid w:val="0074358B"/>
    <w:rsid w:val="007435CE"/>
    <w:rsid w:val="007435D6"/>
    <w:rsid w:val="0074376E"/>
    <w:rsid w:val="0074387F"/>
    <w:rsid w:val="0074392B"/>
    <w:rsid w:val="00743943"/>
    <w:rsid w:val="00743B67"/>
    <w:rsid w:val="00744385"/>
    <w:rsid w:val="007445C4"/>
    <w:rsid w:val="00744885"/>
    <w:rsid w:val="00744BC9"/>
    <w:rsid w:val="00744C32"/>
    <w:rsid w:val="00744DE6"/>
    <w:rsid w:val="00745313"/>
    <w:rsid w:val="007453A2"/>
    <w:rsid w:val="0074540A"/>
    <w:rsid w:val="00745494"/>
    <w:rsid w:val="007454BF"/>
    <w:rsid w:val="007459A6"/>
    <w:rsid w:val="00745A5C"/>
    <w:rsid w:val="00745ACA"/>
    <w:rsid w:val="00745F6F"/>
    <w:rsid w:val="007464FD"/>
    <w:rsid w:val="00746543"/>
    <w:rsid w:val="00746862"/>
    <w:rsid w:val="00746A67"/>
    <w:rsid w:val="00746D3D"/>
    <w:rsid w:val="00746FC4"/>
    <w:rsid w:val="007470A9"/>
    <w:rsid w:val="007471D6"/>
    <w:rsid w:val="00747E53"/>
    <w:rsid w:val="007503E4"/>
    <w:rsid w:val="007504C3"/>
    <w:rsid w:val="00750BCE"/>
    <w:rsid w:val="00750C40"/>
    <w:rsid w:val="00750E64"/>
    <w:rsid w:val="007513A1"/>
    <w:rsid w:val="00751B30"/>
    <w:rsid w:val="00751FF6"/>
    <w:rsid w:val="00752648"/>
    <w:rsid w:val="007526B6"/>
    <w:rsid w:val="007529D2"/>
    <w:rsid w:val="007529FF"/>
    <w:rsid w:val="00752AE7"/>
    <w:rsid w:val="00752D7E"/>
    <w:rsid w:val="007530C9"/>
    <w:rsid w:val="00753127"/>
    <w:rsid w:val="0075324B"/>
    <w:rsid w:val="0075344F"/>
    <w:rsid w:val="007535FA"/>
    <w:rsid w:val="00753656"/>
    <w:rsid w:val="00753677"/>
    <w:rsid w:val="007538FA"/>
    <w:rsid w:val="00753BFC"/>
    <w:rsid w:val="00753DD8"/>
    <w:rsid w:val="007540D0"/>
    <w:rsid w:val="007541A6"/>
    <w:rsid w:val="007542EB"/>
    <w:rsid w:val="0075443D"/>
    <w:rsid w:val="007545AA"/>
    <w:rsid w:val="007547EA"/>
    <w:rsid w:val="00754A63"/>
    <w:rsid w:val="00754FA3"/>
    <w:rsid w:val="00755512"/>
    <w:rsid w:val="00755704"/>
    <w:rsid w:val="00755A22"/>
    <w:rsid w:val="00755D58"/>
    <w:rsid w:val="00755F63"/>
    <w:rsid w:val="00755F78"/>
    <w:rsid w:val="0075608A"/>
    <w:rsid w:val="007569D5"/>
    <w:rsid w:val="00756A2D"/>
    <w:rsid w:val="00756D0C"/>
    <w:rsid w:val="00756DDF"/>
    <w:rsid w:val="00756EB1"/>
    <w:rsid w:val="00756FDD"/>
    <w:rsid w:val="007575EB"/>
    <w:rsid w:val="00757917"/>
    <w:rsid w:val="00760028"/>
    <w:rsid w:val="0076035E"/>
    <w:rsid w:val="007604FB"/>
    <w:rsid w:val="00760AEA"/>
    <w:rsid w:val="00760EEF"/>
    <w:rsid w:val="0076103F"/>
    <w:rsid w:val="007610AB"/>
    <w:rsid w:val="0076134F"/>
    <w:rsid w:val="00761412"/>
    <w:rsid w:val="00761587"/>
    <w:rsid w:val="00761691"/>
    <w:rsid w:val="00761786"/>
    <w:rsid w:val="0076192C"/>
    <w:rsid w:val="00761B96"/>
    <w:rsid w:val="00761B9D"/>
    <w:rsid w:val="00761C9C"/>
    <w:rsid w:val="00761F2E"/>
    <w:rsid w:val="0076262E"/>
    <w:rsid w:val="007626D8"/>
    <w:rsid w:val="00762788"/>
    <w:rsid w:val="007627B1"/>
    <w:rsid w:val="00762869"/>
    <w:rsid w:val="00762AE6"/>
    <w:rsid w:val="00762CEF"/>
    <w:rsid w:val="00762D2D"/>
    <w:rsid w:val="00762E1F"/>
    <w:rsid w:val="00763185"/>
    <w:rsid w:val="007631A3"/>
    <w:rsid w:val="00763222"/>
    <w:rsid w:val="00763430"/>
    <w:rsid w:val="007637C2"/>
    <w:rsid w:val="00763940"/>
    <w:rsid w:val="00763B53"/>
    <w:rsid w:val="007640CC"/>
    <w:rsid w:val="00764298"/>
    <w:rsid w:val="0076442E"/>
    <w:rsid w:val="00764467"/>
    <w:rsid w:val="00764532"/>
    <w:rsid w:val="00764CBA"/>
    <w:rsid w:val="00764CC2"/>
    <w:rsid w:val="007650DB"/>
    <w:rsid w:val="007653FE"/>
    <w:rsid w:val="00765459"/>
    <w:rsid w:val="00765DB3"/>
    <w:rsid w:val="00766421"/>
    <w:rsid w:val="0076719E"/>
    <w:rsid w:val="00767379"/>
    <w:rsid w:val="0076747B"/>
    <w:rsid w:val="00767AEC"/>
    <w:rsid w:val="00767BED"/>
    <w:rsid w:val="00767C9D"/>
    <w:rsid w:val="00767FD3"/>
    <w:rsid w:val="00770076"/>
    <w:rsid w:val="00770098"/>
    <w:rsid w:val="007701F4"/>
    <w:rsid w:val="007705F1"/>
    <w:rsid w:val="007708ED"/>
    <w:rsid w:val="007709D8"/>
    <w:rsid w:val="00770C45"/>
    <w:rsid w:val="00770C88"/>
    <w:rsid w:val="00770D03"/>
    <w:rsid w:val="00770F70"/>
    <w:rsid w:val="007710DB"/>
    <w:rsid w:val="007711BB"/>
    <w:rsid w:val="0077177B"/>
    <w:rsid w:val="0077191D"/>
    <w:rsid w:val="00771CE7"/>
    <w:rsid w:val="007720C3"/>
    <w:rsid w:val="007721E2"/>
    <w:rsid w:val="00772575"/>
    <w:rsid w:val="007728E3"/>
    <w:rsid w:val="007728F8"/>
    <w:rsid w:val="00772CE9"/>
    <w:rsid w:val="00772E44"/>
    <w:rsid w:val="00773051"/>
    <w:rsid w:val="00773690"/>
    <w:rsid w:val="0077370F"/>
    <w:rsid w:val="0077413B"/>
    <w:rsid w:val="00774646"/>
    <w:rsid w:val="00774A71"/>
    <w:rsid w:val="00774CAF"/>
    <w:rsid w:val="00774D29"/>
    <w:rsid w:val="00774DDA"/>
    <w:rsid w:val="00775153"/>
    <w:rsid w:val="007753E7"/>
    <w:rsid w:val="007753EC"/>
    <w:rsid w:val="007754DD"/>
    <w:rsid w:val="00775757"/>
    <w:rsid w:val="00775B80"/>
    <w:rsid w:val="00775C67"/>
    <w:rsid w:val="00775FF2"/>
    <w:rsid w:val="00776099"/>
    <w:rsid w:val="007760AD"/>
    <w:rsid w:val="007760D8"/>
    <w:rsid w:val="007765BD"/>
    <w:rsid w:val="007765C0"/>
    <w:rsid w:val="00776671"/>
    <w:rsid w:val="007767EF"/>
    <w:rsid w:val="00776CAD"/>
    <w:rsid w:val="00777558"/>
    <w:rsid w:val="00777605"/>
    <w:rsid w:val="00777698"/>
    <w:rsid w:val="0077783D"/>
    <w:rsid w:val="00777D9F"/>
    <w:rsid w:val="00780038"/>
    <w:rsid w:val="00780163"/>
    <w:rsid w:val="00780423"/>
    <w:rsid w:val="00780470"/>
    <w:rsid w:val="007804E7"/>
    <w:rsid w:val="007806D9"/>
    <w:rsid w:val="007806FB"/>
    <w:rsid w:val="00780850"/>
    <w:rsid w:val="007808D0"/>
    <w:rsid w:val="007809B6"/>
    <w:rsid w:val="00780AA6"/>
    <w:rsid w:val="00780ABE"/>
    <w:rsid w:val="00780DA6"/>
    <w:rsid w:val="00780DDB"/>
    <w:rsid w:val="00780F1F"/>
    <w:rsid w:val="00781882"/>
    <w:rsid w:val="007818F2"/>
    <w:rsid w:val="00781992"/>
    <w:rsid w:val="00781C64"/>
    <w:rsid w:val="00781E3D"/>
    <w:rsid w:val="00782049"/>
    <w:rsid w:val="00782A00"/>
    <w:rsid w:val="00782A69"/>
    <w:rsid w:val="00782CCD"/>
    <w:rsid w:val="00782D15"/>
    <w:rsid w:val="00782F4A"/>
    <w:rsid w:val="007830B5"/>
    <w:rsid w:val="007834CA"/>
    <w:rsid w:val="00783547"/>
    <w:rsid w:val="00783FE2"/>
    <w:rsid w:val="0078402A"/>
    <w:rsid w:val="00784091"/>
    <w:rsid w:val="007840B2"/>
    <w:rsid w:val="007844B4"/>
    <w:rsid w:val="00784C16"/>
    <w:rsid w:val="00784CE8"/>
    <w:rsid w:val="00784DDA"/>
    <w:rsid w:val="0078523A"/>
    <w:rsid w:val="007854B2"/>
    <w:rsid w:val="00785744"/>
    <w:rsid w:val="00785AEB"/>
    <w:rsid w:val="00785B0F"/>
    <w:rsid w:val="00785C07"/>
    <w:rsid w:val="00785C17"/>
    <w:rsid w:val="00785C2A"/>
    <w:rsid w:val="007860F2"/>
    <w:rsid w:val="00786331"/>
    <w:rsid w:val="0078639C"/>
    <w:rsid w:val="007863F1"/>
    <w:rsid w:val="0078642A"/>
    <w:rsid w:val="0078643D"/>
    <w:rsid w:val="0078720B"/>
    <w:rsid w:val="007873A3"/>
    <w:rsid w:val="007876C9"/>
    <w:rsid w:val="007879C3"/>
    <w:rsid w:val="00787C21"/>
    <w:rsid w:val="00790467"/>
    <w:rsid w:val="007905F6"/>
    <w:rsid w:val="007906C6"/>
    <w:rsid w:val="007907E2"/>
    <w:rsid w:val="00790A80"/>
    <w:rsid w:val="00790B6F"/>
    <w:rsid w:val="00790B88"/>
    <w:rsid w:val="00790C34"/>
    <w:rsid w:val="00790DDC"/>
    <w:rsid w:val="00790DF5"/>
    <w:rsid w:val="0079116D"/>
    <w:rsid w:val="00791198"/>
    <w:rsid w:val="00791476"/>
    <w:rsid w:val="007916B3"/>
    <w:rsid w:val="00791A23"/>
    <w:rsid w:val="00791EC5"/>
    <w:rsid w:val="007922CB"/>
    <w:rsid w:val="00792430"/>
    <w:rsid w:val="007925D9"/>
    <w:rsid w:val="007927DE"/>
    <w:rsid w:val="00793330"/>
    <w:rsid w:val="00793432"/>
    <w:rsid w:val="00793794"/>
    <w:rsid w:val="00793B17"/>
    <w:rsid w:val="00793CC5"/>
    <w:rsid w:val="007941B8"/>
    <w:rsid w:val="00794633"/>
    <w:rsid w:val="00794875"/>
    <w:rsid w:val="00794A27"/>
    <w:rsid w:val="00794AA8"/>
    <w:rsid w:val="00794D17"/>
    <w:rsid w:val="00794E56"/>
    <w:rsid w:val="00794F15"/>
    <w:rsid w:val="00794F18"/>
    <w:rsid w:val="00794FC3"/>
    <w:rsid w:val="00795311"/>
    <w:rsid w:val="00795876"/>
    <w:rsid w:val="00795984"/>
    <w:rsid w:val="00795AAD"/>
    <w:rsid w:val="00795D48"/>
    <w:rsid w:val="00795E37"/>
    <w:rsid w:val="00795FA2"/>
    <w:rsid w:val="00796144"/>
    <w:rsid w:val="00796221"/>
    <w:rsid w:val="007965B5"/>
    <w:rsid w:val="00796E25"/>
    <w:rsid w:val="00796EF6"/>
    <w:rsid w:val="00797006"/>
    <w:rsid w:val="00797025"/>
    <w:rsid w:val="00797137"/>
    <w:rsid w:val="0079713D"/>
    <w:rsid w:val="0079725E"/>
    <w:rsid w:val="00797495"/>
    <w:rsid w:val="007976B8"/>
    <w:rsid w:val="007976BA"/>
    <w:rsid w:val="00797799"/>
    <w:rsid w:val="00797B07"/>
    <w:rsid w:val="00797B8D"/>
    <w:rsid w:val="00797CB5"/>
    <w:rsid w:val="00797FB6"/>
    <w:rsid w:val="007A01DA"/>
    <w:rsid w:val="007A075B"/>
    <w:rsid w:val="007A094C"/>
    <w:rsid w:val="007A09C6"/>
    <w:rsid w:val="007A0DA5"/>
    <w:rsid w:val="007A0E24"/>
    <w:rsid w:val="007A10D4"/>
    <w:rsid w:val="007A1302"/>
    <w:rsid w:val="007A1354"/>
    <w:rsid w:val="007A1909"/>
    <w:rsid w:val="007A1D8A"/>
    <w:rsid w:val="007A210F"/>
    <w:rsid w:val="007A23E7"/>
    <w:rsid w:val="007A2432"/>
    <w:rsid w:val="007A26AF"/>
    <w:rsid w:val="007A295A"/>
    <w:rsid w:val="007A2A32"/>
    <w:rsid w:val="007A2A84"/>
    <w:rsid w:val="007A2D0F"/>
    <w:rsid w:val="007A2FE1"/>
    <w:rsid w:val="007A316C"/>
    <w:rsid w:val="007A33CD"/>
    <w:rsid w:val="007A3731"/>
    <w:rsid w:val="007A38A1"/>
    <w:rsid w:val="007A3EDD"/>
    <w:rsid w:val="007A4022"/>
    <w:rsid w:val="007A41F4"/>
    <w:rsid w:val="007A4204"/>
    <w:rsid w:val="007A4565"/>
    <w:rsid w:val="007A4CD0"/>
    <w:rsid w:val="007A4EFB"/>
    <w:rsid w:val="007A5552"/>
    <w:rsid w:val="007A55F6"/>
    <w:rsid w:val="007A5812"/>
    <w:rsid w:val="007A5A4D"/>
    <w:rsid w:val="007A5CBB"/>
    <w:rsid w:val="007A60C1"/>
    <w:rsid w:val="007A60F4"/>
    <w:rsid w:val="007A63B0"/>
    <w:rsid w:val="007A654B"/>
    <w:rsid w:val="007A6694"/>
    <w:rsid w:val="007A67ED"/>
    <w:rsid w:val="007A6999"/>
    <w:rsid w:val="007A69DA"/>
    <w:rsid w:val="007A6D2B"/>
    <w:rsid w:val="007A6D49"/>
    <w:rsid w:val="007A765C"/>
    <w:rsid w:val="007A7767"/>
    <w:rsid w:val="007A77C8"/>
    <w:rsid w:val="007A7821"/>
    <w:rsid w:val="007A7CCD"/>
    <w:rsid w:val="007A7CDC"/>
    <w:rsid w:val="007A7DBC"/>
    <w:rsid w:val="007A7E6F"/>
    <w:rsid w:val="007B07D9"/>
    <w:rsid w:val="007B08E2"/>
    <w:rsid w:val="007B0A7B"/>
    <w:rsid w:val="007B0D85"/>
    <w:rsid w:val="007B117C"/>
    <w:rsid w:val="007B126A"/>
    <w:rsid w:val="007B1305"/>
    <w:rsid w:val="007B1578"/>
    <w:rsid w:val="007B17BD"/>
    <w:rsid w:val="007B1F2A"/>
    <w:rsid w:val="007B2014"/>
    <w:rsid w:val="007B204D"/>
    <w:rsid w:val="007B20B1"/>
    <w:rsid w:val="007B2397"/>
    <w:rsid w:val="007B23D6"/>
    <w:rsid w:val="007B241A"/>
    <w:rsid w:val="007B24C5"/>
    <w:rsid w:val="007B2587"/>
    <w:rsid w:val="007B270F"/>
    <w:rsid w:val="007B2A70"/>
    <w:rsid w:val="007B2B59"/>
    <w:rsid w:val="007B2B94"/>
    <w:rsid w:val="007B2BAA"/>
    <w:rsid w:val="007B2C27"/>
    <w:rsid w:val="007B2F56"/>
    <w:rsid w:val="007B317B"/>
    <w:rsid w:val="007B3325"/>
    <w:rsid w:val="007B3780"/>
    <w:rsid w:val="007B3905"/>
    <w:rsid w:val="007B39D5"/>
    <w:rsid w:val="007B4177"/>
    <w:rsid w:val="007B44CB"/>
    <w:rsid w:val="007B492B"/>
    <w:rsid w:val="007B4D31"/>
    <w:rsid w:val="007B531F"/>
    <w:rsid w:val="007B53FA"/>
    <w:rsid w:val="007B5403"/>
    <w:rsid w:val="007B5445"/>
    <w:rsid w:val="007B55E7"/>
    <w:rsid w:val="007B578F"/>
    <w:rsid w:val="007B58C3"/>
    <w:rsid w:val="007B59F5"/>
    <w:rsid w:val="007B5D80"/>
    <w:rsid w:val="007B5F41"/>
    <w:rsid w:val="007B60F5"/>
    <w:rsid w:val="007B63DD"/>
    <w:rsid w:val="007B65C9"/>
    <w:rsid w:val="007B6677"/>
    <w:rsid w:val="007B668D"/>
    <w:rsid w:val="007B6799"/>
    <w:rsid w:val="007B6960"/>
    <w:rsid w:val="007B6A7B"/>
    <w:rsid w:val="007B6BE0"/>
    <w:rsid w:val="007B6C1B"/>
    <w:rsid w:val="007B6C8C"/>
    <w:rsid w:val="007B6D68"/>
    <w:rsid w:val="007B6F6F"/>
    <w:rsid w:val="007B6FC9"/>
    <w:rsid w:val="007B72AF"/>
    <w:rsid w:val="007B72C5"/>
    <w:rsid w:val="007B76BF"/>
    <w:rsid w:val="007B78BB"/>
    <w:rsid w:val="007B7BBB"/>
    <w:rsid w:val="007B7E7A"/>
    <w:rsid w:val="007C0112"/>
    <w:rsid w:val="007C055E"/>
    <w:rsid w:val="007C06AD"/>
    <w:rsid w:val="007C06F9"/>
    <w:rsid w:val="007C07A9"/>
    <w:rsid w:val="007C0882"/>
    <w:rsid w:val="007C0B69"/>
    <w:rsid w:val="007C0EBA"/>
    <w:rsid w:val="007C0FDB"/>
    <w:rsid w:val="007C16FD"/>
    <w:rsid w:val="007C1831"/>
    <w:rsid w:val="007C1AE4"/>
    <w:rsid w:val="007C1DC0"/>
    <w:rsid w:val="007C1F07"/>
    <w:rsid w:val="007C20FE"/>
    <w:rsid w:val="007C2280"/>
    <w:rsid w:val="007C2286"/>
    <w:rsid w:val="007C297B"/>
    <w:rsid w:val="007C299E"/>
    <w:rsid w:val="007C29AE"/>
    <w:rsid w:val="007C2A13"/>
    <w:rsid w:val="007C2E25"/>
    <w:rsid w:val="007C3066"/>
    <w:rsid w:val="007C3174"/>
    <w:rsid w:val="007C3339"/>
    <w:rsid w:val="007C335C"/>
    <w:rsid w:val="007C33ED"/>
    <w:rsid w:val="007C3448"/>
    <w:rsid w:val="007C35A6"/>
    <w:rsid w:val="007C392F"/>
    <w:rsid w:val="007C3E11"/>
    <w:rsid w:val="007C4650"/>
    <w:rsid w:val="007C49DA"/>
    <w:rsid w:val="007C4A1E"/>
    <w:rsid w:val="007C4A8D"/>
    <w:rsid w:val="007C50E7"/>
    <w:rsid w:val="007C525A"/>
    <w:rsid w:val="007C5464"/>
    <w:rsid w:val="007C5598"/>
    <w:rsid w:val="007C568D"/>
    <w:rsid w:val="007C59DF"/>
    <w:rsid w:val="007C5EA3"/>
    <w:rsid w:val="007C6012"/>
    <w:rsid w:val="007C607E"/>
    <w:rsid w:val="007C6781"/>
    <w:rsid w:val="007C69C5"/>
    <w:rsid w:val="007C6A53"/>
    <w:rsid w:val="007C6B73"/>
    <w:rsid w:val="007C6FFC"/>
    <w:rsid w:val="007C7075"/>
    <w:rsid w:val="007C72C4"/>
    <w:rsid w:val="007C72D0"/>
    <w:rsid w:val="007C748C"/>
    <w:rsid w:val="007C7496"/>
    <w:rsid w:val="007C7650"/>
    <w:rsid w:val="007C76A0"/>
    <w:rsid w:val="007C7A4A"/>
    <w:rsid w:val="007C7AD0"/>
    <w:rsid w:val="007C7C25"/>
    <w:rsid w:val="007C7F99"/>
    <w:rsid w:val="007D006E"/>
    <w:rsid w:val="007D008A"/>
    <w:rsid w:val="007D04E9"/>
    <w:rsid w:val="007D0574"/>
    <w:rsid w:val="007D099D"/>
    <w:rsid w:val="007D0FC7"/>
    <w:rsid w:val="007D10D0"/>
    <w:rsid w:val="007D117C"/>
    <w:rsid w:val="007D14D0"/>
    <w:rsid w:val="007D1618"/>
    <w:rsid w:val="007D17AC"/>
    <w:rsid w:val="007D187C"/>
    <w:rsid w:val="007D199B"/>
    <w:rsid w:val="007D1B7B"/>
    <w:rsid w:val="007D1F56"/>
    <w:rsid w:val="007D2228"/>
    <w:rsid w:val="007D237A"/>
    <w:rsid w:val="007D2645"/>
    <w:rsid w:val="007D2756"/>
    <w:rsid w:val="007D28BD"/>
    <w:rsid w:val="007D29B3"/>
    <w:rsid w:val="007D2DEC"/>
    <w:rsid w:val="007D3553"/>
    <w:rsid w:val="007D375F"/>
    <w:rsid w:val="007D378F"/>
    <w:rsid w:val="007D3B93"/>
    <w:rsid w:val="007D3FD0"/>
    <w:rsid w:val="007D430C"/>
    <w:rsid w:val="007D436B"/>
    <w:rsid w:val="007D47FD"/>
    <w:rsid w:val="007D493D"/>
    <w:rsid w:val="007D50B1"/>
    <w:rsid w:val="007D51BD"/>
    <w:rsid w:val="007D527F"/>
    <w:rsid w:val="007D5695"/>
    <w:rsid w:val="007D57EB"/>
    <w:rsid w:val="007D590C"/>
    <w:rsid w:val="007D5B43"/>
    <w:rsid w:val="007D5B6B"/>
    <w:rsid w:val="007D6206"/>
    <w:rsid w:val="007D62A9"/>
    <w:rsid w:val="007D7691"/>
    <w:rsid w:val="007D775C"/>
    <w:rsid w:val="007D7A95"/>
    <w:rsid w:val="007D7BB9"/>
    <w:rsid w:val="007D7DBA"/>
    <w:rsid w:val="007D7E68"/>
    <w:rsid w:val="007E0003"/>
    <w:rsid w:val="007E01BF"/>
    <w:rsid w:val="007E0259"/>
    <w:rsid w:val="007E028C"/>
    <w:rsid w:val="007E060D"/>
    <w:rsid w:val="007E0C6C"/>
    <w:rsid w:val="007E0DE3"/>
    <w:rsid w:val="007E1267"/>
    <w:rsid w:val="007E1521"/>
    <w:rsid w:val="007E17F9"/>
    <w:rsid w:val="007E1A5B"/>
    <w:rsid w:val="007E1DF6"/>
    <w:rsid w:val="007E2319"/>
    <w:rsid w:val="007E233E"/>
    <w:rsid w:val="007E25E3"/>
    <w:rsid w:val="007E267C"/>
    <w:rsid w:val="007E2781"/>
    <w:rsid w:val="007E2975"/>
    <w:rsid w:val="007E2C7B"/>
    <w:rsid w:val="007E2DDB"/>
    <w:rsid w:val="007E333D"/>
    <w:rsid w:val="007E3BFB"/>
    <w:rsid w:val="007E3FB4"/>
    <w:rsid w:val="007E403B"/>
    <w:rsid w:val="007E4618"/>
    <w:rsid w:val="007E47E1"/>
    <w:rsid w:val="007E4890"/>
    <w:rsid w:val="007E4B63"/>
    <w:rsid w:val="007E5151"/>
    <w:rsid w:val="007E5592"/>
    <w:rsid w:val="007E5B1F"/>
    <w:rsid w:val="007E5C55"/>
    <w:rsid w:val="007E5C80"/>
    <w:rsid w:val="007E5C89"/>
    <w:rsid w:val="007E5CA9"/>
    <w:rsid w:val="007E5E2B"/>
    <w:rsid w:val="007E5F16"/>
    <w:rsid w:val="007E6109"/>
    <w:rsid w:val="007E62BD"/>
    <w:rsid w:val="007E65E8"/>
    <w:rsid w:val="007E68B9"/>
    <w:rsid w:val="007E6A35"/>
    <w:rsid w:val="007E6AA2"/>
    <w:rsid w:val="007E6B5E"/>
    <w:rsid w:val="007E6C7D"/>
    <w:rsid w:val="007E6CEE"/>
    <w:rsid w:val="007E6EA0"/>
    <w:rsid w:val="007E7221"/>
    <w:rsid w:val="007E7A53"/>
    <w:rsid w:val="007E7CA7"/>
    <w:rsid w:val="007E7DFB"/>
    <w:rsid w:val="007E7EE0"/>
    <w:rsid w:val="007F0080"/>
    <w:rsid w:val="007F010B"/>
    <w:rsid w:val="007F07FB"/>
    <w:rsid w:val="007F095D"/>
    <w:rsid w:val="007F0A5E"/>
    <w:rsid w:val="007F0E4B"/>
    <w:rsid w:val="007F0F7E"/>
    <w:rsid w:val="007F1305"/>
    <w:rsid w:val="007F13B3"/>
    <w:rsid w:val="007F1526"/>
    <w:rsid w:val="007F1625"/>
    <w:rsid w:val="007F1687"/>
    <w:rsid w:val="007F1722"/>
    <w:rsid w:val="007F1859"/>
    <w:rsid w:val="007F18E0"/>
    <w:rsid w:val="007F1AC7"/>
    <w:rsid w:val="007F1D1C"/>
    <w:rsid w:val="007F1D91"/>
    <w:rsid w:val="007F2250"/>
    <w:rsid w:val="007F23D2"/>
    <w:rsid w:val="007F2549"/>
    <w:rsid w:val="007F25DF"/>
    <w:rsid w:val="007F32FE"/>
    <w:rsid w:val="007F33FA"/>
    <w:rsid w:val="007F344A"/>
    <w:rsid w:val="007F34B1"/>
    <w:rsid w:val="007F353D"/>
    <w:rsid w:val="007F3889"/>
    <w:rsid w:val="007F392D"/>
    <w:rsid w:val="007F3A3F"/>
    <w:rsid w:val="007F3EA2"/>
    <w:rsid w:val="007F4119"/>
    <w:rsid w:val="007F4277"/>
    <w:rsid w:val="007F437A"/>
    <w:rsid w:val="007F4398"/>
    <w:rsid w:val="007F49B0"/>
    <w:rsid w:val="007F4AF1"/>
    <w:rsid w:val="007F4D1D"/>
    <w:rsid w:val="007F4E4E"/>
    <w:rsid w:val="007F4EAE"/>
    <w:rsid w:val="007F51BC"/>
    <w:rsid w:val="007F5270"/>
    <w:rsid w:val="007F55C4"/>
    <w:rsid w:val="007F55D0"/>
    <w:rsid w:val="007F5675"/>
    <w:rsid w:val="007F5AFA"/>
    <w:rsid w:val="007F5B17"/>
    <w:rsid w:val="007F5C80"/>
    <w:rsid w:val="007F5E37"/>
    <w:rsid w:val="007F627C"/>
    <w:rsid w:val="007F6311"/>
    <w:rsid w:val="007F6711"/>
    <w:rsid w:val="007F694D"/>
    <w:rsid w:val="007F6AFC"/>
    <w:rsid w:val="007F6B17"/>
    <w:rsid w:val="007F6FF9"/>
    <w:rsid w:val="007F7074"/>
    <w:rsid w:val="007F7C42"/>
    <w:rsid w:val="007F7C66"/>
    <w:rsid w:val="007F7D5B"/>
    <w:rsid w:val="007F7ED3"/>
    <w:rsid w:val="00800132"/>
    <w:rsid w:val="0080022F"/>
    <w:rsid w:val="00800883"/>
    <w:rsid w:val="00800954"/>
    <w:rsid w:val="00800963"/>
    <w:rsid w:val="00800E26"/>
    <w:rsid w:val="00800E32"/>
    <w:rsid w:val="00800EAB"/>
    <w:rsid w:val="00800F5C"/>
    <w:rsid w:val="00801019"/>
    <w:rsid w:val="008010DE"/>
    <w:rsid w:val="0080124F"/>
    <w:rsid w:val="0080134F"/>
    <w:rsid w:val="0080136B"/>
    <w:rsid w:val="00801A43"/>
    <w:rsid w:val="00801CBF"/>
    <w:rsid w:val="00801D45"/>
    <w:rsid w:val="00801DEC"/>
    <w:rsid w:val="0080220D"/>
    <w:rsid w:val="008023CE"/>
    <w:rsid w:val="00802479"/>
    <w:rsid w:val="008024AA"/>
    <w:rsid w:val="00802574"/>
    <w:rsid w:val="008029AA"/>
    <w:rsid w:val="00802A71"/>
    <w:rsid w:val="00802F35"/>
    <w:rsid w:val="00803310"/>
    <w:rsid w:val="008033FE"/>
    <w:rsid w:val="008035D0"/>
    <w:rsid w:val="00803772"/>
    <w:rsid w:val="00803832"/>
    <w:rsid w:val="00803970"/>
    <w:rsid w:val="00803985"/>
    <w:rsid w:val="00803B6E"/>
    <w:rsid w:val="00803BC6"/>
    <w:rsid w:val="00803C3C"/>
    <w:rsid w:val="00803D3C"/>
    <w:rsid w:val="00803F14"/>
    <w:rsid w:val="00803F9D"/>
    <w:rsid w:val="00803FB1"/>
    <w:rsid w:val="0080427C"/>
    <w:rsid w:val="00804291"/>
    <w:rsid w:val="00804689"/>
    <w:rsid w:val="0080491D"/>
    <w:rsid w:val="0080497F"/>
    <w:rsid w:val="008049DC"/>
    <w:rsid w:val="00804A07"/>
    <w:rsid w:val="00804FDB"/>
    <w:rsid w:val="00805051"/>
    <w:rsid w:val="00805574"/>
    <w:rsid w:val="00805585"/>
    <w:rsid w:val="0080583B"/>
    <w:rsid w:val="00805FF3"/>
    <w:rsid w:val="008062F8"/>
    <w:rsid w:val="008064F2"/>
    <w:rsid w:val="00806534"/>
    <w:rsid w:val="008065FF"/>
    <w:rsid w:val="00806844"/>
    <w:rsid w:val="00806865"/>
    <w:rsid w:val="0080691B"/>
    <w:rsid w:val="00806C5F"/>
    <w:rsid w:val="00806EF5"/>
    <w:rsid w:val="00806EF8"/>
    <w:rsid w:val="00806F93"/>
    <w:rsid w:val="00807049"/>
    <w:rsid w:val="0080715C"/>
    <w:rsid w:val="00807365"/>
    <w:rsid w:val="0080744D"/>
    <w:rsid w:val="0080784A"/>
    <w:rsid w:val="00807919"/>
    <w:rsid w:val="008079A5"/>
    <w:rsid w:val="00807C28"/>
    <w:rsid w:val="00807DE6"/>
    <w:rsid w:val="00807E7B"/>
    <w:rsid w:val="00807EA6"/>
    <w:rsid w:val="00807F44"/>
    <w:rsid w:val="0081010D"/>
    <w:rsid w:val="008102D3"/>
    <w:rsid w:val="008103E2"/>
    <w:rsid w:val="0081041D"/>
    <w:rsid w:val="008106D6"/>
    <w:rsid w:val="008107E1"/>
    <w:rsid w:val="008108B1"/>
    <w:rsid w:val="008109BC"/>
    <w:rsid w:val="00810BFC"/>
    <w:rsid w:val="00810E49"/>
    <w:rsid w:val="00810E4E"/>
    <w:rsid w:val="00811076"/>
    <w:rsid w:val="0081113C"/>
    <w:rsid w:val="008114AC"/>
    <w:rsid w:val="00811633"/>
    <w:rsid w:val="00811A99"/>
    <w:rsid w:val="00811CCD"/>
    <w:rsid w:val="00811DB3"/>
    <w:rsid w:val="00811F1C"/>
    <w:rsid w:val="0081224C"/>
    <w:rsid w:val="008123B9"/>
    <w:rsid w:val="008123E5"/>
    <w:rsid w:val="0081253C"/>
    <w:rsid w:val="00812581"/>
    <w:rsid w:val="008129FF"/>
    <w:rsid w:val="00812CED"/>
    <w:rsid w:val="00812DA5"/>
    <w:rsid w:val="00812DCF"/>
    <w:rsid w:val="00812EA4"/>
    <w:rsid w:val="00812EF7"/>
    <w:rsid w:val="00812FA8"/>
    <w:rsid w:val="00812FD2"/>
    <w:rsid w:val="008138F9"/>
    <w:rsid w:val="00813903"/>
    <w:rsid w:val="00813A4F"/>
    <w:rsid w:val="00813AAE"/>
    <w:rsid w:val="00813BE4"/>
    <w:rsid w:val="0081409A"/>
    <w:rsid w:val="0081413D"/>
    <w:rsid w:val="008142FC"/>
    <w:rsid w:val="0081495E"/>
    <w:rsid w:val="008149A6"/>
    <w:rsid w:val="00814A01"/>
    <w:rsid w:val="00814A85"/>
    <w:rsid w:val="00814AB8"/>
    <w:rsid w:val="00814CF6"/>
    <w:rsid w:val="00814D3C"/>
    <w:rsid w:val="00814EC6"/>
    <w:rsid w:val="00814ED1"/>
    <w:rsid w:val="00814FB9"/>
    <w:rsid w:val="008152FF"/>
    <w:rsid w:val="008153FB"/>
    <w:rsid w:val="008154A6"/>
    <w:rsid w:val="008157C9"/>
    <w:rsid w:val="00815907"/>
    <w:rsid w:val="0081596B"/>
    <w:rsid w:val="00815CCA"/>
    <w:rsid w:val="008160B9"/>
    <w:rsid w:val="008161E4"/>
    <w:rsid w:val="0081629C"/>
    <w:rsid w:val="008162AC"/>
    <w:rsid w:val="008164FE"/>
    <w:rsid w:val="008165F5"/>
    <w:rsid w:val="00816653"/>
    <w:rsid w:val="008166F9"/>
    <w:rsid w:val="00816BD6"/>
    <w:rsid w:val="00816C1F"/>
    <w:rsid w:val="008174BB"/>
    <w:rsid w:val="008175CD"/>
    <w:rsid w:val="00817CDD"/>
    <w:rsid w:val="00817D24"/>
    <w:rsid w:val="00817D3B"/>
    <w:rsid w:val="00817E24"/>
    <w:rsid w:val="00817EF9"/>
    <w:rsid w:val="0082077B"/>
    <w:rsid w:val="00820AC2"/>
    <w:rsid w:val="00820C65"/>
    <w:rsid w:val="00820F57"/>
    <w:rsid w:val="0082129E"/>
    <w:rsid w:val="008212C6"/>
    <w:rsid w:val="008214BB"/>
    <w:rsid w:val="008215D9"/>
    <w:rsid w:val="00821840"/>
    <w:rsid w:val="00821906"/>
    <w:rsid w:val="00821B47"/>
    <w:rsid w:val="00821B61"/>
    <w:rsid w:val="00821F92"/>
    <w:rsid w:val="00822078"/>
    <w:rsid w:val="008223B5"/>
    <w:rsid w:val="008223D1"/>
    <w:rsid w:val="008224AE"/>
    <w:rsid w:val="008229B8"/>
    <w:rsid w:val="00822E01"/>
    <w:rsid w:val="00822EEE"/>
    <w:rsid w:val="0082300F"/>
    <w:rsid w:val="008230E9"/>
    <w:rsid w:val="00823158"/>
    <w:rsid w:val="00823C88"/>
    <w:rsid w:val="00823D73"/>
    <w:rsid w:val="00823FAA"/>
    <w:rsid w:val="00824484"/>
    <w:rsid w:val="008244C8"/>
    <w:rsid w:val="00824D46"/>
    <w:rsid w:val="00824D71"/>
    <w:rsid w:val="00824EEE"/>
    <w:rsid w:val="00824F9F"/>
    <w:rsid w:val="00825242"/>
    <w:rsid w:val="008252F4"/>
    <w:rsid w:val="00825340"/>
    <w:rsid w:val="0082548B"/>
    <w:rsid w:val="008254CA"/>
    <w:rsid w:val="0082559B"/>
    <w:rsid w:val="00825880"/>
    <w:rsid w:val="00825AEF"/>
    <w:rsid w:val="00825FDC"/>
    <w:rsid w:val="00826179"/>
    <w:rsid w:val="0082683C"/>
    <w:rsid w:val="008269AE"/>
    <w:rsid w:val="00826F12"/>
    <w:rsid w:val="008270D2"/>
    <w:rsid w:val="008272E9"/>
    <w:rsid w:val="00827562"/>
    <w:rsid w:val="008277C6"/>
    <w:rsid w:val="008279B3"/>
    <w:rsid w:val="0083004C"/>
    <w:rsid w:val="00830976"/>
    <w:rsid w:val="00830D64"/>
    <w:rsid w:val="008313C5"/>
    <w:rsid w:val="008314DD"/>
    <w:rsid w:val="00831617"/>
    <w:rsid w:val="00831A5B"/>
    <w:rsid w:val="00831B8E"/>
    <w:rsid w:val="00831BD8"/>
    <w:rsid w:val="00831C32"/>
    <w:rsid w:val="00831CF1"/>
    <w:rsid w:val="00831E3A"/>
    <w:rsid w:val="00831F5A"/>
    <w:rsid w:val="00832063"/>
    <w:rsid w:val="00832534"/>
    <w:rsid w:val="008326C2"/>
    <w:rsid w:val="00832998"/>
    <w:rsid w:val="00832A83"/>
    <w:rsid w:val="00832AEF"/>
    <w:rsid w:val="00832B8A"/>
    <w:rsid w:val="00832C31"/>
    <w:rsid w:val="00832F3A"/>
    <w:rsid w:val="00833143"/>
    <w:rsid w:val="00833167"/>
    <w:rsid w:val="008332F8"/>
    <w:rsid w:val="00833553"/>
    <w:rsid w:val="00833882"/>
    <w:rsid w:val="00833B0D"/>
    <w:rsid w:val="00833C93"/>
    <w:rsid w:val="00833DE1"/>
    <w:rsid w:val="00833E31"/>
    <w:rsid w:val="00833E81"/>
    <w:rsid w:val="00833EE4"/>
    <w:rsid w:val="00834197"/>
    <w:rsid w:val="0083426E"/>
    <w:rsid w:val="008344E7"/>
    <w:rsid w:val="00834AF8"/>
    <w:rsid w:val="00834D4A"/>
    <w:rsid w:val="00834FAA"/>
    <w:rsid w:val="008356A2"/>
    <w:rsid w:val="0083579B"/>
    <w:rsid w:val="008357E6"/>
    <w:rsid w:val="00835C20"/>
    <w:rsid w:val="00835D85"/>
    <w:rsid w:val="008362EE"/>
    <w:rsid w:val="008365BB"/>
    <w:rsid w:val="00836669"/>
    <w:rsid w:val="0083674B"/>
    <w:rsid w:val="00836EA8"/>
    <w:rsid w:val="00837229"/>
    <w:rsid w:val="0083726E"/>
    <w:rsid w:val="0083731F"/>
    <w:rsid w:val="00837943"/>
    <w:rsid w:val="00837B70"/>
    <w:rsid w:val="00837BC2"/>
    <w:rsid w:val="00840204"/>
    <w:rsid w:val="0084027E"/>
    <w:rsid w:val="00840295"/>
    <w:rsid w:val="00840866"/>
    <w:rsid w:val="00840A25"/>
    <w:rsid w:val="00840AAB"/>
    <w:rsid w:val="00840B50"/>
    <w:rsid w:val="00840CAB"/>
    <w:rsid w:val="00841296"/>
    <w:rsid w:val="00841398"/>
    <w:rsid w:val="00841624"/>
    <w:rsid w:val="0084194E"/>
    <w:rsid w:val="00841B59"/>
    <w:rsid w:val="00841D80"/>
    <w:rsid w:val="00841F53"/>
    <w:rsid w:val="00841FA8"/>
    <w:rsid w:val="00842345"/>
    <w:rsid w:val="008424E1"/>
    <w:rsid w:val="00842546"/>
    <w:rsid w:val="008427DD"/>
    <w:rsid w:val="00842952"/>
    <w:rsid w:val="00842A59"/>
    <w:rsid w:val="00842B84"/>
    <w:rsid w:val="0084325D"/>
    <w:rsid w:val="00843278"/>
    <w:rsid w:val="008436D9"/>
    <w:rsid w:val="00843AC2"/>
    <w:rsid w:val="00843DC2"/>
    <w:rsid w:val="008440DF"/>
    <w:rsid w:val="00844656"/>
    <w:rsid w:val="00844865"/>
    <w:rsid w:val="00844914"/>
    <w:rsid w:val="00844A2E"/>
    <w:rsid w:val="00844A39"/>
    <w:rsid w:val="00844EE2"/>
    <w:rsid w:val="00845179"/>
    <w:rsid w:val="00845250"/>
    <w:rsid w:val="00845343"/>
    <w:rsid w:val="008453BA"/>
    <w:rsid w:val="00845480"/>
    <w:rsid w:val="00845533"/>
    <w:rsid w:val="00845808"/>
    <w:rsid w:val="00845A32"/>
    <w:rsid w:val="00845AF4"/>
    <w:rsid w:val="00845ECF"/>
    <w:rsid w:val="0084615A"/>
    <w:rsid w:val="0084619F"/>
    <w:rsid w:val="008461A4"/>
    <w:rsid w:val="00846304"/>
    <w:rsid w:val="00846383"/>
    <w:rsid w:val="008463BE"/>
    <w:rsid w:val="0084676D"/>
    <w:rsid w:val="00846CBF"/>
    <w:rsid w:val="00846DD5"/>
    <w:rsid w:val="008474A5"/>
    <w:rsid w:val="00847712"/>
    <w:rsid w:val="00847959"/>
    <w:rsid w:val="008479B7"/>
    <w:rsid w:val="008479C6"/>
    <w:rsid w:val="00847BF0"/>
    <w:rsid w:val="00847C15"/>
    <w:rsid w:val="00847C7C"/>
    <w:rsid w:val="00847CE6"/>
    <w:rsid w:val="00850111"/>
    <w:rsid w:val="008502D9"/>
    <w:rsid w:val="00850380"/>
    <w:rsid w:val="0085040D"/>
    <w:rsid w:val="008504FD"/>
    <w:rsid w:val="00850D23"/>
    <w:rsid w:val="00850E05"/>
    <w:rsid w:val="00850E85"/>
    <w:rsid w:val="0085131B"/>
    <w:rsid w:val="0085137A"/>
    <w:rsid w:val="00851553"/>
    <w:rsid w:val="00851573"/>
    <w:rsid w:val="0085170B"/>
    <w:rsid w:val="0085178E"/>
    <w:rsid w:val="00851900"/>
    <w:rsid w:val="00851D76"/>
    <w:rsid w:val="00851EFF"/>
    <w:rsid w:val="00852204"/>
    <w:rsid w:val="00852404"/>
    <w:rsid w:val="00852466"/>
    <w:rsid w:val="00852583"/>
    <w:rsid w:val="00852A49"/>
    <w:rsid w:val="00852A8A"/>
    <w:rsid w:val="00852C5D"/>
    <w:rsid w:val="00852D3C"/>
    <w:rsid w:val="00852F2E"/>
    <w:rsid w:val="0085305F"/>
    <w:rsid w:val="008531E8"/>
    <w:rsid w:val="0085339A"/>
    <w:rsid w:val="008534EB"/>
    <w:rsid w:val="008534FA"/>
    <w:rsid w:val="00853531"/>
    <w:rsid w:val="00853639"/>
    <w:rsid w:val="008536E4"/>
    <w:rsid w:val="00853701"/>
    <w:rsid w:val="00853B40"/>
    <w:rsid w:val="00853F10"/>
    <w:rsid w:val="0085465C"/>
    <w:rsid w:val="00854A07"/>
    <w:rsid w:val="00854C02"/>
    <w:rsid w:val="00854C84"/>
    <w:rsid w:val="00854E51"/>
    <w:rsid w:val="008552AC"/>
    <w:rsid w:val="008555D8"/>
    <w:rsid w:val="008558E0"/>
    <w:rsid w:val="008559B0"/>
    <w:rsid w:val="00855D8F"/>
    <w:rsid w:val="00855DA2"/>
    <w:rsid w:val="00855DB5"/>
    <w:rsid w:val="008561FA"/>
    <w:rsid w:val="0085627E"/>
    <w:rsid w:val="00856319"/>
    <w:rsid w:val="008563F3"/>
    <w:rsid w:val="00856447"/>
    <w:rsid w:val="008564B4"/>
    <w:rsid w:val="00856539"/>
    <w:rsid w:val="008565F8"/>
    <w:rsid w:val="00856A61"/>
    <w:rsid w:val="00856A83"/>
    <w:rsid w:val="00856D32"/>
    <w:rsid w:val="0085765A"/>
    <w:rsid w:val="00857CA7"/>
    <w:rsid w:val="00857EFC"/>
    <w:rsid w:val="00857F95"/>
    <w:rsid w:val="00860479"/>
    <w:rsid w:val="00860764"/>
    <w:rsid w:val="00860895"/>
    <w:rsid w:val="00860B86"/>
    <w:rsid w:val="00860C62"/>
    <w:rsid w:val="008612B7"/>
    <w:rsid w:val="0086152D"/>
    <w:rsid w:val="0086197C"/>
    <w:rsid w:val="00861B83"/>
    <w:rsid w:val="00861F35"/>
    <w:rsid w:val="008620A6"/>
    <w:rsid w:val="00862263"/>
    <w:rsid w:val="00862488"/>
    <w:rsid w:val="00862763"/>
    <w:rsid w:val="0086280D"/>
    <w:rsid w:val="0086287A"/>
    <w:rsid w:val="00862CF3"/>
    <w:rsid w:val="008631E4"/>
    <w:rsid w:val="0086324B"/>
    <w:rsid w:val="00863286"/>
    <w:rsid w:val="0086330E"/>
    <w:rsid w:val="0086353F"/>
    <w:rsid w:val="008637C2"/>
    <w:rsid w:val="00863AA3"/>
    <w:rsid w:val="00863B37"/>
    <w:rsid w:val="00864172"/>
    <w:rsid w:val="00864202"/>
    <w:rsid w:val="00864445"/>
    <w:rsid w:val="008645C1"/>
    <w:rsid w:val="00864750"/>
    <w:rsid w:val="00864C0C"/>
    <w:rsid w:val="00865188"/>
    <w:rsid w:val="00865317"/>
    <w:rsid w:val="0086543C"/>
    <w:rsid w:val="0086575E"/>
    <w:rsid w:val="00865873"/>
    <w:rsid w:val="00865AAB"/>
    <w:rsid w:val="00865E24"/>
    <w:rsid w:val="0086620F"/>
    <w:rsid w:val="00866C66"/>
    <w:rsid w:val="00866DC4"/>
    <w:rsid w:val="00867A91"/>
    <w:rsid w:val="00867BCD"/>
    <w:rsid w:val="00867BE8"/>
    <w:rsid w:val="00867CE5"/>
    <w:rsid w:val="008700E0"/>
    <w:rsid w:val="00870122"/>
    <w:rsid w:val="0087021B"/>
    <w:rsid w:val="008703B8"/>
    <w:rsid w:val="008705EB"/>
    <w:rsid w:val="00870AB3"/>
    <w:rsid w:val="00870BD7"/>
    <w:rsid w:val="00870CA9"/>
    <w:rsid w:val="00870E55"/>
    <w:rsid w:val="00870EBA"/>
    <w:rsid w:val="00871382"/>
    <w:rsid w:val="0087151F"/>
    <w:rsid w:val="00871764"/>
    <w:rsid w:val="008718DE"/>
    <w:rsid w:val="00871D97"/>
    <w:rsid w:val="00872577"/>
    <w:rsid w:val="00872877"/>
    <w:rsid w:val="008729AD"/>
    <w:rsid w:val="00872C24"/>
    <w:rsid w:val="00873239"/>
    <w:rsid w:val="008735C2"/>
    <w:rsid w:val="00873994"/>
    <w:rsid w:val="00873AE0"/>
    <w:rsid w:val="00873DB4"/>
    <w:rsid w:val="00874301"/>
    <w:rsid w:val="008743FB"/>
    <w:rsid w:val="008746AE"/>
    <w:rsid w:val="008746DF"/>
    <w:rsid w:val="00874A2D"/>
    <w:rsid w:val="00874F4C"/>
    <w:rsid w:val="00875742"/>
    <w:rsid w:val="008758D3"/>
    <w:rsid w:val="00875B2E"/>
    <w:rsid w:val="00875FC9"/>
    <w:rsid w:val="008761B6"/>
    <w:rsid w:val="00876479"/>
    <w:rsid w:val="0087652D"/>
    <w:rsid w:val="00876542"/>
    <w:rsid w:val="00876591"/>
    <w:rsid w:val="008766FF"/>
    <w:rsid w:val="00876AA6"/>
    <w:rsid w:val="008770F7"/>
    <w:rsid w:val="008775BB"/>
    <w:rsid w:val="00877B5A"/>
    <w:rsid w:val="00880082"/>
    <w:rsid w:val="00880329"/>
    <w:rsid w:val="00880918"/>
    <w:rsid w:val="00880A6B"/>
    <w:rsid w:val="00880B71"/>
    <w:rsid w:val="00880E0C"/>
    <w:rsid w:val="0088100D"/>
    <w:rsid w:val="00881879"/>
    <w:rsid w:val="0088197C"/>
    <w:rsid w:val="0088197F"/>
    <w:rsid w:val="00881A46"/>
    <w:rsid w:val="00881A5E"/>
    <w:rsid w:val="00881ECA"/>
    <w:rsid w:val="008821ED"/>
    <w:rsid w:val="00882315"/>
    <w:rsid w:val="008823C6"/>
    <w:rsid w:val="008823D6"/>
    <w:rsid w:val="008826AA"/>
    <w:rsid w:val="008826BD"/>
    <w:rsid w:val="00882738"/>
    <w:rsid w:val="008827E2"/>
    <w:rsid w:val="00882E6F"/>
    <w:rsid w:val="00882FC0"/>
    <w:rsid w:val="0088306B"/>
    <w:rsid w:val="008830F6"/>
    <w:rsid w:val="008832AE"/>
    <w:rsid w:val="00883358"/>
    <w:rsid w:val="00883386"/>
    <w:rsid w:val="008833FF"/>
    <w:rsid w:val="008845C7"/>
    <w:rsid w:val="00884667"/>
    <w:rsid w:val="0088530E"/>
    <w:rsid w:val="00885415"/>
    <w:rsid w:val="008854BB"/>
    <w:rsid w:val="008855EA"/>
    <w:rsid w:val="00885A67"/>
    <w:rsid w:val="00885AAA"/>
    <w:rsid w:val="00885B60"/>
    <w:rsid w:val="00885EFE"/>
    <w:rsid w:val="008861BF"/>
    <w:rsid w:val="008861C3"/>
    <w:rsid w:val="00886277"/>
    <w:rsid w:val="008866E5"/>
    <w:rsid w:val="008866FB"/>
    <w:rsid w:val="00886C41"/>
    <w:rsid w:val="00886D3F"/>
    <w:rsid w:val="00886E0C"/>
    <w:rsid w:val="00886EFC"/>
    <w:rsid w:val="008870DD"/>
    <w:rsid w:val="0088766F"/>
    <w:rsid w:val="008876FE"/>
    <w:rsid w:val="00887869"/>
    <w:rsid w:val="00887C0F"/>
    <w:rsid w:val="00887ED3"/>
    <w:rsid w:val="00887FF0"/>
    <w:rsid w:val="008900D8"/>
    <w:rsid w:val="00890123"/>
    <w:rsid w:val="008901B9"/>
    <w:rsid w:val="008902DB"/>
    <w:rsid w:val="00890427"/>
    <w:rsid w:val="008904D5"/>
    <w:rsid w:val="008906F6"/>
    <w:rsid w:val="00890B1D"/>
    <w:rsid w:val="00890B40"/>
    <w:rsid w:val="00890C56"/>
    <w:rsid w:val="00891462"/>
    <w:rsid w:val="008917D5"/>
    <w:rsid w:val="00891B13"/>
    <w:rsid w:val="00891CF2"/>
    <w:rsid w:val="00891DDD"/>
    <w:rsid w:val="008921FA"/>
    <w:rsid w:val="0089231C"/>
    <w:rsid w:val="00892445"/>
    <w:rsid w:val="008926DE"/>
    <w:rsid w:val="00892B36"/>
    <w:rsid w:val="00892D68"/>
    <w:rsid w:val="00892DBA"/>
    <w:rsid w:val="00893178"/>
    <w:rsid w:val="00893329"/>
    <w:rsid w:val="008935E8"/>
    <w:rsid w:val="0089380C"/>
    <w:rsid w:val="00893B0A"/>
    <w:rsid w:val="00893C19"/>
    <w:rsid w:val="00893E41"/>
    <w:rsid w:val="00893E85"/>
    <w:rsid w:val="0089424E"/>
    <w:rsid w:val="008946B3"/>
    <w:rsid w:val="00894725"/>
    <w:rsid w:val="0089478C"/>
    <w:rsid w:val="0089480A"/>
    <w:rsid w:val="00894880"/>
    <w:rsid w:val="00894EA5"/>
    <w:rsid w:val="00894FC4"/>
    <w:rsid w:val="0089539C"/>
    <w:rsid w:val="00895455"/>
    <w:rsid w:val="00895528"/>
    <w:rsid w:val="00895723"/>
    <w:rsid w:val="008960C7"/>
    <w:rsid w:val="0089625F"/>
    <w:rsid w:val="0089697D"/>
    <w:rsid w:val="00896AF0"/>
    <w:rsid w:val="00896C68"/>
    <w:rsid w:val="008971E9"/>
    <w:rsid w:val="008972D7"/>
    <w:rsid w:val="00897490"/>
    <w:rsid w:val="00897542"/>
    <w:rsid w:val="008978F4"/>
    <w:rsid w:val="008978FD"/>
    <w:rsid w:val="00897AB1"/>
    <w:rsid w:val="00897D47"/>
    <w:rsid w:val="00897F1C"/>
    <w:rsid w:val="008A02EB"/>
    <w:rsid w:val="008A0459"/>
    <w:rsid w:val="008A090B"/>
    <w:rsid w:val="008A0C50"/>
    <w:rsid w:val="008A0EB9"/>
    <w:rsid w:val="008A0EFC"/>
    <w:rsid w:val="008A0F23"/>
    <w:rsid w:val="008A1077"/>
    <w:rsid w:val="008A158C"/>
    <w:rsid w:val="008A1610"/>
    <w:rsid w:val="008A180E"/>
    <w:rsid w:val="008A1BE4"/>
    <w:rsid w:val="008A1C1D"/>
    <w:rsid w:val="008A1D08"/>
    <w:rsid w:val="008A1E62"/>
    <w:rsid w:val="008A1F23"/>
    <w:rsid w:val="008A1F43"/>
    <w:rsid w:val="008A2037"/>
    <w:rsid w:val="008A24DB"/>
    <w:rsid w:val="008A27A4"/>
    <w:rsid w:val="008A2848"/>
    <w:rsid w:val="008A29A1"/>
    <w:rsid w:val="008A29DE"/>
    <w:rsid w:val="008A2A67"/>
    <w:rsid w:val="008A2B80"/>
    <w:rsid w:val="008A2C45"/>
    <w:rsid w:val="008A2E9A"/>
    <w:rsid w:val="008A34BF"/>
    <w:rsid w:val="008A3600"/>
    <w:rsid w:val="008A3895"/>
    <w:rsid w:val="008A3B9E"/>
    <w:rsid w:val="008A3C3B"/>
    <w:rsid w:val="008A3C93"/>
    <w:rsid w:val="008A4052"/>
    <w:rsid w:val="008A4193"/>
    <w:rsid w:val="008A438A"/>
    <w:rsid w:val="008A48D0"/>
    <w:rsid w:val="008A49D9"/>
    <w:rsid w:val="008A4A0F"/>
    <w:rsid w:val="008A4A7F"/>
    <w:rsid w:val="008A4A91"/>
    <w:rsid w:val="008A4A9E"/>
    <w:rsid w:val="008A4AD4"/>
    <w:rsid w:val="008A4D95"/>
    <w:rsid w:val="008A4E20"/>
    <w:rsid w:val="008A5233"/>
    <w:rsid w:val="008A53CB"/>
    <w:rsid w:val="008A55DA"/>
    <w:rsid w:val="008A5657"/>
    <w:rsid w:val="008A5688"/>
    <w:rsid w:val="008A5696"/>
    <w:rsid w:val="008A5807"/>
    <w:rsid w:val="008A5A8F"/>
    <w:rsid w:val="008A5BAA"/>
    <w:rsid w:val="008A5D22"/>
    <w:rsid w:val="008A5DFD"/>
    <w:rsid w:val="008A5E8C"/>
    <w:rsid w:val="008A6110"/>
    <w:rsid w:val="008A6286"/>
    <w:rsid w:val="008A6308"/>
    <w:rsid w:val="008A6432"/>
    <w:rsid w:val="008A6483"/>
    <w:rsid w:val="008A65E3"/>
    <w:rsid w:val="008A6AAF"/>
    <w:rsid w:val="008A6CF1"/>
    <w:rsid w:val="008A6D2E"/>
    <w:rsid w:val="008A750F"/>
    <w:rsid w:val="008A765F"/>
    <w:rsid w:val="008A7718"/>
    <w:rsid w:val="008A7816"/>
    <w:rsid w:val="008A793D"/>
    <w:rsid w:val="008B0252"/>
    <w:rsid w:val="008B03AC"/>
    <w:rsid w:val="008B069A"/>
    <w:rsid w:val="008B0F22"/>
    <w:rsid w:val="008B102A"/>
    <w:rsid w:val="008B103B"/>
    <w:rsid w:val="008B114E"/>
    <w:rsid w:val="008B129B"/>
    <w:rsid w:val="008B1C01"/>
    <w:rsid w:val="008B1C3F"/>
    <w:rsid w:val="008B1EDF"/>
    <w:rsid w:val="008B20A7"/>
    <w:rsid w:val="008B2142"/>
    <w:rsid w:val="008B21D0"/>
    <w:rsid w:val="008B251B"/>
    <w:rsid w:val="008B25C2"/>
    <w:rsid w:val="008B26FC"/>
    <w:rsid w:val="008B2A6A"/>
    <w:rsid w:val="008B2B81"/>
    <w:rsid w:val="008B2C45"/>
    <w:rsid w:val="008B2E52"/>
    <w:rsid w:val="008B2E61"/>
    <w:rsid w:val="008B301E"/>
    <w:rsid w:val="008B303E"/>
    <w:rsid w:val="008B32D4"/>
    <w:rsid w:val="008B33D4"/>
    <w:rsid w:val="008B360A"/>
    <w:rsid w:val="008B3663"/>
    <w:rsid w:val="008B393D"/>
    <w:rsid w:val="008B39BD"/>
    <w:rsid w:val="008B39C2"/>
    <w:rsid w:val="008B3D45"/>
    <w:rsid w:val="008B3D61"/>
    <w:rsid w:val="008B452A"/>
    <w:rsid w:val="008B467D"/>
    <w:rsid w:val="008B4755"/>
    <w:rsid w:val="008B4820"/>
    <w:rsid w:val="008B49EF"/>
    <w:rsid w:val="008B4A92"/>
    <w:rsid w:val="008B4C3A"/>
    <w:rsid w:val="008B4D7C"/>
    <w:rsid w:val="008B4E49"/>
    <w:rsid w:val="008B4F31"/>
    <w:rsid w:val="008B4F8F"/>
    <w:rsid w:val="008B506D"/>
    <w:rsid w:val="008B5127"/>
    <w:rsid w:val="008B53C7"/>
    <w:rsid w:val="008B576D"/>
    <w:rsid w:val="008B5874"/>
    <w:rsid w:val="008B5D70"/>
    <w:rsid w:val="008B6358"/>
    <w:rsid w:val="008B63D1"/>
    <w:rsid w:val="008B6659"/>
    <w:rsid w:val="008B6761"/>
    <w:rsid w:val="008B6C69"/>
    <w:rsid w:val="008B6CB0"/>
    <w:rsid w:val="008B6F38"/>
    <w:rsid w:val="008B6F75"/>
    <w:rsid w:val="008B7061"/>
    <w:rsid w:val="008B70CA"/>
    <w:rsid w:val="008B7817"/>
    <w:rsid w:val="008B7860"/>
    <w:rsid w:val="008B79C2"/>
    <w:rsid w:val="008B7C78"/>
    <w:rsid w:val="008B7E4F"/>
    <w:rsid w:val="008B7F4A"/>
    <w:rsid w:val="008C011B"/>
    <w:rsid w:val="008C0187"/>
    <w:rsid w:val="008C01B3"/>
    <w:rsid w:val="008C04E3"/>
    <w:rsid w:val="008C0669"/>
    <w:rsid w:val="008C076B"/>
    <w:rsid w:val="008C083D"/>
    <w:rsid w:val="008C08D9"/>
    <w:rsid w:val="008C09E2"/>
    <w:rsid w:val="008C0D83"/>
    <w:rsid w:val="008C10F1"/>
    <w:rsid w:val="008C129D"/>
    <w:rsid w:val="008C1371"/>
    <w:rsid w:val="008C1467"/>
    <w:rsid w:val="008C15B7"/>
    <w:rsid w:val="008C17E0"/>
    <w:rsid w:val="008C1A22"/>
    <w:rsid w:val="008C1D05"/>
    <w:rsid w:val="008C1D3F"/>
    <w:rsid w:val="008C1D47"/>
    <w:rsid w:val="008C1DB8"/>
    <w:rsid w:val="008C2037"/>
    <w:rsid w:val="008C2132"/>
    <w:rsid w:val="008C22F9"/>
    <w:rsid w:val="008C24E7"/>
    <w:rsid w:val="008C25D3"/>
    <w:rsid w:val="008C2AE9"/>
    <w:rsid w:val="008C2B0D"/>
    <w:rsid w:val="008C2B42"/>
    <w:rsid w:val="008C2D98"/>
    <w:rsid w:val="008C2DBD"/>
    <w:rsid w:val="008C2EBE"/>
    <w:rsid w:val="008C2ECD"/>
    <w:rsid w:val="008C2F6D"/>
    <w:rsid w:val="008C3075"/>
    <w:rsid w:val="008C33ED"/>
    <w:rsid w:val="008C3954"/>
    <w:rsid w:val="008C3994"/>
    <w:rsid w:val="008C39A8"/>
    <w:rsid w:val="008C3A38"/>
    <w:rsid w:val="008C3DF2"/>
    <w:rsid w:val="008C3E6D"/>
    <w:rsid w:val="008C419A"/>
    <w:rsid w:val="008C4300"/>
    <w:rsid w:val="008C4492"/>
    <w:rsid w:val="008C4B02"/>
    <w:rsid w:val="008C4B42"/>
    <w:rsid w:val="008C4E73"/>
    <w:rsid w:val="008C534F"/>
    <w:rsid w:val="008C578F"/>
    <w:rsid w:val="008C5904"/>
    <w:rsid w:val="008C5937"/>
    <w:rsid w:val="008C5A92"/>
    <w:rsid w:val="008C5D8B"/>
    <w:rsid w:val="008C5E17"/>
    <w:rsid w:val="008C5E42"/>
    <w:rsid w:val="008C5E75"/>
    <w:rsid w:val="008C6223"/>
    <w:rsid w:val="008C6558"/>
    <w:rsid w:val="008C666A"/>
    <w:rsid w:val="008C66C2"/>
    <w:rsid w:val="008C66EC"/>
    <w:rsid w:val="008C6873"/>
    <w:rsid w:val="008C6A7B"/>
    <w:rsid w:val="008C6ADF"/>
    <w:rsid w:val="008C6D17"/>
    <w:rsid w:val="008C7200"/>
    <w:rsid w:val="008C7252"/>
    <w:rsid w:val="008C73D0"/>
    <w:rsid w:val="008C759B"/>
    <w:rsid w:val="008C76AE"/>
    <w:rsid w:val="008D0061"/>
    <w:rsid w:val="008D008A"/>
    <w:rsid w:val="008D0196"/>
    <w:rsid w:val="008D09E6"/>
    <w:rsid w:val="008D0AB9"/>
    <w:rsid w:val="008D108C"/>
    <w:rsid w:val="008D1372"/>
    <w:rsid w:val="008D146D"/>
    <w:rsid w:val="008D1974"/>
    <w:rsid w:val="008D1B99"/>
    <w:rsid w:val="008D1BC1"/>
    <w:rsid w:val="008D1D6B"/>
    <w:rsid w:val="008D1E04"/>
    <w:rsid w:val="008D22DD"/>
    <w:rsid w:val="008D25B5"/>
    <w:rsid w:val="008D29EC"/>
    <w:rsid w:val="008D2AB9"/>
    <w:rsid w:val="008D2C53"/>
    <w:rsid w:val="008D3121"/>
    <w:rsid w:val="008D323E"/>
    <w:rsid w:val="008D374E"/>
    <w:rsid w:val="008D3D5E"/>
    <w:rsid w:val="008D3E3C"/>
    <w:rsid w:val="008D3F94"/>
    <w:rsid w:val="008D40BC"/>
    <w:rsid w:val="008D4197"/>
    <w:rsid w:val="008D447A"/>
    <w:rsid w:val="008D44DB"/>
    <w:rsid w:val="008D46CB"/>
    <w:rsid w:val="008D47EB"/>
    <w:rsid w:val="008D49A9"/>
    <w:rsid w:val="008D4B0F"/>
    <w:rsid w:val="008D4BF6"/>
    <w:rsid w:val="008D4C72"/>
    <w:rsid w:val="008D508F"/>
    <w:rsid w:val="008D5333"/>
    <w:rsid w:val="008D5358"/>
    <w:rsid w:val="008D54BC"/>
    <w:rsid w:val="008D561F"/>
    <w:rsid w:val="008D5899"/>
    <w:rsid w:val="008D5F03"/>
    <w:rsid w:val="008D63BB"/>
    <w:rsid w:val="008D6620"/>
    <w:rsid w:val="008D67A1"/>
    <w:rsid w:val="008D6875"/>
    <w:rsid w:val="008D694E"/>
    <w:rsid w:val="008D6A1E"/>
    <w:rsid w:val="008D6BC0"/>
    <w:rsid w:val="008D6C4A"/>
    <w:rsid w:val="008D6CDF"/>
    <w:rsid w:val="008D6F36"/>
    <w:rsid w:val="008D7855"/>
    <w:rsid w:val="008E0079"/>
    <w:rsid w:val="008E0264"/>
    <w:rsid w:val="008E04A5"/>
    <w:rsid w:val="008E04C5"/>
    <w:rsid w:val="008E0802"/>
    <w:rsid w:val="008E0BB9"/>
    <w:rsid w:val="008E0C30"/>
    <w:rsid w:val="008E0FDD"/>
    <w:rsid w:val="008E111C"/>
    <w:rsid w:val="008E113A"/>
    <w:rsid w:val="008E12E2"/>
    <w:rsid w:val="008E131F"/>
    <w:rsid w:val="008E1756"/>
    <w:rsid w:val="008E18E8"/>
    <w:rsid w:val="008E1A83"/>
    <w:rsid w:val="008E1D24"/>
    <w:rsid w:val="008E1DB1"/>
    <w:rsid w:val="008E1E27"/>
    <w:rsid w:val="008E1E2F"/>
    <w:rsid w:val="008E1FB1"/>
    <w:rsid w:val="008E2578"/>
    <w:rsid w:val="008E286F"/>
    <w:rsid w:val="008E2870"/>
    <w:rsid w:val="008E29C9"/>
    <w:rsid w:val="008E2C1D"/>
    <w:rsid w:val="008E2DC8"/>
    <w:rsid w:val="008E2FB7"/>
    <w:rsid w:val="008E3214"/>
    <w:rsid w:val="008E327B"/>
    <w:rsid w:val="008E3541"/>
    <w:rsid w:val="008E368E"/>
    <w:rsid w:val="008E391F"/>
    <w:rsid w:val="008E39DB"/>
    <w:rsid w:val="008E3CD4"/>
    <w:rsid w:val="008E3DB5"/>
    <w:rsid w:val="008E41F5"/>
    <w:rsid w:val="008E451C"/>
    <w:rsid w:val="008E47CB"/>
    <w:rsid w:val="008E483A"/>
    <w:rsid w:val="008E48D1"/>
    <w:rsid w:val="008E4F9A"/>
    <w:rsid w:val="008E500C"/>
    <w:rsid w:val="008E5363"/>
    <w:rsid w:val="008E5547"/>
    <w:rsid w:val="008E5F70"/>
    <w:rsid w:val="008E5FDE"/>
    <w:rsid w:val="008E69A2"/>
    <w:rsid w:val="008E6FFE"/>
    <w:rsid w:val="008E7337"/>
    <w:rsid w:val="008E73AD"/>
    <w:rsid w:val="008E76F1"/>
    <w:rsid w:val="008E7890"/>
    <w:rsid w:val="008E7993"/>
    <w:rsid w:val="008E7AF0"/>
    <w:rsid w:val="008E7D36"/>
    <w:rsid w:val="008E7D9E"/>
    <w:rsid w:val="008E7E1E"/>
    <w:rsid w:val="008E7FEF"/>
    <w:rsid w:val="008F017E"/>
    <w:rsid w:val="008F03E1"/>
    <w:rsid w:val="008F0613"/>
    <w:rsid w:val="008F06B8"/>
    <w:rsid w:val="008F093A"/>
    <w:rsid w:val="008F0B55"/>
    <w:rsid w:val="008F0CDA"/>
    <w:rsid w:val="008F0CDE"/>
    <w:rsid w:val="008F100E"/>
    <w:rsid w:val="008F119F"/>
    <w:rsid w:val="008F12F1"/>
    <w:rsid w:val="008F1500"/>
    <w:rsid w:val="008F1B42"/>
    <w:rsid w:val="008F203B"/>
    <w:rsid w:val="008F2163"/>
    <w:rsid w:val="008F2241"/>
    <w:rsid w:val="008F2587"/>
    <w:rsid w:val="008F25AB"/>
    <w:rsid w:val="008F2796"/>
    <w:rsid w:val="008F27A6"/>
    <w:rsid w:val="008F2834"/>
    <w:rsid w:val="008F2942"/>
    <w:rsid w:val="008F296E"/>
    <w:rsid w:val="008F2ADB"/>
    <w:rsid w:val="008F2D77"/>
    <w:rsid w:val="008F2DBD"/>
    <w:rsid w:val="008F2EC0"/>
    <w:rsid w:val="008F2F3D"/>
    <w:rsid w:val="008F3127"/>
    <w:rsid w:val="008F321E"/>
    <w:rsid w:val="008F35F0"/>
    <w:rsid w:val="008F3660"/>
    <w:rsid w:val="008F386C"/>
    <w:rsid w:val="008F38B1"/>
    <w:rsid w:val="008F428B"/>
    <w:rsid w:val="008F466B"/>
    <w:rsid w:val="008F46D0"/>
    <w:rsid w:val="008F4E03"/>
    <w:rsid w:val="008F4EBE"/>
    <w:rsid w:val="008F50CC"/>
    <w:rsid w:val="008F5470"/>
    <w:rsid w:val="008F54A0"/>
    <w:rsid w:val="008F5552"/>
    <w:rsid w:val="008F5697"/>
    <w:rsid w:val="008F5767"/>
    <w:rsid w:val="008F5CB7"/>
    <w:rsid w:val="008F5F35"/>
    <w:rsid w:val="008F5FBC"/>
    <w:rsid w:val="008F64F6"/>
    <w:rsid w:val="008F668D"/>
    <w:rsid w:val="008F66AB"/>
    <w:rsid w:val="008F6854"/>
    <w:rsid w:val="008F68A2"/>
    <w:rsid w:val="008F6928"/>
    <w:rsid w:val="008F692E"/>
    <w:rsid w:val="008F69CC"/>
    <w:rsid w:val="008F6AE9"/>
    <w:rsid w:val="008F6E0B"/>
    <w:rsid w:val="008F6FCC"/>
    <w:rsid w:val="008F7269"/>
    <w:rsid w:val="008F7312"/>
    <w:rsid w:val="008F76F1"/>
    <w:rsid w:val="008F7A8D"/>
    <w:rsid w:val="008F7F02"/>
    <w:rsid w:val="008F7F81"/>
    <w:rsid w:val="0090040A"/>
    <w:rsid w:val="0090052A"/>
    <w:rsid w:val="00900548"/>
    <w:rsid w:val="0090072F"/>
    <w:rsid w:val="00900754"/>
    <w:rsid w:val="00900D67"/>
    <w:rsid w:val="00900E30"/>
    <w:rsid w:val="00901155"/>
    <w:rsid w:val="009011F6"/>
    <w:rsid w:val="00901840"/>
    <w:rsid w:val="009018BF"/>
    <w:rsid w:val="00901908"/>
    <w:rsid w:val="00901AA5"/>
    <w:rsid w:val="009022B8"/>
    <w:rsid w:val="0090254D"/>
    <w:rsid w:val="009025DC"/>
    <w:rsid w:val="00903069"/>
    <w:rsid w:val="00903079"/>
    <w:rsid w:val="009034CF"/>
    <w:rsid w:val="00903B7D"/>
    <w:rsid w:val="00903B94"/>
    <w:rsid w:val="00904081"/>
    <w:rsid w:val="00904089"/>
    <w:rsid w:val="009040E1"/>
    <w:rsid w:val="0090427D"/>
    <w:rsid w:val="0090431C"/>
    <w:rsid w:val="00904464"/>
    <w:rsid w:val="009044EF"/>
    <w:rsid w:val="00904820"/>
    <w:rsid w:val="00904AB7"/>
    <w:rsid w:val="00904DD6"/>
    <w:rsid w:val="00904EDF"/>
    <w:rsid w:val="00904F57"/>
    <w:rsid w:val="00905065"/>
    <w:rsid w:val="00905214"/>
    <w:rsid w:val="009052FF"/>
    <w:rsid w:val="00905C9D"/>
    <w:rsid w:val="00905DD0"/>
    <w:rsid w:val="00905EBD"/>
    <w:rsid w:val="00905F0E"/>
    <w:rsid w:val="00905FD5"/>
    <w:rsid w:val="00906015"/>
    <w:rsid w:val="00906400"/>
    <w:rsid w:val="00906486"/>
    <w:rsid w:val="00906A11"/>
    <w:rsid w:val="00906AE7"/>
    <w:rsid w:val="00906D86"/>
    <w:rsid w:val="00906E0F"/>
    <w:rsid w:val="00907038"/>
    <w:rsid w:val="0090707E"/>
    <w:rsid w:val="00907797"/>
    <w:rsid w:val="0090788C"/>
    <w:rsid w:val="00907A61"/>
    <w:rsid w:val="00907C3A"/>
    <w:rsid w:val="00907ED4"/>
    <w:rsid w:val="00907F08"/>
    <w:rsid w:val="00910283"/>
    <w:rsid w:val="0091068F"/>
    <w:rsid w:val="009107C2"/>
    <w:rsid w:val="0091089D"/>
    <w:rsid w:val="00910917"/>
    <w:rsid w:val="00910C1D"/>
    <w:rsid w:val="00910E30"/>
    <w:rsid w:val="00910EEA"/>
    <w:rsid w:val="009110C6"/>
    <w:rsid w:val="00911250"/>
    <w:rsid w:val="0091130E"/>
    <w:rsid w:val="0091144F"/>
    <w:rsid w:val="00911586"/>
    <w:rsid w:val="00911942"/>
    <w:rsid w:val="009119DA"/>
    <w:rsid w:val="00911AA1"/>
    <w:rsid w:val="00911B12"/>
    <w:rsid w:val="00911B49"/>
    <w:rsid w:val="00911DF7"/>
    <w:rsid w:val="00911EEC"/>
    <w:rsid w:val="009120C5"/>
    <w:rsid w:val="009128CC"/>
    <w:rsid w:val="00912918"/>
    <w:rsid w:val="00912AFB"/>
    <w:rsid w:val="00912CC1"/>
    <w:rsid w:val="00912D08"/>
    <w:rsid w:val="00913413"/>
    <w:rsid w:val="009135A5"/>
    <w:rsid w:val="00913779"/>
    <w:rsid w:val="00913883"/>
    <w:rsid w:val="00913C25"/>
    <w:rsid w:val="00913E62"/>
    <w:rsid w:val="009141D0"/>
    <w:rsid w:val="00914501"/>
    <w:rsid w:val="00914A33"/>
    <w:rsid w:val="00914A4C"/>
    <w:rsid w:val="00914C0F"/>
    <w:rsid w:val="00914DBB"/>
    <w:rsid w:val="009150D5"/>
    <w:rsid w:val="009152A5"/>
    <w:rsid w:val="009153D1"/>
    <w:rsid w:val="009153F0"/>
    <w:rsid w:val="009156CE"/>
    <w:rsid w:val="009158BF"/>
    <w:rsid w:val="00915BD1"/>
    <w:rsid w:val="00915E64"/>
    <w:rsid w:val="00916049"/>
    <w:rsid w:val="00916395"/>
    <w:rsid w:val="009163D5"/>
    <w:rsid w:val="009168D7"/>
    <w:rsid w:val="00916A82"/>
    <w:rsid w:val="00916F78"/>
    <w:rsid w:val="00916FEE"/>
    <w:rsid w:val="00917030"/>
    <w:rsid w:val="0091713D"/>
    <w:rsid w:val="00917607"/>
    <w:rsid w:val="00917658"/>
    <w:rsid w:val="0091785B"/>
    <w:rsid w:val="009179B3"/>
    <w:rsid w:val="00920047"/>
    <w:rsid w:val="00920107"/>
    <w:rsid w:val="00920503"/>
    <w:rsid w:val="00920571"/>
    <w:rsid w:val="0092070D"/>
    <w:rsid w:val="00920807"/>
    <w:rsid w:val="00920955"/>
    <w:rsid w:val="009212A2"/>
    <w:rsid w:val="009212B0"/>
    <w:rsid w:val="00921377"/>
    <w:rsid w:val="009214F6"/>
    <w:rsid w:val="00921561"/>
    <w:rsid w:val="0092181B"/>
    <w:rsid w:val="00921894"/>
    <w:rsid w:val="009218F6"/>
    <w:rsid w:val="00921952"/>
    <w:rsid w:val="009219C7"/>
    <w:rsid w:val="00921C1D"/>
    <w:rsid w:val="00921C73"/>
    <w:rsid w:val="00921E80"/>
    <w:rsid w:val="00921EA6"/>
    <w:rsid w:val="009224FC"/>
    <w:rsid w:val="009225AA"/>
    <w:rsid w:val="00922C6D"/>
    <w:rsid w:val="00922D2F"/>
    <w:rsid w:val="009230D4"/>
    <w:rsid w:val="00923167"/>
    <w:rsid w:val="009232B4"/>
    <w:rsid w:val="00923708"/>
    <w:rsid w:val="00923935"/>
    <w:rsid w:val="00923A7C"/>
    <w:rsid w:val="00923A7F"/>
    <w:rsid w:val="00923CBD"/>
    <w:rsid w:val="00923F81"/>
    <w:rsid w:val="00923FF2"/>
    <w:rsid w:val="0092440B"/>
    <w:rsid w:val="0092451B"/>
    <w:rsid w:val="00924629"/>
    <w:rsid w:val="00924697"/>
    <w:rsid w:val="0092476D"/>
    <w:rsid w:val="0092492A"/>
    <w:rsid w:val="00924A0C"/>
    <w:rsid w:val="00924BDA"/>
    <w:rsid w:val="00924C01"/>
    <w:rsid w:val="00924C75"/>
    <w:rsid w:val="00924F2C"/>
    <w:rsid w:val="009250B5"/>
    <w:rsid w:val="00925195"/>
    <w:rsid w:val="00925206"/>
    <w:rsid w:val="0092523D"/>
    <w:rsid w:val="009252BD"/>
    <w:rsid w:val="0092532E"/>
    <w:rsid w:val="009253BA"/>
    <w:rsid w:val="009253D2"/>
    <w:rsid w:val="009253F0"/>
    <w:rsid w:val="009259B8"/>
    <w:rsid w:val="00925AD2"/>
    <w:rsid w:val="00925CDC"/>
    <w:rsid w:val="00925E3F"/>
    <w:rsid w:val="00926063"/>
    <w:rsid w:val="009260E3"/>
    <w:rsid w:val="00926437"/>
    <w:rsid w:val="009267A6"/>
    <w:rsid w:val="009267B9"/>
    <w:rsid w:val="00926E6E"/>
    <w:rsid w:val="00926F2A"/>
    <w:rsid w:val="00927878"/>
    <w:rsid w:val="00927924"/>
    <w:rsid w:val="009279C1"/>
    <w:rsid w:val="00927A87"/>
    <w:rsid w:val="00927A9B"/>
    <w:rsid w:val="00927AA9"/>
    <w:rsid w:val="00927C3B"/>
    <w:rsid w:val="00927C84"/>
    <w:rsid w:val="00927D9C"/>
    <w:rsid w:val="00927DAA"/>
    <w:rsid w:val="009300D5"/>
    <w:rsid w:val="00930485"/>
    <w:rsid w:val="009306A6"/>
    <w:rsid w:val="009306C4"/>
    <w:rsid w:val="00930F18"/>
    <w:rsid w:val="009311D5"/>
    <w:rsid w:val="009311E3"/>
    <w:rsid w:val="0093120C"/>
    <w:rsid w:val="0093126E"/>
    <w:rsid w:val="0093158F"/>
    <w:rsid w:val="0093186D"/>
    <w:rsid w:val="009318EE"/>
    <w:rsid w:val="009319A2"/>
    <w:rsid w:val="00931A41"/>
    <w:rsid w:val="00931F7A"/>
    <w:rsid w:val="00931FE9"/>
    <w:rsid w:val="009321A1"/>
    <w:rsid w:val="0093234A"/>
    <w:rsid w:val="009330D6"/>
    <w:rsid w:val="009332CB"/>
    <w:rsid w:val="00933397"/>
    <w:rsid w:val="009333E0"/>
    <w:rsid w:val="009334EF"/>
    <w:rsid w:val="009336BA"/>
    <w:rsid w:val="00933BC9"/>
    <w:rsid w:val="00933FE4"/>
    <w:rsid w:val="0093439C"/>
    <w:rsid w:val="009343AD"/>
    <w:rsid w:val="009346BD"/>
    <w:rsid w:val="009346E2"/>
    <w:rsid w:val="00934950"/>
    <w:rsid w:val="00934953"/>
    <w:rsid w:val="009349CA"/>
    <w:rsid w:val="00934B26"/>
    <w:rsid w:val="00934C43"/>
    <w:rsid w:val="00934D77"/>
    <w:rsid w:val="00934FA7"/>
    <w:rsid w:val="0093512A"/>
    <w:rsid w:val="0093518A"/>
    <w:rsid w:val="00935432"/>
    <w:rsid w:val="00935450"/>
    <w:rsid w:val="00935478"/>
    <w:rsid w:val="00935877"/>
    <w:rsid w:val="00935A47"/>
    <w:rsid w:val="00935C19"/>
    <w:rsid w:val="00935CF7"/>
    <w:rsid w:val="00935D7D"/>
    <w:rsid w:val="00935F1D"/>
    <w:rsid w:val="00936071"/>
    <w:rsid w:val="009364B5"/>
    <w:rsid w:val="0093670B"/>
    <w:rsid w:val="009368C8"/>
    <w:rsid w:val="009369C4"/>
    <w:rsid w:val="00936A35"/>
    <w:rsid w:val="00936FA4"/>
    <w:rsid w:val="00936FEC"/>
    <w:rsid w:val="009370EA"/>
    <w:rsid w:val="009375B2"/>
    <w:rsid w:val="009377F5"/>
    <w:rsid w:val="00937843"/>
    <w:rsid w:val="0093784F"/>
    <w:rsid w:val="0093787F"/>
    <w:rsid w:val="0093791E"/>
    <w:rsid w:val="00937968"/>
    <w:rsid w:val="009379F6"/>
    <w:rsid w:val="00937AAE"/>
    <w:rsid w:val="00937B53"/>
    <w:rsid w:val="0094003D"/>
    <w:rsid w:val="0094015F"/>
    <w:rsid w:val="00940301"/>
    <w:rsid w:val="0094032C"/>
    <w:rsid w:val="009403A9"/>
    <w:rsid w:val="0094041B"/>
    <w:rsid w:val="009406E9"/>
    <w:rsid w:val="00940C3F"/>
    <w:rsid w:val="00940DF5"/>
    <w:rsid w:val="00940FD1"/>
    <w:rsid w:val="009413A8"/>
    <w:rsid w:val="00941669"/>
    <w:rsid w:val="009416D6"/>
    <w:rsid w:val="009417E3"/>
    <w:rsid w:val="009419D3"/>
    <w:rsid w:val="00941D52"/>
    <w:rsid w:val="00942060"/>
    <w:rsid w:val="00942868"/>
    <w:rsid w:val="00942914"/>
    <w:rsid w:val="00942AE9"/>
    <w:rsid w:val="00942B94"/>
    <w:rsid w:val="00942BB7"/>
    <w:rsid w:val="009430EA"/>
    <w:rsid w:val="00943755"/>
    <w:rsid w:val="0094379F"/>
    <w:rsid w:val="009438D7"/>
    <w:rsid w:val="009439D7"/>
    <w:rsid w:val="00943CF1"/>
    <w:rsid w:val="00943FEF"/>
    <w:rsid w:val="00944116"/>
    <w:rsid w:val="0094421E"/>
    <w:rsid w:val="009442A0"/>
    <w:rsid w:val="0094464A"/>
    <w:rsid w:val="00944A00"/>
    <w:rsid w:val="00944E15"/>
    <w:rsid w:val="00944F62"/>
    <w:rsid w:val="00944FF2"/>
    <w:rsid w:val="00945021"/>
    <w:rsid w:val="0094502D"/>
    <w:rsid w:val="009450CE"/>
    <w:rsid w:val="009450D5"/>
    <w:rsid w:val="009452FD"/>
    <w:rsid w:val="0094532C"/>
    <w:rsid w:val="0094555E"/>
    <w:rsid w:val="009459B4"/>
    <w:rsid w:val="00945B2A"/>
    <w:rsid w:val="00945C6B"/>
    <w:rsid w:val="0094603A"/>
    <w:rsid w:val="009464F5"/>
    <w:rsid w:val="00946743"/>
    <w:rsid w:val="009469FB"/>
    <w:rsid w:val="00946A3F"/>
    <w:rsid w:val="00946C0E"/>
    <w:rsid w:val="00946FE7"/>
    <w:rsid w:val="00947042"/>
    <w:rsid w:val="0094720B"/>
    <w:rsid w:val="009473AD"/>
    <w:rsid w:val="009476F5"/>
    <w:rsid w:val="009477F0"/>
    <w:rsid w:val="009477FC"/>
    <w:rsid w:val="009478F9"/>
    <w:rsid w:val="00947A81"/>
    <w:rsid w:val="00947F10"/>
    <w:rsid w:val="0095033A"/>
    <w:rsid w:val="009505DC"/>
    <w:rsid w:val="00950978"/>
    <w:rsid w:val="00950CB6"/>
    <w:rsid w:val="00950D91"/>
    <w:rsid w:val="00950F05"/>
    <w:rsid w:val="00950FFA"/>
    <w:rsid w:val="00951281"/>
    <w:rsid w:val="00951949"/>
    <w:rsid w:val="00952087"/>
    <w:rsid w:val="009522B7"/>
    <w:rsid w:val="00952341"/>
    <w:rsid w:val="00952466"/>
    <w:rsid w:val="0095263A"/>
    <w:rsid w:val="009526F0"/>
    <w:rsid w:val="0095278C"/>
    <w:rsid w:val="00952890"/>
    <w:rsid w:val="00952FC1"/>
    <w:rsid w:val="009530B3"/>
    <w:rsid w:val="009531EB"/>
    <w:rsid w:val="009533B0"/>
    <w:rsid w:val="009536A7"/>
    <w:rsid w:val="00953833"/>
    <w:rsid w:val="009539AB"/>
    <w:rsid w:val="00953CC1"/>
    <w:rsid w:val="00953D7A"/>
    <w:rsid w:val="00953E3F"/>
    <w:rsid w:val="00953E46"/>
    <w:rsid w:val="0095426F"/>
    <w:rsid w:val="0095446F"/>
    <w:rsid w:val="00954484"/>
    <w:rsid w:val="0095448B"/>
    <w:rsid w:val="009546BC"/>
    <w:rsid w:val="0095485C"/>
    <w:rsid w:val="0095490D"/>
    <w:rsid w:val="00954A02"/>
    <w:rsid w:val="00954AC7"/>
    <w:rsid w:val="00954CCB"/>
    <w:rsid w:val="00954EF0"/>
    <w:rsid w:val="00954F96"/>
    <w:rsid w:val="0095525C"/>
    <w:rsid w:val="009553DC"/>
    <w:rsid w:val="009556E0"/>
    <w:rsid w:val="009557D2"/>
    <w:rsid w:val="009558B5"/>
    <w:rsid w:val="009558DF"/>
    <w:rsid w:val="00955BDC"/>
    <w:rsid w:val="00956620"/>
    <w:rsid w:val="0095671A"/>
    <w:rsid w:val="00956948"/>
    <w:rsid w:val="00956B34"/>
    <w:rsid w:val="00956DB4"/>
    <w:rsid w:val="00956FE9"/>
    <w:rsid w:val="00957A05"/>
    <w:rsid w:val="00957DE7"/>
    <w:rsid w:val="00960292"/>
    <w:rsid w:val="00960416"/>
    <w:rsid w:val="00960454"/>
    <w:rsid w:val="00960535"/>
    <w:rsid w:val="00960590"/>
    <w:rsid w:val="009608E7"/>
    <w:rsid w:val="00960A99"/>
    <w:rsid w:val="00960BDF"/>
    <w:rsid w:val="00960E5C"/>
    <w:rsid w:val="009619F0"/>
    <w:rsid w:val="00961A19"/>
    <w:rsid w:val="00961D5B"/>
    <w:rsid w:val="00961E9F"/>
    <w:rsid w:val="00962179"/>
    <w:rsid w:val="00962182"/>
    <w:rsid w:val="0096223A"/>
    <w:rsid w:val="00962268"/>
    <w:rsid w:val="0096258C"/>
    <w:rsid w:val="009625F8"/>
    <w:rsid w:val="009627B5"/>
    <w:rsid w:val="009628FE"/>
    <w:rsid w:val="0096297E"/>
    <w:rsid w:val="00962ABE"/>
    <w:rsid w:val="00962C5F"/>
    <w:rsid w:val="00962D17"/>
    <w:rsid w:val="00962D92"/>
    <w:rsid w:val="00962F5B"/>
    <w:rsid w:val="00963020"/>
    <w:rsid w:val="0096308E"/>
    <w:rsid w:val="009635E0"/>
    <w:rsid w:val="00963F09"/>
    <w:rsid w:val="00964273"/>
    <w:rsid w:val="009649BF"/>
    <w:rsid w:val="00964C3F"/>
    <w:rsid w:val="00964CD0"/>
    <w:rsid w:val="00964ED1"/>
    <w:rsid w:val="0096532E"/>
    <w:rsid w:val="00965349"/>
    <w:rsid w:val="00965687"/>
    <w:rsid w:val="00965787"/>
    <w:rsid w:val="009659A9"/>
    <w:rsid w:val="009659B6"/>
    <w:rsid w:val="009659E3"/>
    <w:rsid w:val="00965A2B"/>
    <w:rsid w:val="00965AD1"/>
    <w:rsid w:val="00965C72"/>
    <w:rsid w:val="00965D52"/>
    <w:rsid w:val="00965DC0"/>
    <w:rsid w:val="0096635E"/>
    <w:rsid w:val="009663A5"/>
    <w:rsid w:val="0096668B"/>
    <w:rsid w:val="00966771"/>
    <w:rsid w:val="009669D5"/>
    <w:rsid w:val="009669D9"/>
    <w:rsid w:val="00966A2E"/>
    <w:rsid w:val="00966C78"/>
    <w:rsid w:val="009670BC"/>
    <w:rsid w:val="009672D7"/>
    <w:rsid w:val="009672FF"/>
    <w:rsid w:val="00967427"/>
    <w:rsid w:val="00967535"/>
    <w:rsid w:val="00967743"/>
    <w:rsid w:val="00967AE0"/>
    <w:rsid w:val="00967B87"/>
    <w:rsid w:val="00967D7E"/>
    <w:rsid w:val="00967EC1"/>
    <w:rsid w:val="00967F3F"/>
    <w:rsid w:val="00967F6F"/>
    <w:rsid w:val="009702B6"/>
    <w:rsid w:val="009702C7"/>
    <w:rsid w:val="009707C6"/>
    <w:rsid w:val="00970876"/>
    <w:rsid w:val="00970932"/>
    <w:rsid w:val="00970DBA"/>
    <w:rsid w:val="00970F1B"/>
    <w:rsid w:val="0097105F"/>
    <w:rsid w:val="009710B0"/>
    <w:rsid w:val="00971153"/>
    <w:rsid w:val="0097164A"/>
    <w:rsid w:val="00971771"/>
    <w:rsid w:val="00971FAD"/>
    <w:rsid w:val="00972188"/>
    <w:rsid w:val="0097240B"/>
    <w:rsid w:val="0097263A"/>
    <w:rsid w:val="009727F3"/>
    <w:rsid w:val="00972873"/>
    <w:rsid w:val="00972B46"/>
    <w:rsid w:val="00972D54"/>
    <w:rsid w:val="00972DAB"/>
    <w:rsid w:val="00972E83"/>
    <w:rsid w:val="0097308E"/>
    <w:rsid w:val="0097312D"/>
    <w:rsid w:val="009732A3"/>
    <w:rsid w:val="009732AE"/>
    <w:rsid w:val="0097339F"/>
    <w:rsid w:val="009733A1"/>
    <w:rsid w:val="009733F5"/>
    <w:rsid w:val="0097389F"/>
    <w:rsid w:val="00973F39"/>
    <w:rsid w:val="00973F57"/>
    <w:rsid w:val="0097401C"/>
    <w:rsid w:val="0097422B"/>
    <w:rsid w:val="00974291"/>
    <w:rsid w:val="009743C3"/>
    <w:rsid w:val="009745A0"/>
    <w:rsid w:val="009748C0"/>
    <w:rsid w:val="009749DD"/>
    <w:rsid w:val="00974D1F"/>
    <w:rsid w:val="00974F59"/>
    <w:rsid w:val="009750B6"/>
    <w:rsid w:val="00975313"/>
    <w:rsid w:val="009753C3"/>
    <w:rsid w:val="0097584F"/>
    <w:rsid w:val="0097591C"/>
    <w:rsid w:val="00975BD0"/>
    <w:rsid w:val="00975D82"/>
    <w:rsid w:val="009762C0"/>
    <w:rsid w:val="0097630B"/>
    <w:rsid w:val="0097680D"/>
    <w:rsid w:val="00976819"/>
    <w:rsid w:val="009768C9"/>
    <w:rsid w:val="009769D8"/>
    <w:rsid w:val="00976D9A"/>
    <w:rsid w:val="00976F40"/>
    <w:rsid w:val="00976FE3"/>
    <w:rsid w:val="009771DA"/>
    <w:rsid w:val="00977287"/>
    <w:rsid w:val="009774DE"/>
    <w:rsid w:val="0097755C"/>
    <w:rsid w:val="00977907"/>
    <w:rsid w:val="00977E9F"/>
    <w:rsid w:val="00980165"/>
    <w:rsid w:val="00980201"/>
    <w:rsid w:val="009802DC"/>
    <w:rsid w:val="00980583"/>
    <w:rsid w:val="0098067B"/>
    <w:rsid w:val="00980C76"/>
    <w:rsid w:val="00980D7B"/>
    <w:rsid w:val="009810CD"/>
    <w:rsid w:val="0098111A"/>
    <w:rsid w:val="00981437"/>
    <w:rsid w:val="0098153C"/>
    <w:rsid w:val="00981588"/>
    <w:rsid w:val="009817A9"/>
    <w:rsid w:val="00981994"/>
    <w:rsid w:val="00981A19"/>
    <w:rsid w:val="00981D8C"/>
    <w:rsid w:val="0098215A"/>
    <w:rsid w:val="009821BE"/>
    <w:rsid w:val="009824F4"/>
    <w:rsid w:val="00982723"/>
    <w:rsid w:val="00982C27"/>
    <w:rsid w:val="00982F38"/>
    <w:rsid w:val="00983033"/>
    <w:rsid w:val="009836FE"/>
    <w:rsid w:val="0098384A"/>
    <w:rsid w:val="0098386E"/>
    <w:rsid w:val="009839C3"/>
    <w:rsid w:val="00983C07"/>
    <w:rsid w:val="00983E7C"/>
    <w:rsid w:val="009840CC"/>
    <w:rsid w:val="0098435C"/>
    <w:rsid w:val="0098440A"/>
    <w:rsid w:val="00984D72"/>
    <w:rsid w:val="00984FA7"/>
    <w:rsid w:val="00985137"/>
    <w:rsid w:val="009853A2"/>
    <w:rsid w:val="00985678"/>
    <w:rsid w:val="009856DC"/>
    <w:rsid w:val="00985A61"/>
    <w:rsid w:val="00985BEC"/>
    <w:rsid w:val="00986043"/>
    <w:rsid w:val="009861EA"/>
    <w:rsid w:val="009866E9"/>
    <w:rsid w:val="0098674A"/>
    <w:rsid w:val="00986AB0"/>
    <w:rsid w:val="00986DA8"/>
    <w:rsid w:val="00986F1A"/>
    <w:rsid w:val="009878B8"/>
    <w:rsid w:val="00987BF7"/>
    <w:rsid w:val="00987C48"/>
    <w:rsid w:val="00987C53"/>
    <w:rsid w:val="00987C66"/>
    <w:rsid w:val="00987CC3"/>
    <w:rsid w:val="00987D1C"/>
    <w:rsid w:val="00987D8B"/>
    <w:rsid w:val="00987E72"/>
    <w:rsid w:val="00990263"/>
    <w:rsid w:val="009903AB"/>
    <w:rsid w:val="009903B3"/>
    <w:rsid w:val="00990555"/>
    <w:rsid w:val="00990572"/>
    <w:rsid w:val="009905FF"/>
    <w:rsid w:val="00990A9F"/>
    <w:rsid w:val="00991179"/>
    <w:rsid w:val="0099147B"/>
    <w:rsid w:val="0099156E"/>
    <w:rsid w:val="00991626"/>
    <w:rsid w:val="009917C5"/>
    <w:rsid w:val="009917D3"/>
    <w:rsid w:val="009917E5"/>
    <w:rsid w:val="00991AD6"/>
    <w:rsid w:val="00991B98"/>
    <w:rsid w:val="00991D5B"/>
    <w:rsid w:val="00991F5D"/>
    <w:rsid w:val="00991F9A"/>
    <w:rsid w:val="0099221C"/>
    <w:rsid w:val="00992343"/>
    <w:rsid w:val="0099265D"/>
    <w:rsid w:val="009927DD"/>
    <w:rsid w:val="009927FC"/>
    <w:rsid w:val="0099283C"/>
    <w:rsid w:val="00992C35"/>
    <w:rsid w:val="00992EAC"/>
    <w:rsid w:val="0099306F"/>
    <w:rsid w:val="009932CA"/>
    <w:rsid w:val="0099369B"/>
    <w:rsid w:val="00993B0D"/>
    <w:rsid w:val="00993C7C"/>
    <w:rsid w:val="00993E00"/>
    <w:rsid w:val="0099490D"/>
    <w:rsid w:val="00994BA3"/>
    <w:rsid w:val="00994C0E"/>
    <w:rsid w:val="00994E2C"/>
    <w:rsid w:val="00994E8A"/>
    <w:rsid w:val="00994F1D"/>
    <w:rsid w:val="0099582F"/>
    <w:rsid w:val="00995CCA"/>
    <w:rsid w:val="009961BC"/>
    <w:rsid w:val="00996422"/>
    <w:rsid w:val="009967B4"/>
    <w:rsid w:val="0099682F"/>
    <w:rsid w:val="0099688F"/>
    <w:rsid w:val="00996CC9"/>
    <w:rsid w:val="00996ED1"/>
    <w:rsid w:val="00997303"/>
    <w:rsid w:val="0099744B"/>
    <w:rsid w:val="009976F4"/>
    <w:rsid w:val="00997751"/>
    <w:rsid w:val="009977A3"/>
    <w:rsid w:val="00997A18"/>
    <w:rsid w:val="00997A2A"/>
    <w:rsid w:val="00997AB0"/>
    <w:rsid w:val="00997B28"/>
    <w:rsid w:val="00997B94"/>
    <w:rsid w:val="00997BBB"/>
    <w:rsid w:val="00997EFD"/>
    <w:rsid w:val="00997F3B"/>
    <w:rsid w:val="009A0444"/>
    <w:rsid w:val="009A049D"/>
    <w:rsid w:val="009A08AF"/>
    <w:rsid w:val="009A0EF4"/>
    <w:rsid w:val="009A0F69"/>
    <w:rsid w:val="009A0FED"/>
    <w:rsid w:val="009A0FFD"/>
    <w:rsid w:val="009A1059"/>
    <w:rsid w:val="009A1612"/>
    <w:rsid w:val="009A16D8"/>
    <w:rsid w:val="009A2333"/>
    <w:rsid w:val="009A2519"/>
    <w:rsid w:val="009A2A52"/>
    <w:rsid w:val="009A2AE3"/>
    <w:rsid w:val="009A2C22"/>
    <w:rsid w:val="009A380D"/>
    <w:rsid w:val="009A3977"/>
    <w:rsid w:val="009A3D44"/>
    <w:rsid w:val="009A3D81"/>
    <w:rsid w:val="009A3E0D"/>
    <w:rsid w:val="009A3F86"/>
    <w:rsid w:val="009A3FDB"/>
    <w:rsid w:val="009A4550"/>
    <w:rsid w:val="009A460F"/>
    <w:rsid w:val="009A46E4"/>
    <w:rsid w:val="009A470A"/>
    <w:rsid w:val="009A4720"/>
    <w:rsid w:val="009A493D"/>
    <w:rsid w:val="009A49FC"/>
    <w:rsid w:val="009A4A25"/>
    <w:rsid w:val="009A4A41"/>
    <w:rsid w:val="009A4C1A"/>
    <w:rsid w:val="009A4FEF"/>
    <w:rsid w:val="009A51A3"/>
    <w:rsid w:val="009A51B9"/>
    <w:rsid w:val="009A51BB"/>
    <w:rsid w:val="009A5D39"/>
    <w:rsid w:val="009A5FBB"/>
    <w:rsid w:val="009A61D4"/>
    <w:rsid w:val="009A66CD"/>
    <w:rsid w:val="009A6902"/>
    <w:rsid w:val="009A6B01"/>
    <w:rsid w:val="009A7326"/>
    <w:rsid w:val="009A73FF"/>
    <w:rsid w:val="009A74AC"/>
    <w:rsid w:val="009A76D3"/>
    <w:rsid w:val="009A7878"/>
    <w:rsid w:val="009A79D2"/>
    <w:rsid w:val="009A7EAE"/>
    <w:rsid w:val="009B00AD"/>
    <w:rsid w:val="009B00BA"/>
    <w:rsid w:val="009B0181"/>
    <w:rsid w:val="009B01C0"/>
    <w:rsid w:val="009B033B"/>
    <w:rsid w:val="009B0536"/>
    <w:rsid w:val="009B05AD"/>
    <w:rsid w:val="009B0853"/>
    <w:rsid w:val="009B0A6E"/>
    <w:rsid w:val="009B0BA0"/>
    <w:rsid w:val="009B0C27"/>
    <w:rsid w:val="009B0D50"/>
    <w:rsid w:val="009B0E73"/>
    <w:rsid w:val="009B0EE4"/>
    <w:rsid w:val="009B0F52"/>
    <w:rsid w:val="009B10EF"/>
    <w:rsid w:val="009B128B"/>
    <w:rsid w:val="009B1CA3"/>
    <w:rsid w:val="009B1CF8"/>
    <w:rsid w:val="009B1D4A"/>
    <w:rsid w:val="009B1DB8"/>
    <w:rsid w:val="009B1F81"/>
    <w:rsid w:val="009B2364"/>
    <w:rsid w:val="009B23DD"/>
    <w:rsid w:val="009B2615"/>
    <w:rsid w:val="009B2682"/>
    <w:rsid w:val="009B2872"/>
    <w:rsid w:val="009B28CC"/>
    <w:rsid w:val="009B2C12"/>
    <w:rsid w:val="009B39E9"/>
    <w:rsid w:val="009B3BE5"/>
    <w:rsid w:val="009B3C70"/>
    <w:rsid w:val="009B3DA9"/>
    <w:rsid w:val="009B4023"/>
    <w:rsid w:val="009B418E"/>
    <w:rsid w:val="009B41F4"/>
    <w:rsid w:val="009B43A3"/>
    <w:rsid w:val="009B43EF"/>
    <w:rsid w:val="009B444E"/>
    <w:rsid w:val="009B4538"/>
    <w:rsid w:val="009B4A47"/>
    <w:rsid w:val="009B4CD2"/>
    <w:rsid w:val="009B4EF4"/>
    <w:rsid w:val="009B4F18"/>
    <w:rsid w:val="009B5010"/>
    <w:rsid w:val="009B5012"/>
    <w:rsid w:val="009B5206"/>
    <w:rsid w:val="009B521D"/>
    <w:rsid w:val="009B532D"/>
    <w:rsid w:val="009B54E2"/>
    <w:rsid w:val="009B59A3"/>
    <w:rsid w:val="009B5C8D"/>
    <w:rsid w:val="009B5DB4"/>
    <w:rsid w:val="009B5F3F"/>
    <w:rsid w:val="009B61EE"/>
    <w:rsid w:val="009B663E"/>
    <w:rsid w:val="009B699B"/>
    <w:rsid w:val="009B6C89"/>
    <w:rsid w:val="009B6D46"/>
    <w:rsid w:val="009B6E2E"/>
    <w:rsid w:val="009B6EEE"/>
    <w:rsid w:val="009B7006"/>
    <w:rsid w:val="009B708F"/>
    <w:rsid w:val="009B7501"/>
    <w:rsid w:val="009B78D5"/>
    <w:rsid w:val="009B7DE3"/>
    <w:rsid w:val="009B7DE8"/>
    <w:rsid w:val="009B7E96"/>
    <w:rsid w:val="009C0030"/>
    <w:rsid w:val="009C00B4"/>
    <w:rsid w:val="009C01F3"/>
    <w:rsid w:val="009C0447"/>
    <w:rsid w:val="009C0589"/>
    <w:rsid w:val="009C0848"/>
    <w:rsid w:val="009C09A9"/>
    <w:rsid w:val="009C0AE8"/>
    <w:rsid w:val="009C0C7F"/>
    <w:rsid w:val="009C0D60"/>
    <w:rsid w:val="009C0E12"/>
    <w:rsid w:val="009C0E85"/>
    <w:rsid w:val="009C0F27"/>
    <w:rsid w:val="009C120E"/>
    <w:rsid w:val="009C1978"/>
    <w:rsid w:val="009C1A6E"/>
    <w:rsid w:val="009C1BF6"/>
    <w:rsid w:val="009C1DD5"/>
    <w:rsid w:val="009C247D"/>
    <w:rsid w:val="009C24FF"/>
    <w:rsid w:val="009C2613"/>
    <w:rsid w:val="009C2656"/>
    <w:rsid w:val="009C269F"/>
    <w:rsid w:val="009C297A"/>
    <w:rsid w:val="009C2AFB"/>
    <w:rsid w:val="009C2D28"/>
    <w:rsid w:val="009C2E29"/>
    <w:rsid w:val="009C3166"/>
    <w:rsid w:val="009C3A6B"/>
    <w:rsid w:val="009C3F0E"/>
    <w:rsid w:val="009C4096"/>
    <w:rsid w:val="009C4137"/>
    <w:rsid w:val="009C444F"/>
    <w:rsid w:val="009C4483"/>
    <w:rsid w:val="009C4493"/>
    <w:rsid w:val="009C4CEF"/>
    <w:rsid w:val="009C4FB9"/>
    <w:rsid w:val="009C4FE4"/>
    <w:rsid w:val="009C5192"/>
    <w:rsid w:val="009C5198"/>
    <w:rsid w:val="009C55A3"/>
    <w:rsid w:val="009C59F2"/>
    <w:rsid w:val="009C5A61"/>
    <w:rsid w:val="009C5B67"/>
    <w:rsid w:val="009C5F83"/>
    <w:rsid w:val="009C6307"/>
    <w:rsid w:val="009C6682"/>
    <w:rsid w:val="009C6710"/>
    <w:rsid w:val="009C67BB"/>
    <w:rsid w:val="009C6DD7"/>
    <w:rsid w:val="009C70A9"/>
    <w:rsid w:val="009C711D"/>
    <w:rsid w:val="009C735F"/>
    <w:rsid w:val="009C7948"/>
    <w:rsid w:val="009C7DD3"/>
    <w:rsid w:val="009C7EB7"/>
    <w:rsid w:val="009D065F"/>
    <w:rsid w:val="009D0B0D"/>
    <w:rsid w:val="009D0BC8"/>
    <w:rsid w:val="009D0C6D"/>
    <w:rsid w:val="009D0C76"/>
    <w:rsid w:val="009D0DA2"/>
    <w:rsid w:val="009D0EEF"/>
    <w:rsid w:val="009D11FC"/>
    <w:rsid w:val="009D1522"/>
    <w:rsid w:val="009D16BE"/>
    <w:rsid w:val="009D18E4"/>
    <w:rsid w:val="009D19AD"/>
    <w:rsid w:val="009D1A6A"/>
    <w:rsid w:val="009D1C26"/>
    <w:rsid w:val="009D24CF"/>
    <w:rsid w:val="009D28F2"/>
    <w:rsid w:val="009D2B49"/>
    <w:rsid w:val="009D2D2F"/>
    <w:rsid w:val="009D312B"/>
    <w:rsid w:val="009D3279"/>
    <w:rsid w:val="009D3295"/>
    <w:rsid w:val="009D35BE"/>
    <w:rsid w:val="009D3657"/>
    <w:rsid w:val="009D36B9"/>
    <w:rsid w:val="009D38ED"/>
    <w:rsid w:val="009D3F44"/>
    <w:rsid w:val="009D3F59"/>
    <w:rsid w:val="009D41CF"/>
    <w:rsid w:val="009D445C"/>
    <w:rsid w:val="009D456D"/>
    <w:rsid w:val="009D46E2"/>
    <w:rsid w:val="009D46FB"/>
    <w:rsid w:val="009D48B1"/>
    <w:rsid w:val="009D48B7"/>
    <w:rsid w:val="009D4A64"/>
    <w:rsid w:val="009D4E90"/>
    <w:rsid w:val="009D4F39"/>
    <w:rsid w:val="009D516B"/>
    <w:rsid w:val="009D5174"/>
    <w:rsid w:val="009D5403"/>
    <w:rsid w:val="009D5820"/>
    <w:rsid w:val="009D5930"/>
    <w:rsid w:val="009D5B81"/>
    <w:rsid w:val="009D5DBC"/>
    <w:rsid w:val="009D5E1A"/>
    <w:rsid w:val="009D5F55"/>
    <w:rsid w:val="009D6032"/>
    <w:rsid w:val="009D6752"/>
    <w:rsid w:val="009D6B04"/>
    <w:rsid w:val="009D6C83"/>
    <w:rsid w:val="009D6F16"/>
    <w:rsid w:val="009D70F2"/>
    <w:rsid w:val="009D73A9"/>
    <w:rsid w:val="009D7514"/>
    <w:rsid w:val="009D7541"/>
    <w:rsid w:val="009D7561"/>
    <w:rsid w:val="009D7608"/>
    <w:rsid w:val="009D7635"/>
    <w:rsid w:val="009D77B9"/>
    <w:rsid w:val="009D7996"/>
    <w:rsid w:val="009D7AA0"/>
    <w:rsid w:val="009D7BFD"/>
    <w:rsid w:val="009D7CFF"/>
    <w:rsid w:val="009E015E"/>
    <w:rsid w:val="009E0321"/>
    <w:rsid w:val="009E03A1"/>
    <w:rsid w:val="009E0464"/>
    <w:rsid w:val="009E0508"/>
    <w:rsid w:val="009E050D"/>
    <w:rsid w:val="009E0837"/>
    <w:rsid w:val="009E0900"/>
    <w:rsid w:val="009E0A8E"/>
    <w:rsid w:val="009E0AB4"/>
    <w:rsid w:val="009E0B48"/>
    <w:rsid w:val="009E0E73"/>
    <w:rsid w:val="009E1347"/>
    <w:rsid w:val="009E1685"/>
    <w:rsid w:val="009E1750"/>
    <w:rsid w:val="009E175B"/>
    <w:rsid w:val="009E19CC"/>
    <w:rsid w:val="009E1C00"/>
    <w:rsid w:val="009E1E99"/>
    <w:rsid w:val="009E20BB"/>
    <w:rsid w:val="009E21A9"/>
    <w:rsid w:val="009E26BA"/>
    <w:rsid w:val="009E26D7"/>
    <w:rsid w:val="009E28BE"/>
    <w:rsid w:val="009E293C"/>
    <w:rsid w:val="009E2942"/>
    <w:rsid w:val="009E2B46"/>
    <w:rsid w:val="009E2CC9"/>
    <w:rsid w:val="009E2E8C"/>
    <w:rsid w:val="009E2EED"/>
    <w:rsid w:val="009E2F0A"/>
    <w:rsid w:val="009E305D"/>
    <w:rsid w:val="009E3141"/>
    <w:rsid w:val="009E3C74"/>
    <w:rsid w:val="009E3DE1"/>
    <w:rsid w:val="009E3F5E"/>
    <w:rsid w:val="009E4233"/>
    <w:rsid w:val="009E44FC"/>
    <w:rsid w:val="009E4528"/>
    <w:rsid w:val="009E4915"/>
    <w:rsid w:val="009E4A11"/>
    <w:rsid w:val="009E4C32"/>
    <w:rsid w:val="009E4F17"/>
    <w:rsid w:val="009E50AE"/>
    <w:rsid w:val="009E5133"/>
    <w:rsid w:val="009E57B7"/>
    <w:rsid w:val="009E583B"/>
    <w:rsid w:val="009E5A98"/>
    <w:rsid w:val="009E5B8E"/>
    <w:rsid w:val="009E5B9E"/>
    <w:rsid w:val="009E5DA3"/>
    <w:rsid w:val="009E5F61"/>
    <w:rsid w:val="009E62FC"/>
    <w:rsid w:val="009E63BC"/>
    <w:rsid w:val="009E684A"/>
    <w:rsid w:val="009E6E01"/>
    <w:rsid w:val="009E72AC"/>
    <w:rsid w:val="009E7A50"/>
    <w:rsid w:val="009E7A93"/>
    <w:rsid w:val="009E7AA6"/>
    <w:rsid w:val="009E7B7C"/>
    <w:rsid w:val="009E7CB3"/>
    <w:rsid w:val="009E7D75"/>
    <w:rsid w:val="009F00E2"/>
    <w:rsid w:val="009F0206"/>
    <w:rsid w:val="009F02D3"/>
    <w:rsid w:val="009F0307"/>
    <w:rsid w:val="009F054C"/>
    <w:rsid w:val="009F0598"/>
    <w:rsid w:val="009F0741"/>
    <w:rsid w:val="009F076C"/>
    <w:rsid w:val="009F09F1"/>
    <w:rsid w:val="009F0D78"/>
    <w:rsid w:val="009F1152"/>
    <w:rsid w:val="009F120C"/>
    <w:rsid w:val="009F1427"/>
    <w:rsid w:val="009F1868"/>
    <w:rsid w:val="009F1E86"/>
    <w:rsid w:val="009F1EFA"/>
    <w:rsid w:val="009F2507"/>
    <w:rsid w:val="009F25D5"/>
    <w:rsid w:val="009F27A0"/>
    <w:rsid w:val="009F29B6"/>
    <w:rsid w:val="009F2C75"/>
    <w:rsid w:val="009F2CB5"/>
    <w:rsid w:val="009F30ED"/>
    <w:rsid w:val="009F33CB"/>
    <w:rsid w:val="009F372E"/>
    <w:rsid w:val="009F388B"/>
    <w:rsid w:val="009F3AED"/>
    <w:rsid w:val="009F3B2F"/>
    <w:rsid w:val="009F41F2"/>
    <w:rsid w:val="009F4318"/>
    <w:rsid w:val="009F4356"/>
    <w:rsid w:val="009F4435"/>
    <w:rsid w:val="009F44E2"/>
    <w:rsid w:val="009F462E"/>
    <w:rsid w:val="009F4640"/>
    <w:rsid w:val="009F4792"/>
    <w:rsid w:val="009F49C0"/>
    <w:rsid w:val="009F4C7B"/>
    <w:rsid w:val="009F4C9B"/>
    <w:rsid w:val="009F4E30"/>
    <w:rsid w:val="009F4E99"/>
    <w:rsid w:val="009F549E"/>
    <w:rsid w:val="009F5872"/>
    <w:rsid w:val="009F5A1F"/>
    <w:rsid w:val="009F5B20"/>
    <w:rsid w:val="009F5B74"/>
    <w:rsid w:val="009F5C27"/>
    <w:rsid w:val="009F5C2A"/>
    <w:rsid w:val="009F5F09"/>
    <w:rsid w:val="009F5FDD"/>
    <w:rsid w:val="009F634F"/>
    <w:rsid w:val="009F6CCA"/>
    <w:rsid w:val="009F7125"/>
    <w:rsid w:val="009F717C"/>
    <w:rsid w:val="009F71E6"/>
    <w:rsid w:val="009F7342"/>
    <w:rsid w:val="009F73B7"/>
    <w:rsid w:val="009F7C7A"/>
    <w:rsid w:val="009F7D55"/>
    <w:rsid w:val="009F7D5E"/>
    <w:rsid w:val="009F7D68"/>
    <w:rsid w:val="00A001B7"/>
    <w:rsid w:val="00A002EB"/>
    <w:rsid w:val="00A003D6"/>
    <w:rsid w:val="00A00679"/>
    <w:rsid w:val="00A00A05"/>
    <w:rsid w:val="00A00AE2"/>
    <w:rsid w:val="00A00E08"/>
    <w:rsid w:val="00A00F2A"/>
    <w:rsid w:val="00A01010"/>
    <w:rsid w:val="00A01238"/>
    <w:rsid w:val="00A0139F"/>
    <w:rsid w:val="00A017CD"/>
    <w:rsid w:val="00A01875"/>
    <w:rsid w:val="00A01B0D"/>
    <w:rsid w:val="00A01DAA"/>
    <w:rsid w:val="00A01ED7"/>
    <w:rsid w:val="00A02102"/>
    <w:rsid w:val="00A0226F"/>
    <w:rsid w:val="00A0256B"/>
    <w:rsid w:val="00A025CC"/>
    <w:rsid w:val="00A025E0"/>
    <w:rsid w:val="00A0275B"/>
    <w:rsid w:val="00A02787"/>
    <w:rsid w:val="00A02A4B"/>
    <w:rsid w:val="00A02CC8"/>
    <w:rsid w:val="00A02CED"/>
    <w:rsid w:val="00A02E92"/>
    <w:rsid w:val="00A03113"/>
    <w:rsid w:val="00A03140"/>
    <w:rsid w:val="00A032F4"/>
    <w:rsid w:val="00A03321"/>
    <w:rsid w:val="00A03523"/>
    <w:rsid w:val="00A03A7C"/>
    <w:rsid w:val="00A03BBD"/>
    <w:rsid w:val="00A03E9D"/>
    <w:rsid w:val="00A03F8D"/>
    <w:rsid w:val="00A0400C"/>
    <w:rsid w:val="00A041DF"/>
    <w:rsid w:val="00A04221"/>
    <w:rsid w:val="00A045A1"/>
    <w:rsid w:val="00A04700"/>
    <w:rsid w:val="00A04896"/>
    <w:rsid w:val="00A048BA"/>
    <w:rsid w:val="00A051FC"/>
    <w:rsid w:val="00A05297"/>
    <w:rsid w:val="00A054B3"/>
    <w:rsid w:val="00A0560D"/>
    <w:rsid w:val="00A0562B"/>
    <w:rsid w:val="00A059D4"/>
    <w:rsid w:val="00A05E37"/>
    <w:rsid w:val="00A05E7A"/>
    <w:rsid w:val="00A0602B"/>
    <w:rsid w:val="00A061AD"/>
    <w:rsid w:val="00A0644A"/>
    <w:rsid w:val="00A06719"/>
    <w:rsid w:val="00A06DA3"/>
    <w:rsid w:val="00A06E8E"/>
    <w:rsid w:val="00A06EE7"/>
    <w:rsid w:val="00A07125"/>
    <w:rsid w:val="00A0712B"/>
    <w:rsid w:val="00A07352"/>
    <w:rsid w:val="00A078FF"/>
    <w:rsid w:val="00A07B09"/>
    <w:rsid w:val="00A1037F"/>
    <w:rsid w:val="00A104B9"/>
    <w:rsid w:val="00A10722"/>
    <w:rsid w:val="00A10770"/>
    <w:rsid w:val="00A10828"/>
    <w:rsid w:val="00A1082E"/>
    <w:rsid w:val="00A10DA0"/>
    <w:rsid w:val="00A10F0D"/>
    <w:rsid w:val="00A10F1A"/>
    <w:rsid w:val="00A10FB4"/>
    <w:rsid w:val="00A113E8"/>
    <w:rsid w:val="00A11496"/>
    <w:rsid w:val="00A115B0"/>
    <w:rsid w:val="00A115E5"/>
    <w:rsid w:val="00A1163F"/>
    <w:rsid w:val="00A116A0"/>
    <w:rsid w:val="00A119F1"/>
    <w:rsid w:val="00A11E72"/>
    <w:rsid w:val="00A11F3B"/>
    <w:rsid w:val="00A11F85"/>
    <w:rsid w:val="00A11FD1"/>
    <w:rsid w:val="00A11FE3"/>
    <w:rsid w:val="00A1208B"/>
    <w:rsid w:val="00A124C1"/>
    <w:rsid w:val="00A1263D"/>
    <w:rsid w:val="00A12684"/>
    <w:rsid w:val="00A12B00"/>
    <w:rsid w:val="00A12BBC"/>
    <w:rsid w:val="00A12BF3"/>
    <w:rsid w:val="00A12DF7"/>
    <w:rsid w:val="00A13055"/>
    <w:rsid w:val="00A13128"/>
    <w:rsid w:val="00A13279"/>
    <w:rsid w:val="00A1353C"/>
    <w:rsid w:val="00A135B8"/>
    <w:rsid w:val="00A13676"/>
    <w:rsid w:val="00A136DA"/>
    <w:rsid w:val="00A13A2B"/>
    <w:rsid w:val="00A13A98"/>
    <w:rsid w:val="00A13CAE"/>
    <w:rsid w:val="00A13D70"/>
    <w:rsid w:val="00A13E59"/>
    <w:rsid w:val="00A13E6D"/>
    <w:rsid w:val="00A13F74"/>
    <w:rsid w:val="00A14140"/>
    <w:rsid w:val="00A141DB"/>
    <w:rsid w:val="00A144D4"/>
    <w:rsid w:val="00A14540"/>
    <w:rsid w:val="00A14661"/>
    <w:rsid w:val="00A14A08"/>
    <w:rsid w:val="00A14A2F"/>
    <w:rsid w:val="00A14A86"/>
    <w:rsid w:val="00A14CA4"/>
    <w:rsid w:val="00A15356"/>
    <w:rsid w:val="00A153AF"/>
    <w:rsid w:val="00A153DD"/>
    <w:rsid w:val="00A154A7"/>
    <w:rsid w:val="00A154D7"/>
    <w:rsid w:val="00A154DD"/>
    <w:rsid w:val="00A158A1"/>
    <w:rsid w:val="00A15A3C"/>
    <w:rsid w:val="00A15E12"/>
    <w:rsid w:val="00A15E35"/>
    <w:rsid w:val="00A15EA7"/>
    <w:rsid w:val="00A1605C"/>
    <w:rsid w:val="00A160E0"/>
    <w:rsid w:val="00A1637E"/>
    <w:rsid w:val="00A16435"/>
    <w:rsid w:val="00A165BF"/>
    <w:rsid w:val="00A16710"/>
    <w:rsid w:val="00A1683C"/>
    <w:rsid w:val="00A168E0"/>
    <w:rsid w:val="00A16B1F"/>
    <w:rsid w:val="00A16E33"/>
    <w:rsid w:val="00A176DC"/>
    <w:rsid w:val="00A179CE"/>
    <w:rsid w:val="00A17B5F"/>
    <w:rsid w:val="00A17DEE"/>
    <w:rsid w:val="00A17E0A"/>
    <w:rsid w:val="00A2008F"/>
    <w:rsid w:val="00A200A1"/>
    <w:rsid w:val="00A20129"/>
    <w:rsid w:val="00A204B9"/>
    <w:rsid w:val="00A20558"/>
    <w:rsid w:val="00A20DE4"/>
    <w:rsid w:val="00A21303"/>
    <w:rsid w:val="00A215BF"/>
    <w:rsid w:val="00A21A1E"/>
    <w:rsid w:val="00A21C3A"/>
    <w:rsid w:val="00A21EB6"/>
    <w:rsid w:val="00A21EC1"/>
    <w:rsid w:val="00A22209"/>
    <w:rsid w:val="00A224A0"/>
    <w:rsid w:val="00A22983"/>
    <w:rsid w:val="00A22B18"/>
    <w:rsid w:val="00A22BC9"/>
    <w:rsid w:val="00A22EEF"/>
    <w:rsid w:val="00A22FB5"/>
    <w:rsid w:val="00A23021"/>
    <w:rsid w:val="00A2313F"/>
    <w:rsid w:val="00A23305"/>
    <w:rsid w:val="00A234B4"/>
    <w:rsid w:val="00A23682"/>
    <w:rsid w:val="00A237DB"/>
    <w:rsid w:val="00A23992"/>
    <w:rsid w:val="00A23C00"/>
    <w:rsid w:val="00A23CB6"/>
    <w:rsid w:val="00A23D84"/>
    <w:rsid w:val="00A23DF9"/>
    <w:rsid w:val="00A2414D"/>
    <w:rsid w:val="00A241D6"/>
    <w:rsid w:val="00A24208"/>
    <w:rsid w:val="00A2426B"/>
    <w:rsid w:val="00A242DC"/>
    <w:rsid w:val="00A24469"/>
    <w:rsid w:val="00A244B3"/>
    <w:rsid w:val="00A245AD"/>
    <w:rsid w:val="00A246D3"/>
    <w:rsid w:val="00A2474E"/>
    <w:rsid w:val="00A24BC2"/>
    <w:rsid w:val="00A24BD5"/>
    <w:rsid w:val="00A24C1A"/>
    <w:rsid w:val="00A24D58"/>
    <w:rsid w:val="00A24E63"/>
    <w:rsid w:val="00A24E6F"/>
    <w:rsid w:val="00A24E7A"/>
    <w:rsid w:val="00A24ED5"/>
    <w:rsid w:val="00A251DA"/>
    <w:rsid w:val="00A25B6B"/>
    <w:rsid w:val="00A25CF4"/>
    <w:rsid w:val="00A25D0F"/>
    <w:rsid w:val="00A2600C"/>
    <w:rsid w:val="00A2601A"/>
    <w:rsid w:val="00A26109"/>
    <w:rsid w:val="00A2621E"/>
    <w:rsid w:val="00A263CE"/>
    <w:rsid w:val="00A264AA"/>
    <w:rsid w:val="00A26623"/>
    <w:rsid w:val="00A26A74"/>
    <w:rsid w:val="00A272BC"/>
    <w:rsid w:val="00A273D5"/>
    <w:rsid w:val="00A2755E"/>
    <w:rsid w:val="00A27778"/>
    <w:rsid w:val="00A27A00"/>
    <w:rsid w:val="00A27AA0"/>
    <w:rsid w:val="00A27BB6"/>
    <w:rsid w:val="00A27BE1"/>
    <w:rsid w:val="00A27D4D"/>
    <w:rsid w:val="00A27D90"/>
    <w:rsid w:val="00A27DDF"/>
    <w:rsid w:val="00A3039B"/>
    <w:rsid w:val="00A30443"/>
    <w:rsid w:val="00A3094E"/>
    <w:rsid w:val="00A30D72"/>
    <w:rsid w:val="00A30DB4"/>
    <w:rsid w:val="00A30E08"/>
    <w:rsid w:val="00A311EF"/>
    <w:rsid w:val="00A314CD"/>
    <w:rsid w:val="00A3173D"/>
    <w:rsid w:val="00A317B4"/>
    <w:rsid w:val="00A317B7"/>
    <w:rsid w:val="00A319F6"/>
    <w:rsid w:val="00A32068"/>
    <w:rsid w:val="00A3236B"/>
    <w:rsid w:val="00A3270C"/>
    <w:rsid w:val="00A3281D"/>
    <w:rsid w:val="00A32897"/>
    <w:rsid w:val="00A32BD0"/>
    <w:rsid w:val="00A32C60"/>
    <w:rsid w:val="00A32C66"/>
    <w:rsid w:val="00A32DB5"/>
    <w:rsid w:val="00A32F66"/>
    <w:rsid w:val="00A33171"/>
    <w:rsid w:val="00A3320D"/>
    <w:rsid w:val="00A3360B"/>
    <w:rsid w:val="00A3369E"/>
    <w:rsid w:val="00A339C8"/>
    <w:rsid w:val="00A339F7"/>
    <w:rsid w:val="00A33AE5"/>
    <w:rsid w:val="00A33CC0"/>
    <w:rsid w:val="00A33E91"/>
    <w:rsid w:val="00A34000"/>
    <w:rsid w:val="00A3413B"/>
    <w:rsid w:val="00A342C8"/>
    <w:rsid w:val="00A34758"/>
    <w:rsid w:val="00A3478B"/>
    <w:rsid w:val="00A348D5"/>
    <w:rsid w:val="00A348D9"/>
    <w:rsid w:val="00A34B1F"/>
    <w:rsid w:val="00A34D32"/>
    <w:rsid w:val="00A3532F"/>
    <w:rsid w:val="00A35449"/>
    <w:rsid w:val="00A3553F"/>
    <w:rsid w:val="00A35585"/>
    <w:rsid w:val="00A356A9"/>
    <w:rsid w:val="00A362A8"/>
    <w:rsid w:val="00A364B7"/>
    <w:rsid w:val="00A36582"/>
    <w:rsid w:val="00A365B0"/>
    <w:rsid w:val="00A36869"/>
    <w:rsid w:val="00A3687E"/>
    <w:rsid w:val="00A369F9"/>
    <w:rsid w:val="00A37014"/>
    <w:rsid w:val="00A371B8"/>
    <w:rsid w:val="00A37206"/>
    <w:rsid w:val="00A372DF"/>
    <w:rsid w:val="00A373A3"/>
    <w:rsid w:val="00A374C2"/>
    <w:rsid w:val="00A37A68"/>
    <w:rsid w:val="00A37BD5"/>
    <w:rsid w:val="00A37BEB"/>
    <w:rsid w:val="00A40A61"/>
    <w:rsid w:val="00A40E0D"/>
    <w:rsid w:val="00A41570"/>
    <w:rsid w:val="00A41677"/>
    <w:rsid w:val="00A41AEA"/>
    <w:rsid w:val="00A41B27"/>
    <w:rsid w:val="00A41B7C"/>
    <w:rsid w:val="00A41B85"/>
    <w:rsid w:val="00A42549"/>
    <w:rsid w:val="00A427F5"/>
    <w:rsid w:val="00A4283D"/>
    <w:rsid w:val="00A42DED"/>
    <w:rsid w:val="00A43209"/>
    <w:rsid w:val="00A4328C"/>
    <w:rsid w:val="00A436E3"/>
    <w:rsid w:val="00A43714"/>
    <w:rsid w:val="00A43BD8"/>
    <w:rsid w:val="00A43E70"/>
    <w:rsid w:val="00A43FCE"/>
    <w:rsid w:val="00A445E7"/>
    <w:rsid w:val="00A44A0A"/>
    <w:rsid w:val="00A44C8B"/>
    <w:rsid w:val="00A44E22"/>
    <w:rsid w:val="00A44FE4"/>
    <w:rsid w:val="00A4524B"/>
    <w:rsid w:val="00A45361"/>
    <w:rsid w:val="00A45478"/>
    <w:rsid w:val="00A45620"/>
    <w:rsid w:val="00A456DC"/>
    <w:rsid w:val="00A457B5"/>
    <w:rsid w:val="00A458F2"/>
    <w:rsid w:val="00A45E38"/>
    <w:rsid w:val="00A45EB8"/>
    <w:rsid w:val="00A45ECD"/>
    <w:rsid w:val="00A4653A"/>
    <w:rsid w:val="00A46609"/>
    <w:rsid w:val="00A46936"/>
    <w:rsid w:val="00A46A5D"/>
    <w:rsid w:val="00A46BEA"/>
    <w:rsid w:val="00A46F61"/>
    <w:rsid w:val="00A46FEF"/>
    <w:rsid w:val="00A47002"/>
    <w:rsid w:val="00A47541"/>
    <w:rsid w:val="00A47568"/>
    <w:rsid w:val="00A47842"/>
    <w:rsid w:val="00A47A2A"/>
    <w:rsid w:val="00A47C83"/>
    <w:rsid w:val="00A47D0F"/>
    <w:rsid w:val="00A47F47"/>
    <w:rsid w:val="00A50025"/>
    <w:rsid w:val="00A5003D"/>
    <w:rsid w:val="00A502AC"/>
    <w:rsid w:val="00A509A1"/>
    <w:rsid w:val="00A50BBC"/>
    <w:rsid w:val="00A5121D"/>
    <w:rsid w:val="00A514D9"/>
    <w:rsid w:val="00A515D4"/>
    <w:rsid w:val="00A51609"/>
    <w:rsid w:val="00A51706"/>
    <w:rsid w:val="00A5175B"/>
    <w:rsid w:val="00A51CB7"/>
    <w:rsid w:val="00A51D70"/>
    <w:rsid w:val="00A51E3B"/>
    <w:rsid w:val="00A51E4B"/>
    <w:rsid w:val="00A51F5D"/>
    <w:rsid w:val="00A522E0"/>
    <w:rsid w:val="00A5261D"/>
    <w:rsid w:val="00A526F8"/>
    <w:rsid w:val="00A5280F"/>
    <w:rsid w:val="00A52A72"/>
    <w:rsid w:val="00A52E60"/>
    <w:rsid w:val="00A53248"/>
    <w:rsid w:val="00A53251"/>
    <w:rsid w:val="00A533E3"/>
    <w:rsid w:val="00A534F5"/>
    <w:rsid w:val="00A535FA"/>
    <w:rsid w:val="00A5360C"/>
    <w:rsid w:val="00A53A76"/>
    <w:rsid w:val="00A53C0A"/>
    <w:rsid w:val="00A54183"/>
    <w:rsid w:val="00A5442B"/>
    <w:rsid w:val="00A546A8"/>
    <w:rsid w:val="00A546B3"/>
    <w:rsid w:val="00A5487B"/>
    <w:rsid w:val="00A54BF1"/>
    <w:rsid w:val="00A54BF4"/>
    <w:rsid w:val="00A54C25"/>
    <w:rsid w:val="00A553EC"/>
    <w:rsid w:val="00A5563C"/>
    <w:rsid w:val="00A556C1"/>
    <w:rsid w:val="00A557DD"/>
    <w:rsid w:val="00A55AD0"/>
    <w:rsid w:val="00A55CE2"/>
    <w:rsid w:val="00A55D34"/>
    <w:rsid w:val="00A55DBE"/>
    <w:rsid w:val="00A5658A"/>
    <w:rsid w:val="00A567B4"/>
    <w:rsid w:val="00A56B1D"/>
    <w:rsid w:val="00A56FAF"/>
    <w:rsid w:val="00A5709C"/>
    <w:rsid w:val="00A57209"/>
    <w:rsid w:val="00A573BB"/>
    <w:rsid w:val="00A574BD"/>
    <w:rsid w:val="00A575ED"/>
    <w:rsid w:val="00A575EF"/>
    <w:rsid w:val="00A577D0"/>
    <w:rsid w:val="00A57871"/>
    <w:rsid w:val="00A5794B"/>
    <w:rsid w:val="00A57C76"/>
    <w:rsid w:val="00A57C8A"/>
    <w:rsid w:val="00A57F25"/>
    <w:rsid w:val="00A605AD"/>
    <w:rsid w:val="00A605BF"/>
    <w:rsid w:val="00A6066A"/>
    <w:rsid w:val="00A60671"/>
    <w:rsid w:val="00A60986"/>
    <w:rsid w:val="00A60B60"/>
    <w:rsid w:val="00A60C69"/>
    <w:rsid w:val="00A60DA2"/>
    <w:rsid w:val="00A60E44"/>
    <w:rsid w:val="00A60E92"/>
    <w:rsid w:val="00A610A2"/>
    <w:rsid w:val="00A612A3"/>
    <w:rsid w:val="00A6147D"/>
    <w:rsid w:val="00A615B9"/>
    <w:rsid w:val="00A615D7"/>
    <w:rsid w:val="00A61C44"/>
    <w:rsid w:val="00A61E2D"/>
    <w:rsid w:val="00A61EAD"/>
    <w:rsid w:val="00A62010"/>
    <w:rsid w:val="00A62309"/>
    <w:rsid w:val="00A6238E"/>
    <w:rsid w:val="00A62489"/>
    <w:rsid w:val="00A624F7"/>
    <w:rsid w:val="00A62882"/>
    <w:rsid w:val="00A62F00"/>
    <w:rsid w:val="00A630AD"/>
    <w:rsid w:val="00A635AA"/>
    <w:rsid w:val="00A637B8"/>
    <w:rsid w:val="00A63968"/>
    <w:rsid w:val="00A63BA6"/>
    <w:rsid w:val="00A63D6D"/>
    <w:rsid w:val="00A6477C"/>
    <w:rsid w:val="00A6489D"/>
    <w:rsid w:val="00A64999"/>
    <w:rsid w:val="00A649AE"/>
    <w:rsid w:val="00A64BB7"/>
    <w:rsid w:val="00A65052"/>
    <w:rsid w:val="00A6521D"/>
    <w:rsid w:val="00A653B2"/>
    <w:rsid w:val="00A65B03"/>
    <w:rsid w:val="00A65B75"/>
    <w:rsid w:val="00A65C12"/>
    <w:rsid w:val="00A65C2E"/>
    <w:rsid w:val="00A6618B"/>
    <w:rsid w:val="00A66219"/>
    <w:rsid w:val="00A66866"/>
    <w:rsid w:val="00A66999"/>
    <w:rsid w:val="00A66E46"/>
    <w:rsid w:val="00A66F60"/>
    <w:rsid w:val="00A66FC4"/>
    <w:rsid w:val="00A67137"/>
    <w:rsid w:val="00A67139"/>
    <w:rsid w:val="00A671CB"/>
    <w:rsid w:val="00A673EE"/>
    <w:rsid w:val="00A67CB5"/>
    <w:rsid w:val="00A700A8"/>
    <w:rsid w:val="00A701FA"/>
    <w:rsid w:val="00A70275"/>
    <w:rsid w:val="00A70290"/>
    <w:rsid w:val="00A702EE"/>
    <w:rsid w:val="00A70300"/>
    <w:rsid w:val="00A70566"/>
    <w:rsid w:val="00A706A1"/>
    <w:rsid w:val="00A706E4"/>
    <w:rsid w:val="00A706FE"/>
    <w:rsid w:val="00A7071D"/>
    <w:rsid w:val="00A70735"/>
    <w:rsid w:val="00A70916"/>
    <w:rsid w:val="00A709E7"/>
    <w:rsid w:val="00A709F7"/>
    <w:rsid w:val="00A70A5A"/>
    <w:rsid w:val="00A70B12"/>
    <w:rsid w:val="00A70B1B"/>
    <w:rsid w:val="00A70E3B"/>
    <w:rsid w:val="00A70EC5"/>
    <w:rsid w:val="00A70F18"/>
    <w:rsid w:val="00A712F6"/>
    <w:rsid w:val="00A7139A"/>
    <w:rsid w:val="00A71572"/>
    <w:rsid w:val="00A71610"/>
    <w:rsid w:val="00A71A60"/>
    <w:rsid w:val="00A71B08"/>
    <w:rsid w:val="00A71D09"/>
    <w:rsid w:val="00A71D53"/>
    <w:rsid w:val="00A71D62"/>
    <w:rsid w:val="00A71F3C"/>
    <w:rsid w:val="00A71F78"/>
    <w:rsid w:val="00A71FEC"/>
    <w:rsid w:val="00A7204F"/>
    <w:rsid w:val="00A72105"/>
    <w:rsid w:val="00A72284"/>
    <w:rsid w:val="00A724C4"/>
    <w:rsid w:val="00A728D9"/>
    <w:rsid w:val="00A72916"/>
    <w:rsid w:val="00A72BEF"/>
    <w:rsid w:val="00A72C79"/>
    <w:rsid w:val="00A72D4A"/>
    <w:rsid w:val="00A72DD3"/>
    <w:rsid w:val="00A72E9C"/>
    <w:rsid w:val="00A72F4C"/>
    <w:rsid w:val="00A733CC"/>
    <w:rsid w:val="00A735D1"/>
    <w:rsid w:val="00A73869"/>
    <w:rsid w:val="00A73904"/>
    <w:rsid w:val="00A73979"/>
    <w:rsid w:val="00A73A08"/>
    <w:rsid w:val="00A73E0F"/>
    <w:rsid w:val="00A74165"/>
    <w:rsid w:val="00A74279"/>
    <w:rsid w:val="00A74329"/>
    <w:rsid w:val="00A74407"/>
    <w:rsid w:val="00A74606"/>
    <w:rsid w:val="00A74608"/>
    <w:rsid w:val="00A746A5"/>
    <w:rsid w:val="00A74764"/>
    <w:rsid w:val="00A7491C"/>
    <w:rsid w:val="00A74C01"/>
    <w:rsid w:val="00A74D19"/>
    <w:rsid w:val="00A7505B"/>
    <w:rsid w:val="00A750FC"/>
    <w:rsid w:val="00A7530F"/>
    <w:rsid w:val="00A75B70"/>
    <w:rsid w:val="00A75B87"/>
    <w:rsid w:val="00A75E72"/>
    <w:rsid w:val="00A7624E"/>
    <w:rsid w:val="00A762C6"/>
    <w:rsid w:val="00A76429"/>
    <w:rsid w:val="00A76482"/>
    <w:rsid w:val="00A766D4"/>
    <w:rsid w:val="00A76972"/>
    <w:rsid w:val="00A7699C"/>
    <w:rsid w:val="00A76C0E"/>
    <w:rsid w:val="00A76C3A"/>
    <w:rsid w:val="00A76CDD"/>
    <w:rsid w:val="00A76DF2"/>
    <w:rsid w:val="00A77319"/>
    <w:rsid w:val="00A77881"/>
    <w:rsid w:val="00A77896"/>
    <w:rsid w:val="00A77AB9"/>
    <w:rsid w:val="00A77C32"/>
    <w:rsid w:val="00A77C37"/>
    <w:rsid w:val="00A77CCE"/>
    <w:rsid w:val="00A77E5E"/>
    <w:rsid w:val="00A77ED8"/>
    <w:rsid w:val="00A77FF5"/>
    <w:rsid w:val="00A80319"/>
    <w:rsid w:val="00A80930"/>
    <w:rsid w:val="00A8094B"/>
    <w:rsid w:val="00A80BAE"/>
    <w:rsid w:val="00A80C77"/>
    <w:rsid w:val="00A80E27"/>
    <w:rsid w:val="00A80F09"/>
    <w:rsid w:val="00A80F4D"/>
    <w:rsid w:val="00A80F80"/>
    <w:rsid w:val="00A80F88"/>
    <w:rsid w:val="00A80F8E"/>
    <w:rsid w:val="00A80FE6"/>
    <w:rsid w:val="00A81385"/>
    <w:rsid w:val="00A813E3"/>
    <w:rsid w:val="00A81473"/>
    <w:rsid w:val="00A818E8"/>
    <w:rsid w:val="00A81909"/>
    <w:rsid w:val="00A81D6F"/>
    <w:rsid w:val="00A81DAD"/>
    <w:rsid w:val="00A81F12"/>
    <w:rsid w:val="00A823F5"/>
    <w:rsid w:val="00A82555"/>
    <w:rsid w:val="00A82557"/>
    <w:rsid w:val="00A8272F"/>
    <w:rsid w:val="00A82946"/>
    <w:rsid w:val="00A82B20"/>
    <w:rsid w:val="00A82C15"/>
    <w:rsid w:val="00A82C9F"/>
    <w:rsid w:val="00A82E37"/>
    <w:rsid w:val="00A83578"/>
    <w:rsid w:val="00A839D9"/>
    <w:rsid w:val="00A83A81"/>
    <w:rsid w:val="00A83AEE"/>
    <w:rsid w:val="00A83B1E"/>
    <w:rsid w:val="00A83D58"/>
    <w:rsid w:val="00A83DB2"/>
    <w:rsid w:val="00A83ED6"/>
    <w:rsid w:val="00A8411C"/>
    <w:rsid w:val="00A841A9"/>
    <w:rsid w:val="00A84407"/>
    <w:rsid w:val="00A84658"/>
    <w:rsid w:val="00A849EF"/>
    <w:rsid w:val="00A84B2A"/>
    <w:rsid w:val="00A84B76"/>
    <w:rsid w:val="00A84E03"/>
    <w:rsid w:val="00A85506"/>
    <w:rsid w:val="00A8582A"/>
    <w:rsid w:val="00A858D9"/>
    <w:rsid w:val="00A85A50"/>
    <w:rsid w:val="00A85D90"/>
    <w:rsid w:val="00A85F8A"/>
    <w:rsid w:val="00A863DD"/>
    <w:rsid w:val="00A8642C"/>
    <w:rsid w:val="00A867B6"/>
    <w:rsid w:val="00A8684E"/>
    <w:rsid w:val="00A86886"/>
    <w:rsid w:val="00A868AC"/>
    <w:rsid w:val="00A868F2"/>
    <w:rsid w:val="00A8699D"/>
    <w:rsid w:val="00A869AD"/>
    <w:rsid w:val="00A86B67"/>
    <w:rsid w:val="00A86CAA"/>
    <w:rsid w:val="00A86FF5"/>
    <w:rsid w:val="00A87108"/>
    <w:rsid w:val="00A87C0A"/>
    <w:rsid w:val="00A87C5C"/>
    <w:rsid w:val="00A87DE9"/>
    <w:rsid w:val="00A87EC6"/>
    <w:rsid w:val="00A87F1E"/>
    <w:rsid w:val="00A87F4D"/>
    <w:rsid w:val="00A9018B"/>
    <w:rsid w:val="00A901B1"/>
    <w:rsid w:val="00A9028F"/>
    <w:rsid w:val="00A9044A"/>
    <w:rsid w:val="00A90608"/>
    <w:rsid w:val="00A906D8"/>
    <w:rsid w:val="00A908F2"/>
    <w:rsid w:val="00A90CD5"/>
    <w:rsid w:val="00A90E8B"/>
    <w:rsid w:val="00A91186"/>
    <w:rsid w:val="00A913AE"/>
    <w:rsid w:val="00A91A4A"/>
    <w:rsid w:val="00A91AB5"/>
    <w:rsid w:val="00A91B34"/>
    <w:rsid w:val="00A91B37"/>
    <w:rsid w:val="00A91F8D"/>
    <w:rsid w:val="00A92193"/>
    <w:rsid w:val="00A92615"/>
    <w:rsid w:val="00A92C49"/>
    <w:rsid w:val="00A92E23"/>
    <w:rsid w:val="00A9318D"/>
    <w:rsid w:val="00A932CE"/>
    <w:rsid w:val="00A933FE"/>
    <w:rsid w:val="00A9340D"/>
    <w:rsid w:val="00A937F2"/>
    <w:rsid w:val="00A93AFF"/>
    <w:rsid w:val="00A93D3A"/>
    <w:rsid w:val="00A94188"/>
    <w:rsid w:val="00A942A5"/>
    <w:rsid w:val="00A94796"/>
    <w:rsid w:val="00A9494F"/>
    <w:rsid w:val="00A949CC"/>
    <w:rsid w:val="00A94BBD"/>
    <w:rsid w:val="00A94DA5"/>
    <w:rsid w:val="00A94F91"/>
    <w:rsid w:val="00A950C9"/>
    <w:rsid w:val="00A95183"/>
    <w:rsid w:val="00A95231"/>
    <w:rsid w:val="00A953D9"/>
    <w:rsid w:val="00A95614"/>
    <w:rsid w:val="00A95A0E"/>
    <w:rsid w:val="00A95C9C"/>
    <w:rsid w:val="00A95D3B"/>
    <w:rsid w:val="00A95DBF"/>
    <w:rsid w:val="00A95F0A"/>
    <w:rsid w:val="00A95FAD"/>
    <w:rsid w:val="00A96036"/>
    <w:rsid w:val="00A961C9"/>
    <w:rsid w:val="00A9624D"/>
    <w:rsid w:val="00A962B8"/>
    <w:rsid w:val="00A962F0"/>
    <w:rsid w:val="00A964CB"/>
    <w:rsid w:val="00A9650F"/>
    <w:rsid w:val="00A96556"/>
    <w:rsid w:val="00A965AC"/>
    <w:rsid w:val="00A966A3"/>
    <w:rsid w:val="00A9672B"/>
    <w:rsid w:val="00A968FA"/>
    <w:rsid w:val="00A96FA9"/>
    <w:rsid w:val="00A96FD1"/>
    <w:rsid w:val="00A97024"/>
    <w:rsid w:val="00A970D8"/>
    <w:rsid w:val="00A97132"/>
    <w:rsid w:val="00A97473"/>
    <w:rsid w:val="00A976C2"/>
    <w:rsid w:val="00A977A3"/>
    <w:rsid w:val="00A978B2"/>
    <w:rsid w:val="00AA0048"/>
    <w:rsid w:val="00AA011B"/>
    <w:rsid w:val="00AA045B"/>
    <w:rsid w:val="00AA04B6"/>
    <w:rsid w:val="00AA0983"/>
    <w:rsid w:val="00AA0BDD"/>
    <w:rsid w:val="00AA10FB"/>
    <w:rsid w:val="00AA128C"/>
    <w:rsid w:val="00AA14AB"/>
    <w:rsid w:val="00AA1581"/>
    <w:rsid w:val="00AA1894"/>
    <w:rsid w:val="00AA1904"/>
    <w:rsid w:val="00AA1B2E"/>
    <w:rsid w:val="00AA1C12"/>
    <w:rsid w:val="00AA1D25"/>
    <w:rsid w:val="00AA2110"/>
    <w:rsid w:val="00AA2194"/>
    <w:rsid w:val="00AA2374"/>
    <w:rsid w:val="00AA27FF"/>
    <w:rsid w:val="00AA3038"/>
    <w:rsid w:val="00AA311D"/>
    <w:rsid w:val="00AA312E"/>
    <w:rsid w:val="00AA3B74"/>
    <w:rsid w:val="00AA3EFA"/>
    <w:rsid w:val="00AA3F46"/>
    <w:rsid w:val="00AA4030"/>
    <w:rsid w:val="00AA40E3"/>
    <w:rsid w:val="00AA49BC"/>
    <w:rsid w:val="00AA4C02"/>
    <w:rsid w:val="00AA4C0D"/>
    <w:rsid w:val="00AA5529"/>
    <w:rsid w:val="00AA574A"/>
    <w:rsid w:val="00AA5CDA"/>
    <w:rsid w:val="00AA5D36"/>
    <w:rsid w:val="00AA5E78"/>
    <w:rsid w:val="00AA6217"/>
    <w:rsid w:val="00AA64F5"/>
    <w:rsid w:val="00AA68F8"/>
    <w:rsid w:val="00AA6D32"/>
    <w:rsid w:val="00AA73EC"/>
    <w:rsid w:val="00AA74FA"/>
    <w:rsid w:val="00AA75CC"/>
    <w:rsid w:val="00AA7772"/>
    <w:rsid w:val="00AA7C74"/>
    <w:rsid w:val="00AA7DE4"/>
    <w:rsid w:val="00AA7E4F"/>
    <w:rsid w:val="00AA7EC7"/>
    <w:rsid w:val="00AA7FC6"/>
    <w:rsid w:val="00AB06FE"/>
    <w:rsid w:val="00AB09D0"/>
    <w:rsid w:val="00AB0A83"/>
    <w:rsid w:val="00AB0A85"/>
    <w:rsid w:val="00AB0B78"/>
    <w:rsid w:val="00AB1183"/>
    <w:rsid w:val="00AB1191"/>
    <w:rsid w:val="00AB11FF"/>
    <w:rsid w:val="00AB161F"/>
    <w:rsid w:val="00AB173B"/>
    <w:rsid w:val="00AB177C"/>
    <w:rsid w:val="00AB188B"/>
    <w:rsid w:val="00AB1B1D"/>
    <w:rsid w:val="00AB2106"/>
    <w:rsid w:val="00AB2267"/>
    <w:rsid w:val="00AB22B5"/>
    <w:rsid w:val="00AB2456"/>
    <w:rsid w:val="00AB29A8"/>
    <w:rsid w:val="00AB2A2B"/>
    <w:rsid w:val="00AB2AF8"/>
    <w:rsid w:val="00AB2D4E"/>
    <w:rsid w:val="00AB306D"/>
    <w:rsid w:val="00AB313C"/>
    <w:rsid w:val="00AB399D"/>
    <w:rsid w:val="00AB39EC"/>
    <w:rsid w:val="00AB3AE4"/>
    <w:rsid w:val="00AB3D3D"/>
    <w:rsid w:val="00AB462F"/>
    <w:rsid w:val="00AB482D"/>
    <w:rsid w:val="00AB48EA"/>
    <w:rsid w:val="00AB4AD8"/>
    <w:rsid w:val="00AB4ADC"/>
    <w:rsid w:val="00AB5287"/>
    <w:rsid w:val="00AB5315"/>
    <w:rsid w:val="00AB548A"/>
    <w:rsid w:val="00AB5662"/>
    <w:rsid w:val="00AB5C07"/>
    <w:rsid w:val="00AB5CDB"/>
    <w:rsid w:val="00AB5CFF"/>
    <w:rsid w:val="00AB5D93"/>
    <w:rsid w:val="00AB63A3"/>
    <w:rsid w:val="00AB677B"/>
    <w:rsid w:val="00AB6D61"/>
    <w:rsid w:val="00AB6D80"/>
    <w:rsid w:val="00AB6E9D"/>
    <w:rsid w:val="00AB6EE3"/>
    <w:rsid w:val="00AB7125"/>
    <w:rsid w:val="00AB75A6"/>
    <w:rsid w:val="00AB76FE"/>
    <w:rsid w:val="00AB78DD"/>
    <w:rsid w:val="00AB7CE2"/>
    <w:rsid w:val="00AC007D"/>
    <w:rsid w:val="00AC00CE"/>
    <w:rsid w:val="00AC01CA"/>
    <w:rsid w:val="00AC09E8"/>
    <w:rsid w:val="00AC0CC4"/>
    <w:rsid w:val="00AC0F59"/>
    <w:rsid w:val="00AC0F5F"/>
    <w:rsid w:val="00AC110E"/>
    <w:rsid w:val="00AC132C"/>
    <w:rsid w:val="00AC1EAD"/>
    <w:rsid w:val="00AC1EB9"/>
    <w:rsid w:val="00AC1FE3"/>
    <w:rsid w:val="00AC232B"/>
    <w:rsid w:val="00AC2391"/>
    <w:rsid w:val="00AC23B6"/>
    <w:rsid w:val="00AC23D2"/>
    <w:rsid w:val="00AC246A"/>
    <w:rsid w:val="00AC279F"/>
    <w:rsid w:val="00AC2C7B"/>
    <w:rsid w:val="00AC2C80"/>
    <w:rsid w:val="00AC2F65"/>
    <w:rsid w:val="00AC3099"/>
    <w:rsid w:val="00AC33A4"/>
    <w:rsid w:val="00AC33DC"/>
    <w:rsid w:val="00AC3568"/>
    <w:rsid w:val="00AC364E"/>
    <w:rsid w:val="00AC3743"/>
    <w:rsid w:val="00AC3825"/>
    <w:rsid w:val="00AC3852"/>
    <w:rsid w:val="00AC387A"/>
    <w:rsid w:val="00AC3984"/>
    <w:rsid w:val="00AC3A31"/>
    <w:rsid w:val="00AC3E2C"/>
    <w:rsid w:val="00AC3E98"/>
    <w:rsid w:val="00AC3FCA"/>
    <w:rsid w:val="00AC4379"/>
    <w:rsid w:val="00AC4486"/>
    <w:rsid w:val="00AC468E"/>
    <w:rsid w:val="00AC4726"/>
    <w:rsid w:val="00AC4A5B"/>
    <w:rsid w:val="00AC520D"/>
    <w:rsid w:val="00AC530D"/>
    <w:rsid w:val="00AC5677"/>
    <w:rsid w:val="00AC5789"/>
    <w:rsid w:val="00AC5BAE"/>
    <w:rsid w:val="00AC5CFC"/>
    <w:rsid w:val="00AC5D4D"/>
    <w:rsid w:val="00AC5DAD"/>
    <w:rsid w:val="00AC5E3F"/>
    <w:rsid w:val="00AC5EB5"/>
    <w:rsid w:val="00AC6287"/>
    <w:rsid w:val="00AC6365"/>
    <w:rsid w:val="00AC64AE"/>
    <w:rsid w:val="00AC65DE"/>
    <w:rsid w:val="00AC6A1B"/>
    <w:rsid w:val="00AC6B85"/>
    <w:rsid w:val="00AC6E71"/>
    <w:rsid w:val="00AC7041"/>
    <w:rsid w:val="00AC70EB"/>
    <w:rsid w:val="00AC789D"/>
    <w:rsid w:val="00AC7B81"/>
    <w:rsid w:val="00AC7BFB"/>
    <w:rsid w:val="00AC7C53"/>
    <w:rsid w:val="00AC7F4F"/>
    <w:rsid w:val="00AD007B"/>
    <w:rsid w:val="00AD03F7"/>
    <w:rsid w:val="00AD0520"/>
    <w:rsid w:val="00AD0752"/>
    <w:rsid w:val="00AD09D5"/>
    <w:rsid w:val="00AD0C12"/>
    <w:rsid w:val="00AD0C9A"/>
    <w:rsid w:val="00AD0ECB"/>
    <w:rsid w:val="00AD1405"/>
    <w:rsid w:val="00AD1A96"/>
    <w:rsid w:val="00AD1AF4"/>
    <w:rsid w:val="00AD1C69"/>
    <w:rsid w:val="00AD1D05"/>
    <w:rsid w:val="00AD21A9"/>
    <w:rsid w:val="00AD2370"/>
    <w:rsid w:val="00AD239B"/>
    <w:rsid w:val="00AD2BD4"/>
    <w:rsid w:val="00AD2C46"/>
    <w:rsid w:val="00AD2CD1"/>
    <w:rsid w:val="00AD2E45"/>
    <w:rsid w:val="00AD30FA"/>
    <w:rsid w:val="00AD312A"/>
    <w:rsid w:val="00AD34A1"/>
    <w:rsid w:val="00AD369D"/>
    <w:rsid w:val="00AD3A32"/>
    <w:rsid w:val="00AD3B49"/>
    <w:rsid w:val="00AD3BD7"/>
    <w:rsid w:val="00AD3D60"/>
    <w:rsid w:val="00AD3FB9"/>
    <w:rsid w:val="00AD40D1"/>
    <w:rsid w:val="00AD42F6"/>
    <w:rsid w:val="00AD4552"/>
    <w:rsid w:val="00AD4B93"/>
    <w:rsid w:val="00AD4C2D"/>
    <w:rsid w:val="00AD4D16"/>
    <w:rsid w:val="00AD4D8D"/>
    <w:rsid w:val="00AD4E84"/>
    <w:rsid w:val="00AD51C1"/>
    <w:rsid w:val="00AD5406"/>
    <w:rsid w:val="00AD55E1"/>
    <w:rsid w:val="00AD5743"/>
    <w:rsid w:val="00AD575E"/>
    <w:rsid w:val="00AD5797"/>
    <w:rsid w:val="00AD57C2"/>
    <w:rsid w:val="00AD5AD1"/>
    <w:rsid w:val="00AD5D3C"/>
    <w:rsid w:val="00AD5EBD"/>
    <w:rsid w:val="00AD6011"/>
    <w:rsid w:val="00AD61B8"/>
    <w:rsid w:val="00AD659D"/>
    <w:rsid w:val="00AD67C7"/>
    <w:rsid w:val="00AD68FD"/>
    <w:rsid w:val="00AD6C45"/>
    <w:rsid w:val="00AD74E4"/>
    <w:rsid w:val="00AD7B27"/>
    <w:rsid w:val="00AD7D15"/>
    <w:rsid w:val="00AD7E42"/>
    <w:rsid w:val="00AE0618"/>
    <w:rsid w:val="00AE0C2E"/>
    <w:rsid w:val="00AE0D18"/>
    <w:rsid w:val="00AE0E1C"/>
    <w:rsid w:val="00AE0E71"/>
    <w:rsid w:val="00AE0F25"/>
    <w:rsid w:val="00AE0FA6"/>
    <w:rsid w:val="00AE10E9"/>
    <w:rsid w:val="00AE15C1"/>
    <w:rsid w:val="00AE15C2"/>
    <w:rsid w:val="00AE1AC9"/>
    <w:rsid w:val="00AE1B82"/>
    <w:rsid w:val="00AE1BFD"/>
    <w:rsid w:val="00AE1DE3"/>
    <w:rsid w:val="00AE1F05"/>
    <w:rsid w:val="00AE204B"/>
    <w:rsid w:val="00AE2565"/>
    <w:rsid w:val="00AE25A8"/>
    <w:rsid w:val="00AE2677"/>
    <w:rsid w:val="00AE26BE"/>
    <w:rsid w:val="00AE29E9"/>
    <w:rsid w:val="00AE2AFB"/>
    <w:rsid w:val="00AE2D1F"/>
    <w:rsid w:val="00AE2E39"/>
    <w:rsid w:val="00AE31EC"/>
    <w:rsid w:val="00AE3331"/>
    <w:rsid w:val="00AE338C"/>
    <w:rsid w:val="00AE343D"/>
    <w:rsid w:val="00AE3598"/>
    <w:rsid w:val="00AE3B7F"/>
    <w:rsid w:val="00AE412C"/>
    <w:rsid w:val="00AE4185"/>
    <w:rsid w:val="00AE420A"/>
    <w:rsid w:val="00AE4813"/>
    <w:rsid w:val="00AE49F4"/>
    <w:rsid w:val="00AE4A7F"/>
    <w:rsid w:val="00AE4A85"/>
    <w:rsid w:val="00AE4CC6"/>
    <w:rsid w:val="00AE4E2E"/>
    <w:rsid w:val="00AE4E60"/>
    <w:rsid w:val="00AE4F63"/>
    <w:rsid w:val="00AE5267"/>
    <w:rsid w:val="00AE52C0"/>
    <w:rsid w:val="00AE5429"/>
    <w:rsid w:val="00AE5605"/>
    <w:rsid w:val="00AE57CA"/>
    <w:rsid w:val="00AE58D2"/>
    <w:rsid w:val="00AE592D"/>
    <w:rsid w:val="00AE593D"/>
    <w:rsid w:val="00AE5A4E"/>
    <w:rsid w:val="00AE5AC7"/>
    <w:rsid w:val="00AE5D03"/>
    <w:rsid w:val="00AE5EB7"/>
    <w:rsid w:val="00AE5FA3"/>
    <w:rsid w:val="00AE62F9"/>
    <w:rsid w:val="00AE64E9"/>
    <w:rsid w:val="00AE6540"/>
    <w:rsid w:val="00AE670A"/>
    <w:rsid w:val="00AE6899"/>
    <w:rsid w:val="00AE6E47"/>
    <w:rsid w:val="00AE706C"/>
    <w:rsid w:val="00AE70D4"/>
    <w:rsid w:val="00AE7716"/>
    <w:rsid w:val="00AE77E2"/>
    <w:rsid w:val="00AE7A47"/>
    <w:rsid w:val="00AE7B3C"/>
    <w:rsid w:val="00AE7DCE"/>
    <w:rsid w:val="00AE7E0F"/>
    <w:rsid w:val="00AF00D9"/>
    <w:rsid w:val="00AF02D1"/>
    <w:rsid w:val="00AF030B"/>
    <w:rsid w:val="00AF0343"/>
    <w:rsid w:val="00AF068A"/>
    <w:rsid w:val="00AF0858"/>
    <w:rsid w:val="00AF1176"/>
    <w:rsid w:val="00AF12D6"/>
    <w:rsid w:val="00AF13B7"/>
    <w:rsid w:val="00AF142F"/>
    <w:rsid w:val="00AF144B"/>
    <w:rsid w:val="00AF17F7"/>
    <w:rsid w:val="00AF1959"/>
    <w:rsid w:val="00AF1CB1"/>
    <w:rsid w:val="00AF1D33"/>
    <w:rsid w:val="00AF202A"/>
    <w:rsid w:val="00AF27F6"/>
    <w:rsid w:val="00AF296B"/>
    <w:rsid w:val="00AF2B82"/>
    <w:rsid w:val="00AF2C62"/>
    <w:rsid w:val="00AF2D9C"/>
    <w:rsid w:val="00AF300E"/>
    <w:rsid w:val="00AF3252"/>
    <w:rsid w:val="00AF33D9"/>
    <w:rsid w:val="00AF3485"/>
    <w:rsid w:val="00AF36A0"/>
    <w:rsid w:val="00AF3838"/>
    <w:rsid w:val="00AF38D6"/>
    <w:rsid w:val="00AF38FB"/>
    <w:rsid w:val="00AF3A17"/>
    <w:rsid w:val="00AF3D79"/>
    <w:rsid w:val="00AF3DBF"/>
    <w:rsid w:val="00AF4859"/>
    <w:rsid w:val="00AF4920"/>
    <w:rsid w:val="00AF49E6"/>
    <w:rsid w:val="00AF5217"/>
    <w:rsid w:val="00AF5333"/>
    <w:rsid w:val="00AF53D5"/>
    <w:rsid w:val="00AF5439"/>
    <w:rsid w:val="00AF59B7"/>
    <w:rsid w:val="00AF59D7"/>
    <w:rsid w:val="00AF5B4C"/>
    <w:rsid w:val="00AF5BE7"/>
    <w:rsid w:val="00AF5C20"/>
    <w:rsid w:val="00AF6107"/>
    <w:rsid w:val="00AF6332"/>
    <w:rsid w:val="00AF66B4"/>
    <w:rsid w:val="00AF7013"/>
    <w:rsid w:val="00AF72A7"/>
    <w:rsid w:val="00AF77A8"/>
    <w:rsid w:val="00AF7CD5"/>
    <w:rsid w:val="00AF7D88"/>
    <w:rsid w:val="00AF7F4B"/>
    <w:rsid w:val="00B0017D"/>
    <w:rsid w:val="00B0055D"/>
    <w:rsid w:val="00B0085D"/>
    <w:rsid w:val="00B008E3"/>
    <w:rsid w:val="00B0099D"/>
    <w:rsid w:val="00B00A05"/>
    <w:rsid w:val="00B00B2F"/>
    <w:rsid w:val="00B00DCF"/>
    <w:rsid w:val="00B00EDC"/>
    <w:rsid w:val="00B00F80"/>
    <w:rsid w:val="00B00FF9"/>
    <w:rsid w:val="00B01142"/>
    <w:rsid w:val="00B012FD"/>
    <w:rsid w:val="00B013AF"/>
    <w:rsid w:val="00B01541"/>
    <w:rsid w:val="00B01659"/>
    <w:rsid w:val="00B016CA"/>
    <w:rsid w:val="00B0185C"/>
    <w:rsid w:val="00B019F5"/>
    <w:rsid w:val="00B01A19"/>
    <w:rsid w:val="00B01A35"/>
    <w:rsid w:val="00B01BE2"/>
    <w:rsid w:val="00B01CFE"/>
    <w:rsid w:val="00B023C4"/>
    <w:rsid w:val="00B0272A"/>
    <w:rsid w:val="00B0291E"/>
    <w:rsid w:val="00B02D3B"/>
    <w:rsid w:val="00B02EA6"/>
    <w:rsid w:val="00B030BA"/>
    <w:rsid w:val="00B032C0"/>
    <w:rsid w:val="00B03416"/>
    <w:rsid w:val="00B03530"/>
    <w:rsid w:val="00B03703"/>
    <w:rsid w:val="00B037B5"/>
    <w:rsid w:val="00B039D8"/>
    <w:rsid w:val="00B03A16"/>
    <w:rsid w:val="00B03B01"/>
    <w:rsid w:val="00B03CBF"/>
    <w:rsid w:val="00B03E99"/>
    <w:rsid w:val="00B0409F"/>
    <w:rsid w:val="00B0423A"/>
    <w:rsid w:val="00B042A6"/>
    <w:rsid w:val="00B0483D"/>
    <w:rsid w:val="00B04844"/>
    <w:rsid w:val="00B048F4"/>
    <w:rsid w:val="00B0494D"/>
    <w:rsid w:val="00B04C40"/>
    <w:rsid w:val="00B04C7A"/>
    <w:rsid w:val="00B04D35"/>
    <w:rsid w:val="00B04F07"/>
    <w:rsid w:val="00B05116"/>
    <w:rsid w:val="00B056F4"/>
    <w:rsid w:val="00B057D5"/>
    <w:rsid w:val="00B05874"/>
    <w:rsid w:val="00B05FFC"/>
    <w:rsid w:val="00B06106"/>
    <w:rsid w:val="00B061B3"/>
    <w:rsid w:val="00B06301"/>
    <w:rsid w:val="00B065DA"/>
    <w:rsid w:val="00B06767"/>
    <w:rsid w:val="00B06DA0"/>
    <w:rsid w:val="00B0740D"/>
    <w:rsid w:val="00B0756F"/>
    <w:rsid w:val="00B07803"/>
    <w:rsid w:val="00B07AE3"/>
    <w:rsid w:val="00B07B2D"/>
    <w:rsid w:val="00B07E63"/>
    <w:rsid w:val="00B07F9A"/>
    <w:rsid w:val="00B07FCC"/>
    <w:rsid w:val="00B100CE"/>
    <w:rsid w:val="00B10106"/>
    <w:rsid w:val="00B1042A"/>
    <w:rsid w:val="00B10602"/>
    <w:rsid w:val="00B108B6"/>
    <w:rsid w:val="00B1098C"/>
    <w:rsid w:val="00B10A27"/>
    <w:rsid w:val="00B10A4E"/>
    <w:rsid w:val="00B10BAA"/>
    <w:rsid w:val="00B10C69"/>
    <w:rsid w:val="00B10DB7"/>
    <w:rsid w:val="00B10DFF"/>
    <w:rsid w:val="00B10E4A"/>
    <w:rsid w:val="00B110A8"/>
    <w:rsid w:val="00B11181"/>
    <w:rsid w:val="00B111A7"/>
    <w:rsid w:val="00B1124C"/>
    <w:rsid w:val="00B1147A"/>
    <w:rsid w:val="00B1165F"/>
    <w:rsid w:val="00B117AC"/>
    <w:rsid w:val="00B1229F"/>
    <w:rsid w:val="00B12389"/>
    <w:rsid w:val="00B123EA"/>
    <w:rsid w:val="00B1240C"/>
    <w:rsid w:val="00B1261F"/>
    <w:rsid w:val="00B1264A"/>
    <w:rsid w:val="00B128D9"/>
    <w:rsid w:val="00B128EF"/>
    <w:rsid w:val="00B12EBE"/>
    <w:rsid w:val="00B1359F"/>
    <w:rsid w:val="00B13789"/>
    <w:rsid w:val="00B13919"/>
    <w:rsid w:val="00B139F0"/>
    <w:rsid w:val="00B13AC8"/>
    <w:rsid w:val="00B13E12"/>
    <w:rsid w:val="00B13F20"/>
    <w:rsid w:val="00B1401D"/>
    <w:rsid w:val="00B1418A"/>
    <w:rsid w:val="00B141F6"/>
    <w:rsid w:val="00B14891"/>
    <w:rsid w:val="00B148DA"/>
    <w:rsid w:val="00B14A39"/>
    <w:rsid w:val="00B14C3A"/>
    <w:rsid w:val="00B14E0C"/>
    <w:rsid w:val="00B15104"/>
    <w:rsid w:val="00B15AE3"/>
    <w:rsid w:val="00B15C44"/>
    <w:rsid w:val="00B15FFE"/>
    <w:rsid w:val="00B1603F"/>
    <w:rsid w:val="00B16096"/>
    <w:rsid w:val="00B16112"/>
    <w:rsid w:val="00B1636B"/>
    <w:rsid w:val="00B163F7"/>
    <w:rsid w:val="00B164BB"/>
    <w:rsid w:val="00B16598"/>
    <w:rsid w:val="00B16646"/>
    <w:rsid w:val="00B168C1"/>
    <w:rsid w:val="00B168E7"/>
    <w:rsid w:val="00B16B15"/>
    <w:rsid w:val="00B16F63"/>
    <w:rsid w:val="00B17149"/>
    <w:rsid w:val="00B171DC"/>
    <w:rsid w:val="00B17206"/>
    <w:rsid w:val="00B174AE"/>
    <w:rsid w:val="00B17599"/>
    <w:rsid w:val="00B176A5"/>
    <w:rsid w:val="00B1774C"/>
    <w:rsid w:val="00B1792E"/>
    <w:rsid w:val="00B17AAC"/>
    <w:rsid w:val="00B17C03"/>
    <w:rsid w:val="00B17D1E"/>
    <w:rsid w:val="00B17E1D"/>
    <w:rsid w:val="00B202AE"/>
    <w:rsid w:val="00B202C5"/>
    <w:rsid w:val="00B20772"/>
    <w:rsid w:val="00B20A0A"/>
    <w:rsid w:val="00B20CBC"/>
    <w:rsid w:val="00B20E25"/>
    <w:rsid w:val="00B20EB8"/>
    <w:rsid w:val="00B21038"/>
    <w:rsid w:val="00B21084"/>
    <w:rsid w:val="00B2136D"/>
    <w:rsid w:val="00B2161F"/>
    <w:rsid w:val="00B2168F"/>
    <w:rsid w:val="00B21761"/>
    <w:rsid w:val="00B21B5B"/>
    <w:rsid w:val="00B21E90"/>
    <w:rsid w:val="00B220C6"/>
    <w:rsid w:val="00B22133"/>
    <w:rsid w:val="00B22293"/>
    <w:rsid w:val="00B22474"/>
    <w:rsid w:val="00B224BB"/>
    <w:rsid w:val="00B22639"/>
    <w:rsid w:val="00B2274F"/>
    <w:rsid w:val="00B22765"/>
    <w:rsid w:val="00B2283B"/>
    <w:rsid w:val="00B22870"/>
    <w:rsid w:val="00B22C4A"/>
    <w:rsid w:val="00B230CF"/>
    <w:rsid w:val="00B23223"/>
    <w:rsid w:val="00B2322F"/>
    <w:rsid w:val="00B234B6"/>
    <w:rsid w:val="00B23618"/>
    <w:rsid w:val="00B23B12"/>
    <w:rsid w:val="00B23B6B"/>
    <w:rsid w:val="00B23D3C"/>
    <w:rsid w:val="00B23DE5"/>
    <w:rsid w:val="00B23E27"/>
    <w:rsid w:val="00B23EEA"/>
    <w:rsid w:val="00B24265"/>
    <w:rsid w:val="00B24624"/>
    <w:rsid w:val="00B24643"/>
    <w:rsid w:val="00B24921"/>
    <w:rsid w:val="00B24AD7"/>
    <w:rsid w:val="00B24BD2"/>
    <w:rsid w:val="00B24EAA"/>
    <w:rsid w:val="00B251BF"/>
    <w:rsid w:val="00B2531F"/>
    <w:rsid w:val="00B257C5"/>
    <w:rsid w:val="00B25A93"/>
    <w:rsid w:val="00B25AB9"/>
    <w:rsid w:val="00B25DBB"/>
    <w:rsid w:val="00B26089"/>
    <w:rsid w:val="00B263D8"/>
    <w:rsid w:val="00B2685B"/>
    <w:rsid w:val="00B26A00"/>
    <w:rsid w:val="00B26A0B"/>
    <w:rsid w:val="00B26DC8"/>
    <w:rsid w:val="00B26E52"/>
    <w:rsid w:val="00B27BA2"/>
    <w:rsid w:val="00B27C65"/>
    <w:rsid w:val="00B27DAD"/>
    <w:rsid w:val="00B27ECF"/>
    <w:rsid w:val="00B3030F"/>
    <w:rsid w:val="00B30AC1"/>
    <w:rsid w:val="00B30B47"/>
    <w:rsid w:val="00B30E8D"/>
    <w:rsid w:val="00B31352"/>
    <w:rsid w:val="00B3160C"/>
    <w:rsid w:val="00B31647"/>
    <w:rsid w:val="00B31938"/>
    <w:rsid w:val="00B31ACD"/>
    <w:rsid w:val="00B31BE1"/>
    <w:rsid w:val="00B31D0C"/>
    <w:rsid w:val="00B31D3E"/>
    <w:rsid w:val="00B31DC9"/>
    <w:rsid w:val="00B31DEC"/>
    <w:rsid w:val="00B32055"/>
    <w:rsid w:val="00B322AA"/>
    <w:rsid w:val="00B32425"/>
    <w:rsid w:val="00B324A4"/>
    <w:rsid w:val="00B324E5"/>
    <w:rsid w:val="00B325BA"/>
    <w:rsid w:val="00B32710"/>
    <w:rsid w:val="00B329F4"/>
    <w:rsid w:val="00B329F9"/>
    <w:rsid w:val="00B32ADC"/>
    <w:rsid w:val="00B32F8A"/>
    <w:rsid w:val="00B333EE"/>
    <w:rsid w:val="00B33825"/>
    <w:rsid w:val="00B338E2"/>
    <w:rsid w:val="00B33A51"/>
    <w:rsid w:val="00B33C94"/>
    <w:rsid w:val="00B33CA5"/>
    <w:rsid w:val="00B34464"/>
    <w:rsid w:val="00B34692"/>
    <w:rsid w:val="00B34878"/>
    <w:rsid w:val="00B34A8F"/>
    <w:rsid w:val="00B34C0F"/>
    <w:rsid w:val="00B35134"/>
    <w:rsid w:val="00B355B2"/>
    <w:rsid w:val="00B356FC"/>
    <w:rsid w:val="00B35893"/>
    <w:rsid w:val="00B35B79"/>
    <w:rsid w:val="00B35F8E"/>
    <w:rsid w:val="00B360D9"/>
    <w:rsid w:val="00B361C1"/>
    <w:rsid w:val="00B362E7"/>
    <w:rsid w:val="00B36303"/>
    <w:rsid w:val="00B36343"/>
    <w:rsid w:val="00B3654E"/>
    <w:rsid w:val="00B36766"/>
    <w:rsid w:val="00B36798"/>
    <w:rsid w:val="00B368C3"/>
    <w:rsid w:val="00B368E8"/>
    <w:rsid w:val="00B36CAD"/>
    <w:rsid w:val="00B36DCB"/>
    <w:rsid w:val="00B36DF8"/>
    <w:rsid w:val="00B36FDE"/>
    <w:rsid w:val="00B3703C"/>
    <w:rsid w:val="00B372C8"/>
    <w:rsid w:val="00B37875"/>
    <w:rsid w:val="00B3796D"/>
    <w:rsid w:val="00B37A7B"/>
    <w:rsid w:val="00B37C4E"/>
    <w:rsid w:val="00B37EF1"/>
    <w:rsid w:val="00B402C8"/>
    <w:rsid w:val="00B40348"/>
    <w:rsid w:val="00B4037E"/>
    <w:rsid w:val="00B40722"/>
    <w:rsid w:val="00B409DC"/>
    <w:rsid w:val="00B40AE8"/>
    <w:rsid w:val="00B40B92"/>
    <w:rsid w:val="00B40C3B"/>
    <w:rsid w:val="00B40DE4"/>
    <w:rsid w:val="00B40E5E"/>
    <w:rsid w:val="00B40F9D"/>
    <w:rsid w:val="00B41323"/>
    <w:rsid w:val="00B41466"/>
    <w:rsid w:val="00B41503"/>
    <w:rsid w:val="00B417F4"/>
    <w:rsid w:val="00B41CDA"/>
    <w:rsid w:val="00B41DAA"/>
    <w:rsid w:val="00B421AF"/>
    <w:rsid w:val="00B4227C"/>
    <w:rsid w:val="00B422B4"/>
    <w:rsid w:val="00B4286B"/>
    <w:rsid w:val="00B429A8"/>
    <w:rsid w:val="00B42BC0"/>
    <w:rsid w:val="00B42D21"/>
    <w:rsid w:val="00B42D3B"/>
    <w:rsid w:val="00B434A5"/>
    <w:rsid w:val="00B43863"/>
    <w:rsid w:val="00B43871"/>
    <w:rsid w:val="00B43AE7"/>
    <w:rsid w:val="00B43B86"/>
    <w:rsid w:val="00B43C13"/>
    <w:rsid w:val="00B43E84"/>
    <w:rsid w:val="00B44344"/>
    <w:rsid w:val="00B4459D"/>
    <w:rsid w:val="00B44ABC"/>
    <w:rsid w:val="00B44D93"/>
    <w:rsid w:val="00B44FF3"/>
    <w:rsid w:val="00B45286"/>
    <w:rsid w:val="00B45425"/>
    <w:rsid w:val="00B4542D"/>
    <w:rsid w:val="00B45652"/>
    <w:rsid w:val="00B459DD"/>
    <w:rsid w:val="00B45BD0"/>
    <w:rsid w:val="00B45C2C"/>
    <w:rsid w:val="00B45EE9"/>
    <w:rsid w:val="00B46048"/>
    <w:rsid w:val="00B46128"/>
    <w:rsid w:val="00B46409"/>
    <w:rsid w:val="00B46482"/>
    <w:rsid w:val="00B4669A"/>
    <w:rsid w:val="00B467ED"/>
    <w:rsid w:val="00B467F7"/>
    <w:rsid w:val="00B46820"/>
    <w:rsid w:val="00B46B83"/>
    <w:rsid w:val="00B46BC1"/>
    <w:rsid w:val="00B46CD8"/>
    <w:rsid w:val="00B46D3E"/>
    <w:rsid w:val="00B46E80"/>
    <w:rsid w:val="00B4703D"/>
    <w:rsid w:val="00B470FD"/>
    <w:rsid w:val="00B47106"/>
    <w:rsid w:val="00B472D7"/>
    <w:rsid w:val="00B47531"/>
    <w:rsid w:val="00B47587"/>
    <w:rsid w:val="00B475CA"/>
    <w:rsid w:val="00B4760C"/>
    <w:rsid w:val="00B47669"/>
    <w:rsid w:val="00B47CC1"/>
    <w:rsid w:val="00B50101"/>
    <w:rsid w:val="00B50162"/>
    <w:rsid w:val="00B5021E"/>
    <w:rsid w:val="00B50650"/>
    <w:rsid w:val="00B50827"/>
    <w:rsid w:val="00B50AAA"/>
    <w:rsid w:val="00B50D85"/>
    <w:rsid w:val="00B5110D"/>
    <w:rsid w:val="00B51670"/>
    <w:rsid w:val="00B5204B"/>
    <w:rsid w:val="00B522D1"/>
    <w:rsid w:val="00B52409"/>
    <w:rsid w:val="00B52529"/>
    <w:rsid w:val="00B52738"/>
    <w:rsid w:val="00B528C0"/>
    <w:rsid w:val="00B53193"/>
    <w:rsid w:val="00B53533"/>
    <w:rsid w:val="00B5357F"/>
    <w:rsid w:val="00B5359E"/>
    <w:rsid w:val="00B53971"/>
    <w:rsid w:val="00B53EE7"/>
    <w:rsid w:val="00B543AD"/>
    <w:rsid w:val="00B545C9"/>
    <w:rsid w:val="00B5462B"/>
    <w:rsid w:val="00B54685"/>
    <w:rsid w:val="00B54818"/>
    <w:rsid w:val="00B5487D"/>
    <w:rsid w:val="00B549CD"/>
    <w:rsid w:val="00B551C5"/>
    <w:rsid w:val="00B5526A"/>
    <w:rsid w:val="00B55DA9"/>
    <w:rsid w:val="00B55EC0"/>
    <w:rsid w:val="00B55F01"/>
    <w:rsid w:val="00B55F2F"/>
    <w:rsid w:val="00B56198"/>
    <w:rsid w:val="00B563DC"/>
    <w:rsid w:val="00B563E4"/>
    <w:rsid w:val="00B564E3"/>
    <w:rsid w:val="00B565EE"/>
    <w:rsid w:val="00B56812"/>
    <w:rsid w:val="00B568F6"/>
    <w:rsid w:val="00B56BDA"/>
    <w:rsid w:val="00B56C38"/>
    <w:rsid w:val="00B57660"/>
    <w:rsid w:val="00B579AD"/>
    <w:rsid w:val="00B579D5"/>
    <w:rsid w:val="00B57A54"/>
    <w:rsid w:val="00B57C53"/>
    <w:rsid w:val="00B603A2"/>
    <w:rsid w:val="00B60461"/>
    <w:rsid w:val="00B60610"/>
    <w:rsid w:val="00B607EE"/>
    <w:rsid w:val="00B6092D"/>
    <w:rsid w:val="00B60A13"/>
    <w:rsid w:val="00B60AAC"/>
    <w:rsid w:val="00B60B1D"/>
    <w:rsid w:val="00B60C2D"/>
    <w:rsid w:val="00B60E1D"/>
    <w:rsid w:val="00B60F9B"/>
    <w:rsid w:val="00B61005"/>
    <w:rsid w:val="00B61123"/>
    <w:rsid w:val="00B61158"/>
    <w:rsid w:val="00B61159"/>
    <w:rsid w:val="00B61448"/>
    <w:rsid w:val="00B618D2"/>
    <w:rsid w:val="00B61E16"/>
    <w:rsid w:val="00B61FD9"/>
    <w:rsid w:val="00B621C2"/>
    <w:rsid w:val="00B62210"/>
    <w:rsid w:val="00B622C8"/>
    <w:rsid w:val="00B62432"/>
    <w:rsid w:val="00B624D9"/>
    <w:rsid w:val="00B62799"/>
    <w:rsid w:val="00B627F6"/>
    <w:rsid w:val="00B629C4"/>
    <w:rsid w:val="00B63061"/>
    <w:rsid w:val="00B631FD"/>
    <w:rsid w:val="00B636E5"/>
    <w:rsid w:val="00B6380B"/>
    <w:rsid w:val="00B63843"/>
    <w:rsid w:val="00B63BB9"/>
    <w:rsid w:val="00B63FFE"/>
    <w:rsid w:val="00B640C1"/>
    <w:rsid w:val="00B6424C"/>
    <w:rsid w:val="00B64365"/>
    <w:rsid w:val="00B643B5"/>
    <w:rsid w:val="00B644E4"/>
    <w:rsid w:val="00B64506"/>
    <w:rsid w:val="00B645C0"/>
    <w:rsid w:val="00B649CA"/>
    <w:rsid w:val="00B64B4C"/>
    <w:rsid w:val="00B64E23"/>
    <w:rsid w:val="00B64E7C"/>
    <w:rsid w:val="00B64F8C"/>
    <w:rsid w:val="00B64FC7"/>
    <w:rsid w:val="00B6550D"/>
    <w:rsid w:val="00B6552C"/>
    <w:rsid w:val="00B65555"/>
    <w:rsid w:val="00B655E4"/>
    <w:rsid w:val="00B65606"/>
    <w:rsid w:val="00B6569F"/>
    <w:rsid w:val="00B656AF"/>
    <w:rsid w:val="00B6571B"/>
    <w:rsid w:val="00B657FD"/>
    <w:rsid w:val="00B6589F"/>
    <w:rsid w:val="00B65B8A"/>
    <w:rsid w:val="00B65BB0"/>
    <w:rsid w:val="00B65DFB"/>
    <w:rsid w:val="00B65E34"/>
    <w:rsid w:val="00B66005"/>
    <w:rsid w:val="00B66079"/>
    <w:rsid w:val="00B6615F"/>
    <w:rsid w:val="00B66318"/>
    <w:rsid w:val="00B66505"/>
    <w:rsid w:val="00B6660E"/>
    <w:rsid w:val="00B666FD"/>
    <w:rsid w:val="00B66B72"/>
    <w:rsid w:val="00B66C84"/>
    <w:rsid w:val="00B66E5E"/>
    <w:rsid w:val="00B6707E"/>
    <w:rsid w:val="00B6718A"/>
    <w:rsid w:val="00B672EB"/>
    <w:rsid w:val="00B6734E"/>
    <w:rsid w:val="00B67A74"/>
    <w:rsid w:val="00B67B7A"/>
    <w:rsid w:val="00B67BFC"/>
    <w:rsid w:val="00B700C8"/>
    <w:rsid w:val="00B70990"/>
    <w:rsid w:val="00B70B2D"/>
    <w:rsid w:val="00B70BC2"/>
    <w:rsid w:val="00B70DB4"/>
    <w:rsid w:val="00B71040"/>
    <w:rsid w:val="00B71279"/>
    <w:rsid w:val="00B71514"/>
    <w:rsid w:val="00B71B4D"/>
    <w:rsid w:val="00B71DC4"/>
    <w:rsid w:val="00B72013"/>
    <w:rsid w:val="00B720A6"/>
    <w:rsid w:val="00B72620"/>
    <w:rsid w:val="00B729D7"/>
    <w:rsid w:val="00B72DB4"/>
    <w:rsid w:val="00B731B8"/>
    <w:rsid w:val="00B737F1"/>
    <w:rsid w:val="00B73859"/>
    <w:rsid w:val="00B73B66"/>
    <w:rsid w:val="00B7420A"/>
    <w:rsid w:val="00B74CB2"/>
    <w:rsid w:val="00B74EFE"/>
    <w:rsid w:val="00B751E9"/>
    <w:rsid w:val="00B7529E"/>
    <w:rsid w:val="00B7545C"/>
    <w:rsid w:val="00B75631"/>
    <w:rsid w:val="00B756CA"/>
    <w:rsid w:val="00B75766"/>
    <w:rsid w:val="00B759EA"/>
    <w:rsid w:val="00B75ADB"/>
    <w:rsid w:val="00B75CCD"/>
    <w:rsid w:val="00B75D2F"/>
    <w:rsid w:val="00B75D3E"/>
    <w:rsid w:val="00B76178"/>
    <w:rsid w:val="00B761D8"/>
    <w:rsid w:val="00B76837"/>
    <w:rsid w:val="00B7687A"/>
    <w:rsid w:val="00B76A50"/>
    <w:rsid w:val="00B76AED"/>
    <w:rsid w:val="00B76DD7"/>
    <w:rsid w:val="00B76E10"/>
    <w:rsid w:val="00B76EFD"/>
    <w:rsid w:val="00B774D2"/>
    <w:rsid w:val="00B775A4"/>
    <w:rsid w:val="00B7762B"/>
    <w:rsid w:val="00B776A2"/>
    <w:rsid w:val="00B7775F"/>
    <w:rsid w:val="00B77813"/>
    <w:rsid w:val="00B77AC9"/>
    <w:rsid w:val="00B80264"/>
    <w:rsid w:val="00B8040A"/>
    <w:rsid w:val="00B80683"/>
    <w:rsid w:val="00B806F0"/>
    <w:rsid w:val="00B806F8"/>
    <w:rsid w:val="00B808B4"/>
    <w:rsid w:val="00B80974"/>
    <w:rsid w:val="00B80A3C"/>
    <w:rsid w:val="00B81101"/>
    <w:rsid w:val="00B8118A"/>
    <w:rsid w:val="00B811BE"/>
    <w:rsid w:val="00B811E9"/>
    <w:rsid w:val="00B81519"/>
    <w:rsid w:val="00B8175F"/>
    <w:rsid w:val="00B817F4"/>
    <w:rsid w:val="00B81B95"/>
    <w:rsid w:val="00B81D55"/>
    <w:rsid w:val="00B81D66"/>
    <w:rsid w:val="00B81DF3"/>
    <w:rsid w:val="00B81E8D"/>
    <w:rsid w:val="00B8239F"/>
    <w:rsid w:val="00B82805"/>
    <w:rsid w:val="00B82870"/>
    <w:rsid w:val="00B828D2"/>
    <w:rsid w:val="00B82C50"/>
    <w:rsid w:val="00B8349A"/>
    <w:rsid w:val="00B83599"/>
    <w:rsid w:val="00B83615"/>
    <w:rsid w:val="00B836DD"/>
    <w:rsid w:val="00B838D8"/>
    <w:rsid w:val="00B8390C"/>
    <w:rsid w:val="00B83A20"/>
    <w:rsid w:val="00B83FF4"/>
    <w:rsid w:val="00B84015"/>
    <w:rsid w:val="00B840D9"/>
    <w:rsid w:val="00B840ED"/>
    <w:rsid w:val="00B84216"/>
    <w:rsid w:val="00B8483E"/>
    <w:rsid w:val="00B8502C"/>
    <w:rsid w:val="00B850B7"/>
    <w:rsid w:val="00B85422"/>
    <w:rsid w:val="00B85465"/>
    <w:rsid w:val="00B85473"/>
    <w:rsid w:val="00B8549B"/>
    <w:rsid w:val="00B858D1"/>
    <w:rsid w:val="00B859A0"/>
    <w:rsid w:val="00B85BB7"/>
    <w:rsid w:val="00B86017"/>
    <w:rsid w:val="00B8609B"/>
    <w:rsid w:val="00B86186"/>
    <w:rsid w:val="00B8624A"/>
    <w:rsid w:val="00B86794"/>
    <w:rsid w:val="00B86959"/>
    <w:rsid w:val="00B86A86"/>
    <w:rsid w:val="00B86BD6"/>
    <w:rsid w:val="00B86DE6"/>
    <w:rsid w:val="00B86E72"/>
    <w:rsid w:val="00B86F7B"/>
    <w:rsid w:val="00B86FA3"/>
    <w:rsid w:val="00B87167"/>
    <w:rsid w:val="00B876BD"/>
    <w:rsid w:val="00B8799D"/>
    <w:rsid w:val="00B87A21"/>
    <w:rsid w:val="00B87AC9"/>
    <w:rsid w:val="00B87C24"/>
    <w:rsid w:val="00B87C8C"/>
    <w:rsid w:val="00B87FF6"/>
    <w:rsid w:val="00B90257"/>
    <w:rsid w:val="00B90290"/>
    <w:rsid w:val="00B90661"/>
    <w:rsid w:val="00B907E0"/>
    <w:rsid w:val="00B90815"/>
    <w:rsid w:val="00B90849"/>
    <w:rsid w:val="00B90A1F"/>
    <w:rsid w:val="00B90C76"/>
    <w:rsid w:val="00B90C89"/>
    <w:rsid w:val="00B90E05"/>
    <w:rsid w:val="00B90EDF"/>
    <w:rsid w:val="00B90EFC"/>
    <w:rsid w:val="00B91199"/>
    <w:rsid w:val="00B9123B"/>
    <w:rsid w:val="00B912A4"/>
    <w:rsid w:val="00B91301"/>
    <w:rsid w:val="00B913B7"/>
    <w:rsid w:val="00B914E1"/>
    <w:rsid w:val="00B915BA"/>
    <w:rsid w:val="00B91BD0"/>
    <w:rsid w:val="00B91E53"/>
    <w:rsid w:val="00B91F79"/>
    <w:rsid w:val="00B91FC3"/>
    <w:rsid w:val="00B92551"/>
    <w:rsid w:val="00B92590"/>
    <w:rsid w:val="00B927E6"/>
    <w:rsid w:val="00B92AA6"/>
    <w:rsid w:val="00B92B5E"/>
    <w:rsid w:val="00B92B9F"/>
    <w:rsid w:val="00B92BA7"/>
    <w:rsid w:val="00B92D4E"/>
    <w:rsid w:val="00B93255"/>
    <w:rsid w:val="00B93363"/>
    <w:rsid w:val="00B9336C"/>
    <w:rsid w:val="00B939AC"/>
    <w:rsid w:val="00B93CC4"/>
    <w:rsid w:val="00B93D8B"/>
    <w:rsid w:val="00B940C5"/>
    <w:rsid w:val="00B94243"/>
    <w:rsid w:val="00B9451D"/>
    <w:rsid w:val="00B9452B"/>
    <w:rsid w:val="00B94546"/>
    <w:rsid w:val="00B949E6"/>
    <w:rsid w:val="00B94A8F"/>
    <w:rsid w:val="00B94BAB"/>
    <w:rsid w:val="00B94CE3"/>
    <w:rsid w:val="00B94DFB"/>
    <w:rsid w:val="00B94E2D"/>
    <w:rsid w:val="00B950A9"/>
    <w:rsid w:val="00B954E4"/>
    <w:rsid w:val="00B9587B"/>
    <w:rsid w:val="00B9587F"/>
    <w:rsid w:val="00B96059"/>
    <w:rsid w:val="00B962C7"/>
    <w:rsid w:val="00B9688B"/>
    <w:rsid w:val="00B96B34"/>
    <w:rsid w:val="00B96BAC"/>
    <w:rsid w:val="00B96C22"/>
    <w:rsid w:val="00B96D4C"/>
    <w:rsid w:val="00B9733D"/>
    <w:rsid w:val="00B9735E"/>
    <w:rsid w:val="00B9744B"/>
    <w:rsid w:val="00B9744E"/>
    <w:rsid w:val="00B97BBC"/>
    <w:rsid w:val="00B97C65"/>
    <w:rsid w:val="00B97ED4"/>
    <w:rsid w:val="00BA023B"/>
    <w:rsid w:val="00BA04A5"/>
    <w:rsid w:val="00BA0569"/>
    <w:rsid w:val="00BA06A7"/>
    <w:rsid w:val="00BA0A13"/>
    <w:rsid w:val="00BA0A15"/>
    <w:rsid w:val="00BA0A43"/>
    <w:rsid w:val="00BA0E27"/>
    <w:rsid w:val="00BA12B0"/>
    <w:rsid w:val="00BA137E"/>
    <w:rsid w:val="00BA14C0"/>
    <w:rsid w:val="00BA1532"/>
    <w:rsid w:val="00BA1564"/>
    <w:rsid w:val="00BA1671"/>
    <w:rsid w:val="00BA168D"/>
    <w:rsid w:val="00BA1891"/>
    <w:rsid w:val="00BA1935"/>
    <w:rsid w:val="00BA1A55"/>
    <w:rsid w:val="00BA1A9D"/>
    <w:rsid w:val="00BA1AC2"/>
    <w:rsid w:val="00BA1B22"/>
    <w:rsid w:val="00BA1C83"/>
    <w:rsid w:val="00BA1D15"/>
    <w:rsid w:val="00BA1D2E"/>
    <w:rsid w:val="00BA1DE6"/>
    <w:rsid w:val="00BA2526"/>
    <w:rsid w:val="00BA2668"/>
    <w:rsid w:val="00BA26C7"/>
    <w:rsid w:val="00BA288F"/>
    <w:rsid w:val="00BA2D49"/>
    <w:rsid w:val="00BA32B5"/>
    <w:rsid w:val="00BA39D6"/>
    <w:rsid w:val="00BA3ACC"/>
    <w:rsid w:val="00BA3DFC"/>
    <w:rsid w:val="00BA3FC3"/>
    <w:rsid w:val="00BA3FD9"/>
    <w:rsid w:val="00BA4190"/>
    <w:rsid w:val="00BA421F"/>
    <w:rsid w:val="00BA435D"/>
    <w:rsid w:val="00BA44ED"/>
    <w:rsid w:val="00BA4CA9"/>
    <w:rsid w:val="00BA5032"/>
    <w:rsid w:val="00BA507B"/>
    <w:rsid w:val="00BA539C"/>
    <w:rsid w:val="00BA5755"/>
    <w:rsid w:val="00BA57AC"/>
    <w:rsid w:val="00BA5974"/>
    <w:rsid w:val="00BA5D1D"/>
    <w:rsid w:val="00BA605A"/>
    <w:rsid w:val="00BA6091"/>
    <w:rsid w:val="00BA6963"/>
    <w:rsid w:val="00BA699D"/>
    <w:rsid w:val="00BA7751"/>
    <w:rsid w:val="00BA7759"/>
    <w:rsid w:val="00BA78D0"/>
    <w:rsid w:val="00BA79FF"/>
    <w:rsid w:val="00BA7A02"/>
    <w:rsid w:val="00BA7A47"/>
    <w:rsid w:val="00BA7E1A"/>
    <w:rsid w:val="00BA7F49"/>
    <w:rsid w:val="00BA7F81"/>
    <w:rsid w:val="00BB0164"/>
    <w:rsid w:val="00BB0430"/>
    <w:rsid w:val="00BB0618"/>
    <w:rsid w:val="00BB06B7"/>
    <w:rsid w:val="00BB072F"/>
    <w:rsid w:val="00BB1084"/>
    <w:rsid w:val="00BB13BB"/>
    <w:rsid w:val="00BB15EB"/>
    <w:rsid w:val="00BB16A9"/>
    <w:rsid w:val="00BB1907"/>
    <w:rsid w:val="00BB1B10"/>
    <w:rsid w:val="00BB1B56"/>
    <w:rsid w:val="00BB1FC6"/>
    <w:rsid w:val="00BB211F"/>
    <w:rsid w:val="00BB2572"/>
    <w:rsid w:val="00BB266F"/>
    <w:rsid w:val="00BB2687"/>
    <w:rsid w:val="00BB26C2"/>
    <w:rsid w:val="00BB279C"/>
    <w:rsid w:val="00BB27AE"/>
    <w:rsid w:val="00BB2802"/>
    <w:rsid w:val="00BB2951"/>
    <w:rsid w:val="00BB2DFD"/>
    <w:rsid w:val="00BB3130"/>
    <w:rsid w:val="00BB3249"/>
    <w:rsid w:val="00BB34C8"/>
    <w:rsid w:val="00BB3A61"/>
    <w:rsid w:val="00BB3CB1"/>
    <w:rsid w:val="00BB3F3E"/>
    <w:rsid w:val="00BB41DC"/>
    <w:rsid w:val="00BB4294"/>
    <w:rsid w:val="00BB44AA"/>
    <w:rsid w:val="00BB529F"/>
    <w:rsid w:val="00BB535E"/>
    <w:rsid w:val="00BB55BC"/>
    <w:rsid w:val="00BB593C"/>
    <w:rsid w:val="00BB5C45"/>
    <w:rsid w:val="00BB6195"/>
    <w:rsid w:val="00BB62A5"/>
    <w:rsid w:val="00BB63A0"/>
    <w:rsid w:val="00BB6943"/>
    <w:rsid w:val="00BB6A4D"/>
    <w:rsid w:val="00BB6CF7"/>
    <w:rsid w:val="00BB6DA0"/>
    <w:rsid w:val="00BB6E60"/>
    <w:rsid w:val="00BB70D2"/>
    <w:rsid w:val="00BB7840"/>
    <w:rsid w:val="00BB7953"/>
    <w:rsid w:val="00BB7BF0"/>
    <w:rsid w:val="00BC00EC"/>
    <w:rsid w:val="00BC0165"/>
    <w:rsid w:val="00BC018D"/>
    <w:rsid w:val="00BC01AC"/>
    <w:rsid w:val="00BC0371"/>
    <w:rsid w:val="00BC04A5"/>
    <w:rsid w:val="00BC0877"/>
    <w:rsid w:val="00BC0AE9"/>
    <w:rsid w:val="00BC0F96"/>
    <w:rsid w:val="00BC1468"/>
    <w:rsid w:val="00BC193E"/>
    <w:rsid w:val="00BC19D2"/>
    <w:rsid w:val="00BC1BEA"/>
    <w:rsid w:val="00BC1E87"/>
    <w:rsid w:val="00BC2145"/>
    <w:rsid w:val="00BC23CA"/>
    <w:rsid w:val="00BC24A7"/>
    <w:rsid w:val="00BC279E"/>
    <w:rsid w:val="00BC28E5"/>
    <w:rsid w:val="00BC29D4"/>
    <w:rsid w:val="00BC29DF"/>
    <w:rsid w:val="00BC2BD8"/>
    <w:rsid w:val="00BC2CD3"/>
    <w:rsid w:val="00BC2E3A"/>
    <w:rsid w:val="00BC355D"/>
    <w:rsid w:val="00BC3649"/>
    <w:rsid w:val="00BC37D1"/>
    <w:rsid w:val="00BC3800"/>
    <w:rsid w:val="00BC38A6"/>
    <w:rsid w:val="00BC3C16"/>
    <w:rsid w:val="00BC3C9D"/>
    <w:rsid w:val="00BC4501"/>
    <w:rsid w:val="00BC47BB"/>
    <w:rsid w:val="00BC4969"/>
    <w:rsid w:val="00BC4B61"/>
    <w:rsid w:val="00BC4D96"/>
    <w:rsid w:val="00BC4DBF"/>
    <w:rsid w:val="00BC4E1C"/>
    <w:rsid w:val="00BC52FF"/>
    <w:rsid w:val="00BC5675"/>
    <w:rsid w:val="00BC590F"/>
    <w:rsid w:val="00BC5DF8"/>
    <w:rsid w:val="00BC5F30"/>
    <w:rsid w:val="00BC6513"/>
    <w:rsid w:val="00BC658F"/>
    <w:rsid w:val="00BC6EB0"/>
    <w:rsid w:val="00BC7035"/>
    <w:rsid w:val="00BC7077"/>
    <w:rsid w:val="00BC7154"/>
    <w:rsid w:val="00BC72E1"/>
    <w:rsid w:val="00BC732B"/>
    <w:rsid w:val="00BC7885"/>
    <w:rsid w:val="00BC7B2A"/>
    <w:rsid w:val="00BC7D7E"/>
    <w:rsid w:val="00BC7EC6"/>
    <w:rsid w:val="00BD00FF"/>
    <w:rsid w:val="00BD015E"/>
    <w:rsid w:val="00BD0179"/>
    <w:rsid w:val="00BD063C"/>
    <w:rsid w:val="00BD07CE"/>
    <w:rsid w:val="00BD08B3"/>
    <w:rsid w:val="00BD091D"/>
    <w:rsid w:val="00BD09D5"/>
    <w:rsid w:val="00BD09F3"/>
    <w:rsid w:val="00BD0F94"/>
    <w:rsid w:val="00BD129C"/>
    <w:rsid w:val="00BD1690"/>
    <w:rsid w:val="00BD17CB"/>
    <w:rsid w:val="00BD1927"/>
    <w:rsid w:val="00BD21E4"/>
    <w:rsid w:val="00BD2384"/>
    <w:rsid w:val="00BD23E9"/>
    <w:rsid w:val="00BD267B"/>
    <w:rsid w:val="00BD26A6"/>
    <w:rsid w:val="00BD28D8"/>
    <w:rsid w:val="00BD3092"/>
    <w:rsid w:val="00BD3127"/>
    <w:rsid w:val="00BD31E8"/>
    <w:rsid w:val="00BD33B7"/>
    <w:rsid w:val="00BD3558"/>
    <w:rsid w:val="00BD38F1"/>
    <w:rsid w:val="00BD3C39"/>
    <w:rsid w:val="00BD4393"/>
    <w:rsid w:val="00BD4473"/>
    <w:rsid w:val="00BD453E"/>
    <w:rsid w:val="00BD467F"/>
    <w:rsid w:val="00BD47C0"/>
    <w:rsid w:val="00BD4988"/>
    <w:rsid w:val="00BD49D3"/>
    <w:rsid w:val="00BD5073"/>
    <w:rsid w:val="00BD50A9"/>
    <w:rsid w:val="00BD53D6"/>
    <w:rsid w:val="00BD565C"/>
    <w:rsid w:val="00BD569F"/>
    <w:rsid w:val="00BD5C38"/>
    <w:rsid w:val="00BD5EAA"/>
    <w:rsid w:val="00BD5F5A"/>
    <w:rsid w:val="00BD5F95"/>
    <w:rsid w:val="00BD5FDD"/>
    <w:rsid w:val="00BD6094"/>
    <w:rsid w:val="00BD6673"/>
    <w:rsid w:val="00BD6A42"/>
    <w:rsid w:val="00BD6D4A"/>
    <w:rsid w:val="00BD6EF6"/>
    <w:rsid w:val="00BD714C"/>
    <w:rsid w:val="00BD719B"/>
    <w:rsid w:val="00BD71E6"/>
    <w:rsid w:val="00BD725F"/>
    <w:rsid w:val="00BD7456"/>
    <w:rsid w:val="00BD74DE"/>
    <w:rsid w:val="00BD7A7C"/>
    <w:rsid w:val="00BD7B8A"/>
    <w:rsid w:val="00BD7E64"/>
    <w:rsid w:val="00BD7F8E"/>
    <w:rsid w:val="00BE0304"/>
    <w:rsid w:val="00BE03C4"/>
    <w:rsid w:val="00BE08AB"/>
    <w:rsid w:val="00BE093F"/>
    <w:rsid w:val="00BE0A88"/>
    <w:rsid w:val="00BE0BA2"/>
    <w:rsid w:val="00BE0D18"/>
    <w:rsid w:val="00BE1218"/>
    <w:rsid w:val="00BE123A"/>
    <w:rsid w:val="00BE1250"/>
    <w:rsid w:val="00BE1289"/>
    <w:rsid w:val="00BE129D"/>
    <w:rsid w:val="00BE1B48"/>
    <w:rsid w:val="00BE1FD2"/>
    <w:rsid w:val="00BE206D"/>
    <w:rsid w:val="00BE212F"/>
    <w:rsid w:val="00BE22A1"/>
    <w:rsid w:val="00BE22B1"/>
    <w:rsid w:val="00BE22DD"/>
    <w:rsid w:val="00BE2384"/>
    <w:rsid w:val="00BE2424"/>
    <w:rsid w:val="00BE242F"/>
    <w:rsid w:val="00BE2758"/>
    <w:rsid w:val="00BE293F"/>
    <w:rsid w:val="00BE295F"/>
    <w:rsid w:val="00BE2A11"/>
    <w:rsid w:val="00BE2A44"/>
    <w:rsid w:val="00BE2A8F"/>
    <w:rsid w:val="00BE2E1F"/>
    <w:rsid w:val="00BE2F49"/>
    <w:rsid w:val="00BE3897"/>
    <w:rsid w:val="00BE38BA"/>
    <w:rsid w:val="00BE38D5"/>
    <w:rsid w:val="00BE3993"/>
    <w:rsid w:val="00BE3CFD"/>
    <w:rsid w:val="00BE3F84"/>
    <w:rsid w:val="00BE4203"/>
    <w:rsid w:val="00BE474B"/>
    <w:rsid w:val="00BE4C76"/>
    <w:rsid w:val="00BE50B3"/>
    <w:rsid w:val="00BE5118"/>
    <w:rsid w:val="00BE51B9"/>
    <w:rsid w:val="00BE51E8"/>
    <w:rsid w:val="00BE59EB"/>
    <w:rsid w:val="00BE5ACC"/>
    <w:rsid w:val="00BE5B2D"/>
    <w:rsid w:val="00BE5EB9"/>
    <w:rsid w:val="00BE6244"/>
    <w:rsid w:val="00BE6245"/>
    <w:rsid w:val="00BE63FE"/>
    <w:rsid w:val="00BE66D3"/>
    <w:rsid w:val="00BE6768"/>
    <w:rsid w:val="00BE6CEF"/>
    <w:rsid w:val="00BE7023"/>
    <w:rsid w:val="00BE7173"/>
    <w:rsid w:val="00BE75DB"/>
    <w:rsid w:val="00BE7DB0"/>
    <w:rsid w:val="00BE7E48"/>
    <w:rsid w:val="00BF0030"/>
    <w:rsid w:val="00BF01BC"/>
    <w:rsid w:val="00BF0284"/>
    <w:rsid w:val="00BF05F6"/>
    <w:rsid w:val="00BF08CC"/>
    <w:rsid w:val="00BF0A7C"/>
    <w:rsid w:val="00BF0B07"/>
    <w:rsid w:val="00BF0D96"/>
    <w:rsid w:val="00BF0DCA"/>
    <w:rsid w:val="00BF0E0C"/>
    <w:rsid w:val="00BF0F93"/>
    <w:rsid w:val="00BF1244"/>
    <w:rsid w:val="00BF1319"/>
    <w:rsid w:val="00BF150D"/>
    <w:rsid w:val="00BF16FE"/>
    <w:rsid w:val="00BF1925"/>
    <w:rsid w:val="00BF1BFF"/>
    <w:rsid w:val="00BF1DA6"/>
    <w:rsid w:val="00BF2572"/>
    <w:rsid w:val="00BF25BE"/>
    <w:rsid w:val="00BF266F"/>
    <w:rsid w:val="00BF270F"/>
    <w:rsid w:val="00BF2842"/>
    <w:rsid w:val="00BF2A49"/>
    <w:rsid w:val="00BF2CF0"/>
    <w:rsid w:val="00BF2D22"/>
    <w:rsid w:val="00BF2DAD"/>
    <w:rsid w:val="00BF31CB"/>
    <w:rsid w:val="00BF3252"/>
    <w:rsid w:val="00BF342F"/>
    <w:rsid w:val="00BF3477"/>
    <w:rsid w:val="00BF365D"/>
    <w:rsid w:val="00BF382D"/>
    <w:rsid w:val="00BF387A"/>
    <w:rsid w:val="00BF3AE3"/>
    <w:rsid w:val="00BF3BE5"/>
    <w:rsid w:val="00BF3C3A"/>
    <w:rsid w:val="00BF3EA0"/>
    <w:rsid w:val="00BF400E"/>
    <w:rsid w:val="00BF4035"/>
    <w:rsid w:val="00BF41CA"/>
    <w:rsid w:val="00BF43AD"/>
    <w:rsid w:val="00BF461B"/>
    <w:rsid w:val="00BF4F1E"/>
    <w:rsid w:val="00BF5166"/>
    <w:rsid w:val="00BF525E"/>
    <w:rsid w:val="00BF52C0"/>
    <w:rsid w:val="00BF5700"/>
    <w:rsid w:val="00BF5714"/>
    <w:rsid w:val="00BF58D1"/>
    <w:rsid w:val="00BF60DD"/>
    <w:rsid w:val="00BF6180"/>
    <w:rsid w:val="00BF62EC"/>
    <w:rsid w:val="00BF65AA"/>
    <w:rsid w:val="00BF69C8"/>
    <w:rsid w:val="00BF6B86"/>
    <w:rsid w:val="00BF6E16"/>
    <w:rsid w:val="00BF6FB6"/>
    <w:rsid w:val="00BF74BD"/>
    <w:rsid w:val="00BF75BC"/>
    <w:rsid w:val="00BF76BE"/>
    <w:rsid w:val="00BF78F4"/>
    <w:rsid w:val="00BF7E83"/>
    <w:rsid w:val="00BF7FF2"/>
    <w:rsid w:val="00C0018E"/>
    <w:rsid w:val="00C004C5"/>
    <w:rsid w:val="00C007B3"/>
    <w:rsid w:val="00C00AF7"/>
    <w:rsid w:val="00C00B2F"/>
    <w:rsid w:val="00C00FFA"/>
    <w:rsid w:val="00C0173E"/>
    <w:rsid w:val="00C017AD"/>
    <w:rsid w:val="00C01BF0"/>
    <w:rsid w:val="00C021A6"/>
    <w:rsid w:val="00C021B8"/>
    <w:rsid w:val="00C021D4"/>
    <w:rsid w:val="00C02B6F"/>
    <w:rsid w:val="00C02C8D"/>
    <w:rsid w:val="00C02CE7"/>
    <w:rsid w:val="00C02EBD"/>
    <w:rsid w:val="00C02F74"/>
    <w:rsid w:val="00C02F83"/>
    <w:rsid w:val="00C031E6"/>
    <w:rsid w:val="00C031EB"/>
    <w:rsid w:val="00C03E3F"/>
    <w:rsid w:val="00C03EBE"/>
    <w:rsid w:val="00C03ED6"/>
    <w:rsid w:val="00C04746"/>
    <w:rsid w:val="00C04CC9"/>
    <w:rsid w:val="00C05131"/>
    <w:rsid w:val="00C05834"/>
    <w:rsid w:val="00C06396"/>
    <w:rsid w:val="00C06619"/>
    <w:rsid w:val="00C06928"/>
    <w:rsid w:val="00C06993"/>
    <w:rsid w:val="00C073BC"/>
    <w:rsid w:val="00C07492"/>
    <w:rsid w:val="00C07525"/>
    <w:rsid w:val="00C07685"/>
    <w:rsid w:val="00C0784D"/>
    <w:rsid w:val="00C078BD"/>
    <w:rsid w:val="00C0797A"/>
    <w:rsid w:val="00C07E92"/>
    <w:rsid w:val="00C104A9"/>
    <w:rsid w:val="00C1063F"/>
    <w:rsid w:val="00C10B98"/>
    <w:rsid w:val="00C10C5B"/>
    <w:rsid w:val="00C10CE9"/>
    <w:rsid w:val="00C112AE"/>
    <w:rsid w:val="00C113DD"/>
    <w:rsid w:val="00C115C9"/>
    <w:rsid w:val="00C1191A"/>
    <w:rsid w:val="00C11AFA"/>
    <w:rsid w:val="00C11EA2"/>
    <w:rsid w:val="00C122AB"/>
    <w:rsid w:val="00C12392"/>
    <w:rsid w:val="00C125D0"/>
    <w:rsid w:val="00C12662"/>
    <w:rsid w:val="00C12686"/>
    <w:rsid w:val="00C12CD1"/>
    <w:rsid w:val="00C12ECE"/>
    <w:rsid w:val="00C130D1"/>
    <w:rsid w:val="00C132AB"/>
    <w:rsid w:val="00C13540"/>
    <w:rsid w:val="00C13C59"/>
    <w:rsid w:val="00C13C64"/>
    <w:rsid w:val="00C13D2E"/>
    <w:rsid w:val="00C13DA2"/>
    <w:rsid w:val="00C14258"/>
    <w:rsid w:val="00C1425A"/>
    <w:rsid w:val="00C142EC"/>
    <w:rsid w:val="00C14534"/>
    <w:rsid w:val="00C146CF"/>
    <w:rsid w:val="00C149B9"/>
    <w:rsid w:val="00C14A26"/>
    <w:rsid w:val="00C14EEF"/>
    <w:rsid w:val="00C14FC9"/>
    <w:rsid w:val="00C150ED"/>
    <w:rsid w:val="00C15344"/>
    <w:rsid w:val="00C153C8"/>
    <w:rsid w:val="00C1556E"/>
    <w:rsid w:val="00C15583"/>
    <w:rsid w:val="00C156D7"/>
    <w:rsid w:val="00C15A0C"/>
    <w:rsid w:val="00C15AD9"/>
    <w:rsid w:val="00C15BAD"/>
    <w:rsid w:val="00C15E1A"/>
    <w:rsid w:val="00C15E5F"/>
    <w:rsid w:val="00C15EDA"/>
    <w:rsid w:val="00C16074"/>
    <w:rsid w:val="00C160B5"/>
    <w:rsid w:val="00C161D3"/>
    <w:rsid w:val="00C1629F"/>
    <w:rsid w:val="00C1660B"/>
    <w:rsid w:val="00C16633"/>
    <w:rsid w:val="00C16A3D"/>
    <w:rsid w:val="00C16CDB"/>
    <w:rsid w:val="00C16DBD"/>
    <w:rsid w:val="00C16FC8"/>
    <w:rsid w:val="00C1700A"/>
    <w:rsid w:val="00C17012"/>
    <w:rsid w:val="00C17423"/>
    <w:rsid w:val="00C1774B"/>
    <w:rsid w:val="00C17898"/>
    <w:rsid w:val="00C17B0D"/>
    <w:rsid w:val="00C17B25"/>
    <w:rsid w:val="00C17F5F"/>
    <w:rsid w:val="00C2018A"/>
    <w:rsid w:val="00C205B1"/>
    <w:rsid w:val="00C205D3"/>
    <w:rsid w:val="00C20B4B"/>
    <w:rsid w:val="00C20C2D"/>
    <w:rsid w:val="00C20E63"/>
    <w:rsid w:val="00C212D4"/>
    <w:rsid w:val="00C212FE"/>
    <w:rsid w:val="00C21384"/>
    <w:rsid w:val="00C21802"/>
    <w:rsid w:val="00C21910"/>
    <w:rsid w:val="00C21B4B"/>
    <w:rsid w:val="00C21C15"/>
    <w:rsid w:val="00C223E8"/>
    <w:rsid w:val="00C224E2"/>
    <w:rsid w:val="00C225D2"/>
    <w:rsid w:val="00C22949"/>
    <w:rsid w:val="00C22B01"/>
    <w:rsid w:val="00C230A4"/>
    <w:rsid w:val="00C235BC"/>
    <w:rsid w:val="00C235EC"/>
    <w:rsid w:val="00C2365F"/>
    <w:rsid w:val="00C23665"/>
    <w:rsid w:val="00C23807"/>
    <w:rsid w:val="00C239F1"/>
    <w:rsid w:val="00C23A18"/>
    <w:rsid w:val="00C23A61"/>
    <w:rsid w:val="00C23BCB"/>
    <w:rsid w:val="00C23C99"/>
    <w:rsid w:val="00C23F65"/>
    <w:rsid w:val="00C2469E"/>
    <w:rsid w:val="00C24B9A"/>
    <w:rsid w:val="00C24EAE"/>
    <w:rsid w:val="00C24F29"/>
    <w:rsid w:val="00C24F77"/>
    <w:rsid w:val="00C2536B"/>
    <w:rsid w:val="00C254AE"/>
    <w:rsid w:val="00C25649"/>
    <w:rsid w:val="00C25848"/>
    <w:rsid w:val="00C2591C"/>
    <w:rsid w:val="00C25B48"/>
    <w:rsid w:val="00C25F2C"/>
    <w:rsid w:val="00C25F7A"/>
    <w:rsid w:val="00C26059"/>
    <w:rsid w:val="00C262C5"/>
    <w:rsid w:val="00C26304"/>
    <w:rsid w:val="00C265ED"/>
    <w:rsid w:val="00C267C2"/>
    <w:rsid w:val="00C2697F"/>
    <w:rsid w:val="00C26E99"/>
    <w:rsid w:val="00C2713A"/>
    <w:rsid w:val="00C271E6"/>
    <w:rsid w:val="00C27691"/>
    <w:rsid w:val="00C27C2C"/>
    <w:rsid w:val="00C3048B"/>
    <w:rsid w:val="00C304F8"/>
    <w:rsid w:val="00C30522"/>
    <w:rsid w:val="00C305B2"/>
    <w:rsid w:val="00C30759"/>
    <w:rsid w:val="00C30D07"/>
    <w:rsid w:val="00C30DFF"/>
    <w:rsid w:val="00C30E4F"/>
    <w:rsid w:val="00C30FF3"/>
    <w:rsid w:val="00C3104C"/>
    <w:rsid w:val="00C31078"/>
    <w:rsid w:val="00C31368"/>
    <w:rsid w:val="00C31BED"/>
    <w:rsid w:val="00C32044"/>
    <w:rsid w:val="00C320DE"/>
    <w:rsid w:val="00C3252E"/>
    <w:rsid w:val="00C325A4"/>
    <w:rsid w:val="00C326C6"/>
    <w:rsid w:val="00C32A18"/>
    <w:rsid w:val="00C32B3A"/>
    <w:rsid w:val="00C32EDD"/>
    <w:rsid w:val="00C33035"/>
    <w:rsid w:val="00C333D5"/>
    <w:rsid w:val="00C3371C"/>
    <w:rsid w:val="00C33937"/>
    <w:rsid w:val="00C33ABA"/>
    <w:rsid w:val="00C33C80"/>
    <w:rsid w:val="00C3415C"/>
    <w:rsid w:val="00C346A6"/>
    <w:rsid w:val="00C348CA"/>
    <w:rsid w:val="00C34AE9"/>
    <w:rsid w:val="00C34BC5"/>
    <w:rsid w:val="00C34DC9"/>
    <w:rsid w:val="00C34E02"/>
    <w:rsid w:val="00C34E99"/>
    <w:rsid w:val="00C34F46"/>
    <w:rsid w:val="00C3521B"/>
    <w:rsid w:val="00C35600"/>
    <w:rsid w:val="00C35D24"/>
    <w:rsid w:val="00C35DE4"/>
    <w:rsid w:val="00C3618B"/>
    <w:rsid w:val="00C3642F"/>
    <w:rsid w:val="00C36488"/>
    <w:rsid w:val="00C3689A"/>
    <w:rsid w:val="00C368EE"/>
    <w:rsid w:val="00C36BBF"/>
    <w:rsid w:val="00C36D6C"/>
    <w:rsid w:val="00C36DA2"/>
    <w:rsid w:val="00C36E20"/>
    <w:rsid w:val="00C3711D"/>
    <w:rsid w:val="00C3713F"/>
    <w:rsid w:val="00C37251"/>
    <w:rsid w:val="00C37537"/>
    <w:rsid w:val="00C37A46"/>
    <w:rsid w:val="00C37D91"/>
    <w:rsid w:val="00C400FF"/>
    <w:rsid w:val="00C403EB"/>
    <w:rsid w:val="00C4053B"/>
    <w:rsid w:val="00C4053D"/>
    <w:rsid w:val="00C406C2"/>
    <w:rsid w:val="00C40A0A"/>
    <w:rsid w:val="00C40C01"/>
    <w:rsid w:val="00C40C3E"/>
    <w:rsid w:val="00C40FE3"/>
    <w:rsid w:val="00C41069"/>
    <w:rsid w:val="00C41300"/>
    <w:rsid w:val="00C41402"/>
    <w:rsid w:val="00C4166D"/>
    <w:rsid w:val="00C41A3A"/>
    <w:rsid w:val="00C41AC5"/>
    <w:rsid w:val="00C41BBF"/>
    <w:rsid w:val="00C41CE6"/>
    <w:rsid w:val="00C41EC2"/>
    <w:rsid w:val="00C420A9"/>
    <w:rsid w:val="00C422AF"/>
    <w:rsid w:val="00C428E7"/>
    <w:rsid w:val="00C42A4B"/>
    <w:rsid w:val="00C42A59"/>
    <w:rsid w:val="00C42A76"/>
    <w:rsid w:val="00C430DD"/>
    <w:rsid w:val="00C43498"/>
    <w:rsid w:val="00C4363C"/>
    <w:rsid w:val="00C43788"/>
    <w:rsid w:val="00C43822"/>
    <w:rsid w:val="00C438E0"/>
    <w:rsid w:val="00C43904"/>
    <w:rsid w:val="00C440E6"/>
    <w:rsid w:val="00C442C1"/>
    <w:rsid w:val="00C443E4"/>
    <w:rsid w:val="00C4479F"/>
    <w:rsid w:val="00C4493C"/>
    <w:rsid w:val="00C44B3D"/>
    <w:rsid w:val="00C44BB0"/>
    <w:rsid w:val="00C44BFC"/>
    <w:rsid w:val="00C44CCD"/>
    <w:rsid w:val="00C44D86"/>
    <w:rsid w:val="00C44F9F"/>
    <w:rsid w:val="00C45011"/>
    <w:rsid w:val="00C4553C"/>
    <w:rsid w:val="00C456D7"/>
    <w:rsid w:val="00C45896"/>
    <w:rsid w:val="00C45A60"/>
    <w:rsid w:val="00C45C22"/>
    <w:rsid w:val="00C4653C"/>
    <w:rsid w:val="00C46588"/>
    <w:rsid w:val="00C466CE"/>
    <w:rsid w:val="00C46A06"/>
    <w:rsid w:val="00C46B1D"/>
    <w:rsid w:val="00C46EF6"/>
    <w:rsid w:val="00C46F88"/>
    <w:rsid w:val="00C4720D"/>
    <w:rsid w:val="00C473B2"/>
    <w:rsid w:val="00C478EE"/>
    <w:rsid w:val="00C504AF"/>
    <w:rsid w:val="00C50603"/>
    <w:rsid w:val="00C50682"/>
    <w:rsid w:val="00C50710"/>
    <w:rsid w:val="00C5090B"/>
    <w:rsid w:val="00C50977"/>
    <w:rsid w:val="00C5098B"/>
    <w:rsid w:val="00C50E2F"/>
    <w:rsid w:val="00C512A2"/>
    <w:rsid w:val="00C51460"/>
    <w:rsid w:val="00C515E9"/>
    <w:rsid w:val="00C516A8"/>
    <w:rsid w:val="00C51B04"/>
    <w:rsid w:val="00C51B25"/>
    <w:rsid w:val="00C51B92"/>
    <w:rsid w:val="00C51DC0"/>
    <w:rsid w:val="00C51F1A"/>
    <w:rsid w:val="00C51F35"/>
    <w:rsid w:val="00C51F4C"/>
    <w:rsid w:val="00C52150"/>
    <w:rsid w:val="00C52258"/>
    <w:rsid w:val="00C523D4"/>
    <w:rsid w:val="00C5243B"/>
    <w:rsid w:val="00C527A8"/>
    <w:rsid w:val="00C52836"/>
    <w:rsid w:val="00C52ABD"/>
    <w:rsid w:val="00C52B34"/>
    <w:rsid w:val="00C52D9E"/>
    <w:rsid w:val="00C52F13"/>
    <w:rsid w:val="00C531A1"/>
    <w:rsid w:val="00C53445"/>
    <w:rsid w:val="00C535A2"/>
    <w:rsid w:val="00C535E5"/>
    <w:rsid w:val="00C537CC"/>
    <w:rsid w:val="00C5394A"/>
    <w:rsid w:val="00C5397A"/>
    <w:rsid w:val="00C539AE"/>
    <w:rsid w:val="00C539D3"/>
    <w:rsid w:val="00C53AC1"/>
    <w:rsid w:val="00C53BBC"/>
    <w:rsid w:val="00C53DC2"/>
    <w:rsid w:val="00C54161"/>
    <w:rsid w:val="00C54270"/>
    <w:rsid w:val="00C543BD"/>
    <w:rsid w:val="00C546A7"/>
    <w:rsid w:val="00C54824"/>
    <w:rsid w:val="00C548CB"/>
    <w:rsid w:val="00C5495A"/>
    <w:rsid w:val="00C54D81"/>
    <w:rsid w:val="00C550D9"/>
    <w:rsid w:val="00C55851"/>
    <w:rsid w:val="00C55950"/>
    <w:rsid w:val="00C560A2"/>
    <w:rsid w:val="00C56285"/>
    <w:rsid w:val="00C562B7"/>
    <w:rsid w:val="00C563A9"/>
    <w:rsid w:val="00C565B8"/>
    <w:rsid w:val="00C56BC9"/>
    <w:rsid w:val="00C56C70"/>
    <w:rsid w:val="00C56D77"/>
    <w:rsid w:val="00C56F4B"/>
    <w:rsid w:val="00C57056"/>
    <w:rsid w:val="00C57059"/>
    <w:rsid w:val="00C571C9"/>
    <w:rsid w:val="00C579A5"/>
    <w:rsid w:val="00C57A41"/>
    <w:rsid w:val="00C57D04"/>
    <w:rsid w:val="00C57EDC"/>
    <w:rsid w:val="00C60471"/>
    <w:rsid w:val="00C604FA"/>
    <w:rsid w:val="00C60A7D"/>
    <w:rsid w:val="00C60BE1"/>
    <w:rsid w:val="00C60D2E"/>
    <w:rsid w:val="00C60F39"/>
    <w:rsid w:val="00C60F6A"/>
    <w:rsid w:val="00C60FFA"/>
    <w:rsid w:val="00C614BE"/>
    <w:rsid w:val="00C61A0B"/>
    <w:rsid w:val="00C62127"/>
    <w:rsid w:val="00C6218B"/>
    <w:rsid w:val="00C6228D"/>
    <w:rsid w:val="00C622D9"/>
    <w:rsid w:val="00C62400"/>
    <w:rsid w:val="00C625CB"/>
    <w:rsid w:val="00C62789"/>
    <w:rsid w:val="00C627E1"/>
    <w:rsid w:val="00C6292D"/>
    <w:rsid w:val="00C62A84"/>
    <w:rsid w:val="00C62D57"/>
    <w:rsid w:val="00C62D6C"/>
    <w:rsid w:val="00C62DC4"/>
    <w:rsid w:val="00C632E9"/>
    <w:rsid w:val="00C635DD"/>
    <w:rsid w:val="00C6367A"/>
    <w:rsid w:val="00C63748"/>
    <w:rsid w:val="00C638D7"/>
    <w:rsid w:val="00C63EDE"/>
    <w:rsid w:val="00C63F3D"/>
    <w:rsid w:val="00C63F95"/>
    <w:rsid w:val="00C63FD5"/>
    <w:rsid w:val="00C64295"/>
    <w:rsid w:val="00C64390"/>
    <w:rsid w:val="00C649DB"/>
    <w:rsid w:val="00C651FD"/>
    <w:rsid w:val="00C6573A"/>
    <w:rsid w:val="00C65753"/>
    <w:rsid w:val="00C65787"/>
    <w:rsid w:val="00C6594C"/>
    <w:rsid w:val="00C65DD2"/>
    <w:rsid w:val="00C66063"/>
    <w:rsid w:val="00C661BE"/>
    <w:rsid w:val="00C663EB"/>
    <w:rsid w:val="00C66868"/>
    <w:rsid w:val="00C66BD3"/>
    <w:rsid w:val="00C67393"/>
    <w:rsid w:val="00C67456"/>
    <w:rsid w:val="00C67574"/>
    <w:rsid w:val="00C67A0D"/>
    <w:rsid w:val="00C67BCB"/>
    <w:rsid w:val="00C67E65"/>
    <w:rsid w:val="00C700F2"/>
    <w:rsid w:val="00C70274"/>
    <w:rsid w:val="00C7034D"/>
    <w:rsid w:val="00C70553"/>
    <w:rsid w:val="00C70594"/>
    <w:rsid w:val="00C707B6"/>
    <w:rsid w:val="00C70E18"/>
    <w:rsid w:val="00C71533"/>
    <w:rsid w:val="00C71586"/>
    <w:rsid w:val="00C71A29"/>
    <w:rsid w:val="00C71F74"/>
    <w:rsid w:val="00C72046"/>
    <w:rsid w:val="00C72123"/>
    <w:rsid w:val="00C72471"/>
    <w:rsid w:val="00C724EA"/>
    <w:rsid w:val="00C72564"/>
    <w:rsid w:val="00C725AE"/>
    <w:rsid w:val="00C726A0"/>
    <w:rsid w:val="00C726B1"/>
    <w:rsid w:val="00C727EF"/>
    <w:rsid w:val="00C72AFC"/>
    <w:rsid w:val="00C72D76"/>
    <w:rsid w:val="00C73244"/>
    <w:rsid w:val="00C7330B"/>
    <w:rsid w:val="00C73572"/>
    <w:rsid w:val="00C7389B"/>
    <w:rsid w:val="00C738FB"/>
    <w:rsid w:val="00C73B2D"/>
    <w:rsid w:val="00C73F41"/>
    <w:rsid w:val="00C74456"/>
    <w:rsid w:val="00C74706"/>
    <w:rsid w:val="00C7487E"/>
    <w:rsid w:val="00C748C2"/>
    <w:rsid w:val="00C748E2"/>
    <w:rsid w:val="00C74BB1"/>
    <w:rsid w:val="00C74FEE"/>
    <w:rsid w:val="00C75092"/>
    <w:rsid w:val="00C75318"/>
    <w:rsid w:val="00C75405"/>
    <w:rsid w:val="00C755FA"/>
    <w:rsid w:val="00C75CF3"/>
    <w:rsid w:val="00C75D67"/>
    <w:rsid w:val="00C75E45"/>
    <w:rsid w:val="00C75F19"/>
    <w:rsid w:val="00C75F9E"/>
    <w:rsid w:val="00C76954"/>
    <w:rsid w:val="00C775F2"/>
    <w:rsid w:val="00C776D2"/>
    <w:rsid w:val="00C7782E"/>
    <w:rsid w:val="00C77836"/>
    <w:rsid w:val="00C7785B"/>
    <w:rsid w:val="00C77B4A"/>
    <w:rsid w:val="00C77FCE"/>
    <w:rsid w:val="00C800BC"/>
    <w:rsid w:val="00C802C4"/>
    <w:rsid w:val="00C80649"/>
    <w:rsid w:val="00C8084A"/>
    <w:rsid w:val="00C8084B"/>
    <w:rsid w:val="00C8084D"/>
    <w:rsid w:val="00C80E5E"/>
    <w:rsid w:val="00C80E9A"/>
    <w:rsid w:val="00C80EF6"/>
    <w:rsid w:val="00C8100C"/>
    <w:rsid w:val="00C817AB"/>
    <w:rsid w:val="00C8186E"/>
    <w:rsid w:val="00C819D3"/>
    <w:rsid w:val="00C81A9C"/>
    <w:rsid w:val="00C81C81"/>
    <w:rsid w:val="00C81D43"/>
    <w:rsid w:val="00C81EBD"/>
    <w:rsid w:val="00C82067"/>
    <w:rsid w:val="00C82393"/>
    <w:rsid w:val="00C82632"/>
    <w:rsid w:val="00C8280B"/>
    <w:rsid w:val="00C82C87"/>
    <w:rsid w:val="00C82EAD"/>
    <w:rsid w:val="00C83015"/>
    <w:rsid w:val="00C830CC"/>
    <w:rsid w:val="00C832E7"/>
    <w:rsid w:val="00C83480"/>
    <w:rsid w:val="00C83837"/>
    <w:rsid w:val="00C838B9"/>
    <w:rsid w:val="00C83B46"/>
    <w:rsid w:val="00C83F8F"/>
    <w:rsid w:val="00C83FFE"/>
    <w:rsid w:val="00C841FC"/>
    <w:rsid w:val="00C842B3"/>
    <w:rsid w:val="00C8433A"/>
    <w:rsid w:val="00C84357"/>
    <w:rsid w:val="00C843F3"/>
    <w:rsid w:val="00C84771"/>
    <w:rsid w:val="00C84B11"/>
    <w:rsid w:val="00C84B2E"/>
    <w:rsid w:val="00C84BD4"/>
    <w:rsid w:val="00C84E06"/>
    <w:rsid w:val="00C84F62"/>
    <w:rsid w:val="00C84FBF"/>
    <w:rsid w:val="00C8500D"/>
    <w:rsid w:val="00C85098"/>
    <w:rsid w:val="00C85246"/>
    <w:rsid w:val="00C85335"/>
    <w:rsid w:val="00C855CA"/>
    <w:rsid w:val="00C85641"/>
    <w:rsid w:val="00C859DF"/>
    <w:rsid w:val="00C85A20"/>
    <w:rsid w:val="00C85BD4"/>
    <w:rsid w:val="00C86380"/>
    <w:rsid w:val="00C864E2"/>
    <w:rsid w:val="00C86682"/>
    <w:rsid w:val="00C86812"/>
    <w:rsid w:val="00C86A2A"/>
    <w:rsid w:val="00C86D21"/>
    <w:rsid w:val="00C86F36"/>
    <w:rsid w:val="00C8763C"/>
    <w:rsid w:val="00C878F7"/>
    <w:rsid w:val="00C87A22"/>
    <w:rsid w:val="00C87B01"/>
    <w:rsid w:val="00C87B04"/>
    <w:rsid w:val="00C87B37"/>
    <w:rsid w:val="00C9018A"/>
    <w:rsid w:val="00C903EC"/>
    <w:rsid w:val="00C904C5"/>
    <w:rsid w:val="00C90767"/>
    <w:rsid w:val="00C909EE"/>
    <w:rsid w:val="00C90A4D"/>
    <w:rsid w:val="00C90A83"/>
    <w:rsid w:val="00C90ADA"/>
    <w:rsid w:val="00C90D89"/>
    <w:rsid w:val="00C90DD7"/>
    <w:rsid w:val="00C90E19"/>
    <w:rsid w:val="00C90FB5"/>
    <w:rsid w:val="00C91054"/>
    <w:rsid w:val="00C91143"/>
    <w:rsid w:val="00C91359"/>
    <w:rsid w:val="00C91606"/>
    <w:rsid w:val="00C91621"/>
    <w:rsid w:val="00C917B1"/>
    <w:rsid w:val="00C917C7"/>
    <w:rsid w:val="00C919C1"/>
    <w:rsid w:val="00C91A87"/>
    <w:rsid w:val="00C91C04"/>
    <w:rsid w:val="00C91D4E"/>
    <w:rsid w:val="00C92064"/>
    <w:rsid w:val="00C9209B"/>
    <w:rsid w:val="00C9209D"/>
    <w:rsid w:val="00C9210F"/>
    <w:rsid w:val="00C925E4"/>
    <w:rsid w:val="00C927C7"/>
    <w:rsid w:val="00C92832"/>
    <w:rsid w:val="00C92B78"/>
    <w:rsid w:val="00C92F26"/>
    <w:rsid w:val="00C92F41"/>
    <w:rsid w:val="00C92F4D"/>
    <w:rsid w:val="00C92F7E"/>
    <w:rsid w:val="00C93864"/>
    <w:rsid w:val="00C93B75"/>
    <w:rsid w:val="00C93CF5"/>
    <w:rsid w:val="00C93E8D"/>
    <w:rsid w:val="00C9402C"/>
    <w:rsid w:val="00C941FE"/>
    <w:rsid w:val="00C9427F"/>
    <w:rsid w:val="00C944C9"/>
    <w:rsid w:val="00C944D2"/>
    <w:rsid w:val="00C9472F"/>
    <w:rsid w:val="00C94842"/>
    <w:rsid w:val="00C94BAD"/>
    <w:rsid w:val="00C9507F"/>
    <w:rsid w:val="00C95229"/>
    <w:rsid w:val="00C95274"/>
    <w:rsid w:val="00C9529A"/>
    <w:rsid w:val="00C95365"/>
    <w:rsid w:val="00C95479"/>
    <w:rsid w:val="00C9566A"/>
    <w:rsid w:val="00C95717"/>
    <w:rsid w:val="00C95908"/>
    <w:rsid w:val="00C9593C"/>
    <w:rsid w:val="00C95A15"/>
    <w:rsid w:val="00C9602A"/>
    <w:rsid w:val="00C96111"/>
    <w:rsid w:val="00C9613F"/>
    <w:rsid w:val="00C967D1"/>
    <w:rsid w:val="00C967F0"/>
    <w:rsid w:val="00C9698B"/>
    <w:rsid w:val="00C96A52"/>
    <w:rsid w:val="00C96A7B"/>
    <w:rsid w:val="00C96B20"/>
    <w:rsid w:val="00C96B55"/>
    <w:rsid w:val="00C96C36"/>
    <w:rsid w:val="00C97210"/>
    <w:rsid w:val="00C9726D"/>
    <w:rsid w:val="00C972E9"/>
    <w:rsid w:val="00C972F9"/>
    <w:rsid w:val="00C974A0"/>
    <w:rsid w:val="00C97625"/>
    <w:rsid w:val="00C9764E"/>
    <w:rsid w:val="00C9772E"/>
    <w:rsid w:val="00C9787C"/>
    <w:rsid w:val="00C979B1"/>
    <w:rsid w:val="00C97E8B"/>
    <w:rsid w:val="00CA00A9"/>
    <w:rsid w:val="00CA023C"/>
    <w:rsid w:val="00CA0295"/>
    <w:rsid w:val="00CA0309"/>
    <w:rsid w:val="00CA09E9"/>
    <w:rsid w:val="00CA0B75"/>
    <w:rsid w:val="00CA0E49"/>
    <w:rsid w:val="00CA0EAC"/>
    <w:rsid w:val="00CA0F87"/>
    <w:rsid w:val="00CA0F99"/>
    <w:rsid w:val="00CA0FB9"/>
    <w:rsid w:val="00CA127D"/>
    <w:rsid w:val="00CA14B4"/>
    <w:rsid w:val="00CA1658"/>
    <w:rsid w:val="00CA1A43"/>
    <w:rsid w:val="00CA1C91"/>
    <w:rsid w:val="00CA22DE"/>
    <w:rsid w:val="00CA257E"/>
    <w:rsid w:val="00CA2ACB"/>
    <w:rsid w:val="00CA2AFF"/>
    <w:rsid w:val="00CA2BA4"/>
    <w:rsid w:val="00CA2BAC"/>
    <w:rsid w:val="00CA3016"/>
    <w:rsid w:val="00CA3551"/>
    <w:rsid w:val="00CA37B6"/>
    <w:rsid w:val="00CA3845"/>
    <w:rsid w:val="00CA384E"/>
    <w:rsid w:val="00CA3AAF"/>
    <w:rsid w:val="00CA3B0E"/>
    <w:rsid w:val="00CA426E"/>
    <w:rsid w:val="00CA4432"/>
    <w:rsid w:val="00CA45A3"/>
    <w:rsid w:val="00CA46B7"/>
    <w:rsid w:val="00CA4D79"/>
    <w:rsid w:val="00CA4D8F"/>
    <w:rsid w:val="00CA4EC7"/>
    <w:rsid w:val="00CA4F17"/>
    <w:rsid w:val="00CA5044"/>
    <w:rsid w:val="00CA506E"/>
    <w:rsid w:val="00CA53B6"/>
    <w:rsid w:val="00CA5470"/>
    <w:rsid w:val="00CA54DC"/>
    <w:rsid w:val="00CA5AA6"/>
    <w:rsid w:val="00CA5B26"/>
    <w:rsid w:val="00CA5FEA"/>
    <w:rsid w:val="00CA613C"/>
    <w:rsid w:val="00CA62BF"/>
    <w:rsid w:val="00CA63F3"/>
    <w:rsid w:val="00CA692B"/>
    <w:rsid w:val="00CA6B2B"/>
    <w:rsid w:val="00CA6F19"/>
    <w:rsid w:val="00CA725D"/>
    <w:rsid w:val="00CA75A7"/>
    <w:rsid w:val="00CA7693"/>
    <w:rsid w:val="00CA7786"/>
    <w:rsid w:val="00CA79AC"/>
    <w:rsid w:val="00CA79BB"/>
    <w:rsid w:val="00CA7B56"/>
    <w:rsid w:val="00CB0064"/>
    <w:rsid w:val="00CB00A1"/>
    <w:rsid w:val="00CB025B"/>
    <w:rsid w:val="00CB0284"/>
    <w:rsid w:val="00CB062F"/>
    <w:rsid w:val="00CB073A"/>
    <w:rsid w:val="00CB07EF"/>
    <w:rsid w:val="00CB0A13"/>
    <w:rsid w:val="00CB0BC4"/>
    <w:rsid w:val="00CB0C30"/>
    <w:rsid w:val="00CB0E47"/>
    <w:rsid w:val="00CB10F5"/>
    <w:rsid w:val="00CB1466"/>
    <w:rsid w:val="00CB1BB1"/>
    <w:rsid w:val="00CB1D09"/>
    <w:rsid w:val="00CB1D76"/>
    <w:rsid w:val="00CB1F4A"/>
    <w:rsid w:val="00CB2330"/>
    <w:rsid w:val="00CB25E2"/>
    <w:rsid w:val="00CB26CB"/>
    <w:rsid w:val="00CB2FC4"/>
    <w:rsid w:val="00CB30B5"/>
    <w:rsid w:val="00CB357A"/>
    <w:rsid w:val="00CB35F0"/>
    <w:rsid w:val="00CB3938"/>
    <w:rsid w:val="00CB39C1"/>
    <w:rsid w:val="00CB3AFF"/>
    <w:rsid w:val="00CB3C56"/>
    <w:rsid w:val="00CB3D60"/>
    <w:rsid w:val="00CB3E67"/>
    <w:rsid w:val="00CB3E9E"/>
    <w:rsid w:val="00CB3EAF"/>
    <w:rsid w:val="00CB3FD9"/>
    <w:rsid w:val="00CB402E"/>
    <w:rsid w:val="00CB4774"/>
    <w:rsid w:val="00CB48D0"/>
    <w:rsid w:val="00CB4E9F"/>
    <w:rsid w:val="00CB513A"/>
    <w:rsid w:val="00CB519F"/>
    <w:rsid w:val="00CB53B0"/>
    <w:rsid w:val="00CB5496"/>
    <w:rsid w:val="00CB5642"/>
    <w:rsid w:val="00CB58D8"/>
    <w:rsid w:val="00CB5CB4"/>
    <w:rsid w:val="00CB603D"/>
    <w:rsid w:val="00CB60B6"/>
    <w:rsid w:val="00CB6874"/>
    <w:rsid w:val="00CB6BB4"/>
    <w:rsid w:val="00CB762E"/>
    <w:rsid w:val="00CB792C"/>
    <w:rsid w:val="00CB796C"/>
    <w:rsid w:val="00CB7AF4"/>
    <w:rsid w:val="00CB7D5D"/>
    <w:rsid w:val="00CB7DA0"/>
    <w:rsid w:val="00CB7DCD"/>
    <w:rsid w:val="00CB7ECF"/>
    <w:rsid w:val="00CC01A7"/>
    <w:rsid w:val="00CC0291"/>
    <w:rsid w:val="00CC03CF"/>
    <w:rsid w:val="00CC0750"/>
    <w:rsid w:val="00CC0D75"/>
    <w:rsid w:val="00CC10E1"/>
    <w:rsid w:val="00CC1B27"/>
    <w:rsid w:val="00CC24BF"/>
    <w:rsid w:val="00CC26B5"/>
    <w:rsid w:val="00CC2A99"/>
    <w:rsid w:val="00CC2B7E"/>
    <w:rsid w:val="00CC2DB3"/>
    <w:rsid w:val="00CC2E36"/>
    <w:rsid w:val="00CC2EC9"/>
    <w:rsid w:val="00CC3062"/>
    <w:rsid w:val="00CC306E"/>
    <w:rsid w:val="00CC3288"/>
    <w:rsid w:val="00CC32D5"/>
    <w:rsid w:val="00CC3594"/>
    <w:rsid w:val="00CC3611"/>
    <w:rsid w:val="00CC390E"/>
    <w:rsid w:val="00CC3AE1"/>
    <w:rsid w:val="00CC3B3F"/>
    <w:rsid w:val="00CC3B7A"/>
    <w:rsid w:val="00CC3D10"/>
    <w:rsid w:val="00CC4164"/>
    <w:rsid w:val="00CC41B8"/>
    <w:rsid w:val="00CC45B2"/>
    <w:rsid w:val="00CC4801"/>
    <w:rsid w:val="00CC4A22"/>
    <w:rsid w:val="00CC4E53"/>
    <w:rsid w:val="00CC50CA"/>
    <w:rsid w:val="00CC5117"/>
    <w:rsid w:val="00CC5251"/>
    <w:rsid w:val="00CC53A5"/>
    <w:rsid w:val="00CC55EA"/>
    <w:rsid w:val="00CC5ED1"/>
    <w:rsid w:val="00CC65B7"/>
    <w:rsid w:val="00CC679F"/>
    <w:rsid w:val="00CC6829"/>
    <w:rsid w:val="00CC68B1"/>
    <w:rsid w:val="00CC6C2D"/>
    <w:rsid w:val="00CC6F71"/>
    <w:rsid w:val="00CC7051"/>
    <w:rsid w:val="00CC717C"/>
    <w:rsid w:val="00CC71B4"/>
    <w:rsid w:val="00CC7530"/>
    <w:rsid w:val="00CC7BBD"/>
    <w:rsid w:val="00CC7D3E"/>
    <w:rsid w:val="00CC7E29"/>
    <w:rsid w:val="00CC7F19"/>
    <w:rsid w:val="00CC7F8D"/>
    <w:rsid w:val="00CD03DC"/>
    <w:rsid w:val="00CD0660"/>
    <w:rsid w:val="00CD087C"/>
    <w:rsid w:val="00CD0DFA"/>
    <w:rsid w:val="00CD0EE3"/>
    <w:rsid w:val="00CD1457"/>
    <w:rsid w:val="00CD1556"/>
    <w:rsid w:val="00CD174F"/>
    <w:rsid w:val="00CD1759"/>
    <w:rsid w:val="00CD1BBC"/>
    <w:rsid w:val="00CD1C64"/>
    <w:rsid w:val="00CD1E7F"/>
    <w:rsid w:val="00CD1F3C"/>
    <w:rsid w:val="00CD203C"/>
    <w:rsid w:val="00CD210D"/>
    <w:rsid w:val="00CD21A2"/>
    <w:rsid w:val="00CD28D6"/>
    <w:rsid w:val="00CD2CE7"/>
    <w:rsid w:val="00CD2EC5"/>
    <w:rsid w:val="00CD2ECD"/>
    <w:rsid w:val="00CD2FCF"/>
    <w:rsid w:val="00CD3005"/>
    <w:rsid w:val="00CD31D3"/>
    <w:rsid w:val="00CD352E"/>
    <w:rsid w:val="00CD3749"/>
    <w:rsid w:val="00CD3D23"/>
    <w:rsid w:val="00CD3E1A"/>
    <w:rsid w:val="00CD4360"/>
    <w:rsid w:val="00CD444F"/>
    <w:rsid w:val="00CD49D9"/>
    <w:rsid w:val="00CD4C5B"/>
    <w:rsid w:val="00CD4CFD"/>
    <w:rsid w:val="00CD4F2D"/>
    <w:rsid w:val="00CD4F46"/>
    <w:rsid w:val="00CD51DB"/>
    <w:rsid w:val="00CD526B"/>
    <w:rsid w:val="00CD52F3"/>
    <w:rsid w:val="00CD52F6"/>
    <w:rsid w:val="00CD5497"/>
    <w:rsid w:val="00CD54D8"/>
    <w:rsid w:val="00CD55F0"/>
    <w:rsid w:val="00CD573B"/>
    <w:rsid w:val="00CD57FF"/>
    <w:rsid w:val="00CD5A2E"/>
    <w:rsid w:val="00CD5CA7"/>
    <w:rsid w:val="00CD60D2"/>
    <w:rsid w:val="00CD626E"/>
    <w:rsid w:val="00CD6297"/>
    <w:rsid w:val="00CD658A"/>
    <w:rsid w:val="00CD6763"/>
    <w:rsid w:val="00CD6766"/>
    <w:rsid w:val="00CD678E"/>
    <w:rsid w:val="00CD67E0"/>
    <w:rsid w:val="00CD69E1"/>
    <w:rsid w:val="00CD6A9A"/>
    <w:rsid w:val="00CD7002"/>
    <w:rsid w:val="00CD7003"/>
    <w:rsid w:val="00CD700D"/>
    <w:rsid w:val="00CD7479"/>
    <w:rsid w:val="00CD76E5"/>
    <w:rsid w:val="00CD772B"/>
    <w:rsid w:val="00CD77AE"/>
    <w:rsid w:val="00CD7C21"/>
    <w:rsid w:val="00CD7C73"/>
    <w:rsid w:val="00CD7DC3"/>
    <w:rsid w:val="00CD7DFB"/>
    <w:rsid w:val="00CD7F1F"/>
    <w:rsid w:val="00CE005B"/>
    <w:rsid w:val="00CE04C7"/>
    <w:rsid w:val="00CE054B"/>
    <w:rsid w:val="00CE0588"/>
    <w:rsid w:val="00CE0620"/>
    <w:rsid w:val="00CE09EE"/>
    <w:rsid w:val="00CE0B4A"/>
    <w:rsid w:val="00CE12B2"/>
    <w:rsid w:val="00CE149D"/>
    <w:rsid w:val="00CE1888"/>
    <w:rsid w:val="00CE18F0"/>
    <w:rsid w:val="00CE1952"/>
    <w:rsid w:val="00CE19B1"/>
    <w:rsid w:val="00CE1BD0"/>
    <w:rsid w:val="00CE1C64"/>
    <w:rsid w:val="00CE1CE1"/>
    <w:rsid w:val="00CE1D33"/>
    <w:rsid w:val="00CE1DE3"/>
    <w:rsid w:val="00CE1DFA"/>
    <w:rsid w:val="00CE1FA5"/>
    <w:rsid w:val="00CE21F5"/>
    <w:rsid w:val="00CE2835"/>
    <w:rsid w:val="00CE28E0"/>
    <w:rsid w:val="00CE28F6"/>
    <w:rsid w:val="00CE29AE"/>
    <w:rsid w:val="00CE2A5C"/>
    <w:rsid w:val="00CE2C01"/>
    <w:rsid w:val="00CE2CA9"/>
    <w:rsid w:val="00CE2CB7"/>
    <w:rsid w:val="00CE2D4F"/>
    <w:rsid w:val="00CE2F83"/>
    <w:rsid w:val="00CE34C1"/>
    <w:rsid w:val="00CE36F6"/>
    <w:rsid w:val="00CE3948"/>
    <w:rsid w:val="00CE3D4F"/>
    <w:rsid w:val="00CE3E35"/>
    <w:rsid w:val="00CE4152"/>
    <w:rsid w:val="00CE4628"/>
    <w:rsid w:val="00CE485D"/>
    <w:rsid w:val="00CE4BDA"/>
    <w:rsid w:val="00CE4D39"/>
    <w:rsid w:val="00CE4FCB"/>
    <w:rsid w:val="00CE515D"/>
    <w:rsid w:val="00CE541E"/>
    <w:rsid w:val="00CE54BE"/>
    <w:rsid w:val="00CE5729"/>
    <w:rsid w:val="00CE58EC"/>
    <w:rsid w:val="00CE61B2"/>
    <w:rsid w:val="00CE63E3"/>
    <w:rsid w:val="00CE64F5"/>
    <w:rsid w:val="00CE6611"/>
    <w:rsid w:val="00CE6685"/>
    <w:rsid w:val="00CE6D53"/>
    <w:rsid w:val="00CE6D7A"/>
    <w:rsid w:val="00CE6DE9"/>
    <w:rsid w:val="00CE6F3A"/>
    <w:rsid w:val="00CE70CF"/>
    <w:rsid w:val="00CE7466"/>
    <w:rsid w:val="00CE771D"/>
    <w:rsid w:val="00CE7757"/>
    <w:rsid w:val="00CE777E"/>
    <w:rsid w:val="00CE789B"/>
    <w:rsid w:val="00CE791B"/>
    <w:rsid w:val="00CE7982"/>
    <w:rsid w:val="00CF0212"/>
    <w:rsid w:val="00CF0523"/>
    <w:rsid w:val="00CF06BD"/>
    <w:rsid w:val="00CF0BBC"/>
    <w:rsid w:val="00CF0CE9"/>
    <w:rsid w:val="00CF0DFA"/>
    <w:rsid w:val="00CF1437"/>
    <w:rsid w:val="00CF1506"/>
    <w:rsid w:val="00CF1B1A"/>
    <w:rsid w:val="00CF1B67"/>
    <w:rsid w:val="00CF1E72"/>
    <w:rsid w:val="00CF226B"/>
    <w:rsid w:val="00CF230F"/>
    <w:rsid w:val="00CF26A5"/>
    <w:rsid w:val="00CF272E"/>
    <w:rsid w:val="00CF2CCC"/>
    <w:rsid w:val="00CF30C6"/>
    <w:rsid w:val="00CF317B"/>
    <w:rsid w:val="00CF328D"/>
    <w:rsid w:val="00CF345C"/>
    <w:rsid w:val="00CF34C0"/>
    <w:rsid w:val="00CF355B"/>
    <w:rsid w:val="00CF3E7B"/>
    <w:rsid w:val="00CF400E"/>
    <w:rsid w:val="00CF4114"/>
    <w:rsid w:val="00CF41EB"/>
    <w:rsid w:val="00CF43FF"/>
    <w:rsid w:val="00CF4758"/>
    <w:rsid w:val="00CF47CC"/>
    <w:rsid w:val="00CF4874"/>
    <w:rsid w:val="00CF48CF"/>
    <w:rsid w:val="00CF4FC2"/>
    <w:rsid w:val="00CF5361"/>
    <w:rsid w:val="00CF5719"/>
    <w:rsid w:val="00CF5BCE"/>
    <w:rsid w:val="00CF622B"/>
    <w:rsid w:val="00CF653F"/>
    <w:rsid w:val="00CF6579"/>
    <w:rsid w:val="00CF65B5"/>
    <w:rsid w:val="00CF6AE2"/>
    <w:rsid w:val="00CF6B31"/>
    <w:rsid w:val="00CF6DB8"/>
    <w:rsid w:val="00CF702F"/>
    <w:rsid w:val="00CF7234"/>
    <w:rsid w:val="00CF7265"/>
    <w:rsid w:val="00CF7846"/>
    <w:rsid w:val="00CF79C7"/>
    <w:rsid w:val="00CF7A47"/>
    <w:rsid w:val="00CF7B1E"/>
    <w:rsid w:val="00CF7D66"/>
    <w:rsid w:val="00CF7E8D"/>
    <w:rsid w:val="00CF7E9A"/>
    <w:rsid w:val="00CF7FB2"/>
    <w:rsid w:val="00D0013F"/>
    <w:rsid w:val="00D0014B"/>
    <w:rsid w:val="00D003F8"/>
    <w:rsid w:val="00D00415"/>
    <w:rsid w:val="00D0069D"/>
    <w:rsid w:val="00D007CD"/>
    <w:rsid w:val="00D007DE"/>
    <w:rsid w:val="00D0098C"/>
    <w:rsid w:val="00D00A8C"/>
    <w:rsid w:val="00D00BAB"/>
    <w:rsid w:val="00D00C65"/>
    <w:rsid w:val="00D00EBC"/>
    <w:rsid w:val="00D018D0"/>
    <w:rsid w:val="00D01AB4"/>
    <w:rsid w:val="00D01C8D"/>
    <w:rsid w:val="00D01E1A"/>
    <w:rsid w:val="00D01E4F"/>
    <w:rsid w:val="00D01E83"/>
    <w:rsid w:val="00D0209D"/>
    <w:rsid w:val="00D020F4"/>
    <w:rsid w:val="00D023B3"/>
    <w:rsid w:val="00D02A76"/>
    <w:rsid w:val="00D02CE5"/>
    <w:rsid w:val="00D02EBE"/>
    <w:rsid w:val="00D0334E"/>
    <w:rsid w:val="00D0335D"/>
    <w:rsid w:val="00D03574"/>
    <w:rsid w:val="00D0365D"/>
    <w:rsid w:val="00D03789"/>
    <w:rsid w:val="00D039D3"/>
    <w:rsid w:val="00D039F6"/>
    <w:rsid w:val="00D03F36"/>
    <w:rsid w:val="00D03FD3"/>
    <w:rsid w:val="00D042B4"/>
    <w:rsid w:val="00D04881"/>
    <w:rsid w:val="00D04983"/>
    <w:rsid w:val="00D04A29"/>
    <w:rsid w:val="00D04ECD"/>
    <w:rsid w:val="00D04F11"/>
    <w:rsid w:val="00D05359"/>
    <w:rsid w:val="00D05613"/>
    <w:rsid w:val="00D059CD"/>
    <w:rsid w:val="00D05D84"/>
    <w:rsid w:val="00D05DDA"/>
    <w:rsid w:val="00D05F98"/>
    <w:rsid w:val="00D064A6"/>
    <w:rsid w:val="00D06780"/>
    <w:rsid w:val="00D0691A"/>
    <w:rsid w:val="00D06958"/>
    <w:rsid w:val="00D06A9A"/>
    <w:rsid w:val="00D06F32"/>
    <w:rsid w:val="00D07342"/>
    <w:rsid w:val="00D077F4"/>
    <w:rsid w:val="00D07AAB"/>
    <w:rsid w:val="00D07BF8"/>
    <w:rsid w:val="00D07E75"/>
    <w:rsid w:val="00D1024C"/>
    <w:rsid w:val="00D1042B"/>
    <w:rsid w:val="00D10505"/>
    <w:rsid w:val="00D1052F"/>
    <w:rsid w:val="00D1061B"/>
    <w:rsid w:val="00D1065A"/>
    <w:rsid w:val="00D106B3"/>
    <w:rsid w:val="00D10945"/>
    <w:rsid w:val="00D11176"/>
    <w:rsid w:val="00D11275"/>
    <w:rsid w:val="00D11410"/>
    <w:rsid w:val="00D116A3"/>
    <w:rsid w:val="00D116B4"/>
    <w:rsid w:val="00D116B6"/>
    <w:rsid w:val="00D117EA"/>
    <w:rsid w:val="00D11881"/>
    <w:rsid w:val="00D11ACD"/>
    <w:rsid w:val="00D11D21"/>
    <w:rsid w:val="00D11F44"/>
    <w:rsid w:val="00D1207B"/>
    <w:rsid w:val="00D12231"/>
    <w:rsid w:val="00D12319"/>
    <w:rsid w:val="00D12681"/>
    <w:rsid w:val="00D12685"/>
    <w:rsid w:val="00D12706"/>
    <w:rsid w:val="00D12A97"/>
    <w:rsid w:val="00D12D18"/>
    <w:rsid w:val="00D12D87"/>
    <w:rsid w:val="00D12D97"/>
    <w:rsid w:val="00D12F92"/>
    <w:rsid w:val="00D1301F"/>
    <w:rsid w:val="00D13191"/>
    <w:rsid w:val="00D13252"/>
    <w:rsid w:val="00D13332"/>
    <w:rsid w:val="00D13358"/>
    <w:rsid w:val="00D1335D"/>
    <w:rsid w:val="00D133CC"/>
    <w:rsid w:val="00D133F7"/>
    <w:rsid w:val="00D13659"/>
    <w:rsid w:val="00D13687"/>
    <w:rsid w:val="00D137F5"/>
    <w:rsid w:val="00D1393A"/>
    <w:rsid w:val="00D13BA0"/>
    <w:rsid w:val="00D13BEF"/>
    <w:rsid w:val="00D13CAD"/>
    <w:rsid w:val="00D13FDD"/>
    <w:rsid w:val="00D147E4"/>
    <w:rsid w:val="00D14814"/>
    <w:rsid w:val="00D14B9A"/>
    <w:rsid w:val="00D14D06"/>
    <w:rsid w:val="00D14D1E"/>
    <w:rsid w:val="00D14FD3"/>
    <w:rsid w:val="00D14FF8"/>
    <w:rsid w:val="00D15043"/>
    <w:rsid w:val="00D156D1"/>
    <w:rsid w:val="00D15D01"/>
    <w:rsid w:val="00D15DEE"/>
    <w:rsid w:val="00D15F41"/>
    <w:rsid w:val="00D160CC"/>
    <w:rsid w:val="00D1619C"/>
    <w:rsid w:val="00D16448"/>
    <w:rsid w:val="00D169AB"/>
    <w:rsid w:val="00D16A4C"/>
    <w:rsid w:val="00D16BAC"/>
    <w:rsid w:val="00D16D92"/>
    <w:rsid w:val="00D16D9A"/>
    <w:rsid w:val="00D16F29"/>
    <w:rsid w:val="00D16FAB"/>
    <w:rsid w:val="00D16FBE"/>
    <w:rsid w:val="00D16FC9"/>
    <w:rsid w:val="00D17068"/>
    <w:rsid w:val="00D17264"/>
    <w:rsid w:val="00D17315"/>
    <w:rsid w:val="00D17395"/>
    <w:rsid w:val="00D17473"/>
    <w:rsid w:val="00D17599"/>
    <w:rsid w:val="00D176D0"/>
    <w:rsid w:val="00D17776"/>
    <w:rsid w:val="00D17988"/>
    <w:rsid w:val="00D17B98"/>
    <w:rsid w:val="00D17C50"/>
    <w:rsid w:val="00D17E6F"/>
    <w:rsid w:val="00D201BB"/>
    <w:rsid w:val="00D20BEE"/>
    <w:rsid w:val="00D210FB"/>
    <w:rsid w:val="00D21164"/>
    <w:rsid w:val="00D21167"/>
    <w:rsid w:val="00D21256"/>
    <w:rsid w:val="00D2182A"/>
    <w:rsid w:val="00D21864"/>
    <w:rsid w:val="00D21BD3"/>
    <w:rsid w:val="00D21C3E"/>
    <w:rsid w:val="00D21CB4"/>
    <w:rsid w:val="00D21D91"/>
    <w:rsid w:val="00D21D9D"/>
    <w:rsid w:val="00D21DCD"/>
    <w:rsid w:val="00D21ECB"/>
    <w:rsid w:val="00D224A2"/>
    <w:rsid w:val="00D225AB"/>
    <w:rsid w:val="00D2297B"/>
    <w:rsid w:val="00D23058"/>
    <w:rsid w:val="00D2365F"/>
    <w:rsid w:val="00D23C00"/>
    <w:rsid w:val="00D23C22"/>
    <w:rsid w:val="00D23DC1"/>
    <w:rsid w:val="00D23F26"/>
    <w:rsid w:val="00D24306"/>
    <w:rsid w:val="00D2487E"/>
    <w:rsid w:val="00D24ADE"/>
    <w:rsid w:val="00D24FAD"/>
    <w:rsid w:val="00D25258"/>
    <w:rsid w:val="00D2547F"/>
    <w:rsid w:val="00D255A9"/>
    <w:rsid w:val="00D258DE"/>
    <w:rsid w:val="00D25BFE"/>
    <w:rsid w:val="00D26148"/>
    <w:rsid w:val="00D263CD"/>
    <w:rsid w:val="00D2654D"/>
    <w:rsid w:val="00D26601"/>
    <w:rsid w:val="00D26630"/>
    <w:rsid w:val="00D26736"/>
    <w:rsid w:val="00D269E8"/>
    <w:rsid w:val="00D26B8D"/>
    <w:rsid w:val="00D270CD"/>
    <w:rsid w:val="00D2715B"/>
    <w:rsid w:val="00D27202"/>
    <w:rsid w:val="00D2759A"/>
    <w:rsid w:val="00D2771F"/>
    <w:rsid w:val="00D27876"/>
    <w:rsid w:val="00D27884"/>
    <w:rsid w:val="00D278F4"/>
    <w:rsid w:val="00D27A06"/>
    <w:rsid w:val="00D27A72"/>
    <w:rsid w:val="00D27B00"/>
    <w:rsid w:val="00D27E29"/>
    <w:rsid w:val="00D30330"/>
    <w:rsid w:val="00D30375"/>
    <w:rsid w:val="00D30642"/>
    <w:rsid w:val="00D306F5"/>
    <w:rsid w:val="00D30FBB"/>
    <w:rsid w:val="00D31211"/>
    <w:rsid w:val="00D31255"/>
    <w:rsid w:val="00D31D79"/>
    <w:rsid w:val="00D31ECF"/>
    <w:rsid w:val="00D32254"/>
    <w:rsid w:val="00D322DA"/>
    <w:rsid w:val="00D3277C"/>
    <w:rsid w:val="00D3282A"/>
    <w:rsid w:val="00D32C69"/>
    <w:rsid w:val="00D32C99"/>
    <w:rsid w:val="00D32F88"/>
    <w:rsid w:val="00D3313A"/>
    <w:rsid w:val="00D3343E"/>
    <w:rsid w:val="00D336DB"/>
    <w:rsid w:val="00D33BAF"/>
    <w:rsid w:val="00D340C6"/>
    <w:rsid w:val="00D345A1"/>
    <w:rsid w:val="00D346E3"/>
    <w:rsid w:val="00D34908"/>
    <w:rsid w:val="00D34FA6"/>
    <w:rsid w:val="00D35086"/>
    <w:rsid w:val="00D351D4"/>
    <w:rsid w:val="00D355EA"/>
    <w:rsid w:val="00D35712"/>
    <w:rsid w:val="00D357D6"/>
    <w:rsid w:val="00D35888"/>
    <w:rsid w:val="00D35F3E"/>
    <w:rsid w:val="00D35F8C"/>
    <w:rsid w:val="00D36218"/>
    <w:rsid w:val="00D362AC"/>
    <w:rsid w:val="00D36345"/>
    <w:rsid w:val="00D3684D"/>
    <w:rsid w:val="00D368D0"/>
    <w:rsid w:val="00D36DEF"/>
    <w:rsid w:val="00D36EA7"/>
    <w:rsid w:val="00D37AB4"/>
    <w:rsid w:val="00D401D6"/>
    <w:rsid w:val="00D403ED"/>
    <w:rsid w:val="00D404A9"/>
    <w:rsid w:val="00D404ED"/>
    <w:rsid w:val="00D40707"/>
    <w:rsid w:val="00D4071E"/>
    <w:rsid w:val="00D40917"/>
    <w:rsid w:val="00D40B0A"/>
    <w:rsid w:val="00D40C7B"/>
    <w:rsid w:val="00D40C7C"/>
    <w:rsid w:val="00D414EE"/>
    <w:rsid w:val="00D4181C"/>
    <w:rsid w:val="00D41A64"/>
    <w:rsid w:val="00D41D3C"/>
    <w:rsid w:val="00D41F29"/>
    <w:rsid w:val="00D42021"/>
    <w:rsid w:val="00D4226B"/>
    <w:rsid w:val="00D4238F"/>
    <w:rsid w:val="00D42818"/>
    <w:rsid w:val="00D4286D"/>
    <w:rsid w:val="00D42C38"/>
    <w:rsid w:val="00D4302E"/>
    <w:rsid w:val="00D432D6"/>
    <w:rsid w:val="00D436FE"/>
    <w:rsid w:val="00D438BB"/>
    <w:rsid w:val="00D438DF"/>
    <w:rsid w:val="00D43F58"/>
    <w:rsid w:val="00D445E2"/>
    <w:rsid w:val="00D44981"/>
    <w:rsid w:val="00D44AE7"/>
    <w:rsid w:val="00D454B4"/>
    <w:rsid w:val="00D4556C"/>
    <w:rsid w:val="00D458BE"/>
    <w:rsid w:val="00D458DD"/>
    <w:rsid w:val="00D45901"/>
    <w:rsid w:val="00D459AB"/>
    <w:rsid w:val="00D46398"/>
    <w:rsid w:val="00D465C4"/>
    <w:rsid w:val="00D467D3"/>
    <w:rsid w:val="00D4686C"/>
    <w:rsid w:val="00D4688A"/>
    <w:rsid w:val="00D46BF4"/>
    <w:rsid w:val="00D46D0B"/>
    <w:rsid w:val="00D46D9C"/>
    <w:rsid w:val="00D46DE8"/>
    <w:rsid w:val="00D46E43"/>
    <w:rsid w:val="00D46EA6"/>
    <w:rsid w:val="00D46EAB"/>
    <w:rsid w:val="00D472BA"/>
    <w:rsid w:val="00D47738"/>
    <w:rsid w:val="00D478ED"/>
    <w:rsid w:val="00D47A89"/>
    <w:rsid w:val="00D500BC"/>
    <w:rsid w:val="00D5012C"/>
    <w:rsid w:val="00D503D5"/>
    <w:rsid w:val="00D504CD"/>
    <w:rsid w:val="00D5081F"/>
    <w:rsid w:val="00D509F6"/>
    <w:rsid w:val="00D50E4A"/>
    <w:rsid w:val="00D5109F"/>
    <w:rsid w:val="00D51636"/>
    <w:rsid w:val="00D51E03"/>
    <w:rsid w:val="00D52072"/>
    <w:rsid w:val="00D52310"/>
    <w:rsid w:val="00D5239C"/>
    <w:rsid w:val="00D52498"/>
    <w:rsid w:val="00D5285D"/>
    <w:rsid w:val="00D52F8B"/>
    <w:rsid w:val="00D53018"/>
    <w:rsid w:val="00D531E5"/>
    <w:rsid w:val="00D53BEC"/>
    <w:rsid w:val="00D53D24"/>
    <w:rsid w:val="00D545EE"/>
    <w:rsid w:val="00D5496B"/>
    <w:rsid w:val="00D54A85"/>
    <w:rsid w:val="00D54DA7"/>
    <w:rsid w:val="00D55106"/>
    <w:rsid w:val="00D55157"/>
    <w:rsid w:val="00D55441"/>
    <w:rsid w:val="00D5569E"/>
    <w:rsid w:val="00D558A5"/>
    <w:rsid w:val="00D55974"/>
    <w:rsid w:val="00D55C8A"/>
    <w:rsid w:val="00D5616F"/>
    <w:rsid w:val="00D56200"/>
    <w:rsid w:val="00D5632C"/>
    <w:rsid w:val="00D5642E"/>
    <w:rsid w:val="00D5656B"/>
    <w:rsid w:val="00D5656F"/>
    <w:rsid w:val="00D56701"/>
    <w:rsid w:val="00D56936"/>
    <w:rsid w:val="00D56CA3"/>
    <w:rsid w:val="00D56D11"/>
    <w:rsid w:val="00D56DD2"/>
    <w:rsid w:val="00D56E5E"/>
    <w:rsid w:val="00D56F78"/>
    <w:rsid w:val="00D5728A"/>
    <w:rsid w:val="00D573CE"/>
    <w:rsid w:val="00D57434"/>
    <w:rsid w:val="00D57601"/>
    <w:rsid w:val="00D576BD"/>
    <w:rsid w:val="00D57A17"/>
    <w:rsid w:val="00D57D7C"/>
    <w:rsid w:val="00D60233"/>
    <w:rsid w:val="00D6039E"/>
    <w:rsid w:val="00D60688"/>
    <w:rsid w:val="00D606C0"/>
    <w:rsid w:val="00D6080A"/>
    <w:rsid w:val="00D6080B"/>
    <w:rsid w:val="00D608CD"/>
    <w:rsid w:val="00D60A52"/>
    <w:rsid w:val="00D60F64"/>
    <w:rsid w:val="00D6107F"/>
    <w:rsid w:val="00D61766"/>
    <w:rsid w:val="00D61B2A"/>
    <w:rsid w:val="00D62050"/>
    <w:rsid w:val="00D62150"/>
    <w:rsid w:val="00D62205"/>
    <w:rsid w:val="00D62271"/>
    <w:rsid w:val="00D62676"/>
    <w:rsid w:val="00D62961"/>
    <w:rsid w:val="00D62AFC"/>
    <w:rsid w:val="00D62BDF"/>
    <w:rsid w:val="00D62F44"/>
    <w:rsid w:val="00D632C0"/>
    <w:rsid w:val="00D63434"/>
    <w:rsid w:val="00D6350E"/>
    <w:rsid w:val="00D636DC"/>
    <w:rsid w:val="00D63A88"/>
    <w:rsid w:val="00D63B72"/>
    <w:rsid w:val="00D63BFF"/>
    <w:rsid w:val="00D63E3F"/>
    <w:rsid w:val="00D63E81"/>
    <w:rsid w:val="00D63F06"/>
    <w:rsid w:val="00D63F33"/>
    <w:rsid w:val="00D6408D"/>
    <w:rsid w:val="00D6414B"/>
    <w:rsid w:val="00D641C7"/>
    <w:rsid w:val="00D6440F"/>
    <w:rsid w:val="00D645AE"/>
    <w:rsid w:val="00D6466A"/>
    <w:rsid w:val="00D64778"/>
    <w:rsid w:val="00D64779"/>
    <w:rsid w:val="00D648AC"/>
    <w:rsid w:val="00D648BC"/>
    <w:rsid w:val="00D64D9B"/>
    <w:rsid w:val="00D650BA"/>
    <w:rsid w:val="00D650E3"/>
    <w:rsid w:val="00D65409"/>
    <w:rsid w:val="00D655CE"/>
    <w:rsid w:val="00D65817"/>
    <w:rsid w:val="00D658C9"/>
    <w:rsid w:val="00D65AA1"/>
    <w:rsid w:val="00D65E51"/>
    <w:rsid w:val="00D65EE5"/>
    <w:rsid w:val="00D65F2D"/>
    <w:rsid w:val="00D65F8B"/>
    <w:rsid w:val="00D66009"/>
    <w:rsid w:val="00D6605B"/>
    <w:rsid w:val="00D6611F"/>
    <w:rsid w:val="00D661F9"/>
    <w:rsid w:val="00D66485"/>
    <w:rsid w:val="00D66725"/>
    <w:rsid w:val="00D6673E"/>
    <w:rsid w:val="00D668BD"/>
    <w:rsid w:val="00D66BF1"/>
    <w:rsid w:val="00D66F33"/>
    <w:rsid w:val="00D66FF7"/>
    <w:rsid w:val="00D6740A"/>
    <w:rsid w:val="00D679A8"/>
    <w:rsid w:val="00D67C33"/>
    <w:rsid w:val="00D67ED4"/>
    <w:rsid w:val="00D67FB8"/>
    <w:rsid w:val="00D704DE"/>
    <w:rsid w:val="00D7099F"/>
    <w:rsid w:val="00D70A32"/>
    <w:rsid w:val="00D70B39"/>
    <w:rsid w:val="00D70DBE"/>
    <w:rsid w:val="00D711D7"/>
    <w:rsid w:val="00D71307"/>
    <w:rsid w:val="00D7147B"/>
    <w:rsid w:val="00D71663"/>
    <w:rsid w:val="00D717C1"/>
    <w:rsid w:val="00D71C08"/>
    <w:rsid w:val="00D71D7D"/>
    <w:rsid w:val="00D71F1A"/>
    <w:rsid w:val="00D721B7"/>
    <w:rsid w:val="00D721E5"/>
    <w:rsid w:val="00D72385"/>
    <w:rsid w:val="00D723EF"/>
    <w:rsid w:val="00D72530"/>
    <w:rsid w:val="00D72796"/>
    <w:rsid w:val="00D7296A"/>
    <w:rsid w:val="00D72981"/>
    <w:rsid w:val="00D72A2A"/>
    <w:rsid w:val="00D72D5B"/>
    <w:rsid w:val="00D72E52"/>
    <w:rsid w:val="00D72F43"/>
    <w:rsid w:val="00D730EF"/>
    <w:rsid w:val="00D731C0"/>
    <w:rsid w:val="00D73221"/>
    <w:rsid w:val="00D733C4"/>
    <w:rsid w:val="00D73773"/>
    <w:rsid w:val="00D73801"/>
    <w:rsid w:val="00D73A40"/>
    <w:rsid w:val="00D73D61"/>
    <w:rsid w:val="00D73DDF"/>
    <w:rsid w:val="00D74187"/>
    <w:rsid w:val="00D74464"/>
    <w:rsid w:val="00D74D7D"/>
    <w:rsid w:val="00D7507D"/>
    <w:rsid w:val="00D751BC"/>
    <w:rsid w:val="00D75798"/>
    <w:rsid w:val="00D757CC"/>
    <w:rsid w:val="00D75826"/>
    <w:rsid w:val="00D75955"/>
    <w:rsid w:val="00D759AA"/>
    <w:rsid w:val="00D75A33"/>
    <w:rsid w:val="00D75A35"/>
    <w:rsid w:val="00D75A79"/>
    <w:rsid w:val="00D75AA0"/>
    <w:rsid w:val="00D75BF6"/>
    <w:rsid w:val="00D761F5"/>
    <w:rsid w:val="00D76378"/>
    <w:rsid w:val="00D76391"/>
    <w:rsid w:val="00D7658E"/>
    <w:rsid w:val="00D76762"/>
    <w:rsid w:val="00D767BC"/>
    <w:rsid w:val="00D76C36"/>
    <w:rsid w:val="00D76D15"/>
    <w:rsid w:val="00D76D1F"/>
    <w:rsid w:val="00D76DAD"/>
    <w:rsid w:val="00D7725F"/>
    <w:rsid w:val="00D77A33"/>
    <w:rsid w:val="00D77A6A"/>
    <w:rsid w:val="00D77AA6"/>
    <w:rsid w:val="00D77BC8"/>
    <w:rsid w:val="00D77CE3"/>
    <w:rsid w:val="00D803C3"/>
    <w:rsid w:val="00D80422"/>
    <w:rsid w:val="00D80923"/>
    <w:rsid w:val="00D80FA7"/>
    <w:rsid w:val="00D8107C"/>
    <w:rsid w:val="00D812C6"/>
    <w:rsid w:val="00D8160A"/>
    <w:rsid w:val="00D8168B"/>
    <w:rsid w:val="00D8184D"/>
    <w:rsid w:val="00D81BDC"/>
    <w:rsid w:val="00D81D47"/>
    <w:rsid w:val="00D81FEF"/>
    <w:rsid w:val="00D82040"/>
    <w:rsid w:val="00D82209"/>
    <w:rsid w:val="00D82244"/>
    <w:rsid w:val="00D8252E"/>
    <w:rsid w:val="00D826F4"/>
    <w:rsid w:val="00D82C3D"/>
    <w:rsid w:val="00D82C87"/>
    <w:rsid w:val="00D82D17"/>
    <w:rsid w:val="00D82F43"/>
    <w:rsid w:val="00D82FA2"/>
    <w:rsid w:val="00D831D5"/>
    <w:rsid w:val="00D8327A"/>
    <w:rsid w:val="00D834A0"/>
    <w:rsid w:val="00D8376B"/>
    <w:rsid w:val="00D83922"/>
    <w:rsid w:val="00D839DA"/>
    <w:rsid w:val="00D83AA9"/>
    <w:rsid w:val="00D83ACC"/>
    <w:rsid w:val="00D83CCD"/>
    <w:rsid w:val="00D84012"/>
    <w:rsid w:val="00D84275"/>
    <w:rsid w:val="00D8434F"/>
    <w:rsid w:val="00D843D1"/>
    <w:rsid w:val="00D844EB"/>
    <w:rsid w:val="00D84513"/>
    <w:rsid w:val="00D847EA"/>
    <w:rsid w:val="00D84A69"/>
    <w:rsid w:val="00D84D8C"/>
    <w:rsid w:val="00D84EBD"/>
    <w:rsid w:val="00D851D0"/>
    <w:rsid w:val="00D85212"/>
    <w:rsid w:val="00D8540F"/>
    <w:rsid w:val="00D8547F"/>
    <w:rsid w:val="00D854FE"/>
    <w:rsid w:val="00D859F5"/>
    <w:rsid w:val="00D85AAD"/>
    <w:rsid w:val="00D85ED1"/>
    <w:rsid w:val="00D86284"/>
    <w:rsid w:val="00D8644C"/>
    <w:rsid w:val="00D865D4"/>
    <w:rsid w:val="00D86A4C"/>
    <w:rsid w:val="00D86B7D"/>
    <w:rsid w:val="00D86C5E"/>
    <w:rsid w:val="00D86D1B"/>
    <w:rsid w:val="00D86F77"/>
    <w:rsid w:val="00D87035"/>
    <w:rsid w:val="00D8704C"/>
    <w:rsid w:val="00D87233"/>
    <w:rsid w:val="00D872F7"/>
    <w:rsid w:val="00D876E3"/>
    <w:rsid w:val="00D87B97"/>
    <w:rsid w:val="00D904AC"/>
    <w:rsid w:val="00D904B9"/>
    <w:rsid w:val="00D90585"/>
    <w:rsid w:val="00D9076E"/>
    <w:rsid w:val="00D908E7"/>
    <w:rsid w:val="00D90A1D"/>
    <w:rsid w:val="00D90A28"/>
    <w:rsid w:val="00D90A32"/>
    <w:rsid w:val="00D90AB0"/>
    <w:rsid w:val="00D90D58"/>
    <w:rsid w:val="00D91222"/>
    <w:rsid w:val="00D916C0"/>
    <w:rsid w:val="00D91739"/>
    <w:rsid w:val="00D917C3"/>
    <w:rsid w:val="00D91CD3"/>
    <w:rsid w:val="00D92013"/>
    <w:rsid w:val="00D92855"/>
    <w:rsid w:val="00D92933"/>
    <w:rsid w:val="00D92B2D"/>
    <w:rsid w:val="00D9304D"/>
    <w:rsid w:val="00D93093"/>
    <w:rsid w:val="00D93185"/>
    <w:rsid w:val="00D93371"/>
    <w:rsid w:val="00D940D9"/>
    <w:rsid w:val="00D94383"/>
    <w:rsid w:val="00D94CD5"/>
    <w:rsid w:val="00D94CED"/>
    <w:rsid w:val="00D951AA"/>
    <w:rsid w:val="00D95374"/>
    <w:rsid w:val="00D95423"/>
    <w:rsid w:val="00D9588D"/>
    <w:rsid w:val="00D95EC4"/>
    <w:rsid w:val="00D96307"/>
    <w:rsid w:val="00D96894"/>
    <w:rsid w:val="00D96944"/>
    <w:rsid w:val="00D96973"/>
    <w:rsid w:val="00D969DF"/>
    <w:rsid w:val="00D96B6A"/>
    <w:rsid w:val="00D96E43"/>
    <w:rsid w:val="00D96F3D"/>
    <w:rsid w:val="00D97046"/>
    <w:rsid w:val="00D97093"/>
    <w:rsid w:val="00D97125"/>
    <w:rsid w:val="00D97207"/>
    <w:rsid w:val="00D97275"/>
    <w:rsid w:val="00D972C0"/>
    <w:rsid w:val="00D975EF"/>
    <w:rsid w:val="00D97662"/>
    <w:rsid w:val="00D97801"/>
    <w:rsid w:val="00D979F6"/>
    <w:rsid w:val="00D97AF1"/>
    <w:rsid w:val="00D97D3D"/>
    <w:rsid w:val="00DA0014"/>
    <w:rsid w:val="00DA00A1"/>
    <w:rsid w:val="00DA00A2"/>
    <w:rsid w:val="00DA014D"/>
    <w:rsid w:val="00DA02C5"/>
    <w:rsid w:val="00DA034F"/>
    <w:rsid w:val="00DA0590"/>
    <w:rsid w:val="00DA07B0"/>
    <w:rsid w:val="00DA089E"/>
    <w:rsid w:val="00DA0BC2"/>
    <w:rsid w:val="00DA12F2"/>
    <w:rsid w:val="00DA135F"/>
    <w:rsid w:val="00DA1419"/>
    <w:rsid w:val="00DA1630"/>
    <w:rsid w:val="00DA17DF"/>
    <w:rsid w:val="00DA17F5"/>
    <w:rsid w:val="00DA18BB"/>
    <w:rsid w:val="00DA18E7"/>
    <w:rsid w:val="00DA1C4C"/>
    <w:rsid w:val="00DA214F"/>
    <w:rsid w:val="00DA2153"/>
    <w:rsid w:val="00DA221A"/>
    <w:rsid w:val="00DA2296"/>
    <w:rsid w:val="00DA2389"/>
    <w:rsid w:val="00DA2503"/>
    <w:rsid w:val="00DA2531"/>
    <w:rsid w:val="00DA26C9"/>
    <w:rsid w:val="00DA28AD"/>
    <w:rsid w:val="00DA2BBA"/>
    <w:rsid w:val="00DA2DD2"/>
    <w:rsid w:val="00DA3351"/>
    <w:rsid w:val="00DA335B"/>
    <w:rsid w:val="00DA356D"/>
    <w:rsid w:val="00DA36DC"/>
    <w:rsid w:val="00DA379A"/>
    <w:rsid w:val="00DA387F"/>
    <w:rsid w:val="00DA38AB"/>
    <w:rsid w:val="00DA3B92"/>
    <w:rsid w:val="00DA3F7D"/>
    <w:rsid w:val="00DA4881"/>
    <w:rsid w:val="00DA496E"/>
    <w:rsid w:val="00DA49C7"/>
    <w:rsid w:val="00DA49DB"/>
    <w:rsid w:val="00DA4B7B"/>
    <w:rsid w:val="00DA4C5B"/>
    <w:rsid w:val="00DA4CC5"/>
    <w:rsid w:val="00DA4F38"/>
    <w:rsid w:val="00DA5103"/>
    <w:rsid w:val="00DA53E8"/>
    <w:rsid w:val="00DA547E"/>
    <w:rsid w:val="00DA54F7"/>
    <w:rsid w:val="00DA586C"/>
    <w:rsid w:val="00DA58BF"/>
    <w:rsid w:val="00DA5A03"/>
    <w:rsid w:val="00DA5B6A"/>
    <w:rsid w:val="00DA5BA9"/>
    <w:rsid w:val="00DA5BF4"/>
    <w:rsid w:val="00DA5DC5"/>
    <w:rsid w:val="00DA5E5A"/>
    <w:rsid w:val="00DA625F"/>
    <w:rsid w:val="00DA6590"/>
    <w:rsid w:val="00DA65B2"/>
    <w:rsid w:val="00DA6656"/>
    <w:rsid w:val="00DA6812"/>
    <w:rsid w:val="00DA6883"/>
    <w:rsid w:val="00DA6B20"/>
    <w:rsid w:val="00DA6BF8"/>
    <w:rsid w:val="00DA6C1C"/>
    <w:rsid w:val="00DA6C3D"/>
    <w:rsid w:val="00DA6D77"/>
    <w:rsid w:val="00DA6E7B"/>
    <w:rsid w:val="00DA6ED2"/>
    <w:rsid w:val="00DA6F2E"/>
    <w:rsid w:val="00DA70BA"/>
    <w:rsid w:val="00DA70D3"/>
    <w:rsid w:val="00DA7190"/>
    <w:rsid w:val="00DA719B"/>
    <w:rsid w:val="00DA743A"/>
    <w:rsid w:val="00DA778C"/>
    <w:rsid w:val="00DA7B25"/>
    <w:rsid w:val="00DA7B5B"/>
    <w:rsid w:val="00DA7CE6"/>
    <w:rsid w:val="00DA7E98"/>
    <w:rsid w:val="00DB04BC"/>
    <w:rsid w:val="00DB085D"/>
    <w:rsid w:val="00DB0A6B"/>
    <w:rsid w:val="00DB14B3"/>
    <w:rsid w:val="00DB15BC"/>
    <w:rsid w:val="00DB1690"/>
    <w:rsid w:val="00DB1708"/>
    <w:rsid w:val="00DB1CA5"/>
    <w:rsid w:val="00DB1F51"/>
    <w:rsid w:val="00DB2523"/>
    <w:rsid w:val="00DB25D9"/>
    <w:rsid w:val="00DB27D6"/>
    <w:rsid w:val="00DB2877"/>
    <w:rsid w:val="00DB29C0"/>
    <w:rsid w:val="00DB2A6F"/>
    <w:rsid w:val="00DB2A80"/>
    <w:rsid w:val="00DB2D24"/>
    <w:rsid w:val="00DB3730"/>
    <w:rsid w:val="00DB37DB"/>
    <w:rsid w:val="00DB3E22"/>
    <w:rsid w:val="00DB4264"/>
    <w:rsid w:val="00DB433B"/>
    <w:rsid w:val="00DB434E"/>
    <w:rsid w:val="00DB442F"/>
    <w:rsid w:val="00DB44DF"/>
    <w:rsid w:val="00DB4758"/>
    <w:rsid w:val="00DB48E8"/>
    <w:rsid w:val="00DB4C31"/>
    <w:rsid w:val="00DB4D28"/>
    <w:rsid w:val="00DB5026"/>
    <w:rsid w:val="00DB5077"/>
    <w:rsid w:val="00DB51AF"/>
    <w:rsid w:val="00DB53FD"/>
    <w:rsid w:val="00DB5B02"/>
    <w:rsid w:val="00DB5B6A"/>
    <w:rsid w:val="00DB5B9E"/>
    <w:rsid w:val="00DB638C"/>
    <w:rsid w:val="00DB6445"/>
    <w:rsid w:val="00DB6452"/>
    <w:rsid w:val="00DB6680"/>
    <w:rsid w:val="00DB669D"/>
    <w:rsid w:val="00DB691B"/>
    <w:rsid w:val="00DB7099"/>
    <w:rsid w:val="00DB73CE"/>
    <w:rsid w:val="00DB73E7"/>
    <w:rsid w:val="00DB76A1"/>
    <w:rsid w:val="00DB7C48"/>
    <w:rsid w:val="00DB7D6B"/>
    <w:rsid w:val="00DB7D75"/>
    <w:rsid w:val="00DB7D9B"/>
    <w:rsid w:val="00DB7DB1"/>
    <w:rsid w:val="00DB7DC1"/>
    <w:rsid w:val="00DB7F19"/>
    <w:rsid w:val="00DC00E1"/>
    <w:rsid w:val="00DC01C2"/>
    <w:rsid w:val="00DC071A"/>
    <w:rsid w:val="00DC0738"/>
    <w:rsid w:val="00DC0744"/>
    <w:rsid w:val="00DC083B"/>
    <w:rsid w:val="00DC0A96"/>
    <w:rsid w:val="00DC0CCD"/>
    <w:rsid w:val="00DC0D42"/>
    <w:rsid w:val="00DC0F1A"/>
    <w:rsid w:val="00DC16EE"/>
    <w:rsid w:val="00DC181F"/>
    <w:rsid w:val="00DC1935"/>
    <w:rsid w:val="00DC1A87"/>
    <w:rsid w:val="00DC1ACE"/>
    <w:rsid w:val="00DC21D6"/>
    <w:rsid w:val="00DC256B"/>
    <w:rsid w:val="00DC263E"/>
    <w:rsid w:val="00DC29ED"/>
    <w:rsid w:val="00DC2CBC"/>
    <w:rsid w:val="00DC2D56"/>
    <w:rsid w:val="00DC2ED7"/>
    <w:rsid w:val="00DC2F06"/>
    <w:rsid w:val="00DC307C"/>
    <w:rsid w:val="00DC326B"/>
    <w:rsid w:val="00DC32DE"/>
    <w:rsid w:val="00DC3410"/>
    <w:rsid w:val="00DC348B"/>
    <w:rsid w:val="00DC3592"/>
    <w:rsid w:val="00DC3BB9"/>
    <w:rsid w:val="00DC3C06"/>
    <w:rsid w:val="00DC402B"/>
    <w:rsid w:val="00DC49ED"/>
    <w:rsid w:val="00DC4C03"/>
    <w:rsid w:val="00DC4D64"/>
    <w:rsid w:val="00DC4D90"/>
    <w:rsid w:val="00DC4DD6"/>
    <w:rsid w:val="00DC5CCD"/>
    <w:rsid w:val="00DC5F80"/>
    <w:rsid w:val="00DC603A"/>
    <w:rsid w:val="00DC6227"/>
    <w:rsid w:val="00DC65D4"/>
    <w:rsid w:val="00DC6ADE"/>
    <w:rsid w:val="00DC6D5D"/>
    <w:rsid w:val="00DC6DD4"/>
    <w:rsid w:val="00DC6E6A"/>
    <w:rsid w:val="00DC6EF5"/>
    <w:rsid w:val="00DC7126"/>
    <w:rsid w:val="00DC71FF"/>
    <w:rsid w:val="00DC7355"/>
    <w:rsid w:val="00DC75CC"/>
    <w:rsid w:val="00DC7751"/>
    <w:rsid w:val="00DD001E"/>
    <w:rsid w:val="00DD0222"/>
    <w:rsid w:val="00DD03D2"/>
    <w:rsid w:val="00DD06B9"/>
    <w:rsid w:val="00DD07F8"/>
    <w:rsid w:val="00DD0A1A"/>
    <w:rsid w:val="00DD0DFD"/>
    <w:rsid w:val="00DD0E90"/>
    <w:rsid w:val="00DD133F"/>
    <w:rsid w:val="00DD13B1"/>
    <w:rsid w:val="00DD15BC"/>
    <w:rsid w:val="00DD15F4"/>
    <w:rsid w:val="00DD1BC3"/>
    <w:rsid w:val="00DD1DF2"/>
    <w:rsid w:val="00DD2386"/>
    <w:rsid w:val="00DD241B"/>
    <w:rsid w:val="00DD24F6"/>
    <w:rsid w:val="00DD25A6"/>
    <w:rsid w:val="00DD26BC"/>
    <w:rsid w:val="00DD273F"/>
    <w:rsid w:val="00DD3567"/>
    <w:rsid w:val="00DD38EE"/>
    <w:rsid w:val="00DD3A9D"/>
    <w:rsid w:val="00DD3C72"/>
    <w:rsid w:val="00DD3E14"/>
    <w:rsid w:val="00DD3E5D"/>
    <w:rsid w:val="00DD40E6"/>
    <w:rsid w:val="00DD4D4E"/>
    <w:rsid w:val="00DD50C7"/>
    <w:rsid w:val="00DD5152"/>
    <w:rsid w:val="00DD5195"/>
    <w:rsid w:val="00DD531D"/>
    <w:rsid w:val="00DD54B5"/>
    <w:rsid w:val="00DD56CE"/>
    <w:rsid w:val="00DD5E15"/>
    <w:rsid w:val="00DD604F"/>
    <w:rsid w:val="00DD62BD"/>
    <w:rsid w:val="00DD636C"/>
    <w:rsid w:val="00DD64A9"/>
    <w:rsid w:val="00DD666B"/>
    <w:rsid w:val="00DD669C"/>
    <w:rsid w:val="00DD6CDF"/>
    <w:rsid w:val="00DD6D43"/>
    <w:rsid w:val="00DD6FAA"/>
    <w:rsid w:val="00DD7230"/>
    <w:rsid w:val="00DD7395"/>
    <w:rsid w:val="00DD7748"/>
    <w:rsid w:val="00DD7813"/>
    <w:rsid w:val="00DD784F"/>
    <w:rsid w:val="00DD7A9D"/>
    <w:rsid w:val="00DD7C67"/>
    <w:rsid w:val="00DD7CFE"/>
    <w:rsid w:val="00DE002A"/>
    <w:rsid w:val="00DE0845"/>
    <w:rsid w:val="00DE08AB"/>
    <w:rsid w:val="00DE094F"/>
    <w:rsid w:val="00DE0FEC"/>
    <w:rsid w:val="00DE1065"/>
    <w:rsid w:val="00DE10D3"/>
    <w:rsid w:val="00DE1180"/>
    <w:rsid w:val="00DE122F"/>
    <w:rsid w:val="00DE12B2"/>
    <w:rsid w:val="00DE13D3"/>
    <w:rsid w:val="00DE15B8"/>
    <w:rsid w:val="00DE1A99"/>
    <w:rsid w:val="00DE1B20"/>
    <w:rsid w:val="00DE2405"/>
    <w:rsid w:val="00DE2409"/>
    <w:rsid w:val="00DE24BB"/>
    <w:rsid w:val="00DE259C"/>
    <w:rsid w:val="00DE28C5"/>
    <w:rsid w:val="00DE2B5E"/>
    <w:rsid w:val="00DE2BB4"/>
    <w:rsid w:val="00DE2C03"/>
    <w:rsid w:val="00DE2CFE"/>
    <w:rsid w:val="00DE31A1"/>
    <w:rsid w:val="00DE338B"/>
    <w:rsid w:val="00DE3989"/>
    <w:rsid w:val="00DE3A67"/>
    <w:rsid w:val="00DE3B28"/>
    <w:rsid w:val="00DE3C91"/>
    <w:rsid w:val="00DE44A1"/>
    <w:rsid w:val="00DE452C"/>
    <w:rsid w:val="00DE4611"/>
    <w:rsid w:val="00DE4C25"/>
    <w:rsid w:val="00DE4E97"/>
    <w:rsid w:val="00DE4EAB"/>
    <w:rsid w:val="00DE50D8"/>
    <w:rsid w:val="00DE51D7"/>
    <w:rsid w:val="00DE574F"/>
    <w:rsid w:val="00DE5D23"/>
    <w:rsid w:val="00DE5E78"/>
    <w:rsid w:val="00DE5EA3"/>
    <w:rsid w:val="00DE5F3C"/>
    <w:rsid w:val="00DE6074"/>
    <w:rsid w:val="00DE6448"/>
    <w:rsid w:val="00DE64FB"/>
    <w:rsid w:val="00DE668F"/>
    <w:rsid w:val="00DE6A27"/>
    <w:rsid w:val="00DE6CA6"/>
    <w:rsid w:val="00DE717B"/>
    <w:rsid w:val="00DE74C1"/>
    <w:rsid w:val="00DE74CE"/>
    <w:rsid w:val="00DE7769"/>
    <w:rsid w:val="00DE78F1"/>
    <w:rsid w:val="00DE79FB"/>
    <w:rsid w:val="00DE7E62"/>
    <w:rsid w:val="00DE7EB0"/>
    <w:rsid w:val="00DE7F49"/>
    <w:rsid w:val="00DF00CC"/>
    <w:rsid w:val="00DF0231"/>
    <w:rsid w:val="00DF07B5"/>
    <w:rsid w:val="00DF07C1"/>
    <w:rsid w:val="00DF0C09"/>
    <w:rsid w:val="00DF0FC1"/>
    <w:rsid w:val="00DF11B7"/>
    <w:rsid w:val="00DF12A6"/>
    <w:rsid w:val="00DF12EE"/>
    <w:rsid w:val="00DF1683"/>
    <w:rsid w:val="00DF16A5"/>
    <w:rsid w:val="00DF1B91"/>
    <w:rsid w:val="00DF1DE2"/>
    <w:rsid w:val="00DF2051"/>
    <w:rsid w:val="00DF2063"/>
    <w:rsid w:val="00DF23FA"/>
    <w:rsid w:val="00DF24B5"/>
    <w:rsid w:val="00DF264E"/>
    <w:rsid w:val="00DF291C"/>
    <w:rsid w:val="00DF2993"/>
    <w:rsid w:val="00DF32FE"/>
    <w:rsid w:val="00DF334A"/>
    <w:rsid w:val="00DF361E"/>
    <w:rsid w:val="00DF3930"/>
    <w:rsid w:val="00DF3C59"/>
    <w:rsid w:val="00DF3D53"/>
    <w:rsid w:val="00DF3D7D"/>
    <w:rsid w:val="00DF3E1E"/>
    <w:rsid w:val="00DF45F3"/>
    <w:rsid w:val="00DF48E7"/>
    <w:rsid w:val="00DF51CA"/>
    <w:rsid w:val="00DF51EC"/>
    <w:rsid w:val="00DF51F8"/>
    <w:rsid w:val="00DF5282"/>
    <w:rsid w:val="00DF528C"/>
    <w:rsid w:val="00DF531B"/>
    <w:rsid w:val="00DF5562"/>
    <w:rsid w:val="00DF5579"/>
    <w:rsid w:val="00DF5683"/>
    <w:rsid w:val="00DF58C0"/>
    <w:rsid w:val="00DF5988"/>
    <w:rsid w:val="00DF5A23"/>
    <w:rsid w:val="00DF5D41"/>
    <w:rsid w:val="00DF5EB9"/>
    <w:rsid w:val="00DF607C"/>
    <w:rsid w:val="00DF6092"/>
    <w:rsid w:val="00DF62CD"/>
    <w:rsid w:val="00DF6707"/>
    <w:rsid w:val="00DF6DC2"/>
    <w:rsid w:val="00DF6EAE"/>
    <w:rsid w:val="00DF6F50"/>
    <w:rsid w:val="00DF70E7"/>
    <w:rsid w:val="00DF72CF"/>
    <w:rsid w:val="00DF7918"/>
    <w:rsid w:val="00DF7D8D"/>
    <w:rsid w:val="00E000FB"/>
    <w:rsid w:val="00E00388"/>
    <w:rsid w:val="00E00448"/>
    <w:rsid w:val="00E0058B"/>
    <w:rsid w:val="00E00698"/>
    <w:rsid w:val="00E008C4"/>
    <w:rsid w:val="00E009F8"/>
    <w:rsid w:val="00E00B15"/>
    <w:rsid w:val="00E00BAA"/>
    <w:rsid w:val="00E01001"/>
    <w:rsid w:val="00E011E0"/>
    <w:rsid w:val="00E01310"/>
    <w:rsid w:val="00E013C0"/>
    <w:rsid w:val="00E017A3"/>
    <w:rsid w:val="00E018BC"/>
    <w:rsid w:val="00E018C6"/>
    <w:rsid w:val="00E01979"/>
    <w:rsid w:val="00E01BC9"/>
    <w:rsid w:val="00E01C90"/>
    <w:rsid w:val="00E01CCD"/>
    <w:rsid w:val="00E01D74"/>
    <w:rsid w:val="00E0245E"/>
    <w:rsid w:val="00E02551"/>
    <w:rsid w:val="00E031FF"/>
    <w:rsid w:val="00E033E4"/>
    <w:rsid w:val="00E034F0"/>
    <w:rsid w:val="00E037F2"/>
    <w:rsid w:val="00E03A11"/>
    <w:rsid w:val="00E03AB4"/>
    <w:rsid w:val="00E03BB0"/>
    <w:rsid w:val="00E03DF8"/>
    <w:rsid w:val="00E03E63"/>
    <w:rsid w:val="00E04081"/>
    <w:rsid w:val="00E04293"/>
    <w:rsid w:val="00E0454C"/>
    <w:rsid w:val="00E046A8"/>
    <w:rsid w:val="00E0483E"/>
    <w:rsid w:val="00E04CC9"/>
    <w:rsid w:val="00E04D1D"/>
    <w:rsid w:val="00E04E32"/>
    <w:rsid w:val="00E053BC"/>
    <w:rsid w:val="00E054FE"/>
    <w:rsid w:val="00E05561"/>
    <w:rsid w:val="00E05852"/>
    <w:rsid w:val="00E0594F"/>
    <w:rsid w:val="00E05A7A"/>
    <w:rsid w:val="00E05C1B"/>
    <w:rsid w:val="00E05C23"/>
    <w:rsid w:val="00E061B3"/>
    <w:rsid w:val="00E065D6"/>
    <w:rsid w:val="00E066F5"/>
    <w:rsid w:val="00E06AB7"/>
    <w:rsid w:val="00E06CAA"/>
    <w:rsid w:val="00E06D84"/>
    <w:rsid w:val="00E06FC3"/>
    <w:rsid w:val="00E07024"/>
    <w:rsid w:val="00E0743A"/>
    <w:rsid w:val="00E07491"/>
    <w:rsid w:val="00E07591"/>
    <w:rsid w:val="00E076B2"/>
    <w:rsid w:val="00E07837"/>
    <w:rsid w:val="00E07B71"/>
    <w:rsid w:val="00E07BE5"/>
    <w:rsid w:val="00E07F67"/>
    <w:rsid w:val="00E10058"/>
    <w:rsid w:val="00E10EB2"/>
    <w:rsid w:val="00E11032"/>
    <w:rsid w:val="00E11135"/>
    <w:rsid w:val="00E1149D"/>
    <w:rsid w:val="00E114BD"/>
    <w:rsid w:val="00E11513"/>
    <w:rsid w:val="00E117B4"/>
    <w:rsid w:val="00E11869"/>
    <w:rsid w:val="00E11BD4"/>
    <w:rsid w:val="00E11DB9"/>
    <w:rsid w:val="00E11E34"/>
    <w:rsid w:val="00E11F57"/>
    <w:rsid w:val="00E125DD"/>
    <w:rsid w:val="00E12843"/>
    <w:rsid w:val="00E12A26"/>
    <w:rsid w:val="00E12ABD"/>
    <w:rsid w:val="00E12CB5"/>
    <w:rsid w:val="00E12D16"/>
    <w:rsid w:val="00E12D97"/>
    <w:rsid w:val="00E12EB5"/>
    <w:rsid w:val="00E12FDA"/>
    <w:rsid w:val="00E1300C"/>
    <w:rsid w:val="00E13458"/>
    <w:rsid w:val="00E13CB9"/>
    <w:rsid w:val="00E13CBA"/>
    <w:rsid w:val="00E141C5"/>
    <w:rsid w:val="00E145FF"/>
    <w:rsid w:val="00E14611"/>
    <w:rsid w:val="00E1472D"/>
    <w:rsid w:val="00E14B51"/>
    <w:rsid w:val="00E14C30"/>
    <w:rsid w:val="00E1568D"/>
    <w:rsid w:val="00E15739"/>
    <w:rsid w:val="00E15BD5"/>
    <w:rsid w:val="00E15BFC"/>
    <w:rsid w:val="00E15E29"/>
    <w:rsid w:val="00E15F58"/>
    <w:rsid w:val="00E1603C"/>
    <w:rsid w:val="00E1611D"/>
    <w:rsid w:val="00E163E4"/>
    <w:rsid w:val="00E16CDA"/>
    <w:rsid w:val="00E16E2D"/>
    <w:rsid w:val="00E16EC7"/>
    <w:rsid w:val="00E16F4B"/>
    <w:rsid w:val="00E1730F"/>
    <w:rsid w:val="00E1734B"/>
    <w:rsid w:val="00E173EB"/>
    <w:rsid w:val="00E175A1"/>
    <w:rsid w:val="00E17B8D"/>
    <w:rsid w:val="00E20247"/>
    <w:rsid w:val="00E203D4"/>
    <w:rsid w:val="00E2086D"/>
    <w:rsid w:val="00E20AAB"/>
    <w:rsid w:val="00E20E7E"/>
    <w:rsid w:val="00E2113A"/>
    <w:rsid w:val="00E2121A"/>
    <w:rsid w:val="00E2137E"/>
    <w:rsid w:val="00E21442"/>
    <w:rsid w:val="00E21483"/>
    <w:rsid w:val="00E218B8"/>
    <w:rsid w:val="00E21A29"/>
    <w:rsid w:val="00E21CB9"/>
    <w:rsid w:val="00E21E50"/>
    <w:rsid w:val="00E21E58"/>
    <w:rsid w:val="00E21F1F"/>
    <w:rsid w:val="00E221C8"/>
    <w:rsid w:val="00E2223B"/>
    <w:rsid w:val="00E22573"/>
    <w:rsid w:val="00E22658"/>
    <w:rsid w:val="00E22706"/>
    <w:rsid w:val="00E22890"/>
    <w:rsid w:val="00E23207"/>
    <w:rsid w:val="00E234BD"/>
    <w:rsid w:val="00E23717"/>
    <w:rsid w:val="00E23735"/>
    <w:rsid w:val="00E23B63"/>
    <w:rsid w:val="00E23D63"/>
    <w:rsid w:val="00E24742"/>
    <w:rsid w:val="00E24955"/>
    <w:rsid w:val="00E24AD5"/>
    <w:rsid w:val="00E24B46"/>
    <w:rsid w:val="00E24C87"/>
    <w:rsid w:val="00E24D35"/>
    <w:rsid w:val="00E24F20"/>
    <w:rsid w:val="00E251B7"/>
    <w:rsid w:val="00E251CF"/>
    <w:rsid w:val="00E2522E"/>
    <w:rsid w:val="00E252C4"/>
    <w:rsid w:val="00E25665"/>
    <w:rsid w:val="00E25706"/>
    <w:rsid w:val="00E2580C"/>
    <w:rsid w:val="00E25A7A"/>
    <w:rsid w:val="00E25AB2"/>
    <w:rsid w:val="00E25E6F"/>
    <w:rsid w:val="00E25F5E"/>
    <w:rsid w:val="00E26007"/>
    <w:rsid w:val="00E26389"/>
    <w:rsid w:val="00E26487"/>
    <w:rsid w:val="00E265D1"/>
    <w:rsid w:val="00E265DD"/>
    <w:rsid w:val="00E26883"/>
    <w:rsid w:val="00E26940"/>
    <w:rsid w:val="00E269A3"/>
    <w:rsid w:val="00E26E86"/>
    <w:rsid w:val="00E26FB2"/>
    <w:rsid w:val="00E273D1"/>
    <w:rsid w:val="00E27502"/>
    <w:rsid w:val="00E2777F"/>
    <w:rsid w:val="00E27A37"/>
    <w:rsid w:val="00E27C95"/>
    <w:rsid w:val="00E301AC"/>
    <w:rsid w:val="00E302CC"/>
    <w:rsid w:val="00E306D4"/>
    <w:rsid w:val="00E30864"/>
    <w:rsid w:val="00E308DA"/>
    <w:rsid w:val="00E30BE7"/>
    <w:rsid w:val="00E30F70"/>
    <w:rsid w:val="00E310D8"/>
    <w:rsid w:val="00E3124C"/>
    <w:rsid w:val="00E314F1"/>
    <w:rsid w:val="00E3161F"/>
    <w:rsid w:val="00E316D3"/>
    <w:rsid w:val="00E316E5"/>
    <w:rsid w:val="00E3171F"/>
    <w:rsid w:val="00E31813"/>
    <w:rsid w:val="00E31907"/>
    <w:rsid w:val="00E31B8D"/>
    <w:rsid w:val="00E31CFF"/>
    <w:rsid w:val="00E3204B"/>
    <w:rsid w:val="00E32162"/>
    <w:rsid w:val="00E326E8"/>
    <w:rsid w:val="00E32974"/>
    <w:rsid w:val="00E32E0C"/>
    <w:rsid w:val="00E33097"/>
    <w:rsid w:val="00E33178"/>
    <w:rsid w:val="00E33236"/>
    <w:rsid w:val="00E33926"/>
    <w:rsid w:val="00E33DC7"/>
    <w:rsid w:val="00E33F7B"/>
    <w:rsid w:val="00E3490B"/>
    <w:rsid w:val="00E34C86"/>
    <w:rsid w:val="00E350B7"/>
    <w:rsid w:val="00E3522A"/>
    <w:rsid w:val="00E3525F"/>
    <w:rsid w:val="00E3579C"/>
    <w:rsid w:val="00E35B59"/>
    <w:rsid w:val="00E36072"/>
    <w:rsid w:val="00E36074"/>
    <w:rsid w:val="00E361BA"/>
    <w:rsid w:val="00E36330"/>
    <w:rsid w:val="00E3638E"/>
    <w:rsid w:val="00E3648A"/>
    <w:rsid w:val="00E364F3"/>
    <w:rsid w:val="00E36500"/>
    <w:rsid w:val="00E36B5F"/>
    <w:rsid w:val="00E36C27"/>
    <w:rsid w:val="00E36D5B"/>
    <w:rsid w:val="00E36FFE"/>
    <w:rsid w:val="00E37162"/>
    <w:rsid w:val="00E37266"/>
    <w:rsid w:val="00E3738D"/>
    <w:rsid w:val="00E37789"/>
    <w:rsid w:val="00E37B06"/>
    <w:rsid w:val="00E37C3F"/>
    <w:rsid w:val="00E402BC"/>
    <w:rsid w:val="00E402CC"/>
    <w:rsid w:val="00E4038E"/>
    <w:rsid w:val="00E4061A"/>
    <w:rsid w:val="00E40691"/>
    <w:rsid w:val="00E40B30"/>
    <w:rsid w:val="00E40BC6"/>
    <w:rsid w:val="00E40FF6"/>
    <w:rsid w:val="00E416BE"/>
    <w:rsid w:val="00E41903"/>
    <w:rsid w:val="00E41924"/>
    <w:rsid w:val="00E41C71"/>
    <w:rsid w:val="00E41CF7"/>
    <w:rsid w:val="00E41EFB"/>
    <w:rsid w:val="00E421C6"/>
    <w:rsid w:val="00E421CC"/>
    <w:rsid w:val="00E4223E"/>
    <w:rsid w:val="00E42398"/>
    <w:rsid w:val="00E423FA"/>
    <w:rsid w:val="00E42402"/>
    <w:rsid w:val="00E428B0"/>
    <w:rsid w:val="00E42B43"/>
    <w:rsid w:val="00E43449"/>
    <w:rsid w:val="00E43535"/>
    <w:rsid w:val="00E436D6"/>
    <w:rsid w:val="00E43753"/>
    <w:rsid w:val="00E438EE"/>
    <w:rsid w:val="00E4390E"/>
    <w:rsid w:val="00E439B7"/>
    <w:rsid w:val="00E439D1"/>
    <w:rsid w:val="00E43B94"/>
    <w:rsid w:val="00E43B96"/>
    <w:rsid w:val="00E43C4A"/>
    <w:rsid w:val="00E43D84"/>
    <w:rsid w:val="00E440FE"/>
    <w:rsid w:val="00E444E8"/>
    <w:rsid w:val="00E44554"/>
    <w:rsid w:val="00E445CE"/>
    <w:rsid w:val="00E446DD"/>
    <w:rsid w:val="00E4471F"/>
    <w:rsid w:val="00E44741"/>
    <w:rsid w:val="00E4481D"/>
    <w:rsid w:val="00E4495C"/>
    <w:rsid w:val="00E44B27"/>
    <w:rsid w:val="00E44D39"/>
    <w:rsid w:val="00E44D6D"/>
    <w:rsid w:val="00E45502"/>
    <w:rsid w:val="00E45599"/>
    <w:rsid w:val="00E45988"/>
    <w:rsid w:val="00E45B01"/>
    <w:rsid w:val="00E45DB1"/>
    <w:rsid w:val="00E4645B"/>
    <w:rsid w:val="00E46B62"/>
    <w:rsid w:val="00E46DB7"/>
    <w:rsid w:val="00E46EAE"/>
    <w:rsid w:val="00E46F56"/>
    <w:rsid w:val="00E47285"/>
    <w:rsid w:val="00E47332"/>
    <w:rsid w:val="00E473BB"/>
    <w:rsid w:val="00E47732"/>
    <w:rsid w:val="00E479A6"/>
    <w:rsid w:val="00E500AC"/>
    <w:rsid w:val="00E50D7E"/>
    <w:rsid w:val="00E50F5B"/>
    <w:rsid w:val="00E5152F"/>
    <w:rsid w:val="00E51554"/>
    <w:rsid w:val="00E51623"/>
    <w:rsid w:val="00E51A22"/>
    <w:rsid w:val="00E51B94"/>
    <w:rsid w:val="00E51C8A"/>
    <w:rsid w:val="00E52394"/>
    <w:rsid w:val="00E52530"/>
    <w:rsid w:val="00E525E8"/>
    <w:rsid w:val="00E526EC"/>
    <w:rsid w:val="00E52728"/>
    <w:rsid w:val="00E529D7"/>
    <w:rsid w:val="00E52B83"/>
    <w:rsid w:val="00E53314"/>
    <w:rsid w:val="00E5331E"/>
    <w:rsid w:val="00E53567"/>
    <w:rsid w:val="00E5361F"/>
    <w:rsid w:val="00E539F3"/>
    <w:rsid w:val="00E53B9E"/>
    <w:rsid w:val="00E53E05"/>
    <w:rsid w:val="00E53FAD"/>
    <w:rsid w:val="00E540D4"/>
    <w:rsid w:val="00E541B8"/>
    <w:rsid w:val="00E541C4"/>
    <w:rsid w:val="00E54504"/>
    <w:rsid w:val="00E548BB"/>
    <w:rsid w:val="00E548C5"/>
    <w:rsid w:val="00E54A3C"/>
    <w:rsid w:val="00E551C1"/>
    <w:rsid w:val="00E5547D"/>
    <w:rsid w:val="00E5555B"/>
    <w:rsid w:val="00E55BFD"/>
    <w:rsid w:val="00E55C06"/>
    <w:rsid w:val="00E55C40"/>
    <w:rsid w:val="00E55CFF"/>
    <w:rsid w:val="00E55D48"/>
    <w:rsid w:val="00E55EB8"/>
    <w:rsid w:val="00E55EDD"/>
    <w:rsid w:val="00E55F02"/>
    <w:rsid w:val="00E55F0F"/>
    <w:rsid w:val="00E55FA5"/>
    <w:rsid w:val="00E56577"/>
    <w:rsid w:val="00E569A0"/>
    <w:rsid w:val="00E56AD6"/>
    <w:rsid w:val="00E56CC7"/>
    <w:rsid w:val="00E56CEE"/>
    <w:rsid w:val="00E56E21"/>
    <w:rsid w:val="00E570FF"/>
    <w:rsid w:val="00E57140"/>
    <w:rsid w:val="00E573D3"/>
    <w:rsid w:val="00E57410"/>
    <w:rsid w:val="00E576C3"/>
    <w:rsid w:val="00E579A0"/>
    <w:rsid w:val="00E579B4"/>
    <w:rsid w:val="00E57E25"/>
    <w:rsid w:val="00E60217"/>
    <w:rsid w:val="00E603B3"/>
    <w:rsid w:val="00E604E7"/>
    <w:rsid w:val="00E60686"/>
    <w:rsid w:val="00E608DF"/>
    <w:rsid w:val="00E60911"/>
    <w:rsid w:val="00E60CF3"/>
    <w:rsid w:val="00E615E6"/>
    <w:rsid w:val="00E618E9"/>
    <w:rsid w:val="00E61B91"/>
    <w:rsid w:val="00E61BC6"/>
    <w:rsid w:val="00E61BE9"/>
    <w:rsid w:val="00E61C25"/>
    <w:rsid w:val="00E61CE7"/>
    <w:rsid w:val="00E62041"/>
    <w:rsid w:val="00E62113"/>
    <w:rsid w:val="00E62890"/>
    <w:rsid w:val="00E62983"/>
    <w:rsid w:val="00E62B07"/>
    <w:rsid w:val="00E62B9A"/>
    <w:rsid w:val="00E62BE0"/>
    <w:rsid w:val="00E62D77"/>
    <w:rsid w:val="00E62FF1"/>
    <w:rsid w:val="00E632D1"/>
    <w:rsid w:val="00E63311"/>
    <w:rsid w:val="00E635C8"/>
    <w:rsid w:val="00E63C2F"/>
    <w:rsid w:val="00E63C58"/>
    <w:rsid w:val="00E63F71"/>
    <w:rsid w:val="00E64062"/>
    <w:rsid w:val="00E640C8"/>
    <w:rsid w:val="00E641AD"/>
    <w:rsid w:val="00E6434D"/>
    <w:rsid w:val="00E643A7"/>
    <w:rsid w:val="00E64568"/>
    <w:rsid w:val="00E6483F"/>
    <w:rsid w:val="00E64F56"/>
    <w:rsid w:val="00E64FAA"/>
    <w:rsid w:val="00E6524D"/>
    <w:rsid w:val="00E652E5"/>
    <w:rsid w:val="00E653BE"/>
    <w:rsid w:val="00E6573A"/>
    <w:rsid w:val="00E65896"/>
    <w:rsid w:val="00E65962"/>
    <w:rsid w:val="00E659BD"/>
    <w:rsid w:val="00E659E4"/>
    <w:rsid w:val="00E65AAB"/>
    <w:rsid w:val="00E65ADB"/>
    <w:rsid w:val="00E65D7B"/>
    <w:rsid w:val="00E66279"/>
    <w:rsid w:val="00E662C1"/>
    <w:rsid w:val="00E66360"/>
    <w:rsid w:val="00E666A1"/>
    <w:rsid w:val="00E6670F"/>
    <w:rsid w:val="00E6672E"/>
    <w:rsid w:val="00E6689E"/>
    <w:rsid w:val="00E66B30"/>
    <w:rsid w:val="00E66C0A"/>
    <w:rsid w:val="00E672C5"/>
    <w:rsid w:val="00E67405"/>
    <w:rsid w:val="00E67468"/>
    <w:rsid w:val="00E67525"/>
    <w:rsid w:val="00E67568"/>
    <w:rsid w:val="00E675C7"/>
    <w:rsid w:val="00E67F47"/>
    <w:rsid w:val="00E7003A"/>
    <w:rsid w:val="00E702C6"/>
    <w:rsid w:val="00E702CB"/>
    <w:rsid w:val="00E703F7"/>
    <w:rsid w:val="00E70461"/>
    <w:rsid w:val="00E707FB"/>
    <w:rsid w:val="00E708FB"/>
    <w:rsid w:val="00E709A5"/>
    <w:rsid w:val="00E71037"/>
    <w:rsid w:val="00E71189"/>
    <w:rsid w:val="00E711AD"/>
    <w:rsid w:val="00E712D1"/>
    <w:rsid w:val="00E713D4"/>
    <w:rsid w:val="00E71580"/>
    <w:rsid w:val="00E715DB"/>
    <w:rsid w:val="00E716E9"/>
    <w:rsid w:val="00E7199A"/>
    <w:rsid w:val="00E71D64"/>
    <w:rsid w:val="00E71F1B"/>
    <w:rsid w:val="00E71F7C"/>
    <w:rsid w:val="00E72081"/>
    <w:rsid w:val="00E720A3"/>
    <w:rsid w:val="00E722D3"/>
    <w:rsid w:val="00E72A52"/>
    <w:rsid w:val="00E72B07"/>
    <w:rsid w:val="00E72BBB"/>
    <w:rsid w:val="00E72BCD"/>
    <w:rsid w:val="00E72E5C"/>
    <w:rsid w:val="00E72FD3"/>
    <w:rsid w:val="00E735C2"/>
    <w:rsid w:val="00E73840"/>
    <w:rsid w:val="00E7395F"/>
    <w:rsid w:val="00E73B51"/>
    <w:rsid w:val="00E73B86"/>
    <w:rsid w:val="00E73D0C"/>
    <w:rsid w:val="00E73E26"/>
    <w:rsid w:val="00E74038"/>
    <w:rsid w:val="00E7403D"/>
    <w:rsid w:val="00E74096"/>
    <w:rsid w:val="00E740A1"/>
    <w:rsid w:val="00E74134"/>
    <w:rsid w:val="00E74D9E"/>
    <w:rsid w:val="00E75232"/>
    <w:rsid w:val="00E75360"/>
    <w:rsid w:val="00E753CC"/>
    <w:rsid w:val="00E753E2"/>
    <w:rsid w:val="00E75505"/>
    <w:rsid w:val="00E755F8"/>
    <w:rsid w:val="00E7560A"/>
    <w:rsid w:val="00E75624"/>
    <w:rsid w:val="00E7567D"/>
    <w:rsid w:val="00E75726"/>
    <w:rsid w:val="00E75ED6"/>
    <w:rsid w:val="00E762E9"/>
    <w:rsid w:val="00E76B20"/>
    <w:rsid w:val="00E76C20"/>
    <w:rsid w:val="00E76C82"/>
    <w:rsid w:val="00E76E2D"/>
    <w:rsid w:val="00E76F36"/>
    <w:rsid w:val="00E77109"/>
    <w:rsid w:val="00E77140"/>
    <w:rsid w:val="00E77628"/>
    <w:rsid w:val="00E776BA"/>
    <w:rsid w:val="00E77710"/>
    <w:rsid w:val="00E77712"/>
    <w:rsid w:val="00E8009A"/>
    <w:rsid w:val="00E802A6"/>
    <w:rsid w:val="00E80859"/>
    <w:rsid w:val="00E808B1"/>
    <w:rsid w:val="00E809B4"/>
    <w:rsid w:val="00E809EE"/>
    <w:rsid w:val="00E809F0"/>
    <w:rsid w:val="00E80C6E"/>
    <w:rsid w:val="00E80CB2"/>
    <w:rsid w:val="00E810BA"/>
    <w:rsid w:val="00E81515"/>
    <w:rsid w:val="00E81733"/>
    <w:rsid w:val="00E8199D"/>
    <w:rsid w:val="00E81A17"/>
    <w:rsid w:val="00E81A1B"/>
    <w:rsid w:val="00E81CEB"/>
    <w:rsid w:val="00E81D32"/>
    <w:rsid w:val="00E81E63"/>
    <w:rsid w:val="00E81EC2"/>
    <w:rsid w:val="00E8223E"/>
    <w:rsid w:val="00E826E3"/>
    <w:rsid w:val="00E827A6"/>
    <w:rsid w:val="00E827FB"/>
    <w:rsid w:val="00E82BF3"/>
    <w:rsid w:val="00E82C30"/>
    <w:rsid w:val="00E82D41"/>
    <w:rsid w:val="00E82F36"/>
    <w:rsid w:val="00E82F4E"/>
    <w:rsid w:val="00E834FB"/>
    <w:rsid w:val="00E8368A"/>
    <w:rsid w:val="00E83707"/>
    <w:rsid w:val="00E83713"/>
    <w:rsid w:val="00E83894"/>
    <w:rsid w:val="00E83D01"/>
    <w:rsid w:val="00E84302"/>
    <w:rsid w:val="00E84426"/>
    <w:rsid w:val="00E84542"/>
    <w:rsid w:val="00E8460A"/>
    <w:rsid w:val="00E847BE"/>
    <w:rsid w:val="00E84989"/>
    <w:rsid w:val="00E8498D"/>
    <w:rsid w:val="00E84AD3"/>
    <w:rsid w:val="00E84D7D"/>
    <w:rsid w:val="00E85065"/>
    <w:rsid w:val="00E85080"/>
    <w:rsid w:val="00E85327"/>
    <w:rsid w:val="00E85630"/>
    <w:rsid w:val="00E856CD"/>
    <w:rsid w:val="00E85843"/>
    <w:rsid w:val="00E85879"/>
    <w:rsid w:val="00E8597A"/>
    <w:rsid w:val="00E859DB"/>
    <w:rsid w:val="00E85B25"/>
    <w:rsid w:val="00E85B54"/>
    <w:rsid w:val="00E85B6B"/>
    <w:rsid w:val="00E85C06"/>
    <w:rsid w:val="00E85C38"/>
    <w:rsid w:val="00E85D59"/>
    <w:rsid w:val="00E85E94"/>
    <w:rsid w:val="00E86179"/>
    <w:rsid w:val="00E862AE"/>
    <w:rsid w:val="00E8630D"/>
    <w:rsid w:val="00E86485"/>
    <w:rsid w:val="00E865E2"/>
    <w:rsid w:val="00E866D9"/>
    <w:rsid w:val="00E867AE"/>
    <w:rsid w:val="00E86945"/>
    <w:rsid w:val="00E86DC3"/>
    <w:rsid w:val="00E87556"/>
    <w:rsid w:val="00E87A12"/>
    <w:rsid w:val="00E87A31"/>
    <w:rsid w:val="00E87CB6"/>
    <w:rsid w:val="00E87FB6"/>
    <w:rsid w:val="00E87FCB"/>
    <w:rsid w:val="00E87FD2"/>
    <w:rsid w:val="00E87FE6"/>
    <w:rsid w:val="00E90068"/>
    <w:rsid w:val="00E90661"/>
    <w:rsid w:val="00E906AF"/>
    <w:rsid w:val="00E90805"/>
    <w:rsid w:val="00E90B49"/>
    <w:rsid w:val="00E90EB5"/>
    <w:rsid w:val="00E91654"/>
    <w:rsid w:val="00E918DD"/>
    <w:rsid w:val="00E918FD"/>
    <w:rsid w:val="00E91946"/>
    <w:rsid w:val="00E91B00"/>
    <w:rsid w:val="00E91C8B"/>
    <w:rsid w:val="00E91FFF"/>
    <w:rsid w:val="00E923A9"/>
    <w:rsid w:val="00E92770"/>
    <w:rsid w:val="00E9282A"/>
    <w:rsid w:val="00E92F13"/>
    <w:rsid w:val="00E930E5"/>
    <w:rsid w:val="00E93179"/>
    <w:rsid w:val="00E93236"/>
    <w:rsid w:val="00E93417"/>
    <w:rsid w:val="00E934B6"/>
    <w:rsid w:val="00E9383D"/>
    <w:rsid w:val="00E93917"/>
    <w:rsid w:val="00E93C3C"/>
    <w:rsid w:val="00E93D9A"/>
    <w:rsid w:val="00E93F91"/>
    <w:rsid w:val="00E93FDF"/>
    <w:rsid w:val="00E941B0"/>
    <w:rsid w:val="00E9445D"/>
    <w:rsid w:val="00E94B41"/>
    <w:rsid w:val="00E94CB4"/>
    <w:rsid w:val="00E94D00"/>
    <w:rsid w:val="00E95760"/>
    <w:rsid w:val="00E95B49"/>
    <w:rsid w:val="00E95BB8"/>
    <w:rsid w:val="00E95C1C"/>
    <w:rsid w:val="00E95CF4"/>
    <w:rsid w:val="00E95DE2"/>
    <w:rsid w:val="00E95FCD"/>
    <w:rsid w:val="00E95FD0"/>
    <w:rsid w:val="00E96179"/>
    <w:rsid w:val="00E96382"/>
    <w:rsid w:val="00E966C6"/>
    <w:rsid w:val="00E96783"/>
    <w:rsid w:val="00E96A24"/>
    <w:rsid w:val="00E96DB3"/>
    <w:rsid w:val="00E96DDA"/>
    <w:rsid w:val="00E96FE0"/>
    <w:rsid w:val="00E970EE"/>
    <w:rsid w:val="00E971ED"/>
    <w:rsid w:val="00E97292"/>
    <w:rsid w:val="00E972E6"/>
    <w:rsid w:val="00E978F0"/>
    <w:rsid w:val="00E97AE8"/>
    <w:rsid w:val="00E97B72"/>
    <w:rsid w:val="00E97D17"/>
    <w:rsid w:val="00E97DC9"/>
    <w:rsid w:val="00E97E5C"/>
    <w:rsid w:val="00E97F38"/>
    <w:rsid w:val="00EA02BC"/>
    <w:rsid w:val="00EA032D"/>
    <w:rsid w:val="00EA0697"/>
    <w:rsid w:val="00EA0743"/>
    <w:rsid w:val="00EA0A0D"/>
    <w:rsid w:val="00EA0C38"/>
    <w:rsid w:val="00EA0DCF"/>
    <w:rsid w:val="00EA0EA2"/>
    <w:rsid w:val="00EA10B3"/>
    <w:rsid w:val="00EA10D6"/>
    <w:rsid w:val="00EA11D3"/>
    <w:rsid w:val="00EA13D5"/>
    <w:rsid w:val="00EA14E5"/>
    <w:rsid w:val="00EA1561"/>
    <w:rsid w:val="00EA167C"/>
    <w:rsid w:val="00EA1782"/>
    <w:rsid w:val="00EA1912"/>
    <w:rsid w:val="00EA1EFC"/>
    <w:rsid w:val="00EA2063"/>
    <w:rsid w:val="00EA2081"/>
    <w:rsid w:val="00EA2251"/>
    <w:rsid w:val="00EA230D"/>
    <w:rsid w:val="00EA2382"/>
    <w:rsid w:val="00EA28E2"/>
    <w:rsid w:val="00EA2F5F"/>
    <w:rsid w:val="00EA3596"/>
    <w:rsid w:val="00EA35F7"/>
    <w:rsid w:val="00EA380C"/>
    <w:rsid w:val="00EA3A0D"/>
    <w:rsid w:val="00EA3BEA"/>
    <w:rsid w:val="00EA3C88"/>
    <w:rsid w:val="00EA3D73"/>
    <w:rsid w:val="00EA4064"/>
    <w:rsid w:val="00EA41FE"/>
    <w:rsid w:val="00EA4C32"/>
    <w:rsid w:val="00EA4C9E"/>
    <w:rsid w:val="00EA4CFE"/>
    <w:rsid w:val="00EA4F2A"/>
    <w:rsid w:val="00EA4F85"/>
    <w:rsid w:val="00EA4FCF"/>
    <w:rsid w:val="00EA4FF9"/>
    <w:rsid w:val="00EA53CD"/>
    <w:rsid w:val="00EA5640"/>
    <w:rsid w:val="00EA5B88"/>
    <w:rsid w:val="00EA5CED"/>
    <w:rsid w:val="00EA5F33"/>
    <w:rsid w:val="00EA69EB"/>
    <w:rsid w:val="00EA6CFE"/>
    <w:rsid w:val="00EA6E70"/>
    <w:rsid w:val="00EA7097"/>
    <w:rsid w:val="00EA70BA"/>
    <w:rsid w:val="00EA7321"/>
    <w:rsid w:val="00EA7359"/>
    <w:rsid w:val="00EA758D"/>
    <w:rsid w:val="00EA7668"/>
    <w:rsid w:val="00EA785E"/>
    <w:rsid w:val="00EA7D50"/>
    <w:rsid w:val="00EA7EC6"/>
    <w:rsid w:val="00EB0025"/>
    <w:rsid w:val="00EB012B"/>
    <w:rsid w:val="00EB0170"/>
    <w:rsid w:val="00EB01CB"/>
    <w:rsid w:val="00EB0376"/>
    <w:rsid w:val="00EB080C"/>
    <w:rsid w:val="00EB08CA"/>
    <w:rsid w:val="00EB0BAD"/>
    <w:rsid w:val="00EB0CB5"/>
    <w:rsid w:val="00EB0E42"/>
    <w:rsid w:val="00EB0F99"/>
    <w:rsid w:val="00EB1047"/>
    <w:rsid w:val="00EB109B"/>
    <w:rsid w:val="00EB1233"/>
    <w:rsid w:val="00EB1682"/>
    <w:rsid w:val="00EB1794"/>
    <w:rsid w:val="00EB1A1F"/>
    <w:rsid w:val="00EB2148"/>
    <w:rsid w:val="00EB24FF"/>
    <w:rsid w:val="00EB25E2"/>
    <w:rsid w:val="00EB2739"/>
    <w:rsid w:val="00EB27D8"/>
    <w:rsid w:val="00EB290B"/>
    <w:rsid w:val="00EB2D08"/>
    <w:rsid w:val="00EB2F08"/>
    <w:rsid w:val="00EB3288"/>
    <w:rsid w:val="00EB33A0"/>
    <w:rsid w:val="00EB3415"/>
    <w:rsid w:val="00EB35EC"/>
    <w:rsid w:val="00EB3871"/>
    <w:rsid w:val="00EB3920"/>
    <w:rsid w:val="00EB3A43"/>
    <w:rsid w:val="00EB3AAB"/>
    <w:rsid w:val="00EB3B31"/>
    <w:rsid w:val="00EB41AD"/>
    <w:rsid w:val="00EB41B7"/>
    <w:rsid w:val="00EB41BD"/>
    <w:rsid w:val="00EB4886"/>
    <w:rsid w:val="00EB48A2"/>
    <w:rsid w:val="00EB4DFC"/>
    <w:rsid w:val="00EB4E38"/>
    <w:rsid w:val="00EB4E6B"/>
    <w:rsid w:val="00EB529F"/>
    <w:rsid w:val="00EB534C"/>
    <w:rsid w:val="00EB5552"/>
    <w:rsid w:val="00EB57FF"/>
    <w:rsid w:val="00EB59DC"/>
    <w:rsid w:val="00EB5B4E"/>
    <w:rsid w:val="00EB5F54"/>
    <w:rsid w:val="00EB673E"/>
    <w:rsid w:val="00EB6945"/>
    <w:rsid w:val="00EB6C0D"/>
    <w:rsid w:val="00EB6ED5"/>
    <w:rsid w:val="00EB71DA"/>
    <w:rsid w:val="00EB72D9"/>
    <w:rsid w:val="00EB7619"/>
    <w:rsid w:val="00EB76BD"/>
    <w:rsid w:val="00EB780E"/>
    <w:rsid w:val="00EB790A"/>
    <w:rsid w:val="00EB7A87"/>
    <w:rsid w:val="00EB7AAA"/>
    <w:rsid w:val="00EB7ECB"/>
    <w:rsid w:val="00EC0251"/>
    <w:rsid w:val="00EC0412"/>
    <w:rsid w:val="00EC04F6"/>
    <w:rsid w:val="00EC05A8"/>
    <w:rsid w:val="00EC08B1"/>
    <w:rsid w:val="00EC0A22"/>
    <w:rsid w:val="00EC0D14"/>
    <w:rsid w:val="00EC0EAE"/>
    <w:rsid w:val="00EC0F00"/>
    <w:rsid w:val="00EC0F35"/>
    <w:rsid w:val="00EC0F3E"/>
    <w:rsid w:val="00EC0F9E"/>
    <w:rsid w:val="00EC10D3"/>
    <w:rsid w:val="00EC120E"/>
    <w:rsid w:val="00EC12D7"/>
    <w:rsid w:val="00EC13DC"/>
    <w:rsid w:val="00EC144E"/>
    <w:rsid w:val="00EC14C3"/>
    <w:rsid w:val="00EC1797"/>
    <w:rsid w:val="00EC17AC"/>
    <w:rsid w:val="00EC1B6D"/>
    <w:rsid w:val="00EC1C01"/>
    <w:rsid w:val="00EC1C3B"/>
    <w:rsid w:val="00EC1D2E"/>
    <w:rsid w:val="00EC2068"/>
    <w:rsid w:val="00EC20D3"/>
    <w:rsid w:val="00EC21BF"/>
    <w:rsid w:val="00EC22B1"/>
    <w:rsid w:val="00EC24C6"/>
    <w:rsid w:val="00EC24D8"/>
    <w:rsid w:val="00EC251F"/>
    <w:rsid w:val="00EC254C"/>
    <w:rsid w:val="00EC2748"/>
    <w:rsid w:val="00EC27A3"/>
    <w:rsid w:val="00EC2AF2"/>
    <w:rsid w:val="00EC301D"/>
    <w:rsid w:val="00EC317B"/>
    <w:rsid w:val="00EC33AE"/>
    <w:rsid w:val="00EC34F2"/>
    <w:rsid w:val="00EC357E"/>
    <w:rsid w:val="00EC36E9"/>
    <w:rsid w:val="00EC372C"/>
    <w:rsid w:val="00EC3753"/>
    <w:rsid w:val="00EC375F"/>
    <w:rsid w:val="00EC39FF"/>
    <w:rsid w:val="00EC3D55"/>
    <w:rsid w:val="00EC46E2"/>
    <w:rsid w:val="00EC47E0"/>
    <w:rsid w:val="00EC484C"/>
    <w:rsid w:val="00EC4869"/>
    <w:rsid w:val="00EC4953"/>
    <w:rsid w:val="00EC4CC3"/>
    <w:rsid w:val="00EC54A5"/>
    <w:rsid w:val="00EC5653"/>
    <w:rsid w:val="00EC5683"/>
    <w:rsid w:val="00EC56F8"/>
    <w:rsid w:val="00EC5B58"/>
    <w:rsid w:val="00EC5D3F"/>
    <w:rsid w:val="00EC5D44"/>
    <w:rsid w:val="00EC5FF7"/>
    <w:rsid w:val="00EC619A"/>
    <w:rsid w:val="00EC63DD"/>
    <w:rsid w:val="00EC693A"/>
    <w:rsid w:val="00EC6A78"/>
    <w:rsid w:val="00EC6C78"/>
    <w:rsid w:val="00EC6EA0"/>
    <w:rsid w:val="00EC6EB5"/>
    <w:rsid w:val="00EC737C"/>
    <w:rsid w:val="00EC7A14"/>
    <w:rsid w:val="00EC7D98"/>
    <w:rsid w:val="00EC7DD9"/>
    <w:rsid w:val="00EC7EE7"/>
    <w:rsid w:val="00ED005A"/>
    <w:rsid w:val="00ED009D"/>
    <w:rsid w:val="00ED014F"/>
    <w:rsid w:val="00ED03A6"/>
    <w:rsid w:val="00ED03EA"/>
    <w:rsid w:val="00ED0A1A"/>
    <w:rsid w:val="00ED0CF8"/>
    <w:rsid w:val="00ED0D30"/>
    <w:rsid w:val="00ED0EDD"/>
    <w:rsid w:val="00ED1073"/>
    <w:rsid w:val="00ED122B"/>
    <w:rsid w:val="00ED126B"/>
    <w:rsid w:val="00ED13C6"/>
    <w:rsid w:val="00ED1553"/>
    <w:rsid w:val="00ED15C1"/>
    <w:rsid w:val="00ED1E32"/>
    <w:rsid w:val="00ED1E8E"/>
    <w:rsid w:val="00ED267E"/>
    <w:rsid w:val="00ED2C60"/>
    <w:rsid w:val="00ED2D1F"/>
    <w:rsid w:val="00ED344F"/>
    <w:rsid w:val="00ED3579"/>
    <w:rsid w:val="00ED36EB"/>
    <w:rsid w:val="00ED389F"/>
    <w:rsid w:val="00ED38D8"/>
    <w:rsid w:val="00ED3EAE"/>
    <w:rsid w:val="00ED4407"/>
    <w:rsid w:val="00ED44D4"/>
    <w:rsid w:val="00ED47FB"/>
    <w:rsid w:val="00ED50B2"/>
    <w:rsid w:val="00ED5299"/>
    <w:rsid w:val="00ED542D"/>
    <w:rsid w:val="00ED5769"/>
    <w:rsid w:val="00ED57DC"/>
    <w:rsid w:val="00ED58F9"/>
    <w:rsid w:val="00ED5941"/>
    <w:rsid w:val="00ED6084"/>
    <w:rsid w:val="00ED61A3"/>
    <w:rsid w:val="00ED6BA9"/>
    <w:rsid w:val="00ED7187"/>
    <w:rsid w:val="00ED7578"/>
    <w:rsid w:val="00ED7830"/>
    <w:rsid w:val="00ED7997"/>
    <w:rsid w:val="00ED79C6"/>
    <w:rsid w:val="00ED7A0E"/>
    <w:rsid w:val="00ED7A1C"/>
    <w:rsid w:val="00ED7F5F"/>
    <w:rsid w:val="00EE0147"/>
    <w:rsid w:val="00EE02B0"/>
    <w:rsid w:val="00EE0311"/>
    <w:rsid w:val="00EE07BD"/>
    <w:rsid w:val="00EE091A"/>
    <w:rsid w:val="00EE0B77"/>
    <w:rsid w:val="00EE116D"/>
    <w:rsid w:val="00EE1310"/>
    <w:rsid w:val="00EE1387"/>
    <w:rsid w:val="00EE15C5"/>
    <w:rsid w:val="00EE17A8"/>
    <w:rsid w:val="00EE17FE"/>
    <w:rsid w:val="00EE18CE"/>
    <w:rsid w:val="00EE1BDE"/>
    <w:rsid w:val="00EE1CD4"/>
    <w:rsid w:val="00EE1DC5"/>
    <w:rsid w:val="00EE1E51"/>
    <w:rsid w:val="00EE1E9C"/>
    <w:rsid w:val="00EE2017"/>
    <w:rsid w:val="00EE205E"/>
    <w:rsid w:val="00EE23A4"/>
    <w:rsid w:val="00EE25DC"/>
    <w:rsid w:val="00EE2655"/>
    <w:rsid w:val="00EE28A3"/>
    <w:rsid w:val="00EE2B01"/>
    <w:rsid w:val="00EE2E52"/>
    <w:rsid w:val="00EE2FCB"/>
    <w:rsid w:val="00EE3238"/>
    <w:rsid w:val="00EE3358"/>
    <w:rsid w:val="00EE3533"/>
    <w:rsid w:val="00EE393C"/>
    <w:rsid w:val="00EE3BF4"/>
    <w:rsid w:val="00EE3E64"/>
    <w:rsid w:val="00EE3FAD"/>
    <w:rsid w:val="00EE4174"/>
    <w:rsid w:val="00EE4310"/>
    <w:rsid w:val="00EE4496"/>
    <w:rsid w:val="00EE4508"/>
    <w:rsid w:val="00EE473F"/>
    <w:rsid w:val="00EE474D"/>
    <w:rsid w:val="00EE4B30"/>
    <w:rsid w:val="00EE55AE"/>
    <w:rsid w:val="00EE582E"/>
    <w:rsid w:val="00EE5AB6"/>
    <w:rsid w:val="00EE5AD5"/>
    <w:rsid w:val="00EE60DE"/>
    <w:rsid w:val="00EE66FD"/>
    <w:rsid w:val="00EE681E"/>
    <w:rsid w:val="00EE688A"/>
    <w:rsid w:val="00EE6902"/>
    <w:rsid w:val="00EE6983"/>
    <w:rsid w:val="00EE6A1D"/>
    <w:rsid w:val="00EE6C05"/>
    <w:rsid w:val="00EE6C94"/>
    <w:rsid w:val="00EE7105"/>
    <w:rsid w:val="00EE7338"/>
    <w:rsid w:val="00EE7377"/>
    <w:rsid w:val="00EE73C4"/>
    <w:rsid w:val="00EE7C2C"/>
    <w:rsid w:val="00EE7D14"/>
    <w:rsid w:val="00EE7ECC"/>
    <w:rsid w:val="00EE7F40"/>
    <w:rsid w:val="00EE7F5D"/>
    <w:rsid w:val="00EF01D1"/>
    <w:rsid w:val="00EF034E"/>
    <w:rsid w:val="00EF040B"/>
    <w:rsid w:val="00EF0573"/>
    <w:rsid w:val="00EF069C"/>
    <w:rsid w:val="00EF06D0"/>
    <w:rsid w:val="00EF0774"/>
    <w:rsid w:val="00EF0AF3"/>
    <w:rsid w:val="00EF0C29"/>
    <w:rsid w:val="00EF0D50"/>
    <w:rsid w:val="00EF0DFB"/>
    <w:rsid w:val="00EF0F8A"/>
    <w:rsid w:val="00EF10B7"/>
    <w:rsid w:val="00EF188D"/>
    <w:rsid w:val="00EF193B"/>
    <w:rsid w:val="00EF1A2B"/>
    <w:rsid w:val="00EF1E7E"/>
    <w:rsid w:val="00EF1F4B"/>
    <w:rsid w:val="00EF1F5B"/>
    <w:rsid w:val="00EF2911"/>
    <w:rsid w:val="00EF2AB0"/>
    <w:rsid w:val="00EF2B3F"/>
    <w:rsid w:val="00EF2B68"/>
    <w:rsid w:val="00EF3766"/>
    <w:rsid w:val="00EF3CB0"/>
    <w:rsid w:val="00EF3EFD"/>
    <w:rsid w:val="00EF4521"/>
    <w:rsid w:val="00EF45F2"/>
    <w:rsid w:val="00EF4741"/>
    <w:rsid w:val="00EF4782"/>
    <w:rsid w:val="00EF4788"/>
    <w:rsid w:val="00EF49BD"/>
    <w:rsid w:val="00EF4BDC"/>
    <w:rsid w:val="00EF4BF8"/>
    <w:rsid w:val="00EF503C"/>
    <w:rsid w:val="00EF5071"/>
    <w:rsid w:val="00EF53DA"/>
    <w:rsid w:val="00EF5846"/>
    <w:rsid w:val="00EF5894"/>
    <w:rsid w:val="00EF592C"/>
    <w:rsid w:val="00EF5B05"/>
    <w:rsid w:val="00EF5DE2"/>
    <w:rsid w:val="00EF5E09"/>
    <w:rsid w:val="00EF62F2"/>
    <w:rsid w:val="00EF66DB"/>
    <w:rsid w:val="00EF6CD1"/>
    <w:rsid w:val="00EF6DC5"/>
    <w:rsid w:val="00EF6F8A"/>
    <w:rsid w:val="00EF7A20"/>
    <w:rsid w:val="00EF7AE9"/>
    <w:rsid w:val="00EF7D52"/>
    <w:rsid w:val="00EF7FC1"/>
    <w:rsid w:val="00EF7FE0"/>
    <w:rsid w:val="00F00197"/>
    <w:rsid w:val="00F00253"/>
    <w:rsid w:val="00F00435"/>
    <w:rsid w:val="00F0052F"/>
    <w:rsid w:val="00F00671"/>
    <w:rsid w:val="00F00AC9"/>
    <w:rsid w:val="00F00C9D"/>
    <w:rsid w:val="00F00E1A"/>
    <w:rsid w:val="00F01021"/>
    <w:rsid w:val="00F01150"/>
    <w:rsid w:val="00F01388"/>
    <w:rsid w:val="00F01525"/>
    <w:rsid w:val="00F01881"/>
    <w:rsid w:val="00F018CB"/>
    <w:rsid w:val="00F021C7"/>
    <w:rsid w:val="00F02242"/>
    <w:rsid w:val="00F0239C"/>
    <w:rsid w:val="00F024D7"/>
    <w:rsid w:val="00F02602"/>
    <w:rsid w:val="00F02D1B"/>
    <w:rsid w:val="00F02D5B"/>
    <w:rsid w:val="00F03073"/>
    <w:rsid w:val="00F03808"/>
    <w:rsid w:val="00F03A00"/>
    <w:rsid w:val="00F03BE6"/>
    <w:rsid w:val="00F03C6A"/>
    <w:rsid w:val="00F03E9E"/>
    <w:rsid w:val="00F03F8F"/>
    <w:rsid w:val="00F042A9"/>
    <w:rsid w:val="00F043C4"/>
    <w:rsid w:val="00F045BE"/>
    <w:rsid w:val="00F04860"/>
    <w:rsid w:val="00F04962"/>
    <w:rsid w:val="00F04985"/>
    <w:rsid w:val="00F04A55"/>
    <w:rsid w:val="00F04D99"/>
    <w:rsid w:val="00F04DC2"/>
    <w:rsid w:val="00F04F1F"/>
    <w:rsid w:val="00F04FC9"/>
    <w:rsid w:val="00F050CC"/>
    <w:rsid w:val="00F052CC"/>
    <w:rsid w:val="00F0558E"/>
    <w:rsid w:val="00F056C4"/>
    <w:rsid w:val="00F057DA"/>
    <w:rsid w:val="00F057E8"/>
    <w:rsid w:val="00F058A7"/>
    <w:rsid w:val="00F05CB1"/>
    <w:rsid w:val="00F05CB8"/>
    <w:rsid w:val="00F06004"/>
    <w:rsid w:val="00F06281"/>
    <w:rsid w:val="00F06685"/>
    <w:rsid w:val="00F06873"/>
    <w:rsid w:val="00F0698F"/>
    <w:rsid w:val="00F06A37"/>
    <w:rsid w:val="00F06A3C"/>
    <w:rsid w:val="00F06BF3"/>
    <w:rsid w:val="00F06EFA"/>
    <w:rsid w:val="00F07044"/>
    <w:rsid w:val="00F07406"/>
    <w:rsid w:val="00F07668"/>
    <w:rsid w:val="00F07A20"/>
    <w:rsid w:val="00F07B23"/>
    <w:rsid w:val="00F07BD2"/>
    <w:rsid w:val="00F07BDF"/>
    <w:rsid w:val="00F07EB5"/>
    <w:rsid w:val="00F10177"/>
    <w:rsid w:val="00F101DA"/>
    <w:rsid w:val="00F1032A"/>
    <w:rsid w:val="00F10592"/>
    <w:rsid w:val="00F108A4"/>
    <w:rsid w:val="00F10B94"/>
    <w:rsid w:val="00F10C3E"/>
    <w:rsid w:val="00F10E81"/>
    <w:rsid w:val="00F112D9"/>
    <w:rsid w:val="00F11398"/>
    <w:rsid w:val="00F114E0"/>
    <w:rsid w:val="00F11543"/>
    <w:rsid w:val="00F117F5"/>
    <w:rsid w:val="00F11C25"/>
    <w:rsid w:val="00F11F5F"/>
    <w:rsid w:val="00F11FB5"/>
    <w:rsid w:val="00F12113"/>
    <w:rsid w:val="00F121D7"/>
    <w:rsid w:val="00F12242"/>
    <w:rsid w:val="00F12383"/>
    <w:rsid w:val="00F12418"/>
    <w:rsid w:val="00F12463"/>
    <w:rsid w:val="00F12564"/>
    <w:rsid w:val="00F12775"/>
    <w:rsid w:val="00F12A77"/>
    <w:rsid w:val="00F12BEF"/>
    <w:rsid w:val="00F13199"/>
    <w:rsid w:val="00F131DD"/>
    <w:rsid w:val="00F13366"/>
    <w:rsid w:val="00F136AA"/>
    <w:rsid w:val="00F13C67"/>
    <w:rsid w:val="00F13D4E"/>
    <w:rsid w:val="00F13DA8"/>
    <w:rsid w:val="00F13DFF"/>
    <w:rsid w:val="00F13E8C"/>
    <w:rsid w:val="00F14022"/>
    <w:rsid w:val="00F1412C"/>
    <w:rsid w:val="00F14264"/>
    <w:rsid w:val="00F14469"/>
    <w:rsid w:val="00F14DDC"/>
    <w:rsid w:val="00F14E5C"/>
    <w:rsid w:val="00F15071"/>
    <w:rsid w:val="00F1509C"/>
    <w:rsid w:val="00F15213"/>
    <w:rsid w:val="00F15480"/>
    <w:rsid w:val="00F155FB"/>
    <w:rsid w:val="00F15763"/>
    <w:rsid w:val="00F15858"/>
    <w:rsid w:val="00F15902"/>
    <w:rsid w:val="00F159B0"/>
    <w:rsid w:val="00F159F7"/>
    <w:rsid w:val="00F15A15"/>
    <w:rsid w:val="00F15AD6"/>
    <w:rsid w:val="00F15BEF"/>
    <w:rsid w:val="00F15F74"/>
    <w:rsid w:val="00F16197"/>
    <w:rsid w:val="00F16538"/>
    <w:rsid w:val="00F16598"/>
    <w:rsid w:val="00F1686C"/>
    <w:rsid w:val="00F16B8F"/>
    <w:rsid w:val="00F16CDB"/>
    <w:rsid w:val="00F16FD2"/>
    <w:rsid w:val="00F1713B"/>
    <w:rsid w:val="00F174F0"/>
    <w:rsid w:val="00F17A3B"/>
    <w:rsid w:val="00F17ACE"/>
    <w:rsid w:val="00F17BEC"/>
    <w:rsid w:val="00F17C0F"/>
    <w:rsid w:val="00F17C6C"/>
    <w:rsid w:val="00F17F10"/>
    <w:rsid w:val="00F17F43"/>
    <w:rsid w:val="00F201AF"/>
    <w:rsid w:val="00F2031D"/>
    <w:rsid w:val="00F20404"/>
    <w:rsid w:val="00F20582"/>
    <w:rsid w:val="00F209B3"/>
    <w:rsid w:val="00F209F3"/>
    <w:rsid w:val="00F20A9A"/>
    <w:rsid w:val="00F20E10"/>
    <w:rsid w:val="00F21197"/>
    <w:rsid w:val="00F213FF"/>
    <w:rsid w:val="00F21465"/>
    <w:rsid w:val="00F21621"/>
    <w:rsid w:val="00F218AF"/>
    <w:rsid w:val="00F218B6"/>
    <w:rsid w:val="00F21B31"/>
    <w:rsid w:val="00F21C27"/>
    <w:rsid w:val="00F21DCF"/>
    <w:rsid w:val="00F21E00"/>
    <w:rsid w:val="00F221C4"/>
    <w:rsid w:val="00F22584"/>
    <w:rsid w:val="00F22890"/>
    <w:rsid w:val="00F22B59"/>
    <w:rsid w:val="00F22B81"/>
    <w:rsid w:val="00F22C06"/>
    <w:rsid w:val="00F22CD5"/>
    <w:rsid w:val="00F23053"/>
    <w:rsid w:val="00F23189"/>
    <w:rsid w:val="00F2324E"/>
    <w:rsid w:val="00F232E9"/>
    <w:rsid w:val="00F23352"/>
    <w:rsid w:val="00F23479"/>
    <w:rsid w:val="00F238BD"/>
    <w:rsid w:val="00F23AAF"/>
    <w:rsid w:val="00F23BF9"/>
    <w:rsid w:val="00F23DBD"/>
    <w:rsid w:val="00F24165"/>
    <w:rsid w:val="00F2416F"/>
    <w:rsid w:val="00F24469"/>
    <w:rsid w:val="00F24578"/>
    <w:rsid w:val="00F24695"/>
    <w:rsid w:val="00F2476C"/>
    <w:rsid w:val="00F24B02"/>
    <w:rsid w:val="00F24BF3"/>
    <w:rsid w:val="00F24FF9"/>
    <w:rsid w:val="00F25178"/>
    <w:rsid w:val="00F2523F"/>
    <w:rsid w:val="00F25326"/>
    <w:rsid w:val="00F25620"/>
    <w:rsid w:val="00F25671"/>
    <w:rsid w:val="00F25914"/>
    <w:rsid w:val="00F2593E"/>
    <w:rsid w:val="00F2595C"/>
    <w:rsid w:val="00F25E3B"/>
    <w:rsid w:val="00F26030"/>
    <w:rsid w:val="00F26184"/>
    <w:rsid w:val="00F2621F"/>
    <w:rsid w:val="00F26367"/>
    <w:rsid w:val="00F26497"/>
    <w:rsid w:val="00F268D1"/>
    <w:rsid w:val="00F26918"/>
    <w:rsid w:val="00F26C83"/>
    <w:rsid w:val="00F26D60"/>
    <w:rsid w:val="00F26E7B"/>
    <w:rsid w:val="00F27120"/>
    <w:rsid w:val="00F27141"/>
    <w:rsid w:val="00F27497"/>
    <w:rsid w:val="00F2766E"/>
    <w:rsid w:val="00F27719"/>
    <w:rsid w:val="00F2784F"/>
    <w:rsid w:val="00F27942"/>
    <w:rsid w:val="00F27ACC"/>
    <w:rsid w:val="00F27B3B"/>
    <w:rsid w:val="00F3001C"/>
    <w:rsid w:val="00F303F1"/>
    <w:rsid w:val="00F30812"/>
    <w:rsid w:val="00F30845"/>
    <w:rsid w:val="00F30A05"/>
    <w:rsid w:val="00F30F3F"/>
    <w:rsid w:val="00F31084"/>
    <w:rsid w:val="00F310C2"/>
    <w:rsid w:val="00F311AC"/>
    <w:rsid w:val="00F31324"/>
    <w:rsid w:val="00F31384"/>
    <w:rsid w:val="00F31707"/>
    <w:rsid w:val="00F31ACC"/>
    <w:rsid w:val="00F31C9F"/>
    <w:rsid w:val="00F31D96"/>
    <w:rsid w:val="00F32079"/>
    <w:rsid w:val="00F323E3"/>
    <w:rsid w:val="00F323E4"/>
    <w:rsid w:val="00F325FD"/>
    <w:rsid w:val="00F32749"/>
    <w:rsid w:val="00F32984"/>
    <w:rsid w:val="00F32A8C"/>
    <w:rsid w:val="00F32B30"/>
    <w:rsid w:val="00F32BE3"/>
    <w:rsid w:val="00F3320C"/>
    <w:rsid w:val="00F333A3"/>
    <w:rsid w:val="00F3341C"/>
    <w:rsid w:val="00F334EC"/>
    <w:rsid w:val="00F3399F"/>
    <w:rsid w:val="00F33F53"/>
    <w:rsid w:val="00F33FA1"/>
    <w:rsid w:val="00F33FBE"/>
    <w:rsid w:val="00F340C4"/>
    <w:rsid w:val="00F340DD"/>
    <w:rsid w:val="00F34263"/>
    <w:rsid w:val="00F343DA"/>
    <w:rsid w:val="00F34406"/>
    <w:rsid w:val="00F344D3"/>
    <w:rsid w:val="00F34578"/>
    <w:rsid w:val="00F34603"/>
    <w:rsid w:val="00F34B36"/>
    <w:rsid w:val="00F34BC9"/>
    <w:rsid w:val="00F34CC0"/>
    <w:rsid w:val="00F34CEA"/>
    <w:rsid w:val="00F34ED5"/>
    <w:rsid w:val="00F35020"/>
    <w:rsid w:val="00F35045"/>
    <w:rsid w:val="00F3522A"/>
    <w:rsid w:val="00F3529C"/>
    <w:rsid w:val="00F353A9"/>
    <w:rsid w:val="00F3598C"/>
    <w:rsid w:val="00F3627D"/>
    <w:rsid w:val="00F367E0"/>
    <w:rsid w:val="00F3699B"/>
    <w:rsid w:val="00F36C6B"/>
    <w:rsid w:val="00F36DEB"/>
    <w:rsid w:val="00F36E61"/>
    <w:rsid w:val="00F36FB5"/>
    <w:rsid w:val="00F373BE"/>
    <w:rsid w:val="00F37452"/>
    <w:rsid w:val="00F37661"/>
    <w:rsid w:val="00F37AFF"/>
    <w:rsid w:val="00F37D66"/>
    <w:rsid w:val="00F37E95"/>
    <w:rsid w:val="00F40025"/>
    <w:rsid w:val="00F40639"/>
    <w:rsid w:val="00F4086E"/>
    <w:rsid w:val="00F40894"/>
    <w:rsid w:val="00F40998"/>
    <w:rsid w:val="00F40FB1"/>
    <w:rsid w:val="00F41247"/>
    <w:rsid w:val="00F4127D"/>
    <w:rsid w:val="00F41951"/>
    <w:rsid w:val="00F41E1F"/>
    <w:rsid w:val="00F420E4"/>
    <w:rsid w:val="00F4229A"/>
    <w:rsid w:val="00F42635"/>
    <w:rsid w:val="00F426DE"/>
    <w:rsid w:val="00F427FB"/>
    <w:rsid w:val="00F42E5E"/>
    <w:rsid w:val="00F4335A"/>
    <w:rsid w:val="00F433A3"/>
    <w:rsid w:val="00F43499"/>
    <w:rsid w:val="00F436B4"/>
    <w:rsid w:val="00F437DC"/>
    <w:rsid w:val="00F4383A"/>
    <w:rsid w:val="00F439F1"/>
    <w:rsid w:val="00F43A4A"/>
    <w:rsid w:val="00F44047"/>
    <w:rsid w:val="00F44381"/>
    <w:rsid w:val="00F44578"/>
    <w:rsid w:val="00F447D8"/>
    <w:rsid w:val="00F44976"/>
    <w:rsid w:val="00F44A52"/>
    <w:rsid w:val="00F44B94"/>
    <w:rsid w:val="00F44C4F"/>
    <w:rsid w:val="00F44DC9"/>
    <w:rsid w:val="00F44EF6"/>
    <w:rsid w:val="00F44F57"/>
    <w:rsid w:val="00F44F8F"/>
    <w:rsid w:val="00F451B2"/>
    <w:rsid w:val="00F45218"/>
    <w:rsid w:val="00F452CA"/>
    <w:rsid w:val="00F45635"/>
    <w:rsid w:val="00F45777"/>
    <w:rsid w:val="00F45878"/>
    <w:rsid w:val="00F45B75"/>
    <w:rsid w:val="00F45F94"/>
    <w:rsid w:val="00F46205"/>
    <w:rsid w:val="00F4620C"/>
    <w:rsid w:val="00F4632D"/>
    <w:rsid w:val="00F464C4"/>
    <w:rsid w:val="00F467DF"/>
    <w:rsid w:val="00F468D6"/>
    <w:rsid w:val="00F46D8B"/>
    <w:rsid w:val="00F46DF6"/>
    <w:rsid w:val="00F46FF2"/>
    <w:rsid w:val="00F476D6"/>
    <w:rsid w:val="00F478D6"/>
    <w:rsid w:val="00F478E0"/>
    <w:rsid w:val="00F47D6B"/>
    <w:rsid w:val="00F47E78"/>
    <w:rsid w:val="00F47EA8"/>
    <w:rsid w:val="00F5018B"/>
    <w:rsid w:val="00F503E8"/>
    <w:rsid w:val="00F5044E"/>
    <w:rsid w:val="00F504EF"/>
    <w:rsid w:val="00F50500"/>
    <w:rsid w:val="00F507A8"/>
    <w:rsid w:val="00F507E7"/>
    <w:rsid w:val="00F50B10"/>
    <w:rsid w:val="00F50CC2"/>
    <w:rsid w:val="00F50DE4"/>
    <w:rsid w:val="00F510AC"/>
    <w:rsid w:val="00F51330"/>
    <w:rsid w:val="00F514E2"/>
    <w:rsid w:val="00F5164D"/>
    <w:rsid w:val="00F51689"/>
    <w:rsid w:val="00F516E7"/>
    <w:rsid w:val="00F5187C"/>
    <w:rsid w:val="00F51EFC"/>
    <w:rsid w:val="00F51F02"/>
    <w:rsid w:val="00F51FC0"/>
    <w:rsid w:val="00F520E5"/>
    <w:rsid w:val="00F524C1"/>
    <w:rsid w:val="00F527F8"/>
    <w:rsid w:val="00F528EC"/>
    <w:rsid w:val="00F52E10"/>
    <w:rsid w:val="00F53623"/>
    <w:rsid w:val="00F5362D"/>
    <w:rsid w:val="00F53C5E"/>
    <w:rsid w:val="00F53F01"/>
    <w:rsid w:val="00F53FB8"/>
    <w:rsid w:val="00F54041"/>
    <w:rsid w:val="00F54550"/>
    <w:rsid w:val="00F5461E"/>
    <w:rsid w:val="00F546A2"/>
    <w:rsid w:val="00F54738"/>
    <w:rsid w:val="00F54823"/>
    <w:rsid w:val="00F548F8"/>
    <w:rsid w:val="00F54CD5"/>
    <w:rsid w:val="00F54D6F"/>
    <w:rsid w:val="00F54D8F"/>
    <w:rsid w:val="00F54FAC"/>
    <w:rsid w:val="00F55006"/>
    <w:rsid w:val="00F55051"/>
    <w:rsid w:val="00F5517B"/>
    <w:rsid w:val="00F5527B"/>
    <w:rsid w:val="00F555AB"/>
    <w:rsid w:val="00F555C1"/>
    <w:rsid w:val="00F555FB"/>
    <w:rsid w:val="00F556FA"/>
    <w:rsid w:val="00F5585D"/>
    <w:rsid w:val="00F55AB3"/>
    <w:rsid w:val="00F55BCE"/>
    <w:rsid w:val="00F55EBD"/>
    <w:rsid w:val="00F560E8"/>
    <w:rsid w:val="00F56614"/>
    <w:rsid w:val="00F56683"/>
    <w:rsid w:val="00F56771"/>
    <w:rsid w:val="00F56CDC"/>
    <w:rsid w:val="00F57004"/>
    <w:rsid w:val="00F57070"/>
    <w:rsid w:val="00F5733A"/>
    <w:rsid w:val="00F57619"/>
    <w:rsid w:val="00F57704"/>
    <w:rsid w:val="00F57776"/>
    <w:rsid w:val="00F57850"/>
    <w:rsid w:val="00F57874"/>
    <w:rsid w:val="00F57960"/>
    <w:rsid w:val="00F579CD"/>
    <w:rsid w:val="00F57AF2"/>
    <w:rsid w:val="00F57C40"/>
    <w:rsid w:val="00F57E4F"/>
    <w:rsid w:val="00F57FC9"/>
    <w:rsid w:val="00F60017"/>
    <w:rsid w:val="00F60074"/>
    <w:rsid w:val="00F6014C"/>
    <w:rsid w:val="00F60266"/>
    <w:rsid w:val="00F602D0"/>
    <w:rsid w:val="00F603D1"/>
    <w:rsid w:val="00F605FF"/>
    <w:rsid w:val="00F60644"/>
    <w:rsid w:val="00F606D9"/>
    <w:rsid w:val="00F608E6"/>
    <w:rsid w:val="00F609CD"/>
    <w:rsid w:val="00F60A97"/>
    <w:rsid w:val="00F60D8A"/>
    <w:rsid w:val="00F60F76"/>
    <w:rsid w:val="00F61060"/>
    <w:rsid w:val="00F6116D"/>
    <w:rsid w:val="00F61752"/>
    <w:rsid w:val="00F61988"/>
    <w:rsid w:val="00F620AD"/>
    <w:rsid w:val="00F621AF"/>
    <w:rsid w:val="00F62502"/>
    <w:rsid w:val="00F627DB"/>
    <w:rsid w:val="00F62845"/>
    <w:rsid w:val="00F62EEC"/>
    <w:rsid w:val="00F62FF5"/>
    <w:rsid w:val="00F63084"/>
    <w:rsid w:val="00F63468"/>
    <w:rsid w:val="00F6359D"/>
    <w:rsid w:val="00F63932"/>
    <w:rsid w:val="00F63B95"/>
    <w:rsid w:val="00F63BFC"/>
    <w:rsid w:val="00F63DC5"/>
    <w:rsid w:val="00F63FE5"/>
    <w:rsid w:val="00F64167"/>
    <w:rsid w:val="00F642A0"/>
    <w:rsid w:val="00F645FC"/>
    <w:rsid w:val="00F6460F"/>
    <w:rsid w:val="00F647BD"/>
    <w:rsid w:val="00F649BC"/>
    <w:rsid w:val="00F649DC"/>
    <w:rsid w:val="00F64B84"/>
    <w:rsid w:val="00F64C64"/>
    <w:rsid w:val="00F64F8D"/>
    <w:rsid w:val="00F64FAD"/>
    <w:rsid w:val="00F65023"/>
    <w:rsid w:val="00F6506C"/>
    <w:rsid w:val="00F650B3"/>
    <w:rsid w:val="00F6518D"/>
    <w:rsid w:val="00F65813"/>
    <w:rsid w:val="00F65CFB"/>
    <w:rsid w:val="00F65E90"/>
    <w:rsid w:val="00F6601D"/>
    <w:rsid w:val="00F66446"/>
    <w:rsid w:val="00F669ED"/>
    <w:rsid w:val="00F66A4D"/>
    <w:rsid w:val="00F66C92"/>
    <w:rsid w:val="00F672FF"/>
    <w:rsid w:val="00F67398"/>
    <w:rsid w:val="00F67894"/>
    <w:rsid w:val="00F67EA8"/>
    <w:rsid w:val="00F67EDF"/>
    <w:rsid w:val="00F70070"/>
    <w:rsid w:val="00F70174"/>
    <w:rsid w:val="00F703E7"/>
    <w:rsid w:val="00F70531"/>
    <w:rsid w:val="00F70645"/>
    <w:rsid w:val="00F70808"/>
    <w:rsid w:val="00F7089D"/>
    <w:rsid w:val="00F70910"/>
    <w:rsid w:val="00F710DC"/>
    <w:rsid w:val="00F71233"/>
    <w:rsid w:val="00F712DB"/>
    <w:rsid w:val="00F7131B"/>
    <w:rsid w:val="00F713B4"/>
    <w:rsid w:val="00F7169E"/>
    <w:rsid w:val="00F719EC"/>
    <w:rsid w:val="00F71A25"/>
    <w:rsid w:val="00F71A91"/>
    <w:rsid w:val="00F71AC6"/>
    <w:rsid w:val="00F71F50"/>
    <w:rsid w:val="00F71F9B"/>
    <w:rsid w:val="00F72143"/>
    <w:rsid w:val="00F728C7"/>
    <w:rsid w:val="00F728E9"/>
    <w:rsid w:val="00F72A00"/>
    <w:rsid w:val="00F72AEE"/>
    <w:rsid w:val="00F72B3C"/>
    <w:rsid w:val="00F72C4E"/>
    <w:rsid w:val="00F72C7E"/>
    <w:rsid w:val="00F72CBE"/>
    <w:rsid w:val="00F72D10"/>
    <w:rsid w:val="00F72F46"/>
    <w:rsid w:val="00F733AC"/>
    <w:rsid w:val="00F7343A"/>
    <w:rsid w:val="00F73550"/>
    <w:rsid w:val="00F735DE"/>
    <w:rsid w:val="00F7367A"/>
    <w:rsid w:val="00F7371E"/>
    <w:rsid w:val="00F73922"/>
    <w:rsid w:val="00F73ACC"/>
    <w:rsid w:val="00F73C2E"/>
    <w:rsid w:val="00F73C2F"/>
    <w:rsid w:val="00F73D3D"/>
    <w:rsid w:val="00F73F42"/>
    <w:rsid w:val="00F74065"/>
    <w:rsid w:val="00F741EA"/>
    <w:rsid w:val="00F7452C"/>
    <w:rsid w:val="00F746C6"/>
    <w:rsid w:val="00F746F7"/>
    <w:rsid w:val="00F74B12"/>
    <w:rsid w:val="00F74C7C"/>
    <w:rsid w:val="00F74DFE"/>
    <w:rsid w:val="00F75011"/>
    <w:rsid w:val="00F75146"/>
    <w:rsid w:val="00F75880"/>
    <w:rsid w:val="00F7588F"/>
    <w:rsid w:val="00F758A4"/>
    <w:rsid w:val="00F75A34"/>
    <w:rsid w:val="00F75A3E"/>
    <w:rsid w:val="00F75C7A"/>
    <w:rsid w:val="00F75D41"/>
    <w:rsid w:val="00F75DF1"/>
    <w:rsid w:val="00F75E51"/>
    <w:rsid w:val="00F75F5F"/>
    <w:rsid w:val="00F760E1"/>
    <w:rsid w:val="00F761E0"/>
    <w:rsid w:val="00F762A4"/>
    <w:rsid w:val="00F76AC3"/>
    <w:rsid w:val="00F77345"/>
    <w:rsid w:val="00F778BB"/>
    <w:rsid w:val="00F77AE4"/>
    <w:rsid w:val="00F77E4C"/>
    <w:rsid w:val="00F77E85"/>
    <w:rsid w:val="00F801BD"/>
    <w:rsid w:val="00F80610"/>
    <w:rsid w:val="00F80ADC"/>
    <w:rsid w:val="00F80BCE"/>
    <w:rsid w:val="00F80CC1"/>
    <w:rsid w:val="00F810CB"/>
    <w:rsid w:val="00F812B5"/>
    <w:rsid w:val="00F81458"/>
    <w:rsid w:val="00F8190A"/>
    <w:rsid w:val="00F81A76"/>
    <w:rsid w:val="00F81B57"/>
    <w:rsid w:val="00F820BB"/>
    <w:rsid w:val="00F826C5"/>
    <w:rsid w:val="00F82725"/>
    <w:rsid w:val="00F8281E"/>
    <w:rsid w:val="00F82828"/>
    <w:rsid w:val="00F8324C"/>
    <w:rsid w:val="00F834C5"/>
    <w:rsid w:val="00F836B5"/>
    <w:rsid w:val="00F8387E"/>
    <w:rsid w:val="00F83EF0"/>
    <w:rsid w:val="00F83F6F"/>
    <w:rsid w:val="00F84064"/>
    <w:rsid w:val="00F84082"/>
    <w:rsid w:val="00F84087"/>
    <w:rsid w:val="00F84096"/>
    <w:rsid w:val="00F8426A"/>
    <w:rsid w:val="00F844B4"/>
    <w:rsid w:val="00F84580"/>
    <w:rsid w:val="00F847EF"/>
    <w:rsid w:val="00F84AF1"/>
    <w:rsid w:val="00F84C27"/>
    <w:rsid w:val="00F84E56"/>
    <w:rsid w:val="00F8526B"/>
    <w:rsid w:val="00F85379"/>
    <w:rsid w:val="00F8576F"/>
    <w:rsid w:val="00F859CF"/>
    <w:rsid w:val="00F85E75"/>
    <w:rsid w:val="00F85EAD"/>
    <w:rsid w:val="00F86096"/>
    <w:rsid w:val="00F860CF"/>
    <w:rsid w:val="00F865FA"/>
    <w:rsid w:val="00F869CF"/>
    <w:rsid w:val="00F86E9F"/>
    <w:rsid w:val="00F86EB8"/>
    <w:rsid w:val="00F8718E"/>
    <w:rsid w:val="00F8756D"/>
    <w:rsid w:val="00F8761E"/>
    <w:rsid w:val="00F87A1E"/>
    <w:rsid w:val="00F87A40"/>
    <w:rsid w:val="00F87D46"/>
    <w:rsid w:val="00F90925"/>
    <w:rsid w:val="00F90939"/>
    <w:rsid w:val="00F909BC"/>
    <w:rsid w:val="00F90AA6"/>
    <w:rsid w:val="00F90DCB"/>
    <w:rsid w:val="00F91477"/>
    <w:rsid w:val="00F91943"/>
    <w:rsid w:val="00F91BF0"/>
    <w:rsid w:val="00F91D09"/>
    <w:rsid w:val="00F926EF"/>
    <w:rsid w:val="00F92786"/>
    <w:rsid w:val="00F92928"/>
    <w:rsid w:val="00F92981"/>
    <w:rsid w:val="00F92997"/>
    <w:rsid w:val="00F92B3A"/>
    <w:rsid w:val="00F9308C"/>
    <w:rsid w:val="00F93410"/>
    <w:rsid w:val="00F9346E"/>
    <w:rsid w:val="00F936FD"/>
    <w:rsid w:val="00F93880"/>
    <w:rsid w:val="00F939CE"/>
    <w:rsid w:val="00F93E55"/>
    <w:rsid w:val="00F9404C"/>
    <w:rsid w:val="00F940C6"/>
    <w:rsid w:val="00F947DD"/>
    <w:rsid w:val="00F94880"/>
    <w:rsid w:val="00F94A98"/>
    <w:rsid w:val="00F94AEE"/>
    <w:rsid w:val="00F94C0C"/>
    <w:rsid w:val="00F94C79"/>
    <w:rsid w:val="00F94F5A"/>
    <w:rsid w:val="00F9512C"/>
    <w:rsid w:val="00F953CC"/>
    <w:rsid w:val="00F95503"/>
    <w:rsid w:val="00F9584F"/>
    <w:rsid w:val="00F95A0D"/>
    <w:rsid w:val="00F95A94"/>
    <w:rsid w:val="00F95AF9"/>
    <w:rsid w:val="00F95D9A"/>
    <w:rsid w:val="00F95E5E"/>
    <w:rsid w:val="00F95EEF"/>
    <w:rsid w:val="00F96056"/>
    <w:rsid w:val="00F961CF"/>
    <w:rsid w:val="00F96505"/>
    <w:rsid w:val="00F9658E"/>
    <w:rsid w:val="00F967EF"/>
    <w:rsid w:val="00F9698F"/>
    <w:rsid w:val="00F969AB"/>
    <w:rsid w:val="00F969CC"/>
    <w:rsid w:val="00F96A4F"/>
    <w:rsid w:val="00F96A8D"/>
    <w:rsid w:val="00F97159"/>
    <w:rsid w:val="00F972CA"/>
    <w:rsid w:val="00F972CF"/>
    <w:rsid w:val="00F97499"/>
    <w:rsid w:val="00F978C6"/>
    <w:rsid w:val="00F9792B"/>
    <w:rsid w:val="00FA0114"/>
    <w:rsid w:val="00FA02DC"/>
    <w:rsid w:val="00FA074D"/>
    <w:rsid w:val="00FA08A8"/>
    <w:rsid w:val="00FA0A67"/>
    <w:rsid w:val="00FA0DA7"/>
    <w:rsid w:val="00FA0F69"/>
    <w:rsid w:val="00FA10BB"/>
    <w:rsid w:val="00FA156F"/>
    <w:rsid w:val="00FA1762"/>
    <w:rsid w:val="00FA19AD"/>
    <w:rsid w:val="00FA19F7"/>
    <w:rsid w:val="00FA19FE"/>
    <w:rsid w:val="00FA1EE6"/>
    <w:rsid w:val="00FA206D"/>
    <w:rsid w:val="00FA21F0"/>
    <w:rsid w:val="00FA220B"/>
    <w:rsid w:val="00FA22D4"/>
    <w:rsid w:val="00FA2326"/>
    <w:rsid w:val="00FA24C3"/>
    <w:rsid w:val="00FA2A84"/>
    <w:rsid w:val="00FA2C59"/>
    <w:rsid w:val="00FA2F54"/>
    <w:rsid w:val="00FA3182"/>
    <w:rsid w:val="00FA31CA"/>
    <w:rsid w:val="00FA3307"/>
    <w:rsid w:val="00FA3319"/>
    <w:rsid w:val="00FA3603"/>
    <w:rsid w:val="00FA3674"/>
    <w:rsid w:val="00FA3F60"/>
    <w:rsid w:val="00FA413C"/>
    <w:rsid w:val="00FA4380"/>
    <w:rsid w:val="00FA46B0"/>
    <w:rsid w:val="00FA46DF"/>
    <w:rsid w:val="00FA47AF"/>
    <w:rsid w:val="00FA4935"/>
    <w:rsid w:val="00FA4B84"/>
    <w:rsid w:val="00FA4D96"/>
    <w:rsid w:val="00FA4E99"/>
    <w:rsid w:val="00FA4F48"/>
    <w:rsid w:val="00FA51EC"/>
    <w:rsid w:val="00FA52C2"/>
    <w:rsid w:val="00FA55A6"/>
    <w:rsid w:val="00FA565F"/>
    <w:rsid w:val="00FA57CD"/>
    <w:rsid w:val="00FA5903"/>
    <w:rsid w:val="00FA5915"/>
    <w:rsid w:val="00FA59CA"/>
    <w:rsid w:val="00FA5D9C"/>
    <w:rsid w:val="00FA5E6C"/>
    <w:rsid w:val="00FA5EE6"/>
    <w:rsid w:val="00FA5FF5"/>
    <w:rsid w:val="00FA60A5"/>
    <w:rsid w:val="00FA641C"/>
    <w:rsid w:val="00FA685B"/>
    <w:rsid w:val="00FA6A9A"/>
    <w:rsid w:val="00FA6B1D"/>
    <w:rsid w:val="00FA6C8C"/>
    <w:rsid w:val="00FA6FFB"/>
    <w:rsid w:val="00FA7052"/>
    <w:rsid w:val="00FA72F7"/>
    <w:rsid w:val="00FA744A"/>
    <w:rsid w:val="00FA779B"/>
    <w:rsid w:val="00FA78AB"/>
    <w:rsid w:val="00FA7E56"/>
    <w:rsid w:val="00FB00A5"/>
    <w:rsid w:val="00FB0241"/>
    <w:rsid w:val="00FB0587"/>
    <w:rsid w:val="00FB0711"/>
    <w:rsid w:val="00FB0D95"/>
    <w:rsid w:val="00FB0DEC"/>
    <w:rsid w:val="00FB0E1B"/>
    <w:rsid w:val="00FB0F81"/>
    <w:rsid w:val="00FB12FD"/>
    <w:rsid w:val="00FB14C2"/>
    <w:rsid w:val="00FB1617"/>
    <w:rsid w:val="00FB180D"/>
    <w:rsid w:val="00FB1870"/>
    <w:rsid w:val="00FB1906"/>
    <w:rsid w:val="00FB1A79"/>
    <w:rsid w:val="00FB1ED6"/>
    <w:rsid w:val="00FB25B5"/>
    <w:rsid w:val="00FB25D6"/>
    <w:rsid w:val="00FB27EA"/>
    <w:rsid w:val="00FB2D19"/>
    <w:rsid w:val="00FB2ED0"/>
    <w:rsid w:val="00FB2F6A"/>
    <w:rsid w:val="00FB35CD"/>
    <w:rsid w:val="00FB3679"/>
    <w:rsid w:val="00FB37B9"/>
    <w:rsid w:val="00FB384F"/>
    <w:rsid w:val="00FB3BA7"/>
    <w:rsid w:val="00FB3BF4"/>
    <w:rsid w:val="00FB3DF8"/>
    <w:rsid w:val="00FB3E5A"/>
    <w:rsid w:val="00FB4033"/>
    <w:rsid w:val="00FB4129"/>
    <w:rsid w:val="00FB427E"/>
    <w:rsid w:val="00FB446D"/>
    <w:rsid w:val="00FB45CB"/>
    <w:rsid w:val="00FB4634"/>
    <w:rsid w:val="00FB4703"/>
    <w:rsid w:val="00FB4728"/>
    <w:rsid w:val="00FB4744"/>
    <w:rsid w:val="00FB4AF6"/>
    <w:rsid w:val="00FB4C76"/>
    <w:rsid w:val="00FB4EDF"/>
    <w:rsid w:val="00FB4F25"/>
    <w:rsid w:val="00FB4FDD"/>
    <w:rsid w:val="00FB521B"/>
    <w:rsid w:val="00FB534F"/>
    <w:rsid w:val="00FB53DF"/>
    <w:rsid w:val="00FB5561"/>
    <w:rsid w:val="00FB56EA"/>
    <w:rsid w:val="00FB590A"/>
    <w:rsid w:val="00FB59B7"/>
    <w:rsid w:val="00FB5ED7"/>
    <w:rsid w:val="00FB62BD"/>
    <w:rsid w:val="00FB652A"/>
    <w:rsid w:val="00FB6BC7"/>
    <w:rsid w:val="00FB6C9D"/>
    <w:rsid w:val="00FB6D57"/>
    <w:rsid w:val="00FB722C"/>
    <w:rsid w:val="00FB73E8"/>
    <w:rsid w:val="00FB7472"/>
    <w:rsid w:val="00FB79FB"/>
    <w:rsid w:val="00FB7CEE"/>
    <w:rsid w:val="00FB7ED1"/>
    <w:rsid w:val="00FB7F58"/>
    <w:rsid w:val="00FB7F61"/>
    <w:rsid w:val="00FC0686"/>
    <w:rsid w:val="00FC10BE"/>
    <w:rsid w:val="00FC1173"/>
    <w:rsid w:val="00FC11B7"/>
    <w:rsid w:val="00FC12C7"/>
    <w:rsid w:val="00FC14BC"/>
    <w:rsid w:val="00FC1659"/>
    <w:rsid w:val="00FC165F"/>
    <w:rsid w:val="00FC173E"/>
    <w:rsid w:val="00FC1ABA"/>
    <w:rsid w:val="00FC1AFD"/>
    <w:rsid w:val="00FC1B68"/>
    <w:rsid w:val="00FC1BFD"/>
    <w:rsid w:val="00FC1E20"/>
    <w:rsid w:val="00FC21D1"/>
    <w:rsid w:val="00FC2375"/>
    <w:rsid w:val="00FC23A4"/>
    <w:rsid w:val="00FC276F"/>
    <w:rsid w:val="00FC2AC9"/>
    <w:rsid w:val="00FC2AFE"/>
    <w:rsid w:val="00FC2B10"/>
    <w:rsid w:val="00FC2BF6"/>
    <w:rsid w:val="00FC2C0B"/>
    <w:rsid w:val="00FC2D09"/>
    <w:rsid w:val="00FC2EEB"/>
    <w:rsid w:val="00FC31C8"/>
    <w:rsid w:val="00FC3230"/>
    <w:rsid w:val="00FC328F"/>
    <w:rsid w:val="00FC3320"/>
    <w:rsid w:val="00FC338A"/>
    <w:rsid w:val="00FC33F6"/>
    <w:rsid w:val="00FC347A"/>
    <w:rsid w:val="00FC3571"/>
    <w:rsid w:val="00FC35EA"/>
    <w:rsid w:val="00FC385D"/>
    <w:rsid w:val="00FC391C"/>
    <w:rsid w:val="00FC3DBA"/>
    <w:rsid w:val="00FC3E06"/>
    <w:rsid w:val="00FC4161"/>
    <w:rsid w:val="00FC446B"/>
    <w:rsid w:val="00FC4A75"/>
    <w:rsid w:val="00FC4B44"/>
    <w:rsid w:val="00FC4E24"/>
    <w:rsid w:val="00FC4E96"/>
    <w:rsid w:val="00FC4FA0"/>
    <w:rsid w:val="00FC527D"/>
    <w:rsid w:val="00FC544F"/>
    <w:rsid w:val="00FC5530"/>
    <w:rsid w:val="00FC5612"/>
    <w:rsid w:val="00FC5724"/>
    <w:rsid w:val="00FC5EC9"/>
    <w:rsid w:val="00FC62C8"/>
    <w:rsid w:val="00FC66D5"/>
    <w:rsid w:val="00FC6787"/>
    <w:rsid w:val="00FC6A15"/>
    <w:rsid w:val="00FC6F50"/>
    <w:rsid w:val="00FC7399"/>
    <w:rsid w:val="00FC741A"/>
    <w:rsid w:val="00FC746C"/>
    <w:rsid w:val="00FC7849"/>
    <w:rsid w:val="00FC7BCC"/>
    <w:rsid w:val="00FC7C0C"/>
    <w:rsid w:val="00FC7CE9"/>
    <w:rsid w:val="00FD0194"/>
    <w:rsid w:val="00FD0248"/>
    <w:rsid w:val="00FD025A"/>
    <w:rsid w:val="00FD0316"/>
    <w:rsid w:val="00FD0370"/>
    <w:rsid w:val="00FD0567"/>
    <w:rsid w:val="00FD05DC"/>
    <w:rsid w:val="00FD065D"/>
    <w:rsid w:val="00FD0712"/>
    <w:rsid w:val="00FD09E8"/>
    <w:rsid w:val="00FD0B31"/>
    <w:rsid w:val="00FD0C1E"/>
    <w:rsid w:val="00FD0CEB"/>
    <w:rsid w:val="00FD0F62"/>
    <w:rsid w:val="00FD0FFD"/>
    <w:rsid w:val="00FD13B7"/>
    <w:rsid w:val="00FD16C1"/>
    <w:rsid w:val="00FD16EA"/>
    <w:rsid w:val="00FD1A5E"/>
    <w:rsid w:val="00FD1DD0"/>
    <w:rsid w:val="00FD222A"/>
    <w:rsid w:val="00FD24CD"/>
    <w:rsid w:val="00FD2CBE"/>
    <w:rsid w:val="00FD3572"/>
    <w:rsid w:val="00FD3587"/>
    <w:rsid w:val="00FD361A"/>
    <w:rsid w:val="00FD372F"/>
    <w:rsid w:val="00FD37EC"/>
    <w:rsid w:val="00FD3814"/>
    <w:rsid w:val="00FD3A56"/>
    <w:rsid w:val="00FD3A81"/>
    <w:rsid w:val="00FD3B34"/>
    <w:rsid w:val="00FD3E2C"/>
    <w:rsid w:val="00FD3F49"/>
    <w:rsid w:val="00FD4200"/>
    <w:rsid w:val="00FD4315"/>
    <w:rsid w:val="00FD44FC"/>
    <w:rsid w:val="00FD48C3"/>
    <w:rsid w:val="00FD4F32"/>
    <w:rsid w:val="00FD51EA"/>
    <w:rsid w:val="00FD5269"/>
    <w:rsid w:val="00FD52A0"/>
    <w:rsid w:val="00FD52C1"/>
    <w:rsid w:val="00FD53B1"/>
    <w:rsid w:val="00FD5654"/>
    <w:rsid w:val="00FD56D5"/>
    <w:rsid w:val="00FD56FC"/>
    <w:rsid w:val="00FD5784"/>
    <w:rsid w:val="00FD57C6"/>
    <w:rsid w:val="00FD58C6"/>
    <w:rsid w:val="00FD58FB"/>
    <w:rsid w:val="00FD5C06"/>
    <w:rsid w:val="00FD5C2E"/>
    <w:rsid w:val="00FD5D7F"/>
    <w:rsid w:val="00FD5E4C"/>
    <w:rsid w:val="00FD5F2E"/>
    <w:rsid w:val="00FD60FB"/>
    <w:rsid w:val="00FD612A"/>
    <w:rsid w:val="00FD61A7"/>
    <w:rsid w:val="00FD61D1"/>
    <w:rsid w:val="00FD6361"/>
    <w:rsid w:val="00FD6986"/>
    <w:rsid w:val="00FD6AFB"/>
    <w:rsid w:val="00FD6E10"/>
    <w:rsid w:val="00FD710C"/>
    <w:rsid w:val="00FD7203"/>
    <w:rsid w:val="00FD7227"/>
    <w:rsid w:val="00FD730A"/>
    <w:rsid w:val="00FD7616"/>
    <w:rsid w:val="00FD76B4"/>
    <w:rsid w:val="00FD7C6E"/>
    <w:rsid w:val="00FD7E30"/>
    <w:rsid w:val="00FE0012"/>
    <w:rsid w:val="00FE00B6"/>
    <w:rsid w:val="00FE0841"/>
    <w:rsid w:val="00FE0B34"/>
    <w:rsid w:val="00FE0B94"/>
    <w:rsid w:val="00FE0BC4"/>
    <w:rsid w:val="00FE0EB9"/>
    <w:rsid w:val="00FE1094"/>
    <w:rsid w:val="00FE122D"/>
    <w:rsid w:val="00FE13FE"/>
    <w:rsid w:val="00FE15AB"/>
    <w:rsid w:val="00FE15E5"/>
    <w:rsid w:val="00FE16A9"/>
    <w:rsid w:val="00FE17F8"/>
    <w:rsid w:val="00FE1A51"/>
    <w:rsid w:val="00FE1A5A"/>
    <w:rsid w:val="00FE1A81"/>
    <w:rsid w:val="00FE1BCD"/>
    <w:rsid w:val="00FE1C93"/>
    <w:rsid w:val="00FE1CE9"/>
    <w:rsid w:val="00FE1DB9"/>
    <w:rsid w:val="00FE1F98"/>
    <w:rsid w:val="00FE23EB"/>
    <w:rsid w:val="00FE242F"/>
    <w:rsid w:val="00FE26EC"/>
    <w:rsid w:val="00FE27AE"/>
    <w:rsid w:val="00FE2883"/>
    <w:rsid w:val="00FE2A87"/>
    <w:rsid w:val="00FE2ACE"/>
    <w:rsid w:val="00FE2DB3"/>
    <w:rsid w:val="00FE33ED"/>
    <w:rsid w:val="00FE35E4"/>
    <w:rsid w:val="00FE37EB"/>
    <w:rsid w:val="00FE3853"/>
    <w:rsid w:val="00FE397E"/>
    <w:rsid w:val="00FE39E1"/>
    <w:rsid w:val="00FE3E5C"/>
    <w:rsid w:val="00FE451D"/>
    <w:rsid w:val="00FE45A2"/>
    <w:rsid w:val="00FE45D2"/>
    <w:rsid w:val="00FE4777"/>
    <w:rsid w:val="00FE4D29"/>
    <w:rsid w:val="00FE4D4D"/>
    <w:rsid w:val="00FE4EFC"/>
    <w:rsid w:val="00FE5000"/>
    <w:rsid w:val="00FE505C"/>
    <w:rsid w:val="00FE5192"/>
    <w:rsid w:val="00FE52B6"/>
    <w:rsid w:val="00FE549B"/>
    <w:rsid w:val="00FE5629"/>
    <w:rsid w:val="00FE5643"/>
    <w:rsid w:val="00FE56DC"/>
    <w:rsid w:val="00FE588C"/>
    <w:rsid w:val="00FE5BB1"/>
    <w:rsid w:val="00FE5DCD"/>
    <w:rsid w:val="00FE5E44"/>
    <w:rsid w:val="00FE5E99"/>
    <w:rsid w:val="00FE5EA1"/>
    <w:rsid w:val="00FE5F0D"/>
    <w:rsid w:val="00FE637B"/>
    <w:rsid w:val="00FE6481"/>
    <w:rsid w:val="00FE675D"/>
    <w:rsid w:val="00FE69E7"/>
    <w:rsid w:val="00FE6E13"/>
    <w:rsid w:val="00FE6E1F"/>
    <w:rsid w:val="00FE6E79"/>
    <w:rsid w:val="00FE6ECB"/>
    <w:rsid w:val="00FE6FE6"/>
    <w:rsid w:val="00FE7830"/>
    <w:rsid w:val="00FE78C8"/>
    <w:rsid w:val="00FE7937"/>
    <w:rsid w:val="00FE79B0"/>
    <w:rsid w:val="00FF01CD"/>
    <w:rsid w:val="00FF038C"/>
    <w:rsid w:val="00FF0591"/>
    <w:rsid w:val="00FF09A7"/>
    <w:rsid w:val="00FF0D1C"/>
    <w:rsid w:val="00FF0DA9"/>
    <w:rsid w:val="00FF0E7E"/>
    <w:rsid w:val="00FF0EF5"/>
    <w:rsid w:val="00FF0F1F"/>
    <w:rsid w:val="00FF0FD9"/>
    <w:rsid w:val="00FF1193"/>
    <w:rsid w:val="00FF12F0"/>
    <w:rsid w:val="00FF18D4"/>
    <w:rsid w:val="00FF198C"/>
    <w:rsid w:val="00FF1D06"/>
    <w:rsid w:val="00FF1D3E"/>
    <w:rsid w:val="00FF1FE1"/>
    <w:rsid w:val="00FF21C4"/>
    <w:rsid w:val="00FF24FC"/>
    <w:rsid w:val="00FF254A"/>
    <w:rsid w:val="00FF27A7"/>
    <w:rsid w:val="00FF282E"/>
    <w:rsid w:val="00FF2CB7"/>
    <w:rsid w:val="00FF2E20"/>
    <w:rsid w:val="00FF318E"/>
    <w:rsid w:val="00FF3E69"/>
    <w:rsid w:val="00FF3EA5"/>
    <w:rsid w:val="00FF3F68"/>
    <w:rsid w:val="00FF4349"/>
    <w:rsid w:val="00FF47C6"/>
    <w:rsid w:val="00FF4845"/>
    <w:rsid w:val="00FF4A45"/>
    <w:rsid w:val="00FF4BDE"/>
    <w:rsid w:val="00FF4C34"/>
    <w:rsid w:val="00FF4EFB"/>
    <w:rsid w:val="00FF58E3"/>
    <w:rsid w:val="00FF5A2F"/>
    <w:rsid w:val="00FF5C17"/>
    <w:rsid w:val="00FF5F36"/>
    <w:rsid w:val="00FF6039"/>
    <w:rsid w:val="00FF647F"/>
    <w:rsid w:val="00FF65E3"/>
    <w:rsid w:val="00FF6973"/>
    <w:rsid w:val="00FF6D8C"/>
    <w:rsid w:val="00FF702A"/>
    <w:rsid w:val="00FF7122"/>
    <w:rsid w:val="00FF713F"/>
    <w:rsid w:val="00FF75AD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AAB2B"/>
  <w15:chartTrackingRefBased/>
  <w15:docId w15:val="{3337DE9E-A138-4994-B857-9F216BA2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5F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8534FA"/>
    <w:pPr>
      <w:jc w:val="center"/>
    </w:pPr>
    <w:rPr>
      <w:rFonts w:ascii="標楷體" w:eastAsia="標楷體" w:hAnsi="標楷體" w:cs="Arial"/>
      <w:color w:val="000000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首 字元"/>
    <w:link w:val="a5"/>
    <w:rsid w:val="005E7E80"/>
    <w:rPr>
      <w:kern w:val="2"/>
    </w:rPr>
  </w:style>
  <w:style w:type="paragraph" w:styleId="a7">
    <w:name w:val="footer"/>
    <w:basedOn w:val="a"/>
    <w:link w:val="a8"/>
    <w:rsid w:val="005E7E8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尾 字元"/>
    <w:link w:val="a7"/>
    <w:rsid w:val="005E7E8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w_sys\&#20132;&#36890;&#38538;&#21220;&#21209;&#34920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925CC-997A-4E04-A4FC-C90A8C14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交通隊勤務表.dot</Template>
  <TotalTime>1</TotalTime>
  <Pages>1</Pages>
  <Words>584</Words>
  <Characters>3329</Characters>
  <Application>Microsoft Office Word</Application>
  <DocSecurity>0</DocSecurity>
  <Lines>27</Lines>
  <Paragraphs>7</Paragraphs>
  <ScaleCrop>false</ScaleCrop>
  <Company>MyOffice</Company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南投交通隊勤務表</dc:title>
  <dc:subject/>
  <dc:creator>user</dc:creator>
  <cp:keywords/>
  <cp:lastModifiedBy>ting78963@gmail.com</cp:lastModifiedBy>
  <cp:revision>6</cp:revision>
  <cp:lastPrinted>2026-06-10T03:47:00Z</cp:lastPrinted>
  <dcterms:created xsi:type="dcterms:W3CDTF">2026-06-25T01:55:00Z</dcterms:created>
  <dcterms:modified xsi:type="dcterms:W3CDTF">2026-07-26T07:49:00Z</dcterms:modified>
</cp:coreProperties>
</file>