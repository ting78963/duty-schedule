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12" w:type="dxa"/>
        <w:tblInd w:w="-536" w:type="dxa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4"/>
        <w:gridCol w:w="456"/>
        <w:gridCol w:w="459"/>
        <w:gridCol w:w="471"/>
        <w:gridCol w:w="473"/>
        <w:gridCol w:w="473"/>
        <w:gridCol w:w="473"/>
        <w:gridCol w:w="495"/>
        <w:gridCol w:w="490"/>
        <w:gridCol w:w="467"/>
        <w:gridCol w:w="79"/>
        <w:gridCol w:w="385"/>
        <w:gridCol w:w="105"/>
        <w:gridCol w:w="462"/>
        <w:gridCol w:w="461"/>
        <w:gridCol w:w="714"/>
        <w:gridCol w:w="700"/>
        <w:gridCol w:w="490"/>
        <w:gridCol w:w="378"/>
        <w:gridCol w:w="276"/>
        <w:gridCol w:w="212"/>
        <w:gridCol w:w="338"/>
        <w:gridCol w:w="306"/>
        <w:gridCol w:w="307"/>
        <w:gridCol w:w="306"/>
        <w:gridCol w:w="307"/>
        <w:gridCol w:w="306"/>
        <w:gridCol w:w="307"/>
        <w:gridCol w:w="306"/>
        <w:gridCol w:w="307"/>
        <w:gridCol w:w="290"/>
        <w:gridCol w:w="869"/>
        <w:gridCol w:w="728"/>
        <w:gridCol w:w="280"/>
        <w:gridCol w:w="1092"/>
      </w:tblGrid>
      <w:tr w:rsidR="005552C1" w:rsidRPr="00C1660B" w14:paraId="0A6FFF89" w14:textId="77777777" w:rsidTr="00DC2CBC">
        <w:trPr>
          <w:cantSplit/>
          <w:trHeight w:hRule="exact" w:val="570"/>
        </w:trPr>
        <w:tc>
          <w:tcPr>
            <w:tcW w:w="5101" w:type="dxa"/>
            <w:gridSpan w:val="10"/>
            <w:vMerge w:val="restart"/>
            <w:tcBorders>
              <w:top w:val="thinThickSmallGap" w:sz="18" w:space="0" w:color="auto"/>
              <w:right w:val="nil"/>
            </w:tcBorders>
            <w:vAlign w:val="center"/>
          </w:tcPr>
          <w:p w14:paraId="2907294A" w14:textId="77777777" w:rsidR="005552C1" w:rsidRPr="00C1660B" w:rsidRDefault="00DC2CBC" w:rsidP="003D1FE0">
            <w:pPr>
              <w:spacing w:line="440" w:lineRule="exact"/>
              <w:ind w:right="57" w:firstLineChars="150" w:firstLine="600"/>
              <w:jc w:val="center"/>
              <w:rPr>
                <w:rFonts w:ascii="標楷體" w:eastAsia="標楷體" w:hAnsi="標楷體"/>
                <w:sz w:val="40"/>
              </w:rPr>
            </w:pPr>
            <w:r>
              <w:rPr>
                <w:rFonts w:ascii="標楷體" w:eastAsia="標楷體" w:hAnsi="標楷體" w:hint="eastAsia"/>
                <w:sz w:val="40"/>
              </w:rPr>
              <w:t xml:space="preserve"> </w:t>
            </w:r>
            <w:r w:rsidR="005552C1" w:rsidRPr="00C1660B">
              <w:rPr>
                <w:rFonts w:ascii="標楷體" w:eastAsia="標楷體" w:hAnsi="標楷體" w:hint="eastAsia"/>
                <w:sz w:val="40"/>
              </w:rPr>
              <w:t>南投縣政府警察局交通隊</w:t>
            </w:r>
          </w:p>
        </w:tc>
        <w:tc>
          <w:tcPr>
            <w:tcW w:w="464" w:type="dxa"/>
            <w:gridSpan w:val="2"/>
            <w:vMerge w:val="restart"/>
            <w:tcBorders>
              <w:top w:val="thinThickSmallGap" w:sz="18" w:space="0" w:color="auto"/>
              <w:left w:val="nil"/>
              <w:bottom w:val="nil"/>
              <w:right w:val="nil"/>
            </w:tcBorders>
            <w:vAlign w:val="center"/>
          </w:tcPr>
          <w:p w14:paraId="12C7BDD3" w14:textId="77777777" w:rsidR="005552C1" w:rsidRPr="00C1660B" w:rsidRDefault="00A91B37" w:rsidP="00E40B30">
            <w:pPr>
              <w:spacing w:line="440" w:lineRule="exact"/>
              <w:ind w:right="57"/>
              <w:rPr>
                <w:rFonts w:ascii="標楷體" w:eastAsia="標楷體" w:hAnsi="標楷體"/>
                <w:b/>
                <w:sz w:val="40"/>
              </w:rPr>
            </w:pPr>
            <w:r>
              <w:rPr>
                <w:rFonts w:ascii="標楷體" w:eastAsia="標楷體" w:hAnsi="標楷體" w:hint="eastAsia"/>
                <w:b/>
                <w:sz w:val="40"/>
              </w:rPr>
              <w:t>49</w:t>
            </w:r>
          </w:p>
        </w:tc>
        <w:tc>
          <w:tcPr>
            <w:tcW w:w="3586" w:type="dxa"/>
            <w:gridSpan w:val="8"/>
            <w:vMerge w:val="restart"/>
            <w:tcBorders>
              <w:top w:val="thinThickSmallGap" w:sz="18" w:space="0" w:color="auto"/>
              <w:left w:val="nil"/>
              <w:bottom w:val="nil"/>
              <w:right w:val="nil"/>
            </w:tcBorders>
            <w:vAlign w:val="center"/>
          </w:tcPr>
          <w:p w14:paraId="13C9F523" w14:textId="77777777" w:rsidR="005552C1" w:rsidRPr="00C1660B" w:rsidRDefault="004235E1" w:rsidP="00E40B30">
            <w:pPr>
              <w:spacing w:line="440" w:lineRule="exact"/>
              <w:ind w:right="57"/>
              <w:rPr>
                <w:rFonts w:ascii="標楷體" w:eastAsia="標楷體" w:hAnsi="標楷體"/>
                <w:sz w:val="40"/>
              </w:rPr>
            </w:pPr>
            <w:r w:rsidRPr="00C1660B">
              <w:rPr>
                <w:rFonts w:ascii="標楷體" w:eastAsia="標楷體" w:hAnsi="標楷體" w:hint="eastAsia"/>
                <w:sz w:val="40"/>
              </w:rPr>
              <w:t>人勤務分配表</w:t>
            </w:r>
          </w:p>
        </w:tc>
        <w:tc>
          <w:tcPr>
            <w:tcW w:w="6261" w:type="dxa"/>
            <w:gridSpan w:val="15"/>
            <w:tcBorders>
              <w:top w:val="thinThickSmallGap" w:sz="18" w:space="0" w:color="auto"/>
              <w:left w:val="nil"/>
              <w:bottom w:val="nil"/>
            </w:tcBorders>
            <w:vAlign w:val="center"/>
          </w:tcPr>
          <w:p w14:paraId="45CDFD02" w14:textId="77777777" w:rsidR="005552C1" w:rsidRPr="00C1660B" w:rsidRDefault="005552C1" w:rsidP="005F08E0">
            <w:pPr>
              <w:spacing w:line="280" w:lineRule="exact"/>
              <w:ind w:left="57" w:right="57"/>
              <w:jc w:val="distribute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中華民國</w:t>
            </w:r>
            <w:r>
              <w:rPr>
                <w:rFonts w:ascii="標楷體" w:eastAsia="標楷體" w:hAnsi="標楷體"/>
                <w:sz w:val="28"/>
              </w:rPr>
              <w:t>1</w:t>
            </w:r>
            <w:r w:rsidR="000D554C">
              <w:rPr>
                <w:rFonts w:ascii="標楷體" w:eastAsia="標楷體" w:hAnsi="標楷體" w:hint="eastAsia"/>
                <w:sz w:val="28"/>
              </w:rPr>
              <w:t>1</w:t>
            </w:r>
            <w:r w:rsidR="00C05834">
              <w:rPr>
                <w:rFonts w:ascii="標楷體" w:eastAsia="標楷體" w:hAnsi="標楷體" w:hint="eastAsia"/>
                <w:sz w:val="28"/>
              </w:rPr>
              <w:t>5</w:t>
            </w:r>
            <w:r>
              <w:rPr>
                <w:rFonts w:ascii="標楷體" w:eastAsia="標楷體" w:hAnsi="標楷體"/>
                <w:sz w:val="28"/>
              </w:rPr>
              <w:t>年月日【</w:t>
            </w:r>
            <w:r w:rsidRPr="005F08E0">
              <w:rPr>
                <w:rFonts w:ascii="標楷體" w:eastAsia="標楷體" w:hAnsi="標楷體"/>
                <w:color w:val="000000"/>
                <w:sz w:val="28"/>
              </w:rPr>
              <w:t>星期</w:t>
            </w:r>
            <w:r>
              <w:rPr>
                <w:rFonts w:ascii="標楷體" w:eastAsia="標楷體" w:hAnsi="標楷體"/>
                <w:sz w:val="28"/>
              </w:rPr>
              <w:t>】</w:t>
            </w:r>
          </w:p>
        </w:tc>
      </w:tr>
      <w:tr w:rsidR="005552C1" w:rsidRPr="00C1660B" w14:paraId="329AEC57" w14:textId="77777777" w:rsidTr="00DC2CBC">
        <w:trPr>
          <w:cantSplit/>
          <w:trHeight w:hRule="exact" w:val="570"/>
        </w:trPr>
        <w:tc>
          <w:tcPr>
            <w:tcW w:w="5101" w:type="dxa"/>
            <w:gridSpan w:val="10"/>
            <w:vMerge/>
            <w:tcBorders>
              <w:bottom w:val="single" w:sz="12" w:space="0" w:color="auto"/>
              <w:right w:val="nil"/>
            </w:tcBorders>
            <w:vAlign w:val="center"/>
          </w:tcPr>
          <w:p w14:paraId="05AADB07" w14:textId="77777777" w:rsidR="005552C1" w:rsidRPr="00C1660B" w:rsidRDefault="005552C1" w:rsidP="005552C1">
            <w:pPr>
              <w:spacing w:line="360" w:lineRule="exact"/>
              <w:ind w:left="113" w:right="57"/>
              <w:jc w:val="both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464" w:type="dxa"/>
            <w:gridSpan w:val="2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6A14E20" w14:textId="77777777" w:rsidR="005552C1" w:rsidRPr="00C1660B" w:rsidRDefault="005552C1" w:rsidP="005552C1">
            <w:pPr>
              <w:spacing w:line="360" w:lineRule="exact"/>
              <w:ind w:left="57" w:right="57"/>
              <w:jc w:val="center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3586" w:type="dxa"/>
            <w:gridSpan w:val="8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53EC60A" w14:textId="77777777" w:rsidR="005552C1" w:rsidRPr="00C1660B" w:rsidRDefault="005552C1" w:rsidP="005552C1">
            <w:pPr>
              <w:spacing w:line="360" w:lineRule="exact"/>
              <w:ind w:left="57" w:right="57"/>
              <w:jc w:val="both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6261" w:type="dxa"/>
            <w:gridSpan w:val="15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440521E" w14:textId="77777777" w:rsidR="005552C1" w:rsidRPr="00C1660B" w:rsidRDefault="005552C1" w:rsidP="005552C1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8"/>
              </w:rPr>
            </w:pPr>
            <w:r w:rsidRPr="00C1660B">
              <w:rPr>
                <w:rFonts w:ascii="標楷體" w:eastAsia="標楷體" w:hAnsi="標楷體" w:hint="eastAsia"/>
                <w:sz w:val="28"/>
              </w:rPr>
              <w:t>主管：　　　　　　　　　　　蓋章</w:t>
            </w:r>
          </w:p>
        </w:tc>
      </w:tr>
      <w:tr w:rsidR="00726EE7" w:rsidRPr="00C1660B" w14:paraId="2F851D82" w14:textId="77777777" w:rsidTr="00DC2CBC">
        <w:trPr>
          <w:cantSplit/>
          <w:trHeight w:val="538"/>
        </w:trPr>
        <w:tc>
          <w:tcPr>
            <w:tcW w:w="844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699C38" w14:textId="43CB5057" w:rsidR="002F087B" w:rsidRDefault="004A1B6A" w:rsidP="0027139E">
            <w:pPr>
              <w:spacing w:line="32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587BCA6" wp14:editId="5356CB8A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-6350</wp:posOffset>
                      </wp:positionV>
                      <wp:extent cx="441325" cy="1938655"/>
                      <wp:effectExtent l="0" t="0" r="0" b="0"/>
                      <wp:wrapNone/>
                      <wp:docPr id="1248633474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41325" cy="19386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B629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4.85pt;margin-top:-.5pt;width:34.75pt;height:152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"/>
                  </w:pict>
                </mc:Fallback>
              </mc:AlternateContent>
            </w:r>
            <w:r w:rsidR="002F087B">
              <w:rPr>
                <w:rFonts w:ascii="標楷體" w:eastAsia="標楷體" w:hAnsi="標楷體" w:hint="eastAsia"/>
              </w:rPr>
              <w:t xml:space="preserve"> </w:t>
            </w:r>
            <w:r w:rsidR="002F087B" w:rsidRPr="00C1660B">
              <w:rPr>
                <w:rFonts w:ascii="標楷體" w:eastAsia="標楷體" w:hAnsi="標楷體" w:hint="eastAsia"/>
              </w:rPr>
              <w:t>勤務</w:t>
            </w:r>
          </w:p>
          <w:p w14:paraId="7A9B0FA5" w14:textId="77777777" w:rsidR="002F087B" w:rsidRPr="00C1660B" w:rsidRDefault="002F087B" w:rsidP="0027139E">
            <w:pPr>
              <w:spacing w:line="12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  <w:p w14:paraId="29B41E29" w14:textId="77777777" w:rsidR="002F087B" w:rsidRDefault="00D106B3" w:rsidP="00A87108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2F087B" w:rsidRPr="00C1660B">
              <w:rPr>
                <w:rFonts w:ascii="標楷體" w:eastAsia="標楷體" w:hAnsi="標楷體" w:hint="eastAsia"/>
              </w:rPr>
              <w:t>項目</w:t>
            </w:r>
          </w:p>
          <w:p w14:paraId="7DF5D00D" w14:textId="77777777" w:rsidR="00D106B3" w:rsidRPr="00C1660B" w:rsidRDefault="00D106B3" w:rsidP="00A87108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  <w:p w14:paraId="5A3B75A9" w14:textId="77777777" w:rsidR="002F087B" w:rsidRDefault="002F087B" w:rsidP="00754FA3">
            <w:pPr>
              <w:spacing w:line="320" w:lineRule="exact"/>
              <w:ind w:left="57" w:right="833"/>
              <w:jc w:val="right"/>
              <w:rPr>
                <w:rFonts w:ascii="標楷體" w:eastAsia="標楷體" w:hAnsi="標楷體"/>
              </w:rPr>
            </w:pPr>
          </w:p>
          <w:p w14:paraId="361DC6D0" w14:textId="77777777" w:rsidR="0027139E" w:rsidRPr="006A2D8B" w:rsidRDefault="0027139E" w:rsidP="00754FA3">
            <w:pPr>
              <w:spacing w:line="320" w:lineRule="exact"/>
              <w:ind w:left="57" w:right="833"/>
              <w:jc w:val="right"/>
              <w:rPr>
                <w:rFonts w:ascii="標楷體" w:eastAsia="標楷體" w:hAnsi="標楷體"/>
                <w:sz w:val="20"/>
                <w:szCs w:val="20"/>
              </w:rPr>
            </w:pPr>
          </w:p>
          <w:p w14:paraId="2F60DB0D" w14:textId="77777777" w:rsidR="002F087B" w:rsidRDefault="002F087B" w:rsidP="000A5639">
            <w:pPr>
              <w:spacing w:line="320" w:lineRule="exact"/>
              <w:ind w:right="57"/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0A5639">
              <w:rPr>
                <w:rFonts w:ascii="標楷體" w:eastAsia="標楷體" w:hAnsi="標楷體" w:hint="eastAsia"/>
                <w:sz w:val="22"/>
                <w:szCs w:val="22"/>
              </w:rPr>
              <w:t>人員</w:t>
            </w:r>
          </w:p>
          <w:p w14:paraId="31C0521F" w14:textId="77777777" w:rsidR="0027139E" w:rsidRPr="000A5639" w:rsidRDefault="0027139E" w:rsidP="0027139E">
            <w:pPr>
              <w:spacing w:line="120" w:lineRule="exact"/>
              <w:ind w:right="57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  <w:p w14:paraId="3A1B4548" w14:textId="40DB86E6" w:rsidR="002F087B" w:rsidRPr="000A5639" w:rsidRDefault="004A1B6A" w:rsidP="0027139E">
            <w:pPr>
              <w:spacing w:line="320" w:lineRule="exact"/>
              <w:ind w:right="170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35D0971" wp14:editId="2687BFF3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173355</wp:posOffset>
                      </wp:positionV>
                      <wp:extent cx="513715" cy="493395"/>
                      <wp:effectExtent l="0" t="0" r="0" b="0"/>
                      <wp:wrapNone/>
                      <wp:docPr id="89089004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3715" cy="4933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47F83A" id="AutoShape 5" o:spid="_x0000_s1026" type="#_x0000_t32" style="position:absolute;margin-left:.2pt;margin-top:13.65pt;width:40.45pt;height:38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"/>
                  </w:pict>
                </mc:Fallback>
              </mc:AlternateContent>
            </w:r>
            <w:r w:rsidR="002F087B" w:rsidRPr="000A5639">
              <w:rPr>
                <w:rFonts w:ascii="標楷體" w:eastAsia="標楷體" w:hAnsi="標楷體" w:hint="eastAsia"/>
                <w:sz w:val="22"/>
                <w:szCs w:val="22"/>
              </w:rPr>
              <w:t>代號</w:t>
            </w:r>
          </w:p>
          <w:p w14:paraId="433DA2B7" w14:textId="77777777" w:rsidR="002F087B" w:rsidRPr="00C1660B" w:rsidRDefault="002F087B" w:rsidP="0007490D">
            <w:pPr>
              <w:spacing w:line="400" w:lineRule="exact"/>
              <w:ind w:right="57"/>
              <w:jc w:val="both"/>
              <w:rPr>
                <w:rFonts w:ascii="標楷體" w:eastAsia="標楷體" w:hAnsi="標楷體"/>
              </w:rPr>
            </w:pPr>
          </w:p>
          <w:p w14:paraId="2E980BDE" w14:textId="77777777" w:rsidR="002F087B" w:rsidRPr="00C1660B" w:rsidRDefault="002F087B" w:rsidP="00B14E0C">
            <w:pPr>
              <w:spacing w:line="320" w:lineRule="exact"/>
              <w:ind w:left="57" w:right="57"/>
              <w:jc w:val="both"/>
              <w:rPr>
                <w:rFonts w:ascii="標楷體" w:eastAsia="標楷體" w:hAnsi="標楷體"/>
              </w:rPr>
            </w:pPr>
            <w:r w:rsidRPr="00C1660B">
              <w:rPr>
                <w:rFonts w:ascii="標楷體" w:eastAsia="標楷體" w:hAnsi="標楷體" w:hint="eastAsia"/>
              </w:rPr>
              <w:t>時間</w:t>
            </w:r>
          </w:p>
        </w:tc>
        <w:tc>
          <w:tcPr>
            <w:tcW w:w="1386" w:type="dxa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BFEC5" w14:textId="77777777" w:rsidR="002F087B" w:rsidRDefault="002F087B" w:rsidP="00253C4D">
            <w:pPr>
              <w:spacing w:line="24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值</w:t>
            </w:r>
            <w:r w:rsidR="00407A8D">
              <w:rPr>
                <w:rFonts w:ascii="標楷體" w:eastAsia="標楷體" w:hAnsi="標楷體" w:hint="eastAsia"/>
                <w:sz w:val="28"/>
              </w:rPr>
              <w:t xml:space="preserve">  </w:t>
            </w:r>
            <w:r>
              <w:rPr>
                <w:rFonts w:ascii="標楷體" w:eastAsia="標楷體" w:hAnsi="標楷體" w:hint="eastAsia"/>
                <w:sz w:val="28"/>
              </w:rPr>
              <w:t>班</w:t>
            </w:r>
          </w:p>
          <w:p w14:paraId="59398B1B" w14:textId="77777777" w:rsidR="00E251CF" w:rsidRDefault="00253C4D" w:rsidP="00253C4D">
            <w:pPr>
              <w:spacing w:line="0" w:lineRule="atLeast"/>
              <w:jc w:val="distribute"/>
              <w:rPr>
                <w:rFonts w:ascii="標楷體" w:eastAsia="標楷體" w:hAnsi="標楷體"/>
                <w:color w:val="FF0000"/>
                <w:sz w:val="14"/>
                <w:szCs w:val="14"/>
              </w:rPr>
            </w:pPr>
            <w:r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</w:t>
            </w:r>
          </w:p>
          <w:p w14:paraId="0F9A65DA" w14:textId="77777777" w:rsidR="00253C4D" w:rsidRPr="002F087B" w:rsidRDefault="00253C4D" w:rsidP="00E251CF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員警</w:t>
            </w:r>
            <w:proofErr w:type="gramStart"/>
            <w:r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出退勤領</w:t>
            </w:r>
            <w:proofErr w:type="gramEnd"/>
            <w:r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繳械彈</w:t>
            </w:r>
          </w:p>
        </w:tc>
        <w:tc>
          <w:tcPr>
            <w:tcW w:w="1419" w:type="dxa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203E9" w14:textId="77777777" w:rsidR="002F087B" w:rsidRDefault="002F087B" w:rsidP="002F087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cs="新細明體"/>
                <w:color w:val="000000"/>
                <w:spacing w:val="2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巡</w:t>
            </w:r>
            <w:r w:rsidR="00407A8D"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邏</w:t>
            </w:r>
            <w:proofErr w:type="gramEnd"/>
          </w:p>
          <w:p w14:paraId="4C9CBF76" w14:textId="77777777" w:rsidR="002F087B" w:rsidRPr="00B6569F" w:rsidRDefault="002F087B" w:rsidP="00407A8D">
            <w:pPr>
              <w:spacing w:line="0" w:lineRule="atLeast"/>
              <w:jc w:val="distribute"/>
              <w:rPr>
                <w:rFonts w:ascii="標楷體" w:eastAsia="標楷體" w:hAnsi="標楷體"/>
                <w:color w:val="FF0000"/>
                <w:sz w:val="14"/>
                <w:szCs w:val="14"/>
              </w:rPr>
            </w:pPr>
            <w:r w:rsidRPr="00B6569F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</w:t>
            </w:r>
          </w:p>
          <w:p w14:paraId="3469E616" w14:textId="77777777" w:rsidR="002F087B" w:rsidRPr="00B6569F" w:rsidRDefault="002F087B" w:rsidP="00F25914">
            <w:pPr>
              <w:spacing w:line="0" w:lineRule="atLeast"/>
              <w:ind w:left="57" w:right="57"/>
              <w:jc w:val="distribute"/>
              <w:rPr>
                <w:rFonts w:ascii="標楷體" w:eastAsia="標楷體" w:hAnsi="標楷體"/>
                <w:sz w:val="16"/>
                <w:szCs w:val="16"/>
              </w:rPr>
            </w:pPr>
            <w:proofErr w:type="gramStart"/>
            <w:r w:rsidRPr="00B6569F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警出退勤領</w:t>
            </w:r>
            <w:proofErr w:type="gramEnd"/>
            <w:r w:rsidRPr="00B6569F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繳械彈</w:t>
            </w:r>
          </w:p>
        </w:tc>
        <w:tc>
          <w:tcPr>
            <w:tcW w:w="1531" w:type="dxa"/>
            <w:gridSpan w:val="4"/>
            <w:tcBorders>
              <w:top w:val="single" w:sz="1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DACBA20" w14:textId="77777777" w:rsidR="002F087B" w:rsidRDefault="002F087B" w:rsidP="00D40917">
            <w:pPr>
              <w:spacing w:line="280" w:lineRule="exact"/>
              <w:jc w:val="distribute"/>
              <w:rPr>
                <w:rFonts w:ascii="標楷體" w:eastAsia="標楷體" w:hAnsi="標楷體" w:cs="新細明體"/>
                <w:spacing w:val="20"/>
                <w:sz w:val="28"/>
                <w:szCs w:val="28"/>
              </w:rPr>
            </w:pPr>
            <w:r w:rsidRPr="00305697">
              <w:rPr>
                <w:rFonts w:ascii="標楷體" w:eastAsia="標楷體" w:hAnsi="標楷體" w:cs="新細明體" w:hint="eastAsia"/>
                <w:spacing w:val="20"/>
                <w:sz w:val="28"/>
                <w:szCs w:val="28"/>
              </w:rPr>
              <w:t>臨</w:t>
            </w:r>
            <w:r w:rsidRPr="00E6434D">
              <w:rPr>
                <w:rFonts w:ascii="標楷體" w:eastAsia="標楷體" w:hAnsi="標楷體" w:cs="新細明體" w:hint="eastAsia"/>
                <w:spacing w:val="20"/>
              </w:rPr>
              <w:t>(路)</w:t>
            </w:r>
            <w:r w:rsidRPr="00305697">
              <w:rPr>
                <w:rFonts w:ascii="標楷體" w:eastAsia="標楷體" w:hAnsi="標楷體" w:cs="新細明體" w:hint="eastAsia"/>
                <w:spacing w:val="20"/>
                <w:sz w:val="28"/>
                <w:szCs w:val="28"/>
              </w:rPr>
              <w:t>檢</w:t>
            </w:r>
          </w:p>
          <w:p w14:paraId="466D3930" w14:textId="77777777" w:rsidR="002F087B" w:rsidRPr="00305697" w:rsidRDefault="002F087B" w:rsidP="00F25914">
            <w:pPr>
              <w:spacing w:line="160" w:lineRule="exact"/>
              <w:jc w:val="distribute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小隊長(警務佐)管理員警</w:t>
            </w:r>
            <w:proofErr w:type="gramStart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出退勤領</w:t>
            </w:r>
            <w:proofErr w:type="gramEnd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繳械彈</w:t>
            </w:r>
          </w:p>
        </w:tc>
        <w:tc>
          <w:tcPr>
            <w:tcW w:w="1413" w:type="dxa"/>
            <w:gridSpan w:val="4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7BEED" w14:textId="77777777" w:rsidR="002F087B" w:rsidRDefault="002F087B" w:rsidP="005574A9">
            <w:pPr>
              <w:spacing w:line="280" w:lineRule="exact"/>
              <w:jc w:val="center"/>
              <w:rPr>
                <w:rFonts w:ascii="標楷體" w:eastAsia="標楷體" w:hAnsi="標楷體" w:cs="新細明體"/>
                <w:color w:val="000000"/>
                <w:spacing w:val="20"/>
                <w:sz w:val="28"/>
                <w:szCs w:val="28"/>
              </w:rPr>
            </w:pPr>
            <w:r w:rsidRPr="00584ACE"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守</w:t>
            </w:r>
            <w:r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 xml:space="preserve">  </w:t>
            </w:r>
            <w:r w:rsidRPr="00584ACE"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望</w:t>
            </w:r>
          </w:p>
          <w:p w14:paraId="60A477CA" w14:textId="77777777" w:rsidR="002F087B" w:rsidRPr="00305697" w:rsidRDefault="002F087B" w:rsidP="00D40917">
            <w:pPr>
              <w:spacing w:line="0" w:lineRule="atLeast"/>
              <w:jc w:val="distribute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小隊長(警務佐)管理員警</w:t>
            </w:r>
            <w:proofErr w:type="gramStart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出退勤領</w:t>
            </w:r>
            <w:proofErr w:type="gramEnd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繳械彈</w:t>
            </w:r>
          </w:p>
        </w:tc>
        <w:tc>
          <w:tcPr>
            <w:tcW w:w="1414" w:type="dxa"/>
            <w:gridSpan w:val="2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47D97" w14:textId="77777777" w:rsidR="002F087B" w:rsidRDefault="002F087B" w:rsidP="005574A9">
            <w:pPr>
              <w:spacing w:line="260" w:lineRule="exact"/>
              <w:jc w:val="center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>
              <w:rPr>
                <w:rFonts w:ascii="標楷體" w:eastAsia="標楷體" w:hAnsi="標楷體" w:cs="新細明體" w:hint="eastAsia"/>
                <w:spacing w:val="20"/>
                <w:sz w:val="26"/>
                <w:szCs w:val="26"/>
              </w:rPr>
              <w:t>備  勤</w:t>
            </w:r>
          </w:p>
          <w:p w14:paraId="7BA2D155" w14:textId="77777777" w:rsidR="002F087B" w:rsidRPr="00305697" w:rsidRDefault="002F087B" w:rsidP="00D40917">
            <w:pPr>
              <w:spacing w:line="0" w:lineRule="atLeast"/>
              <w:jc w:val="distribute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小隊長(警務佐)管理員警</w:t>
            </w:r>
            <w:proofErr w:type="gramStart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出退勤領</w:t>
            </w:r>
            <w:proofErr w:type="gramEnd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繳械彈</w:t>
            </w:r>
          </w:p>
        </w:tc>
        <w:tc>
          <w:tcPr>
            <w:tcW w:w="4146" w:type="dxa"/>
            <w:gridSpan w:val="13"/>
            <w:tcBorders>
              <w:top w:val="single" w:sz="12" w:space="0" w:color="auto"/>
              <w:right w:val="double" w:sz="4" w:space="0" w:color="auto"/>
            </w:tcBorders>
            <w:vAlign w:val="center"/>
          </w:tcPr>
          <w:p w14:paraId="3045B506" w14:textId="77777777" w:rsidR="002F087B" w:rsidRPr="004F61E1" w:rsidRDefault="002F087B" w:rsidP="005574A9">
            <w:pPr>
              <w:spacing w:line="32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4F61E1">
              <w:rPr>
                <w:rFonts w:ascii="標楷體" w:eastAsia="標楷體" w:hAnsi="標楷體" w:hint="eastAsia"/>
                <w:sz w:val="26"/>
                <w:szCs w:val="26"/>
              </w:rPr>
              <w:t>其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   </w:t>
            </w:r>
            <w:r w:rsidRPr="004F61E1">
              <w:rPr>
                <w:rFonts w:ascii="標楷體" w:eastAsia="標楷體" w:hAnsi="標楷體" w:hint="eastAsia"/>
                <w:sz w:val="26"/>
                <w:szCs w:val="26"/>
              </w:rPr>
              <w:t>他</w:t>
            </w:r>
          </w:p>
        </w:tc>
        <w:tc>
          <w:tcPr>
            <w:tcW w:w="1887" w:type="dxa"/>
            <w:gridSpan w:val="3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D3E667E" w14:textId="77777777" w:rsidR="002F087B" w:rsidRPr="0025087A" w:rsidRDefault="002F087B" w:rsidP="00B14E0C">
            <w:pPr>
              <w:spacing w:line="300" w:lineRule="exact"/>
              <w:ind w:left="113" w:right="113"/>
              <w:jc w:val="distribute"/>
              <w:rPr>
                <w:rFonts w:ascii="標楷體" w:eastAsia="標楷體" w:hAnsi="標楷體"/>
                <w:b/>
                <w:sz w:val="22"/>
              </w:rPr>
            </w:pPr>
            <w:r w:rsidRPr="0025087A">
              <w:rPr>
                <w:rFonts w:ascii="標楷體" w:eastAsia="標楷體" w:hAnsi="標楷體" w:hint="eastAsia"/>
                <w:b/>
                <w:sz w:val="22"/>
              </w:rPr>
              <w:t>服勤人員</w:t>
            </w:r>
            <w:r w:rsidRPr="0025087A">
              <w:rPr>
                <w:rFonts w:ascii="標楷體" w:eastAsia="標楷體" w:hAnsi="標楷體" w:hint="eastAsia"/>
                <w:b/>
                <w:sz w:val="22"/>
              </w:rPr>
              <w:br/>
              <w:t>姓名代碼對照表</w:t>
            </w:r>
          </w:p>
        </w:tc>
        <w:tc>
          <w:tcPr>
            <w:tcW w:w="1372" w:type="dxa"/>
            <w:gridSpan w:val="2"/>
            <w:tcBorders>
              <w:top w:val="single" w:sz="12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5DEEDC45" w14:textId="77777777" w:rsidR="002F087B" w:rsidRPr="0025087A" w:rsidRDefault="002F087B" w:rsidP="00B14E0C">
            <w:pPr>
              <w:spacing w:line="300" w:lineRule="exact"/>
              <w:ind w:left="113" w:right="113"/>
              <w:jc w:val="distribute"/>
              <w:rPr>
                <w:rFonts w:ascii="標楷體" w:eastAsia="標楷體" w:hAnsi="標楷體"/>
                <w:b/>
                <w:sz w:val="22"/>
              </w:rPr>
            </w:pPr>
            <w:r w:rsidRPr="0025087A">
              <w:rPr>
                <w:rFonts w:ascii="標楷體" w:eastAsia="標楷體" w:hAnsi="標楷體" w:hint="eastAsia"/>
                <w:b/>
                <w:sz w:val="22"/>
              </w:rPr>
              <w:t>輪休請假姓名代碼</w:t>
            </w:r>
          </w:p>
        </w:tc>
      </w:tr>
      <w:tr w:rsidR="0036053B" w:rsidRPr="00C1660B" w14:paraId="387B68F4" w14:textId="77777777" w:rsidTr="0036053B">
        <w:trPr>
          <w:cantSplit/>
          <w:trHeight w:hRule="exact" w:val="562"/>
        </w:trPr>
        <w:tc>
          <w:tcPr>
            <w:tcW w:w="844" w:type="dxa"/>
            <w:vMerge/>
            <w:vAlign w:val="center"/>
          </w:tcPr>
          <w:p w14:paraId="20C9C0EC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 w:val="restart"/>
            <w:textDirection w:val="tbRlV"/>
            <w:vAlign w:val="center"/>
          </w:tcPr>
          <w:p w14:paraId="76FAD62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隊部</w:t>
            </w:r>
          </w:p>
        </w:tc>
        <w:tc>
          <w:tcPr>
            <w:tcW w:w="459" w:type="dxa"/>
            <w:vMerge w:val="restart"/>
            <w:textDirection w:val="tbRlV"/>
            <w:vAlign w:val="center"/>
          </w:tcPr>
          <w:p w14:paraId="0FF68DC2" w14:textId="77777777" w:rsidR="0036053B" w:rsidRPr="00372660" w:rsidRDefault="0036053B" w:rsidP="0036053B">
            <w:pPr>
              <w:spacing w:line="320" w:lineRule="exact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4A25AB">
              <w:rPr>
                <w:rFonts w:ascii="標楷體" w:eastAsia="標楷體" w:hAnsi="標楷體" w:hint="eastAsia"/>
                <w:sz w:val="32"/>
                <w:szCs w:val="32"/>
              </w:rPr>
              <w:t>地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        </w:t>
            </w:r>
            <w:r w:rsidRPr="004A25AB">
              <w:rPr>
                <w:rFonts w:ascii="標楷體" w:eastAsia="標楷體" w:hAnsi="標楷體" w:hint="eastAsia"/>
                <w:sz w:val="32"/>
                <w:szCs w:val="32"/>
              </w:rPr>
              <w:t>磅</w:t>
            </w:r>
          </w:p>
        </w:tc>
        <w:tc>
          <w:tcPr>
            <w:tcW w:w="471" w:type="dxa"/>
            <w:vMerge w:val="restart"/>
            <w:textDirection w:val="tbRlV"/>
            <w:vAlign w:val="center"/>
          </w:tcPr>
          <w:p w14:paraId="00A8FB0F" w14:textId="77777777" w:rsidR="0036053B" w:rsidRPr="00A4660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4A25AB">
              <w:rPr>
                <w:rFonts w:ascii="標楷體" w:eastAsia="標楷體" w:hAnsi="標楷體" w:hint="eastAsia"/>
                <w:sz w:val="32"/>
                <w:szCs w:val="32"/>
              </w:rPr>
              <w:t>地磅</w:t>
            </w:r>
          </w:p>
        </w:tc>
        <w:tc>
          <w:tcPr>
            <w:tcW w:w="473" w:type="dxa"/>
            <w:vMerge w:val="restart"/>
            <w:textDirection w:val="tbRlV"/>
            <w:vAlign w:val="center"/>
          </w:tcPr>
          <w:p w14:paraId="6DB42F09" w14:textId="77777777" w:rsidR="0036053B" w:rsidRPr="00B1147A" w:rsidRDefault="0036053B" w:rsidP="0036053B">
            <w:pPr>
              <w:spacing w:line="20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B1147A">
              <w:rPr>
                <w:rFonts w:ascii="標楷體" w:eastAsia="標楷體" w:hAnsi="標楷體" w:cs="新細明體" w:hint="eastAsia"/>
                <w:color w:val="000000"/>
                <w:spacing w:val="20"/>
              </w:rPr>
              <w:t>一線巡邏</w:t>
            </w:r>
          </w:p>
        </w:tc>
        <w:tc>
          <w:tcPr>
            <w:tcW w:w="473" w:type="dxa"/>
            <w:vMerge w:val="restart"/>
            <w:textDirection w:val="tbRlV"/>
            <w:vAlign w:val="center"/>
          </w:tcPr>
          <w:p w14:paraId="347D5C24" w14:textId="77777777" w:rsidR="0036053B" w:rsidRPr="00B1147A" w:rsidRDefault="0036053B" w:rsidP="0036053B">
            <w:pPr>
              <w:spacing w:line="20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B1147A">
              <w:rPr>
                <w:rFonts w:ascii="標楷體" w:eastAsia="標楷體" w:hAnsi="標楷體" w:cs="新細明體" w:hint="eastAsia"/>
                <w:color w:val="000000"/>
                <w:spacing w:val="20"/>
              </w:rPr>
              <w:t>二線巡邏</w:t>
            </w:r>
          </w:p>
        </w:tc>
        <w:tc>
          <w:tcPr>
            <w:tcW w:w="473" w:type="dxa"/>
            <w:vMerge w:val="restart"/>
            <w:textDirection w:val="tbRlV"/>
            <w:vAlign w:val="center"/>
          </w:tcPr>
          <w:p w14:paraId="48449770" w14:textId="77777777" w:rsidR="0036053B" w:rsidRPr="00B1147A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B1147A">
              <w:rPr>
                <w:rFonts w:ascii="標楷體" w:eastAsia="標楷體" w:hAnsi="標楷體" w:cs="新細明體" w:hint="eastAsia"/>
                <w:color w:val="000000"/>
                <w:spacing w:val="20"/>
              </w:rPr>
              <w:t>三線巡邏</w:t>
            </w:r>
          </w:p>
        </w:tc>
        <w:tc>
          <w:tcPr>
            <w:tcW w:w="495" w:type="dxa"/>
            <w:vMerge w:val="restart"/>
            <w:tcBorders>
              <w:top w:val="single" w:sz="4" w:space="0" w:color="auto"/>
            </w:tcBorders>
            <w:textDirection w:val="tbRlV"/>
            <w:vAlign w:val="center"/>
          </w:tcPr>
          <w:p w14:paraId="0A726CAC" w14:textId="77777777" w:rsidR="0036053B" w:rsidRPr="00E84302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FF"/>
                <w:spacing w:val="20"/>
                <w:sz w:val="20"/>
                <w:szCs w:val="20"/>
              </w:rPr>
            </w:pPr>
            <w:r w:rsidRPr="003B52DE">
              <w:rPr>
                <w:rFonts w:ascii="標楷體" w:eastAsia="標楷體" w:hAnsi="標楷體" w:cs="新細明體" w:hint="eastAsia"/>
                <w:color w:val="000000"/>
                <w:spacing w:val="20"/>
              </w:rPr>
              <w:t>違規砂石車取締</w:t>
            </w:r>
          </w:p>
        </w:tc>
        <w:tc>
          <w:tcPr>
            <w:tcW w:w="490" w:type="dxa"/>
            <w:vMerge w:val="restart"/>
            <w:tcBorders>
              <w:top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62BFB2D0" w14:textId="77777777" w:rsidR="0036053B" w:rsidRPr="009011F6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3A29F7">
              <w:rPr>
                <w:rFonts w:ascii="標楷體" w:eastAsia="標楷體" w:hAnsi="標楷體" w:cs="新細明體" w:hint="eastAsia"/>
                <w:color w:val="000000"/>
                <w:spacing w:val="20"/>
              </w:rPr>
              <w:t>配合</w:t>
            </w:r>
            <w:r>
              <w:rPr>
                <w:rFonts w:ascii="標楷體" w:eastAsia="標楷體" w:hAnsi="標楷體" w:cs="新細明體" w:hint="eastAsia"/>
                <w:color w:val="000000"/>
                <w:spacing w:val="20"/>
              </w:rPr>
              <w:t>彰化</w:t>
            </w:r>
            <w:r w:rsidRPr="003A29F7">
              <w:rPr>
                <w:rFonts w:ascii="標楷體" w:eastAsia="標楷體" w:hAnsi="標楷體" w:cs="新細明體" w:hint="eastAsia"/>
                <w:color w:val="000000"/>
                <w:spacing w:val="20"/>
              </w:rPr>
              <w:t>監理站</w:t>
            </w:r>
          </w:p>
        </w:tc>
        <w:tc>
          <w:tcPr>
            <w:tcW w:w="546" w:type="dxa"/>
            <w:gridSpan w:val="2"/>
            <w:vMerge w:val="restart"/>
            <w:tcBorders>
              <w:left w:val="single" w:sz="2" w:space="0" w:color="auto"/>
            </w:tcBorders>
            <w:textDirection w:val="tbRlV"/>
            <w:vAlign w:val="center"/>
          </w:tcPr>
          <w:p w14:paraId="6F3BB578" w14:textId="77777777" w:rsidR="0036053B" w:rsidRPr="003A29F7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3A29F7">
              <w:rPr>
                <w:rFonts w:ascii="標楷體" w:eastAsia="標楷體" w:hAnsi="標楷體" w:cs="新細明體" w:hint="eastAsia"/>
                <w:color w:val="000000"/>
                <w:spacing w:val="20"/>
              </w:rPr>
              <w:t>配合南投監理站</w:t>
            </w:r>
          </w:p>
          <w:p w14:paraId="60ADA99D" w14:textId="77777777" w:rsidR="0036053B" w:rsidRPr="000625DC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  <w:sz w:val="22"/>
                <w:szCs w:val="22"/>
              </w:rPr>
            </w:pPr>
            <w:r w:rsidRPr="003A29F7">
              <w:rPr>
                <w:rFonts w:ascii="標楷體" w:eastAsia="標楷體" w:hAnsi="標楷體" w:cs="新細明體" w:hint="eastAsia"/>
                <w:color w:val="000000"/>
                <w:spacing w:val="20"/>
              </w:rPr>
              <w:t>(套裝機車)</w:t>
            </w:r>
          </w:p>
        </w:tc>
        <w:tc>
          <w:tcPr>
            <w:tcW w:w="490" w:type="dxa"/>
            <w:gridSpan w:val="2"/>
            <w:vMerge w:val="restart"/>
            <w:textDirection w:val="tbRlV"/>
            <w:vAlign w:val="center"/>
          </w:tcPr>
          <w:p w14:paraId="0150D0F8" w14:textId="77777777" w:rsidR="0036053B" w:rsidRPr="005F147D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5F147D">
              <w:rPr>
                <w:rFonts w:ascii="標楷體" w:eastAsia="標楷體" w:hAnsi="標楷體" w:cs="新細明體" w:hint="eastAsia"/>
                <w:color w:val="000000"/>
                <w:spacing w:val="20"/>
              </w:rPr>
              <w:t>流動式測速照相</w:t>
            </w:r>
          </w:p>
          <w:p w14:paraId="146D60E9" w14:textId="77777777" w:rsidR="0036053B" w:rsidRPr="002F5C25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FF"/>
                <w:spacing w:val="-20"/>
                <w:shd w:val="pct15" w:color="auto" w:fill="FFFFFF"/>
              </w:rPr>
            </w:pPr>
            <w:r w:rsidRPr="005F147D">
              <w:rPr>
                <w:rFonts w:ascii="標楷體" w:eastAsia="標楷體" w:hAnsi="標楷體" w:cs="新細明體" w:hint="eastAsia"/>
                <w:color w:val="0000FF"/>
                <w:spacing w:val="-20"/>
                <w:sz w:val="18"/>
                <w:szCs w:val="18"/>
              </w:rPr>
              <w:t>（</w:t>
            </w:r>
            <w:r w:rsidR="00B25DBB" w:rsidRPr="00023AC0">
              <w:rPr>
                <w:rFonts w:ascii="標楷體" w:eastAsia="標楷體" w:hAnsi="標楷體" w:cs="新細明體" w:hint="eastAsia"/>
                <w:color w:val="0000FF"/>
                <w:spacing w:val="-20"/>
                <w:sz w:val="16"/>
                <w:szCs w:val="16"/>
              </w:rPr>
              <w:t>南投市台3線208.7K貓羅溪橋</w:t>
            </w:r>
            <w:r w:rsidR="00B25DBB" w:rsidRPr="00023AC0">
              <w:rPr>
                <w:rFonts w:ascii="標楷體" w:eastAsia="標楷體" w:hAnsi="標楷體" w:cs="新細明體" w:hint="eastAsia"/>
                <w:color w:val="FF0000"/>
                <w:spacing w:val="-20"/>
                <w:sz w:val="16"/>
                <w:szCs w:val="16"/>
              </w:rPr>
              <w:t>草屯方向</w:t>
            </w:r>
            <w:r w:rsidRPr="005F147D">
              <w:rPr>
                <w:rFonts w:ascii="標楷體" w:eastAsia="標楷體" w:hAnsi="標楷體" w:cs="新細明體" w:hint="eastAsia"/>
                <w:color w:val="0000FF"/>
                <w:spacing w:val="-20"/>
                <w:sz w:val="16"/>
                <w:szCs w:val="16"/>
              </w:rPr>
              <w:t>）</w:t>
            </w:r>
          </w:p>
        </w:tc>
        <w:tc>
          <w:tcPr>
            <w:tcW w:w="462" w:type="dxa"/>
            <w:vMerge w:val="restart"/>
            <w:tcBorders>
              <w:right w:val="single" w:sz="2" w:space="0" w:color="auto"/>
            </w:tcBorders>
            <w:textDirection w:val="tbRlV"/>
            <w:vAlign w:val="center"/>
          </w:tcPr>
          <w:p w14:paraId="432B8191" w14:textId="77777777" w:rsidR="0036053B" w:rsidRPr="002320DC" w:rsidRDefault="0036053B" w:rsidP="0036053B">
            <w:pPr>
              <w:spacing w:line="360" w:lineRule="exact"/>
              <w:ind w:leftChars="10" w:left="24" w:rightChars="10" w:right="24"/>
              <w:jc w:val="distribute"/>
              <w:rPr>
                <w:rFonts w:ascii="標楷體" w:eastAsia="標楷體" w:hAnsi="標楷體" w:cs="新細明體"/>
                <w:color w:val="000000"/>
                <w:spacing w:val="20"/>
                <w:sz w:val="18"/>
                <w:szCs w:val="18"/>
              </w:rPr>
            </w:pPr>
            <w:r>
              <w:rPr>
                <w:rFonts w:ascii="標楷體" w:eastAsia="標楷體" w:hAnsi="標楷體" w:cs="Arial" w:hint="eastAsia"/>
                <w:color w:val="000000"/>
              </w:rPr>
              <w:t>清道專案</w:t>
            </w:r>
          </w:p>
        </w:tc>
        <w:tc>
          <w:tcPr>
            <w:tcW w:w="461" w:type="dxa"/>
            <w:vMerge w:val="restart"/>
            <w:tcBorders>
              <w:left w:val="single" w:sz="2" w:space="0" w:color="auto"/>
            </w:tcBorders>
            <w:textDirection w:val="tbRlV"/>
            <w:vAlign w:val="center"/>
          </w:tcPr>
          <w:p w14:paraId="7716827C" w14:textId="77777777" w:rsidR="0036053B" w:rsidRPr="003A6ACE" w:rsidRDefault="0036053B" w:rsidP="0036053B">
            <w:pPr>
              <w:spacing w:line="240" w:lineRule="exact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spacing w:val="20"/>
              </w:rPr>
              <w:t>行人及護老專案</w:t>
            </w:r>
          </w:p>
        </w:tc>
        <w:tc>
          <w:tcPr>
            <w:tcW w:w="1414" w:type="dxa"/>
            <w:gridSpan w:val="2"/>
            <w:vMerge w:val="restart"/>
            <w:tcBorders>
              <w:right w:val="single" w:sz="4" w:space="0" w:color="auto"/>
            </w:tcBorders>
            <w:textDirection w:val="tbRlV"/>
            <w:vAlign w:val="center"/>
          </w:tcPr>
          <w:p w14:paraId="3598B94C" w14:textId="77777777" w:rsidR="0036053B" w:rsidRPr="00A348D5" w:rsidRDefault="0036053B" w:rsidP="0036053B">
            <w:pPr>
              <w:spacing w:line="240" w:lineRule="exact"/>
              <w:ind w:left="113" w:right="113"/>
              <w:jc w:val="distribute"/>
              <w:rPr>
                <w:rFonts w:ascii="標楷體" w:eastAsia="標楷體" w:hAnsi="標楷體"/>
              </w:rPr>
            </w:pPr>
            <w:r w:rsidRPr="00A348D5">
              <w:rPr>
                <w:rFonts w:ascii="標楷體" w:eastAsia="標楷體" w:hAnsi="標楷體" w:hint="eastAsia"/>
              </w:rPr>
              <w:t>備勤</w:t>
            </w:r>
            <w:r w:rsidRPr="00A348D5">
              <w:rPr>
                <w:rFonts w:ascii="標楷體" w:eastAsia="標楷體" w:hAnsi="標楷體" w:hint="eastAsia"/>
                <w:color w:val="0000FF"/>
              </w:rPr>
              <w:t>(藍色為</w:t>
            </w:r>
            <w:r w:rsidRPr="00A348D5">
              <w:rPr>
                <w:rFonts w:ascii="標楷體" w:eastAsia="標楷體" w:hAnsi="標楷體" w:cs="新細明體" w:hint="eastAsia"/>
                <w:color w:val="0000FF"/>
              </w:rPr>
              <w:t>指定處所待命服勤)</w:t>
            </w:r>
          </w:p>
        </w:tc>
        <w:tc>
          <w:tcPr>
            <w:tcW w:w="490" w:type="dxa"/>
            <w:vMerge w:val="restart"/>
            <w:tcBorders>
              <w:right w:val="single" w:sz="4" w:space="0" w:color="auto"/>
            </w:tcBorders>
            <w:textDirection w:val="tbRlV"/>
            <w:vAlign w:val="center"/>
          </w:tcPr>
          <w:p w14:paraId="3F0961F7" w14:textId="58C364F3" w:rsidR="0036053B" w:rsidRPr="00B372C8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 w:cs="新細明體"/>
                <w:color w:val="000000"/>
              </w:rPr>
            </w:pPr>
            <w:r w:rsidRPr="00B372C8">
              <w:rPr>
                <w:rFonts w:ascii="標楷體" w:eastAsia="標楷體" w:hAnsi="標楷體" w:hint="eastAsia"/>
                <w:color w:val="000000"/>
              </w:rPr>
              <w:t>警用車輛保養清洗</w:t>
            </w:r>
          </w:p>
        </w:tc>
        <w:tc>
          <w:tcPr>
            <w:tcW w:w="378" w:type="dxa"/>
            <w:vMerge w:val="restart"/>
            <w:tcBorders>
              <w:right w:val="single" w:sz="4" w:space="0" w:color="auto"/>
            </w:tcBorders>
            <w:textDirection w:val="tbRlV"/>
            <w:vAlign w:val="center"/>
          </w:tcPr>
          <w:p w14:paraId="660013E6" w14:textId="77777777" w:rsidR="0036053B" w:rsidRPr="006A7955" w:rsidRDefault="0036053B" w:rsidP="0036053B">
            <w:pPr>
              <w:spacing w:line="320" w:lineRule="exact"/>
              <w:jc w:val="distribute"/>
              <w:rPr>
                <w:rFonts w:ascii="標楷體" w:eastAsia="標楷體" w:hAnsi="標楷體" w:cs="新細明體"/>
                <w:color w:val="000000"/>
                <w:sz w:val="18"/>
                <w:szCs w:val="18"/>
              </w:rPr>
            </w:pPr>
            <w:r w:rsidRPr="004C26B4">
              <w:rPr>
                <w:rFonts w:ascii="標楷體" w:eastAsia="標楷體" w:hAnsi="標楷體" w:cs="新細明體" w:hint="eastAsia"/>
                <w:color w:val="000000"/>
                <w:sz w:val="20"/>
                <w:szCs w:val="20"/>
              </w:rPr>
              <w:t>兼辦業務</w:t>
            </w:r>
            <w:r w:rsidRPr="00C14EEF">
              <w:rPr>
                <w:rFonts w:ascii="標楷體" w:eastAsia="標楷體" w:hAnsi="標楷體" w:cs="新細明體" w:hint="eastAsia"/>
                <w:color w:val="000000"/>
                <w:sz w:val="12"/>
                <w:szCs w:val="12"/>
              </w:rPr>
              <w:t>(</w:t>
            </w:r>
            <w:r w:rsidRPr="00C14EEF">
              <w:rPr>
                <w:rFonts w:ascii="標楷體" w:eastAsia="標楷體" w:hAnsi="標楷體" w:hint="eastAsia"/>
                <w:color w:val="FF0000"/>
                <w:sz w:val="12"/>
                <w:szCs w:val="12"/>
              </w:rPr>
              <w:t>兼管理員警</w:t>
            </w:r>
            <w:proofErr w:type="gramStart"/>
            <w:r w:rsidRPr="00C14EEF">
              <w:rPr>
                <w:rFonts w:ascii="標楷體" w:eastAsia="標楷體" w:hAnsi="標楷體" w:hint="eastAsia"/>
                <w:color w:val="FF0000"/>
                <w:sz w:val="12"/>
                <w:szCs w:val="12"/>
              </w:rPr>
              <w:t>出退勤領</w:t>
            </w:r>
            <w:proofErr w:type="gramEnd"/>
            <w:r w:rsidRPr="00C14EEF">
              <w:rPr>
                <w:rFonts w:ascii="標楷體" w:eastAsia="標楷體" w:hAnsi="標楷體" w:hint="eastAsia"/>
                <w:color w:val="FF0000"/>
                <w:sz w:val="12"/>
                <w:szCs w:val="12"/>
              </w:rPr>
              <w:t>繳械彈</w:t>
            </w:r>
            <w:r w:rsidRPr="00C14EEF">
              <w:rPr>
                <w:rFonts w:ascii="標楷體" w:eastAsia="標楷體" w:hAnsi="標楷體" w:cs="新細明體" w:hint="eastAsia"/>
                <w:color w:val="000000"/>
                <w:sz w:val="12"/>
                <w:szCs w:val="12"/>
              </w:rPr>
              <w:t>)</w:t>
            </w:r>
          </w:p>
        </w:tc>
        <w:tc>
          <w:tcPr>
            <w:tcW w:w="48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C085039" w14:textId="77777777" w:rsidR="0036053B" w:rsidRPr="00055B1C" w:rsidRDefault="0036053B" w:rsidP="0036053B">
            <w:pPr>
              <w:snapToGrid w:val="0"/>
              <w:spacing w:line="20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18"/>
              </w:rPr>
              <w:t>兼辦業務</w:t>
            </w:r>
          </w:p>
        </w:tc>
        <w:tc>
          <w:tcPr>
            <w:tcW w:w="338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5FA633D" w14:textId="77777777" w:rsidR="0036053B" w:rsidRPr="00AE70D4" w:rsidRDefault="0036053B" w:rsidP="0036053B">
            <w:pPr>
              <w:snapToGrid w:val="0"/>
              <w:spacing w:line="20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18"/>
              </w:rPr>
              <w:t>兼辦業務</w:t>
            </w:r>
          </w:p>
        </w:tc>
        <w:tc>
          <w:tcPr>
            <w:tcW w:w="306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1BDEE69" w14:textId="77777777" w:rsidR="0036053B" w:rsidRPr="00AE70D4" w:rsidRDefault="0036053B" w:rsidP="0036053B">
            <w:pPr>
              <w:snapToGrid w:val="0"/>
              <w:spacing w:line="240" w:lineRule="exact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  <w:sz w:val="20"/>
                <w:szCs w:val="20"/>
              </w:rPr>
            </w:pPr>
            <w:r w:rsidRPr="006A7955">
              <w:rPr>
                <w:rFonts w:ascii="標楷體" w:eastAsia="標楷體" w:hAnsi="標楷體" w:cs="新細明體" w:hint="eastAsia"/>
                <w:color w:val="000000"/>
              </w:rPr>
              <w:t>協助值班</w:t>
            </w:r>
            <w:r w:rsidRPr="006A7955">
              <w:rPr>
                <w:rFonts w:ascii="標楷體" w:eastAsia="標楷體" w:hAnsi="標楷體" w:cs="新細明體" w:hint="eastAsia"/>
                <w:color w:val="0000FF"/>
                <w:sz w:val="20"/>
                <w:szCs w:val="20"/>
              </w:rPr>
              <w:t>（引導洽公民眾）</w:t>
            </w:r>
          </w:p>
        </w:tc>
        <w:tc>
          <w:tcPr>
            <w:tcW w:w="307" w:type="dxa"/>
            <w:vMerge w:val="restart"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6E6FDE0D" w14:textId="77777777" w:rsidR="0036053B" w:rsidRPr="00D5081F" w:rsidRDefault="0036053B" w:rsidP="0036053B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18"/>
              </w:rPr>
              <w:t>支援副局長/主秘室</w:t>
            </w:r>
          </w:p>
        </w:tc>
        <w:tc>
          <w:tcPr>
            <w:tcW w:w="306" w:type="dxa"/>
            <w:vMerge w:val="restart"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54A6837F" w14:textId="77777777" w:rsidR="0036053B" w:rsidRPr="00A70300" w:rsidRDefault="0036053B" w:rsidP="0036053B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color w:val="000000"/>
              </w:rPr>
              <w:t>術科常訓</w:t>
            </w:r>
            <w:proofErr w:type="gramEnd"/>
          </w:p>
        </w:tc>
        <w:tc>
          <w:tcPr>
            <w:tcW w:w="307" w:type="dxa"/>
            <w:vMerge w:val="restart"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30F89C3" w14:textId="77777777" w:rsidR="0036053B" w:rsidRPr="00A70300" w:rsidRDefault="0036053B" w:rsidP="0036053B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健康檢查</w:t>
            </w:r>
          </w:p>
        </w:tc>
        <w:tc>
          <w:tcPr>
            <w:tcW w:w="306" w:type="dxa"/>
            <w:vMerge w:val="restart"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624C386" w14:textId="77777777" w:rsidR="0036053B" w:rsidRPr="00A70300" w:rsidRDefault="0036053B" w:rsidP="0036053B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督勤</w:t>
            </w:r>
          </w:p>
        </w:tc>
        <w:tc>
          <w:tcPr>
            <w:tcW w:w="307" w:type="dxa"/>
            <w:vMerge w:val="restart"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B6DC2AC" w14:textId="77777777" w:rsidR="0036053B" w:rsidRPr="00A70300" w:rsidRDefault="0036053B" w:rsidP="0036053B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督勤</w:t>
            </w:r>
          </w:p>
        </w:tc>
        <w:tc>
          <w:tcPr>
            <w:tcW w:w="306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CD215E8" w14:textId="77777777" w:rsidR="0036053B" w:rsidRPr="00A70300" w:rsidRDefault="0036053B" w:rsidP="0036053B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督勤</w:t>
            </w:r>
          </w:p>
        </w:tc>
        <w:tc>
          <w:tcPr>
            <w:tcW w:w="307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29F1B74" w14:textId="77777777" w:rsidR="0036053B" w:rsidRPr="00A70300" w:rsidRDefault="0036053B" w:rsidP="0036053B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分層督導</w:t>
            </w: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6CED177E" w14:textId="77777777" w:rsidR="0036053B" w:rsidRPr="0025087A" w:rsidRDefault="0036053B" w:rsidP="0036053B">
            <w:pPr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5087A">
              <w:rPr>
                <w:rFonts w:ascii="標楷體" w:eastAsia="標楷體" w:hAnsi="標楷體" w:hint="eastAsia"/>
                <w:sz w:val="22"/>
                <w:szCs w:val="28"/>
              </w:rPr>
              <w:t>代號</w:t>
            </w:r>
          </w:p>
        </w:tc>
        <w:tc>
          <w:tcPr>
            <w:tcW w:w="869" w:type="dxa"/>
            <w:vAlign w:val="center"/>
          </w:tcPr>
          <w:p w14:paraId="5EAB1B42" w14:textId="77777777" w:rsidR="0036053B" w:rsidRPr="0025087A" w:rsidRDefault="0036053B" w:rsidP="0036053B">
            <w:pPr>
              <w:spacing w:line="240" w:lineRule="exact"/>
              <w:ind w:left="113" w:right="113"/>
              <w:jc w:val="distribute"/>
              <w:rPr>
                <w:rFonts w:ascii="標楷體" w:eastAsia="標楷體" w:hAnsi="標楷體"/>
                <w:szCs w:val="28"/>
              </w:rPr>
            </w:pPr>
            <w:r w:rsidRPr="0025087A">
              <w:rPr>
                <w:rFonts w:ascii="標楷體" w:eastAsia="標楷體" w:hAnsi="標楷體" w:hint="eastAsia"/>
                <w:szCs w:val="28"/>
              </w:rPr>
              <w:t>姓名</w:t>
            </w:r>
          </w:p>
        </w:tc>
        <w:tc>
          <w:tcPr>
            <w:tcW w:w="728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65418EC3" w14:textId="77777777" w:rsidR="0036053B" w:rsidRPr="0025087A" w:rsidRDefault="0036053B" w:rsidP="0036053B">
            <w:pPr>
              <w:spacing w:line="240" w:lineRule="exact"/>
              <w:ind w:left="113" w:right="113"/>
              <w:jc w:val="distribute"/>
              <w:rPr>
                <w:rFonts w:ascii="標楷體" w:eastAsia="標楷體" w:hAnsi="標楷體"/>
                <w:szCs w:val="28"/>
              </w:rPr>
            </w:pPr>
            <w:r w:rsidRPr="0024097D">
              <w:rPr>
                <w:rFonts w:ascii="標楷體" w:eastAsia="標楷體" w:hAnsi="標楷體" w:hint="eastAsia"/>
                <w:sz w:val="20"/>
                <w:szCs w:val="28"/>
              </w:rPr>
              <w:t>備考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1F0EBC3D" w14:textId="77777777" w:rsidR="0036053B" w:rsidRPr="0025087A" w:rsidRDefault="0036053B" w:rsidP="0036053B">
            <w:pPr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5087A">
              <w:rPr>
                <w:rFonts w:ascii="標楷體" w:eastAsia="標楷體" w:hAnsi="標楷體" w:hint="eastAsia"/>
                <w:sz w:val="20"/>
                <w:szCs w:val="28"/>
              </w:rPr>
              <w:t>代號</w:t>
            </w:r>
          </w:p>
        </w:tc>
        <w:tc>
          <w:tcPr>
            <w:tcW w:w="1092" w:type="dxa"/>
            <w:tcBorders>
              <w:top w:val="single" w:sz="4" w:space="0" w:color="auto"/>
            </w:tcBorders>
            <w:vAlign w:val="center"/>
          </w:tcPr>
          <w:p w14:paraId="13582B22" w14:textId="77777777" w:rsidR="0036053B" w:rsidRPr="0025087A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25087A">
              <w:rPr>
                <w:rFonts w:ascii="標楷體" w:eastAsia="標楷體" w:hAnsi="標楷體" w:hint="eastAsia"/>
                <w:sz w:val="28"/>
                <w:szCs w:val="28"/>
              </w:rPr>
              <w:t>姓名</w:t>
            </w:r>
          </w:p>
        </w:tc>
      </w:tr>
      <w:tr w:rsidR="0036053B" w:rsidRPr="00944F62" w14:paraId="4D2C01C0" w14:textId="77777777" w:rsidTr="0036053B">
        <w:trPr>
          <w:cantSplit/>
          <w:trHeight w:hRule="exact" w:val="257"/>
        </w:trPr>
        <w:tc>
          <w:tcPr>
            <w:tcW w:w="844" w:type="dxa"/>
            <w:vMerge/>
            <w:vAlign w:val="center"/>
          </w:tcPr>
          <w:p w14:paraId="71763BEB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5FE59A0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06541CA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63DCC98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282D029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61C9F316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1B7F79B9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046D62D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7374664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5385A6A3" w14:textId="77777777" w:rsidR="0036053B" w:rsidRPr="002B4D17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49568F0F" w14:textId="77777777" w:rsidR="0036053B" w:rsidRPr="001B604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18BB161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C4BD39D" w14:textId="77777777" w:rsidR="0036053B" w:rsidRPr="008149A6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40204A6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3C79539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15895274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02CEA4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623AFB4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2188268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014F867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62E6E71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4F3C35F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3F0136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3C267213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9F31A3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E40BB1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45653C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</w:t>
            </w:r>
          </w:p>
        </w:tc>
        <w:tc>
          <w:tcPr>
            <w:tcW w:w="869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ED8947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5C57D25" w14:textId="77777777" w:rsidR="0036053B" w:rsidRPr="007A01DA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545E9FF9" w14:textId="77777777" w:rsidR="0036053B" w:rsidRPr="00DA5DC5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 w:rsidRPr="00DA5DC5">
              <w:rPr>
                <w:rFonts w:ascii="標楷體" w:eastAsia="標楷體" w:hAnsi="標楷體" w:hint="eastAsia"/>
              </w:rPr>
              <w:t>輪   休</w:t>
            </w:r>
          </w:p>
        </w:tc>
      </w:tr>
      <w:tr w:rsidR="0036053B" w:rsidRPr="00944F62" w14:paraId="1015F93B" w14:textId="77777777" w:rsidTr="0036053B">
        <w:trPr>
          <w:cantSplit/>
          <w:trHeight w:hRule="exact" w:val="257"/>
        </w:trPr>
        <w:tc>
          <w:tcPr>
            <w:tcW w:w="844" w:type="dxa"/>
            <w:vMerge/>
            <w:vAlign w:val="center"/>
          </w:tcPr>
          <w:p w14:paraId="2C4C0AFA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7C4DE5B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5371C57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4EB0498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5C02ADB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6DCE48B9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1DC8D0DA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3C01078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0E8B633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146A41A0" w14:textId="77777777" w:rsidR="0036053B" w:rsidRPr="002B4D17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4B644847" w14:textId="77777777" w:rsidR="0036053B" w:rsidRPr="001B604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6135ABA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6305FF2D" w14:textId="77777777" w:rsidR="0036053B" w:rsidRPr="008149A6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81B4A5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9FF17F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5A48037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7BA2C8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C49E16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959CB8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4E26F23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DCE4AD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0E18D0C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690E132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C015CC3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B509B6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E65995A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AB8E59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</w:t>
            </w:r>
          </w:p>
        </w:tc>
        <w:tc>
          <w:tcPr>
            <w:tcW w:w="869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624DA2A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5765F314" w14:textId="77777777" w:rsidR="0036053B" w:rsidRPr="007A01DA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7D2B1D4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7A0E426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3B0399F7" w14:textId="77777777" w:rsidTr="0036053B">
        <w:trPr>
          <w:cantSplit/>
          <w:trHeight w:hRule="exact" w:val="257"/>
        </w:trPr>
        <w:tc>
          <w:tcPr>
            <w:tcW w:w="844" w:type="dxa"/>
            <w:vMerge/>
            <w:vAlign w:val="center"/>
          </w:tcPr>
          <w:p w14:paraId="36070C80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4777499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464EFD7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5F5DE53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302F50EA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223FE3FF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081A6FF4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79458D9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7C561BF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0E7CD165" w14:textId="77777777" w:rsidR="0036053B" w:rsidRPr="002B4D17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6579B561" w14:textId="77777777" w:rsidR="0036053B" w:rsidRPr="001B604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09303218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8FE6CC2" w14:textId="77777777" w:rsidR="0036053B" w:rsidRPr="008149A6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39EFE2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358825E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323211A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5B9CAE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3A994F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BC4EFE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D33089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49DC724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917D758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2AD197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5B7DE6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9DBD0E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0EA5D0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09FF9BF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3</w:t>
            </w:r>
          </w:p>
        </w:tc>
        <w:tc>
          <w:tcPr>
            <w:tcW w:w="869" w:type="dxa"/>
            <w:vAlign w:val="center"/>
          </w:tcPr>
          <w:p w14:paraId="2E0F95C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26F17924" w14:textId="77777777" w:rsidR="0036053B" w:rsidRPr="007A01DA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18C1140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4229072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3EDF2BD3" w14:textId="77777777" w:rsidTr="0036053B">
        <w:trPr>
          <w:cantSplit/>
          <w:trHeight w:hRule="exact" w:val="257"/>
        </w:trPr>
        <w:tc>
          <w:tcPr>
            <w:tcW w:w="844" w:type="dxa"/>
            <w:vMerge/>
            <w:vAlign w:val="center"/>
          </w:tcPr>
          <w:p w14:paraId="143660D1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052CDB5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24E8436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7D6F486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3139337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7A774D7D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4DE4B3A3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59CC5E8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1053A44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73D32BCF" w14:textId="77777777" w:rsidR="0036053B" w:rsidRPr="002B4D17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07449E7C" w14:textId="77777777" w:rsidR="0036053B" w:rsidRPr="001B604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6E80BF4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C37FF62" w14:textId="77777777" w:rsidR="0036053B" w:rsidRPr="008149A6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B4D29B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0A47416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AA3FAA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FD4DA4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3C59874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E764D6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3B83D87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4C13E64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32753F14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701B89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78130F8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E48BC3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76946C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CCBF32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4</w:t>
            </w:r>
          </w:p>
        </w:tc>
        <w:tc>
          <w:tcPr>
            <w:tcW w:w="869" w:type="dxa"/>
            <w:vAlign w:val="center"/>
          </w:tcPr>
          <w:p w14:paraId="773B792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3FA4B007" w14:textId="77777777" w:rsidR="0036053B" w:rsidRPr="007A01DA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2C01DFF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5EFA2EB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6355D232" w14:textId="77777777" w:rsidTr="0036053B">
        <w:trPr>
          <w:cantSplit/>
          <w:trHeight w:val="280"/>
        </w:trPr>
        <w:tc>
          <w:tcPr>
            <w:tcW w:w="844" w:type="dxa"/>
            <w:vMerge/>
            <w:vAlign w:val="center"/>
          </w:tcPr>
          <w:p w14:paraId="12A11579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48C171F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403CD9C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797AAB9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7215779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3C9A2E2E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01EA6F75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19C29FB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5A750804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56C17391" w14:textId="77777777" w:rsidR="0036053B" w:rsidRPr="002B4D17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567B7404" w14:textId="77777777" w:rsidR="0036053B" w:rsidRPr="001B604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591E9E56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06AD1DC4" w14:textId="77777777" w:rsidR="0036053B" w:rsidRPr="008149A6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3A5B977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6CF3B1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371C149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B4FAAA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A524D1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2643A54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6A1E9396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3210D0F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4A2E382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6A2DEE03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7F10D6D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40F93B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4A356A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2940503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5</w:t>
            </w:r>
          </w:p>
        </w:tc>
        <w:tc>
          <w:tcPr>
            <w:tcW w:w="869" w:type="dxa"/>
            <w:vAlign w:val="center"/>
          </w:tcPr>
          <w:p w14:paraId="2350FD2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750CB873" w14:textId="77777777" w:rsidR="0036053B" w:rsidRPr="007A01DA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040D1A9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05C14A8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741737C5" w14:textId="77777777" w:rsidTr="0036053B">
        <w:trPr>
          <w:cantSplit/>
          <w:trHeight w:val="255"/>
        </w:trPr>
        <w:tc>
          <w:tcPr>
            <w:tcW w:w="844" w:type="dxa"/>
            <w:vMerge/>
            <w:vAlign w:val="center"/>
          </w:tcPr>
          <w:p w14:paraId="6E6DB33C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0181F44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71859F8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2E453C4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312582E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071C7480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69AE0107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536A620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333F836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269FFC1A" w14:textId="77777777" w:rsidR="0036053B" w:rsidRPr="002B4D17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62973F72" w14:textId="77777777" w:rsidR="0036053B" w:rsidRPr="001B604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5F69D5A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7A353376" w14:textId="77777777" w:rsidR="0036053B" w:rsidRPr="008149A6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6043BF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B7E382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43CB81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86FEDC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900C7F3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E03900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09B8C206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0FF8081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395C399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221B509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0CF09EA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6036408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B2147F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6D1DBD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6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4BEC9C0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4F2AA437" w14:textId="77777777" w:rsidR="0036053B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1EAAC7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E847C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67B18468" w14:textId="77777777" w:rsidTr="0036053B">
        <w:trPr>
          <w:cantSplit/>
          <w:trHeight w:val="146"/>
        </w:trPr>
        <w:tc>
          <w:tcPr>
            <w:tcW w:w="844" w:type="dxa"/>
            <w:vMerge/>
            <w:vAlign w:val="center"/>
          </w:tcPr>
          <w:p w14:paraId="39C37887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1AF3A58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10227873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15739B0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0F0F782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5F80EF0B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705F5D66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158EFB2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bottom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946E78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4" w:space="0" w:color="auto"/>
            </w:tcBorders>
            <w:textDirection w:val="tbRlV"/>
            <w:vAlign w:val="center"/>
          </w:tcPr>
          <w:p w14:paraId="202E163E" w14:textId="77777777" w:rsidR="0036053B" w:rsidRPr="002B4D17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23181254" w14:textId="77777777" w:rsidR="0036053B" w:rsidRPr="001B604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6D83F72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7AACAC4A" w14:textId="77777777" w:rsidR="0036053B" w:rsidRPr="008149A6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D5A841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vAlign w:val="center"/>
          </w:tcPr>
          <w:p w14:paraId="248A9E9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4F36CE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9A50C5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BD84C24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3EDBA54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5211D34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0E3FFF3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5DED1F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202AA00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E4A8444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BC0D60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FDED223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230402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color w:val="000000"/>
              </w:rPr>
              <w:t>7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501A4E9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1C46E88E" w14:textId="77777777" w:rsidR="0036053B" w:rsidRPr="005F1142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FF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67544B4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27D9C04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7E3E5F57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2031813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w w:val="90"/>
              </w:rPr>
            </w:pPr>
            <w:r w:rsidRPr="00C1660B">
              <w:rPr>
                <w:rFonts w:ascii="標楷體" w:eastAsia="標楷體" w:hAnsi="標楷體" w:hint="eastAsia"/>
                <w:color w:val="FF0000"/>
                <w:w w:val="90"/>
              </w:rPr>
              <w:t>無線電</w:t>
            </w:r>
          </w:p>
          <w:p w14:paraId="2637095A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w w:val="90"/>
              </w:rPr>
            </w:pPr>
            <w:r w:rsidRPr="00C1660B">
              <w:rPr>
                <w:rFonts w:ascii="標楷體" w:eastAsia="標楷體" w:hAnsi="標楷體" w:hint="eastAsia"/>
                <w:color w:val="FF0000"/>
                <w:w w:val="90"/>
              </w:rPr>
              <w:t>代號</w:t>
            </w:r>
          </w:p>
        </w:tc>
        <w:tc>
          <w:tcPr>
            <w:tcW w:w="456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86E8A87" w14:textId="77777777" w:rsidR="0036053B" w:rsidRPr="00F10B9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 w:rsidRPr="00F10B94">
              <w:rPr>
                <w:rFonts w:ascii="標楷體" w:eastAsia="標楷體" w:hAnsi="標楷體" w:cs="Arial"/>
                <w:color w:val="008000"/>
              </w:rPr>
              <w:t>125</w:t>
            </w:r>
          </w:p>
        </w:tc>
        <w:tc>
          <w:tcPr>
            <w:tcW w:w="459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33C525CD" w14:textId="77777777" w:rsidR="0036053B" w:rsidRPr="00CB0E4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137</w:t>
            </w:r>
          </w:p>
        </w:tc>
        <w:tc>
          <w:tcPr>
            <w:tcW w:w="471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2D47EB43" w14:textId="77777777" w:rsidR="0036053B" w:rsidRPr="00CB0E4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137</w:t>
            </w:r>
          </w:p>
        </w:tc>
        <w:tc>
          <w:tcPr>
            <w:tcW w:w="473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3B192F40" w14:textId="77777777" w:rsidR="0036053B" w:rsidRPr="00C84F6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139</w:t>
            </w:r>
          </w:p>
        </w:tc>
        <w:tc>
          <w:tcPr>
            <w:tcW w:w="473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50366FC8" w14:textId="77777777" w:rsidR="0036053B" w:rsidRPr="00CB0E47" w:rsidRDefault="0036053B" w:rsidP="0036053B">
            <w:pPr>
              <w:spacing w:line="240" w:lineRule="atLeas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136</w:t>
            </w:r>
          </w:p>
        </w:tc>
        <w:tc>
          <w:tcPr>
            <w:tcW w:w="473" w:type="dxa"/>
            <w:vMerge w:val="restart"/>
            <w:tcBorders>
              <w:top w:val="single" w:sz="4" w:space="0" w:color="FF0000"/>
              <w:left w:val="single" w:sz="2" w:space="0" w:color="auto"/>
              <w:right w:val="single" w:sz="4" w:space="0" w:color="auto"/>
            </w:tcBorders>
            <w:vAlign w:val="center"/>
          </w:tcPr>
          <w:p w14:paraId="536B3B13" w14:textId="77777777" w:rsidR="0036053B" w:rsidRPr="00CB0E4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136</w:t>
            </w:r>
          </w:p>
        </w:tc>
        <w:tc>
          <w:tcPr>
            <w:tcW w:w="495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53C62590" w14:textId="77777777" w:rsidR="0036053B" w:rsidRPr="00CB0E4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135</w:t>
            </w:r>
          </w:p>
        </w:tc>
        <w:tc>
          <w:tcPr>
            <w:tcW w:w="490" w:type="dxa"/>
            <w:vMerge w:val="restart"/>
            <w:tcBorders>
              <w:top w:val="single" w:sz="4" w:space="0" w:color="FF0000"/>
              <w:left w:val="single" w:sz="2" w:space="0" w:color="000000"/>
              <w:right w:val="single" w:sz="2" w:space="0" w:color="auto"/>
            </w:tcBorders>
            <w:vAlign w:val="center"/>
          </w:tcPr>
          <w:p w14:paraId="739BE119" w14:textId="77777777" w:rsidR="0036053B" w:rsidRPr="00A104B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</w:t>
            </w:r>
            <w:r w:rsidR="009469FB">
              <w:rPr>
                <w:rFonts w:ascii="標楷體" w:eastAsia="標楷體" w:hAnsi="標楷體" w:cs="Arial" w:hint="eastAsia"/>
                <w:color w:val="008000"/>
              </w:rPr>
              <w:t>37</w:t>
            </w:r>
          </w:p>
        </w:tc>
        <w:tc>
          <w:tcPr>
            <w:tcW w:w="546" w:type="dxa"/>
            <w:gridSpan w:val="2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3E17697A" w14:textId="77777777" w:rsidR="0036053B" w:rsidRPr="002B4D1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136</w:t>
            </w: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FF0000"/>
              <w:left w:val="single" w:sz="2" w:space="0" w:color="auto"/>
              <w:right w:val="single" w:sz="4" w:space="0" w:color="auto"/>
            </w:tcBorders>
            <w:vAlign w:val="center"/>
          </w:tcPr>
          <w:p w14:paraId="23364EA7" w14:textId="77777777" w:rsidR="0036053B" w:rsidRPr="00CB0E4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FF0000"/>
              <w:left w:val="single" w:sz="4" w:space="0" w:color="auto"/>
              <w:right w:val="single" w:sz="2" w:space="0" w:color="auto"/>
            </w:tcBorders>
            <w:vAlign w:val="center"/>
          </w:tcPr>
          <w:p w14:paraId="757434A1" w14:textId="77777777" w:rsidR="0036053B" w:rsidRPr="00CB0E4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</w:t>
            </w:r>
            <w:r w:rsidR="009469FB">
              <w:rPr>
                <w:rFonts w:ascii="標楷體" w:eastAsia="標楷體" w:hAnsi="標楷體" w:cs="Arial" w:hint="eastAsia"/>
                <w:color w:val="008000"/>
              </w:rPr>
              <w:t>4</w:t>
            </w: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6140E23" w14:textId="77777777" w:rsidR="0036053B" w:rsidRPr="00CB0E4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132</w:t>
            </w: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A6EFBC1" w14:textId="77777777" w:rsidR="0036053B" w:rsidRPr="0099147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EBCE6F1" w14:textId="77777777" w:rsidR="0036053B" w:rsidRPr="0099147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FF47E7F" w14:textId="77777777" w:rsidR="0036053B" w:rsidRPr="00195B12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1A5AAE5" w14:textId="77777777" w:rsidR="0036053B" w:rsidRPr="00040573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B9A0E72" w14:textId="77777777" w:rsidR="0036053B" w:rsidRPr="004D545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02923F9" w14:textId="77777777" w:rsidR="0036053B" w:rsidRPr="00277BA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  <w:sz w:val="22"/>
                <w:szCs w:val="22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555EB57" w14:textId="77777777" w:rsidR="0036053B" w:rsidRPr="004D545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C3220F3" w14:textId="77777777" w:rsidR="0036053B" w:rsidRPr="004D545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A26FAE5" w14:textId="77777777" w:rsidR="0036053B" w:rsidRPr="004D545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473FD55" w14:textId="77777777" w:rsidR="0036053B" w:rsidRPr="004D545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0CA6D10" w14:textId="77777777" w:rsidR="0036053B" w:rsidRPr="004D545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0C6C7B8" w14:textId="77777777" w:rsidR="0036053B" w:rsidRPr="004D545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4E8AD92" w14:textId="77777777" w:rsidR="0036053B" w:rsidRPr="004D545C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0D5777B5" w14:textId="77777777" w:rsidR="0036053B" w:rsidRPr="004D545C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F982109" w14:textId="77777777" w:rsidR="0036053B" w:rsidRDefault="0036053B" w:rsidP="0036053B">
            <w:pPr>
              <w:snapToGrid w:val="0"/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8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3A383EA5" w14:textId="77777777" w:rsidR="0036053B" w:rsidRDefault="0036053B" w:rsidP="0036053B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1AC81AD5" w14:textId="77777777" w:rsidR="0036053B" w:rsidRPr="00473853" w:rsidRDefault="0036053B" w:rsidP="0036053B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color w:val="EE0000"/>
                <w:sz w:val="18"/>
                <w:szCs w:val="18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09BA1D85" w14:textId="77777777" w:rsidR="0036053B" w:rsidRDefault="0036053B" w:rsidP="0036053B">
            <w:pPr>
              <w:snapToGrid w:val="0"/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440B3D60" w14:textId="77777777" w:rsidR="0036053B" w:rsidRDefault="0036053B" w:rsidP="0036053B">
            <w:pPr>
              <w:snapToGrid w:val="0"/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3BEF0A58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39DC9A25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w w:val="90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125BED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5D6ECF" w14:textId="77777777" w:rsidR="0036053B" w:rsidRPr="0099147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170E1A0" w14:textId="77777777" w:rsidR="0036053B" w:rsidRPr="0099147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28C9C94" w14:textId="77777777" w:rsidR="0036053B" w:rsidRPr="00F728C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5FB15C" w14:textId="77777777" w:rsidR="0036053B" w:rsidRPr="00F728C7" w:rsidRDefault="0036053B" w:rsidP="0036053B">
            <w:pPr>
              <w:spacing w:line="240" w:lineRule="atLeas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D23D6DB" w14:textId="77777777" w:rsidR="0036053B" w:rsidRPr="00F439F1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w w:val="90"/>
                <w:sz w:val="16"/>
                <w:szCs w:val="16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2F697DA" w14:textId="77777777" w:rsidR="0036053B" w:rsidRPr="00F2591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  <w:sz w:val="22"/>
                <w:szCs w:val="22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292C6F9F" w14:textId="77777777" w:rsidR="0036053B" w:rsidRPr="00A104B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8C2F00B" w14:textId="77777777" w:rsidR="0036053B" w:rsidRPr="0008749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97FA232" w14:textId="77777777" w:rsidR="0036053B" w:rsidRPr="0099147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7E4DF4" w14:textId="77777777" w:rsidR="0036053B" w:rsidRPr="0000453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8151CC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42BD5E0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B8D940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E735539" w14:textId="77777777" w:rsidR="0036053B" w:rsidRPr="00C1660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99957E8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ACE1DD8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5BDB02" w14:textId="77777777" w:rsidR="0036053B" w:rsidRPr="00C1660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EEDB903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0DF8767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A5A2FB1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0E478C3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940C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CB18DF1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29F1A84" w14:textId="77777777" w:rsidR="0036053B" w:rsidRPr="00C1660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CC8E3C4" w14:textId="77777777" w:rsidR="0036053B" w:rsidRPr="00C1660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31D6975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9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77E95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FDCE3" w14:textId="77777777" w:rsidR="0036053B" w:rsidRPr="00473853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EE0000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2409DD56" w14:textId="77777777" w:rsidR="0036053B" w:rsidRPr="005F08E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7D0329" w14:textId="77777777" w:rsidR="0036053B" w:rsidRPr="005F08E0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37482D8E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5C6CB2A0" w14:textId="77777777" w:rsidR="0036053B" w:rsidRPr="00C1660B" w:rsidRDefault="0036053B" w:rsidP="0036053B">
            <w:pPr>
              <w:spacing w:line="360" w:lineRule="exact"/>
              <w:jc w:val="center"/>
              <w:rPr>
                <w:rFonts w:ascii="標楷體" w:eastAsia="標楷體" w:hAnsi="標楷體"/>
                <w:b/>
                <w:color w:val="FF0000"/>
                <w:spacing w:val="20"/>
              </w:rPr>
            </w:pPr>
            <w:r w:rsidRPr="00C1660B">
              <w:rPr>
                <w:rFonts w:ascii="標楷體" w:eastAsia="標楷體" w:hAnsi="標楷體" w:hint="eastAsia"/>
                <w:b/>
                <w:color w:val="FF0000"/>
                <w:spacing w:val="20"/>
              </w:rPr>
              <w:t>車 輛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10D8A1A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C1660B">
              <w:rPr>
                <w:rFonts w:ascii="標楷體" w:eastAsia="標楷體" w:hAnsi="標楷體" w:cs="Arial"/>
                <w:color w:val="FF0000"/>
              </w:rPr>
              <w:t>－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F77E974" w14:textId="77777777" w:rsidR="0036053B" w:rsidRPr="005861F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908</w:t>
            </w: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643D119" w14:textId="77777777" w:rsidR="0036053B" w:rsidRPr="008C6A7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911</w:t>
            </w: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2B96A45" w14:textId="77777777" w:rsidR="0036053B" w:rsidRPr="008B475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913</w:t>
            </w: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E2ED020" w14:textId="77777777" w:rsidR="0036053B" w:rsidRPr="008D6CDF" w:rsidRDefault="0036053B" w:rsidP="0036053B">
            <w:pPr>
              <w:spacing w:line="240" w:lineRule="atLeas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910</w:t>
            </w: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4F34D97" w14:textId="77777777" w:rsidR="0036053B" w:rsidRPr="00A01238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910</w:t>
            </w: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4F47E43" w14:textId="77777777" w:rsidR="0036053B" w:rsidRPr="00A0123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909</w:t>
            </w: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29C931A" w14:textId="77777777" w:rsidR="0036053B" w:rsidRPr="00A104B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</w:t>
            </w:r>
            <w:r w:rsidR="009469FB">
              <w:rPr>
                <w:rFonts w:ascii="標楷體" w:eastAsia="標楷體" w:hAnsi="標楷體" w:cs="Arial" w:hint="eastAsia"/>
                <w:color w:val="FF0000"/>
              </w:rPr>
              <w:t>11</w:t>
            </w:r>
          </w:p>
        </w:tc>
        <w:tc>
          <w:tcPr>
            <w:tcW w:w="546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C42036" w14:textId="77777777" w:rsidR="0036053B" w:rsidRPr="008B475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910</w:t>
            </w: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E14BAAA" w14:textId="77777777" w:rsidR="0036053B" w:rsidRPr="005C2751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1"/>
                <w:szCs w:val="21"/>
              </w:rPr>
            </w:pPr>
            <w:r w:rsidRPr="005C2751">
              <w:rPr>
                <w:rFonts w:ascii="標楷體" w:eastAsia="標楷體" w:hAnsi="標楷體" w:cs="Arial" w:hint="eastAsia"/>
                <w:color w:val="FF0000"/>
                <w:sz w:val="21"/>
                <w:szCs w:val="21"/>
              </w:rPr>
              <w:t>BEW-</w:t>
            </w:r>
          </w:p>
          <w:p w14:paraId="5C4A001F" w14:textId="77777777" w:rsidR="0036053B" w:rsidRPr="000069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 w:rsidRPr="005C2751">
              <w:rPr>
                <w:rFonts w:ascii="標楷體" w:eastAsia="標楷體" w:hAnsi="標楷體" w:cs="Arial" w:hint="eastAsia"/>
                <w:color w:val="FF0000"/>
                <w:sz w:val="21"/>
                <w:szCs w:val="21"/>
              </w:rPr>
              <w:t>7085</w:t>
            </w: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DF3827A" w14:textId="77777777" w:rsidR="0036053B" w:rsidRPr="00EE6C0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90</w:t>
            </w:r>
            <w:r w:rsidR="009469FB">
              <w:rPr>
                <w:rFonts w:ascii="標楷體" w:eastAsia="標楷體" w:hAnsi="標楷體" w:cs="Arial" w:hint="eastAsia"/>
                <w:color w:val="FF0000"/>
              </w:rPr>
              <w:t>8</w:t>
            </w: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1E1344D" w14:textId="77777777" w:rsidR="0036053B" w:rsidRPr="0099147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F37C2E">
              <w:rPr>
                <w:rFonts w:ascii="標楷體" w:eastAsia="標楷體" w:hAnsi="標楷體" w:cs="Arial" w:hint="eastAsia"/>
                <w:color w:val="FF0000"/>
              </w:rPr>
              <w:t>906</w:t>
            </w: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7A0275E" w14:textId="77777777" w:rsidR="0036053B" w:rsidRPr="0099147B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613203C" w14:textId="77777777" w:rsidR="0036053B" w:rsidRPr="0099147B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6C86488" w14:textId="77777777" w:rsidR="0036053B" w:rsidRPr="00774CA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  <w:sz w:val="18"/>
                <w:szCs w:val="18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0C57ADE" w14:textId="77777777" w:rsidR="0036053B" w:rsidRPr="00FD61A7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30758BC" w14:textId="77777777" w:rsidR="0036053B" w:rsidRPr="00DB0A6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BE40614" w14:textId="77777777" w:rsidR="0036053B" w:rsidRPr="00DB0A6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5CA08AD" w14:textId="77777777" w:rsidR="0036053B" w:rsidRPr="0069668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2BBC5C4" w14:textId="77777777" w:rsidR="0036053B" w:rsidRPr="00680FD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89EBFC7" w14:textId="77777777" w:rsidR="0036053B" w:rsidRPr="00680FD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D300B63" w14:textId="77777777" w:rsidR="0036053B" w:rsidRPr="00680FD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731A37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659DA09" w14:textId="77777777" w:rsidR="0036053B" w:rsidRPr="00680FD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00E6D34" w14:textId="77777777" w:rsidR="0036053B" w:rsidRPr="00B04C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448026E0" w14:textId="77777777" w:rsidR="0036053B" w:rsidRPr="00B04C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360480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10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1FB8F8A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162922E0" w14:textId="77777777" w:rsidR="0036053B" w:rsidRPr="00D85212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432BA1EC" w14:textId="77777777" w:rsidR="0036053B" w:rsidRPr="00102F5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7BEFBD90" w14:textId="77777777" w:rsidR="0036053B" w:rsidRPr="00102F59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5542EFA9" w14:textId="77777777" w:rsidTr="0066765C">
        <w:trPr>
          <w:cantSplit/>
          <w:trHeight w:hRule="exact" w:val="253"/>
        </w:trPr>
        <w:tc>
          <w:tcPr>
            <w:tcW w:w="844" w:type="dxa"/>
            <w:vMerge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67087E52" w14:textId="77777777" w:rsidR="0036053B" w:rsidRPr="00C1660B" w:rsidRDefault="0036053B" w:rsidP="0036053B">
            <w:pPr>
              <w:spacing w:line="360" w:lineRule="exact"/>
              <w:jc w:val="center"/>
              <w:rPr>
                <w:rFonts w:ascii="標楷體" w:eastAsia="標楷體" w:hAnsi="標楷體"/>
                <w:b/>
                <w:spacing w:val="20"/>
                <w:sz w:val="28"/>
              </w:rPr>
            </w:pPr>
          </w:p>
        </w:tc>
        <w:tc>
          <w:tcPr>
            <w:tcW w:w="456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  <w:tr2bl w:val="single" w:sz="4" w:space="0" w:color="auto"/>
            </w:tcBorders>
            <w:vAlign w:val="center"/>
          </w:tcPr>
          <w:p w14:paraId="4BE2F28B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  <w:tr2bl w:val="single" w:sz="4" w:space="0" w:color="auto"/>
            </w:tcBorders>
            <w:vAlign w:val="center"/>
          </w:tcPr>
          <w:p w14:paraId="5C7FA7C5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8541246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4DDBE0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F8EF0E" w14:textId="77777777" w:rsidR="0036053B" w:rsidRPr="00AF7D88" w:rsidRDefault="0036053B" w:rsidP="0036053B">
            <w:pPr>
              <w:spacing w:line="18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473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5F794ED" w14:textId="77777777" w:rsidR="0036053B" w:rsidRPr="00F439F1" w:rsidRDefault="0036053B" w:rsidP="0036053B">
            <w:pPr>
              <w:spacing w:line="18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5618FB59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top w:val="single" w:sz="4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176F6877" w14:textId="77777777" w:rsidR="0036053B" w:rsidRPr="00C71F7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075C9F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D790CDD" w14:textId="77777777" w:rsidR="0036053B" w:rsidRPr="000069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  <w:tr2bl w:val="single" w:sz="4" w:space="0" w:color="auto"/>
            </w:tcBorders>
            <w:vAlign w:val="center"/>
          </w:tcPr>
          <w:p w14:paraId="67EF509A" w14:textId="77777777" w:rsidR="0036053B" w:rsidRPr="00EE6C0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</w:p>
        </w:tc>
        <w:tc>
          <w:tcPr>
            <w:tcW w:w="461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2F40760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6CBC923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2F026B3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209527B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AAE0E07" w14:textId="77777777" w:rsidR="0036053B" w:rsidRPr="00C1660B" w:rsidRDefault="0036053B" w:rsidP="0036053B">
            <w:pPr>
              <w:spacing w:line="28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5CF81C" w14:textId="77777777" w:rsidR="0036053B" w:rsidRPr="00C1660B" w:rsidRDefault="0036053B" w:rsidP="0036053B">
            <w:pPr>
              <w:spacing w:line="28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3A734A6" w14:textId="77777777" w:rsidR="0036053B" w:rsidRPr="00C1660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9B7C0D" w14:textId="77777777" w:rsidR="0036053B" w:rsidRPr="00C1660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7F2DDF5" w14:textId="77777777" w:rsidR="0036053B" w:rsidRPr="00A673EE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39D4AC" w14:textId="77777777" w:rsidR="0036053B" w:rsidRPr="00A673EE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A0AE11" w14:textId="77777777" w:rsidR="0036053B" w:rsidRPr="00A673EE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3428504" w14:textId="77777777" w:rsidR="0036053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F59ED4" w14:textId="77777777" w:rsidR="0036053B" w:rsidRPr="00A673EE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B0394" w14:textId="77777777" w:rsidR="0036053B" w:rsidRPr="00C1660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325396D" w14:textId="77777777" w:rsidR="0036053B" w:rsidRPr="00C1660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1903C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11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B1F84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8F7F1C" w14:textId="77777777" w:rsidR="0036053B" w:rsidRPr="00D85212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720C268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572F8660" w14:textId="77777777" w:rsidR="0036053B" w:rsidRPr="00EA10D6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EE0000"/>
                <w:sz w:val="18"/>
                <w:szCs w:val="18"/>
              </w:rPr>
            </w:pPr>
          </w:p>
        </w:tc>
      </w:tr>
      <w:tr w:rsidR="0036053B" w:rsidRPr="00944F62" w14:paraId="42801CD3" w14:textId="77777777" w:rsidTr="0066765C">
        <w:trPr>
          <w:cantSplit/>
          <w:trHeight w:val="108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03F0F79F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08-09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E583E5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A5C768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83D1574" w14:textId="77777777" w:rsidR="0036053B" w:rsidRPr="00904AB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1A6CE440" w14:textId="77777777" w:rsidR="0036053B" w:rsidRPr="008277C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E7D2E4F" w14:textId="77777777" w:rsidR="0036053B" w:rsidRPr="003E4F83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3667C5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0DBD082D" w14:textId="77777777" w:rsidR="0036053B" w:rsidRPr="00F057E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7EF4F6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2C6374D" w14:textId="77777777" w:rsidR="0036053B" w:rsidRPr="00252D1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9445BBE" w14:textId="77777777" w:rsidR="0036053B" w:rsidRPr="000069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E80488A" w14:textId="77777777" w:rsidR="0036053B" w:rsidRPr="00F03F8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A6B98AB" w14:textId="77777777" w:rsidR="0036053B" w:rsidRPr="00241D8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6CCCBD59" w14:textId="77777777" w:rsidR="0036053B" w:rsidRPr="0016156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588E863" w14:textId="77777777" w:rsidR="0036053B" w:rsidRPr="003F6B0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7047C48D" w14:textId="77777777" w:rsidR="0036053B" w:rsidRPr="009B59A3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EE0000"/>
                <w:sz w:val="22"/>
                <w:szCs w:val="22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0C4C43F8" w14:textId="77777777" w:rsidR="0036053B" w:rsidRPr="00CD174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4D8468D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81777A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756E34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B59831D" w14:textId="77777777" w:rsidR="0036053B" w:rsidRPr="00DC6DD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407E074" w14:textId="77777777" w:rsidR="00FA6C8C" w:rsidRDefault="00FA6C8C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D3A91C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AF7CF7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FDE12D1" w14:textId="77777777" w:rsidR="0036053B" w:rsidRPr="00C944C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584C3E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215D396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1071251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12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5FA91EC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760D9073" w14:textId="77777777" w:rsidR="0036053B" w:rsidRPr="007A01DA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016B90C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169DE5A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194B0A66" w14:textId="77777777" w:rsidTr="0066765C">
        <w:trPr>
          <w:cantSplit/>
          <w:trHeight w:val="140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47DE91DF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8EF79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47BE5FE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6D723C9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528C6478" w14:textId="77777777" w:rsidR="0036053B" w:rsidRPr="00252D16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EF73F2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EF37E" w14:textId="77777777" w:rsidR="0036053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700FFC5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304F9D92" w14:textId="77777777" w:rsidR="0036053B" w:rsidRPr="0058421E" w:rsidRDefault="0036053B" w:rsidP="0036053B">
            <w:pPr>
              <w:spacing w:line="240" w:lineRule="exact"/>
              <w:jc w:val="both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95CC47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6EA5F5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59C4D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6E0186F" w14:textId="77777777" w:rsidR="0036053B" w:rsidRPr="00241D8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E162EFF" w14:textId="77777777" w:rsidR="0036053B" w:rsidRPr="0016156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15A9D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E21F96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869726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057BE8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50F5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0B9A75B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FA1CF28" w14:textId="77777777" w:rsidR="0036053B" w:rsidRPr="00DC6DD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D9512C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AFEA06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90A4" w14:textId="77777777" w:rsidR="0036053B" w:rsidRPr="00A673E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4C8B088" w14:textId="77777777" w:rsidR="0036053B" w:rsidRPr="00A673E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919C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DCF1FB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7DFFA3E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13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533F2C7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39995B0C" w14:textId="77777777" w:rsidR="0036053B" w:rsidRPr="0056733F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sz w:val="14"/>
                <w:szCs w:val="14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4B46AD5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7464C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6FA4B1BE" w14:textId="77777777" w:rsidTr="0066765C">
        <w:trPr>
          <w:cantSplit/>
          <w:trHeight w:val="261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6EDAB84E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09-10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7DD6C9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649BB831" w14:textId="77777777" w:rsidR="0036053B" w:rsidRPr="00B3469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44F619C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3046AE7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29F212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DC6E76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62A809E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639182B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60509A7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0F42CE5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0F2331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69F23F8" w14:textId="77777777" w:rsidR="0036053B" w:rsidRPr="00241D8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233AB6D" w14:textId="77777777" w:rsidR="0036053B" w:rsidRPr="00161569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3442F4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9D62629" w14:textId="77777777" w:rsidR="0036053B" w:rsidRPr="002B7733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782C04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E17EF7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7496EA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0726199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BB170E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41462C9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3C292CF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2AEDB9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592B2438" w14:textId="77777777" w:rsidR="0036053B" w:rsidRPr="00C944C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6719558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000000"/>
              <w:right w:val="double" w:sz="4" w:space="0" w:color="auto"/>
            </w:tcBorders>
            <w:vAlign w:val="center"/>
          </w:tcPr>
          <w:p w14:paraId="51F400E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18D463D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14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2707A7A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6BB72BAC" w14:textId="77777777" w:rsidR="0036053B" w:rsidRPr="005F1142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FF"/>
                <w:sz w:val="20"/>
                <w:szCs w:val="2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6D13514E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192305DD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66A47F97" w14:textId="77777777" w:rsidTr="0066765C">
        <w:trPr>
          <w:cantSplit/>
          <w:trHeight w:val="262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1C43CAA6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FC2094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right w:val="single" w:sz="2" w:space="0" w:color="000000"/>
            </w:tcBorders>
            <w:vAlign w:val="center"/>
          </w:tcPr>
          <w:p w14:paraId="01EA29B5" w14:textId="77777777" w:rsidR="0036053B" w:rsidRPr="00B3469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0F4EBAA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right w:val="single" w:sz="2" w:space="0" w:color="auto"/>
            </w:tcBorders>
            <w:vAlign w:val="center"/>
          </w:tcPr>
          <w:p w14:paraId="5A5A7CF8" w14:textId="77777777" w:rsidR="0036053B" w:rsidRPr="00252D16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7915B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C426B8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0B245C1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0CEE62E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054413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B57591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5100927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04018" w14:textId="77777777" w:rsidR="0036053B" w:rsidRPr="00241D8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AA7902B" w14:textId="77777777" w:rsidR="0036053B" w:rsidRPr="0016156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95284F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DC47656" w14:textId="77777777" w:rsidR="0036053B" w:rsidRPr="002B7733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4FCA35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B12781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5515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top w:val="single" w:sz="2" w:space="0" w:color="000000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216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333C84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44981D0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A9F29F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AC22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08971396" w14:textId="77777777" w:rsidR="0036053B" w:rsidRPr="00A673E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6D7048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/>
            <w:tcBorders>
              <w:left w:val="single" w:sz="2" w:space="0" w:color="000000"/>
              <w:bottom w:val="single" w:sz="4" w:space="0" w:color="auto"/>
              <w:right w:val="double" w:sz="4" w:space="0" w:color="auto"/>
            </w:tcBorders>
            <w:vAlign w:val="center"/>
          </w:tcPr>
          <w:p w14:paraId="21D6BC1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45FA858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15</w:t>
            </w:r>
          </w:p>
        </w:tc>
        <w:tc>
          <w:tcPr>
            <w:tcW w:w="869" w:type="dxa"/>
            <w:vAlign w:val="center"/>
          </w:tcPr>
          <w:p w14:paraId="36E1C80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0EC3F75C" w14:textId="77777777" w:rsidR="0036053B" w:rsidRPr="00AB06FE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0EF54217" w14:textId="77777777" w:rsidR="0036053B" w:rsidRPr="00102F59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71F532A3" w14:textId="77777777" w:rsidR="0036053B" w:rsidRPr="00102F59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232C6">
              <w:rPr>
                <w:rFonts w:ascii="標楷體" w:eastAsia="標楷體" w:hAnsi="標楷體" w:hint="eastAsia"/>
                <w:sz w:val="22"/>
                <w:szCs w:val="22"/>
              </w:rPr>
            </w:r>
          </w:p>
        </w:tc>
      </w:tr>
      <w:tr w:rsidR="0036053B" w:rsidRPr="00944F62" w14:paraId="4FE73D84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4FBF9EBE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10-11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539C58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145B921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1800C2E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left w:val="single" w:sz="2" w:space="0" w:color="000000"/>
              <w:right w:val="single" w:sz="2" w:space="0" w:color="auto"/>
            </w:tcBorders>
            <w:vAlign w:val="center"/>
          </w:tcPr>
          <w:p w14:paraId="7042722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023537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64690C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7C2D7FE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7891B28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087B335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796CACD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5930F04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457ECB01" w14:textId="77777777" w:rsidR="0036053B" w:rsidRPr="00241D8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2C3EBED4" w14:textId="77777777" w:rsidR="0036053B" w:rsidRPr="00161569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7E2BA035" w14:textId="77777777" w:rsidR="0036053B" w:rsidRPr="008A02E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6AADFF3F" w14:textId="77777777" w:rsidR="0036053B" w:rsidRPr="002C6039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3026069A" w14:textId="77777777" w:rsidR="0036053B" w:rsidRPr="009C7DD3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DD81F4E" w14:textId="77777777" w:rsidR="0036053B" w:rsidRDefault="0036053B" w:rsidP="0036053B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735D99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7EA338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EC8880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E18672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93992B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0BD563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AA11B2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19B703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132D23F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45CA35E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16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7982404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14E88C1B" w14:textId="77777777" w:rsidR="0036053B" w:rsidRPr="002775C5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FF"/>
                <w:sz w:val="20"/>
                <w:szCs w:val="2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3853B72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7EA6611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1660B" w14:paraId="47A878F7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752FD787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76C496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2049F6AD" w14:textId="77777777" w:rsidR="0036053B" w:rsidRPr="00B3469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50890C0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349F9029" w14:textId="77777777" w:rsidR="0036053B" w:rsidRPr="00252D1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6A350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D81605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775949F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37782FB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8CBAAB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0240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526D8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04668" w14:textId="77777777" w:rsidR="0036053B" w:rsidRPr="00241D8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0D9DB86" w14:textId="77777777" w:rsidR="0036053B" w:rsidRPr="0016156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0C7720E" w14:textId="77777777" w:rsidR="0036053B" w:rsidRPr="008A02E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0E6F5CC7" w14:textId="77777777" w:rsidR="0036053B" w:rsidRPr="009F734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147020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C25A82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193D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0D89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802425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9B7FF0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2BEF62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5E46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E47F9AB" w14:textId="77777777" w:rsidR="0036053B" w:rsidRPr="00A673E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1DC1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A4C5A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B3E8D9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17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09CA235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2AB95E8C" w14:textId="77777777" w:rsidR="0036053B" w:rsidRPr="00AB06FE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246CFA53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C175A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</w:tr>
      <w:tr w:rsidR="0036053B" w:rsidRPr="00C1660B" w14:paraId="46B058CB" w14:textId="77777777" w:rsidTr="0066765C">
        <w:trPr>
          <w:cantSplit/>
          <w:trHeight w:val="270"/>
        </w:trPr>
        <w:tc>
          <w:tcPr>
            <w:tcW w:w="844" w:type="dxa"/>
            <w:vMerge w:val="restart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5356816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11-12</w:t>
            </w:r>
          </w:p>
        </w:tc>
        <w:tc>
          <w:tcPr>
            <w:tcW w:w="456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CE6CAF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0D063231" w14:textId="77777777" w:rsidR="0036053B" w:rsidRPr="00B3469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41C032F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056F9A7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585FA0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FD507B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4A954A3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5C4D51A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1D41A76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ABF849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04F5A5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F49BD9C" w14:textId="77777777" w:rsidR="0036053B" w:rsidRPr="00241D8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6AFBC2C4" w14:textId="77777777" w:rsidR="0036053B" w:rsidRPr="00161569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76BC2C7" w14:textId="77777777" w:rsidR="0036053B" w:rsidRPr="008A02E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C1C239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E8DFC6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819874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667E35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A8A83E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EF357A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876DC5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22EED4D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F66EAA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A45FB1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9BF629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E356F7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3027F8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18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225B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DE3F9" w14:textId="77777777" w:rsidR="0036053B" w:rsidRPr="00AB06FE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54AFC962" w14:textId="77777777" w:rsidR="0036053B" w:rsidRPr="00102F59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D8D3D" w14:textId="77777777" w:rsidR="0036053B" w:rsidRPr="0098215A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36053B" w:rsidRPr="00C1660B" w14:paraId="2717E44A" w14:textId="77777777" w:rsidTr="0066765C">
        <w:trPr>
          <w:cantSplit/>
          <w:trHeight w:val="88"/>
        </w:trPr>
        <w:tc>
          <w:tcPr>
            <w:tcW w:w="844" w:type="dxa"/>
            <w:vMerge/>
            <w:tcBorders>
              <w:top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64B327E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DDD084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63946DF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504C014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auto"/>
            </w:tcBorders>
            <w:vAlign w:val="center"/>
          </w:tcPr>
          <w:p w14:paraId="0ED94155" w14:textId="77777777" w:rsidR="0036053B" w:rsidRPr="00252D1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FAC132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76683C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42DA11E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42EDB5F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346B9A6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1F0F460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7FF120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F635DF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2" w:space="0" w:color="000000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218111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2" w:space="0" w:color="000000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05462B8" w14:textId="77777777" w:rsidR="0036053B" w:rsidRPr="008A02E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5BEBA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16B87E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54AACC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D1FBD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EB6785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79344FC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66E5E79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1CF1E18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0665937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01D7288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39A26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C17EC1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1CC9E2D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19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080FFE77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left w:val="single" w:sz="2" w:space="0" w:color="auto"/>
            </w:tcBorders>
            <w:vAlign w:val="center"/>
          </w:tcPr>
          <w:p w14:paraId="68A1E316" w14:textId="77777777" w:rsidR="0036053B" w:rsidRPr="00AB06FE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591A440" w14:textId="77777777" w:rsidR="0036053B" w:rsidRPr="00EE07B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5F56FC3F" w14:textId="77777777" w:rsidR="0036053B" w:rsidRPr="00EE07BD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休(補)假</w:t>
            </w:r>
          </w:p>
        </w:tc>
      </w:tr>
      <w:tr w:rsidR="0036053B" w:rsidRPr="00C1660B" w14:paraId="580C40AF" w14:textId="77777777" w:rsidTr="0066765C">
        <w:trPr>
          <w:cantSplit/>
          <w:trHeight w:val="174"/>
        </w:trPr>
        <w:tc>
          <w:tcPr>
            <w:tcW w:w="844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14:paraId="5A9DB7D5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12-13</w:t>
            </w:r>
          </w:p>
        </w:tc>
        <w:tc>
          <w:tcPr>
            <w:tcW w:w="456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6FA2551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41A871E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7627B869" w14:textId="77777777" w:rsidR="0036053B" w:rsidRPr="00525828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EE0000"/>
                <w:spacing w:val="-20"/>
                <w:sz w:val="20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6CDA8522" w14:textId="77777777" w:rsidR="0036053B" w:rsidRPr="00252D16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6326643" w14:textId="77777777" w:rsidR="0036053B" w:rsidRPr="00592C2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689C40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0E31F00D" w14:textId="77777777" w:rsidR="0036053B" w:rsidRPr="0009107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2CD2DC58" w14:textId="77777777" w:rsidR="0036053B" w:rsidRPr="00DA229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12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305BE99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11D4CF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C1DF33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408AF97" w14:textId="77777777" w:rsidR="0036053B" w:rsidRPr="00D820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C45249F" w14:textId="77777777" w:rsidR="0036053B" w:rsidRPr="008A1F23" w:rsidRDefault="0036053B" w:rsidP="0036053B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FF"/>
                <w:sz w:val="20"/>
                <w:szCs w:val="20"/>
              </w:rPr>
            </w:pPr>
          </w:p>
        </w:tc>
        <w:tc>
          <w:tcPr>
            <w:tcW w:w="700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39ACFC3" w14:textId="77777777" w:rsidR="0036053B" w:rsidRPr="0036053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FF"/>
                <w:sz w:val="20"/>
                <w:szCs w:val="20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5214A2C" w14:textId="77777777" w:rsidR="0036053B" w:rsidRPr="008552AC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378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9276E1F" w14:textId="77777777" w:rsidR="0036053B" w:rsidRPr="006175F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8B889E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</w:p>
        </w:tc>
        <w:tc>
          <w:tcPr>
            <w:tcW w:w="338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A90543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6DFC8DD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CDA373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2A85F99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70C545A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B0D5CF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2AB59A4C" w14:textId="77777777" w:rsidR="0036053B" w:rsidRPr="001A26E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13ED328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000000"/>
              <w:left w:val="single" w:sz="2" w:space="0" w:color="auto"/>
              <w:right w:val="double" w:sz="4" w:space="0" w:color="auto"/>
            </w:tcBorders>
            <w:vAlign w:val="center"/>
          </w:tcPr>
          <w:p w14:paraId="0DB7FB2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662AAAA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20</w:t>
            </w:r>
          </w:p>
        </w:tc>
        <w:tc>
          <w:tcPr>
            <w:tcW w:w="869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0DE2D92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52B1CEB6" w14:textId="77777777" w:rsidR="0036053B" w:rsidRPr="001F3C75" w:rsidRDefault="0036053B" w:rsidP="0036053B">
            <w:pPr>
              <w:spacing w:line="1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0A540DA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559BE0C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1660B" w14:paraId="750BFC48" w14:textId="77777777" w:rsidTr="0066765C">
        <w:trPr>
          <w:cantSplit/>
          <w:trHeight w:val="228"/>
        </w:trPr>
        <w:tc>
          <w:tcPr>
            <w:tcW w:w="844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691A7175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367F875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5772B41" w14:textId="77777777" w:rsidR="0036053B" w:rsidRPr="00B3469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57C34DF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7A936933" w14:textId="77777777" w:rsidR="0036053B" w:rsidRPr="00252D1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37D3A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6CBE4B9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5B67792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2B9F090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F2B5A0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D2935E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106A336" w14:textId="77777777" w:rsidR="0036053B" w:rsidRPr="001D72A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6B0077C" w14:textId="77777777" w:rsidR="0036053B" w:rsidRPr="00D820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C1B14" w14:textId="77777777" w:rsidR="0036053B" w:rsidRPr="008A02E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347BD63" w14:textId="77777777" w:rsidR="0036053B" w:rsidRPr="00EC6C78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  <w:shd w:val="pct15" w:color="auto" w:fill="FFFFFF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3940C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75F207" w14:textId="77777777" w:rsidR="0036053B" w:rsidRPr="006175F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D2ACB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8CED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39FD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FF8BD0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77691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406704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DB84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763FC0C" w14:textId="77777777" w:rsidR="0036053B" w:rsidRPr="00E8587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93A4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FCE123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6F9E4A1B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21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268DE47F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3AB30" w14:textId="77777777" w:rsidR="0036053B" w:rsidRPr="004613C5" w:rsidRDefault="0036053B" w:rsidP="0036053B">
            <w:pPr>
              <w:spacing w:line="180" w:lineRule="exact"/>
              <w:ind w:left="57" w:right="57"/>
              <w:jc w:val="center"/>
              <w:rPr>
                <w:rFonts w:ascii="標楷體" w:eastAsia="標楷體" w:hAnsi="標楷體"/>
                <w:color w:val="FF0000"/>
              </w:rPr>
            </w:pPr>
          </w:p>
        </w:tc>
        <w:tc>
          <w:tcPr>
            <w:tcW w:w="280" w:type="dxa"/>
            <w:vMerge w:val="restart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524B1C1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26826FE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1660B" w14:paraId="057F5735" w14:textId="77777777" w:rsidTr="0066765C">
        <w:trPr>
          <w:cantSplit/>
          <w:trHeight w:val="188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67DA50A9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13-14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3D5562F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FC3B74B" w14:textId="77777777" w:rsidR="0036053B" w:rsidRPr="00B3469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625B65E0" w14:textId="77777777" w:rsidR="0036053B" w:rsidRPr="008277C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676033F7" w14:textId="77777777" w:rsidR="0036053B" w:rsidRPr="00252D16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0B672A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2596E6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5BED111A" w14:textId="77777777" w:rsidR="0036053B" w:rsidRPr="00CB3E6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30B5E85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4D9E250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7000AF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67B2464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3D3EFEBD" w14:textId="77777777" w:rsidR="0036053B" w:rsidRPr="00D820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4BF768C" w14:textId="77777777" w:rsidR="0036053B" w:rsidRPr="00701BB4" w:rsidRDefault="0036053B" w:rsidP="0036053B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033A331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808497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0F7630E" w14:textId="77777777" w:rsidR="0036053B" w:rsidRPr="006175F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spacing w:val="-2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D9FB72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341127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26DCA9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901C7F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4602E2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8D7AAE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4C4D2E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DDC10CE" w14:textId="77777777" w:rsidR="0036053B" w:rsidRPr="00E8587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E7D98B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3584AE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5D3EFA40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22</w:t>
            </w:r>
          </w:p>
        </w:tc>
        <w:tc>
          <w:tcPr>
            <w:tcW w:w="869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54136422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06F54200" w14:textId="77777777" w:rsidR="0036053B" w:rsidRPr="00701D9D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</w:p>
        </w:tc>
        <w:tc>
          <w:tcPr>
            <w:tcW w:w="280" w:type="dxa"/>
            <w:vMerge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9F19EB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1562AC7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1660B" w14:paraId="6874382A" w14:textId="77777777" w:rsidTr="0066765C">
        <w:trPr>
          <w:cantSplit/>
          <w:trHeight w:val="283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0141370B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3DE9499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39B9AA6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22CA463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44F3C8C7" w14:textId="77777777" w:rsidR="0036053B" w:rsidRPr="00252D1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76A414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22560E9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5A7B791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4DE27D2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4E8AB7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D06F40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ECDB8A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53159A5" w14:textId="77777777" w:rsidR="0036053B" w:rsidRPr="00D820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908A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9DCBB5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0CC57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FF3926" w14:textId="77777777" w:rsidR="0036053B" w:rsidRPr="006175F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2402A0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3298B2A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270B347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3E7C99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E2D66F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ED40C1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0999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E70D10E" w14:textId="77777777" w:rsidR="0036053B" w:rsidRPr="00E8587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DD7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70C7D0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6525B090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23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71F36C89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74B12">
              <w:rPr>
                <w:rFonts w:ascii="標楷體" w:eastAsia="標楷體" w:hAnsi="標楷體" w:hint="eastAsia"/>
                <w:color w:val="000000"/>
              </w:rPr>
              <w:t>林筠臻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7B703" w14:textId="77777777" w:rsidR="0036053B" w:rsidRPr="00456D0A" w:rsidRDefault="0036053B" w:rsidP="0036053B">
            <w:pPr>
              <w:spacing w:line="200" w:lineRule="exact"/>
              <w:ind w:leftChars="-50" w:left="-120" w:rightChars="-50" w:right="-12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456D0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留職停薪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3154AFA7" w14:textId="77777777" w:rsidR="0036053B" w:rsidRPr="00102F59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18E37109" w14:textId="77777777" w:rsidR="0036053B" w:rsidRPr="00102F59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36053B" w:rsidRPr="00C1660B" w14:paraId="32CB81DD" w14:textId="77777777" w:rsidTr="0066765C">
        <w:trPr>
          <w:cantSplit/>
          <w:trHeight w:val="238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4D9B918D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14-15</w:t>
            </w:r>
          </w:p>
        </w:tc>
        <w:tc>
          <w:tcPr>
            <w:tcW w:w="45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42BB672" w14:textId="77777777" w:rsidR="0036053B" w:rsidRDefault="0036053B" w:rsidP="0036053B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0326A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1FEEBC7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4C02AEC" w14:textId="77777777" w:rsidR="0036053B" w:rsidRPr="00252D16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B3B5A7A" w14:textId="77777777" w:rsidR="0036053B" w:rsidRPr="00252D1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F0AE3B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4FCFDFB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74C74F3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D35FC7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3B23503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54C88EB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2D18DD2D" w14:textId="77777777" w:rsidR="0036053B" w:rsidRPr="00D820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DE9CC22" w14:textId="77777777" w:rsidR="0036053B" w:rsidRPr="0036053B" w:rsidRDefault="0036053B" w:rsidP="00426B6E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7D49047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53C9048" w14:textId="77777777" w:rsidR="0036053B" w:rsidRPr="008B393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F781890" w14:textId="77777777" w:rsidR="0036053B" w:rsidRPr="00CD174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D531046" w14:textId="77777777" w:rsidR="0036053B" w:rsidRDefault="0036053B" w:rsidP="0036053B">
            <w:pPr>
              <w:spacing w:line="240" w:lineRule="exact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66A41D9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4110846C" w14:textId="77777777" w:rsidR="0036053B" w:rsidRPr="0033474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1B4F72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67A7DCB" w14:textId="77777777" w:rsidR="00FA6C8C" w:rsidRDefault="00FA6C8C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4389A6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A8944F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F271A0E" w14:textId="77777777" w:rsidR="0036053B" w:rsidRPr="00E8587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A1F8DF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796E2F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328E4FE9" w14:textId="77777777" w:rsidR="0036053B" w:rsidRPr="001B003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189C753D" w14:textId="77777777" w:rsidR="0036053B" w:rsidRPr="001B003D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業務</w:t>
            </w:r>
            <w:r w:rsidRPr="008E7FEF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454A6599" w14:textId="77777777" w:rsidR="0036053B" w:rsidRPr="007B241A" w:rsidRDefault="0036053B" w:rsidP="0036053B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一</w:t>
            </w:r>
            <w:r w:rsidRPr="002B5480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288083" w14:textId="77777777" w:rsidR="0036053B" w:rsidRPr="00102F59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76D70AF0" w14:textId="2B8B869F" w:rsidR="0036053B" w:rsidRPr="00102F59" w:rsidRDefault="0036053B" w:rsidP="0036053B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1660B" w14:paraId="60D7BC7A" w14:textId="77777777" w:rsidTr="0066765C">
        <w:trPr>
          <w:cantSplit/>
          <w:trHeight w:val="279"/>
        </w:trPr>
        <w:tc>
          <w:tcPr>
            <w:tcW w:w="844" w:type="dxa"/>
            <w:vMerge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4441CBAF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B2FCE9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41564C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23C7EBA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12" w:space="0" w:color="auto"/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47A92D54" w14:textId="77777777" w:rsidR="0036053B" w:rsidRPr="00252D1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3CD56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8D444E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2646CB9" w14:textId="77777777" w:rsidR="0036053B" w:rsidRDefault="0036053B" w:rsidP="0036053B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ABB32C" w14:textId="77777777" w:rsidR="0036053B" w:rsidRDefault="0036053B" w:rsidP="0036053B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05812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</w:tcPr>
          <w:p w14:paraId="553830F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462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7BB93B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21E32AA" w14:textId="77777777" w:rsidR="0036053B" w:rsidRPr="00D820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A682A" w14:textId="77777777" w:rsidR="0036053B" w:rsidRP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7CB0D3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3C7D247" w14:textId="77777777" w:rsidR="0036053B" w:rsidRPr="008B393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DA9D98" w14:textId="77777777" w:rsidR="0036053B" w:rsidRPr="00CD174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4DCCC1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458DD87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6DB6CFE1" w14:textId="77777777" w:rsidR="0036053B" w:rsidRPr="0033474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951EBD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6D16FB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BB8C7A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5AD046C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3383CD4" w14:textId="77777777" w:rsidR="0036053B" w:rsidRPr="00E8587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2402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2E3AEF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2" w:space="0" w:color="auto"/>
            </w:tcBorders>
            <w:vAlign w:val="center"/>
          </w:tcPr>
          <w:p w14:paraId="53BB732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bCs/>
                <w:color w:val="000000"/>
              </w:rPr>
              <w:t>26</w:t>
            </w:r>
          </w:p>
        </w:tc>
        <w:tc>
          <w:tcPr>
            <w:tcW w:w="869" w:type="dxa"/>
            <w:tcBorders>
              <w:bottom w:val="single" w:sz="2" w:space="0" w:color="auto"/>
            </w:tcBorders>
            <w:vAlign w:val="center"/>
          </w:tcPr>
          <w:p w14:paraId="593D4E9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黃雅琳</w:t>
            </w:r>
          </w:p>
        </w:tc>
        <w:tc>
          <w:tcPr>
            <w:tcW w:w="728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1FFD1C99" w14:textId="77777777" w:rsidR="0036053B" w:rsidRPr="00855DB5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C3EEB54" w14:textId="13FB4780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24D6D5E0" w14:textId="16356706" w:rsidR="0036053B" w:rsidRPr="00E33097" w:rsidRDefault="00242D4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</w:r>
          </w:p>
        </w:tc>
      </w:tr>
      <w:tr w:rsidR="0036053B" w:rsidRPr="00C1660B" w14:paraId="18CFF27D" w14:textId="77777777" w:rsidTr="0066765C">
        <w:trPr>
          <w:cantSplit/>
          <w:trHeight w:val="132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4F6686CF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15-16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B4EA20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AA661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5E1B7D1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F9B8592" w14:textId="77777777" w:rsidR="0036053B" w:rsidRPr="00252D16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C60202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000000"/>
            </w:tcBorders>
            <w:vAlign w:val="center"/>
          </w:tcPr>
          <w:p w14:paraId="3EBF855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000000"/>
            </w:tcBorders>
            <w:vAlign w:val="center"/>
          </w:tcPr>
          <w:p w14:paraId="546C15F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519405D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6AFEF4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auto"/>
            </w:tcBorders>
            <w:vAlign w:val="center"/>
          </w:tcPr>
          <w:p w14:paraId="167B542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458427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8F9E6EF" w14:textId="77777777" w:rsidR="0036053B" w:rsidRPr="00D820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61D184B" w14:textId="77777777" w:rsidR="0036053B" w:rsidRP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6539DB4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779EDB95" w14:textId="77777777" w:rsidR="0036053B" w:rsidRPr="00924C01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45ACF54" w14:textId="77777777" w:rsidR="0036053B" w:rsidRPr="00CD174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AD0881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3D015AC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78056E1E" w14:textId="77777777" w:rsidR="0036053B" w:rsidRPr="0033474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35E7A9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5A910EA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9ECE24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FB2B3E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65ACC8DC" w14:textId="77777777" w:rsidR="0036053B" w:rsidRPr="00E8587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0A28A3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669E630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654B1DE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27</w:t>
            </w:r>
          </w:p>
        </w:tc>
        <w:tc>
          <w:tcPr>
            <w:tcW w:w="86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0DC7E105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洪君智</w:t>
            </w:r>
          </w:p>
        </w:tc>
        <w:tc>
          <w:tcPr>
            <w:tcW w:w="728" w:type="dxa"/>
            <w:tcBorders>
              <w:left w:val="single" w:sz="2" w:space="0" w:color="auto"/>
            </w:tcBorders>
            <w:vAlign w:val="center"/>
          </w:tcPr>
          <w:p w14:paraId="48104113" w14:textId="77777777" w:rsidR="0036053B" w:rsidRPr="00E2522E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29D61F3" w14:textId="61BF9801" w:rsidR="0036053B" w:rsidRPr="00EC619A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  <w:bottom w:val="single" w:sz="2" w:space="0" w:color="000000"/>
            </w:tcBorders>
            <w:vAlign w:val="center"/>
          </w:tcPr>
          <w:p w14:paraId="5AC37E45" w14:textId="29F2C6C1" w:rsidR="0036053B" w:rsidRDefault="0036053B" w:rsidP="0036053B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</w:p>
        </w:tc>
      </w:tr>
      <w:tr w:rsidR="0036053B" w:rsidRPr="00C1660B" w14:paraId="62DA35A9" w14:textId="77777777" w:rsidTr="0066765C">
        <w:trPr>
          <w:cantSplit/>
          <w:trHeight w:val="242"/>
        </w:trPr>
        <w:tc>
          <w:tcPr>
            <w:tcW w:w="844" w:type="dxa"/>
            <w:vMerge/>
            <w:tcBorders>
              <w:bottom w:val="single" w:sz="6" w:space="0" w:color="auto"/>
              <w:right w:val="single" w:sz="2" w:space="0" w:color="auto"/>
            </w:tcBorders>
            <w:vAlign w:val="center"/>
          </w:tcPr>
          <w:p w14:paraId="7C965B94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F44497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9C3D25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339966"/>
              </w:rPr>
            </w:pPr>
          </w:p>
        </w:tc>
        <w:tc>
          <w:tcPr>
            <w:tcW w:w="471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1868571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75E15216" w14:textId="77777777" w:rsidR="0036053B" w:rsidRPr="00252D1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16FC3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6CD5DAB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3345C1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BD045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5D5E3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</w:tcPr>
          <w:p w14:paraId="48F45C8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462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18EFE0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5B397CD" w14:textId="77777777" w:rsidR="0036053B" w:rsidRPr="00D820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15D35DBB" w14:textId="77777777" w:rsidR="0036053B" w:rsidRP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8BF82A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603676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BA3B3F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23CC04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1FA88B8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1FFD9515" w14:textId="77777777" w:rsidR="0036053B" w:rsidRPr="0033474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E4D14B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4E20219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1B4B24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4C276E1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FB803BD" w14:textId="77777777" w:rsidR="0036053B" w:rsidRPr="00E8587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41BC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E5ADBB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2" w:space="0" w:color="auto"/>
            </w:tcBorders>
            <w:vAlign w:val="center"/>
          </w:tcPr>
          <w:p w14:paraId="4EABD25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28</w:t>
            </w:r>
          </w:p>
        </w:tc>
        <w:tc>
          <w:tcPr>
            <w:tcW w:w="869" w:type="dxa"/>
            <w:tcBorders>
              <w:bottom w:val="single" w:sz="2" w:space="0" w:color="auto"/>
            </w:tcBorders>
            <w:vAlign w:val="center"/>
          </w:tcPr>
          <w:p w14:paraId="30B081A3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楊智為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7E6A08A0" w14:textId="77777777" w:rsidR="0036053B" w:rsidRDefault="0036053B" w:rsidP="0036053B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top w:val="single" w:sz="2" w:space="0" w:color="000000"/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D9EE17" w14:textId="77A7B23B" w:rsidR="0036053B" w:rsidRPr="006F3BEC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auto"/>
              <w:bottom w:val="single" w:sz="4" w:space="0" w:color="auto"/>
            </w:tcBorders>
            <w:vAlign w:val="center"/>
          </w:tcPr>
          <w:p w14:paraId="778FCDE1" w14:textId="0E37398E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34E02" w14:paraId="3177447E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6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8497739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16-17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FB5F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A408DE" w14:textId="77777777" w:rsidR="0036053B" w:rsidRPr="0053738E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74F4DB1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708665F6" w14:textId="77777777" w:rsidR="0036053B" w:rsidRPr="00252D16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F026F6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B787E9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000000"/>
            </w:tcBorders>
            <w:vAlign w:val="center"/>
          </w:tcPr>
          <w:p w14:paraId="689D14E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D3909D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03C327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auto"/>
            </w:tcBorders>
            <w:vAlign w:val="center"/>
          </w:tcPr>
          <w:p w14:paraId="606998B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4E154E65" w14:textId="77777777" w:rsidR="0036053B" w:rsidRPr="002E665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226D5A53" w14:textId="77777777" w:rsidR="0036053B" w:rsidRPr="00D820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82EEFA1" w14:textId="77777777" w:rsidR="0036053B" w:rsidRP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1BABC649" w14:textId="77777777" w:rsidR="0036053B" w:rsidRPr="00D465C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27E2AD5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3E20E61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F286B2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1CA4A79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73BE2A90" w14:textId="77777777" w:rsidR="0036053B" w:rsidRPr="0033474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6173C6E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1A3729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6670452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7C18CBE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E52DFEA" w14:textId="77777777" w:rsidR="0036053B" w:rsidRPr="00E8587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C64F80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88C5DE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7BFBC26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29</w:t>
            </w:r>
          </w:p>
        </w:tc>
        <w:tc>
          <w:tcPr>
            <w:tcW w:w="869" w:type="dxa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045D046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陳淑卿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7F7F360A" w14:textId="77777777" w:rsidR="0036053B" w:rsidRPr="007B241A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E490E2D" w14:textId="77777777" w:rsidR="0036053B" w:rsidRPr="006F3BEC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63B1A797" w14:textId="77777777" w:rsidR="0036053B" w:rsidRPr="000C68A4" w:rsidRDefault="0036053B" w:rsidP="0036053B">
            <w:pPr>
              <w:spacing w:line="20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公假</w:t>
            </w:r>
          </w:p>
        </w:tc>
      </w:tr>
      <w:tr w:rsidR="0036053B" w:rsidRPr="00C1660B" w14:paraId="5739EAB5" w14:textId="77777777" w:rsidTr="0066765C">
        <w:trPr>
          <w:cantSplit/>
          <w:trHeight w:val="270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478B5A2F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F90B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ECB6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563E77A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3581FD58" w14:textId="77777777" w:rsidR="0036053B" w:rsidRPr="00252D1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E0D61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82D26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57CE984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2BB4B3F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699C5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44A0A97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92734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5E43D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65D540A" w14:textId="77777777" w:rsidR="0036053B" w:rsidRP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2" w:space="0" w:color="000000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6DE1A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377356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F47EFC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5C5A25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19F0EA26" w14:textId="77777777" w:rsidR="0036053B" w:rsidRPr="0033474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4A537CC9" w14:textId="77777777" w:rsidR="0036053B" w:rsidRPr="0033474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FE701B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5C39830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5646A3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184B0B6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20074D0" w14:textId="77777777" w:rsidR="0036053B" w:rsidRPr="00E8587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E0A9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239BB3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2" w:space="0" w:color="auto"/>
            </w:tcBorders>
            <w:vAlign w:val="center"/>
          </w:tcPr>
          <w:p w14:paraId="7BD118A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bCs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31</w:t>
            </w:r>
          </w:p>
        </w:tc>
        <w:tc>
          <w:tcPr>
            <w:tcW w:w="869" w:type="dxa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1FACBF4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謝函儒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4132DF22" w14:textId="77777777" w:rsidR="0036053B" w:rsidRPr="00105A5D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14"/>
                <w:szCs w:val="14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6FB1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FC4042" w14:textId="77777777" w:rsidR="0036053B" w:rsidRPr="0098215A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</w:tr>
      <w:tr w:rsidR="0036053B" w:rsidRPr="00C1660B" w14:paraId="57FD07E0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63EE0D93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17-18</w:t>
            </w:r>
          </w:p>
        </w:tc>
        <w:tc>
          <w:tcPr>
            <w:tcW w:w="456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3E8BA8D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0ED994FB" w14:textId="77777777" w:rsidR="0036053B" w:rsidRPr="0053738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4C35163B" w14:textId="77777777" w:rsidR="0036053B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2BA2C65A" w14:textId="77777777" w:rsidR="0036053B" w:rsidRPr="00252D16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1EA03A46" w14:textId="77777777" w:rsidR="0036053B" w:rsidRPr="00EE66F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E83F2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7FCBD66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9EDAE7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E4C201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09771587" w14:textId="77777777" w:rsidR="0036053B" w:rsidRP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8819E5B" w14:textId="77777777" w:rsidR="0036053B" w:rsidRPr="009E4233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FA4D96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23453A6" w14:textId="77777777" w:rsidR="0036053B" w:rsidRP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C79F959" w14:textId="77777777" w:rsidR="0036053B" w:rsidRDefault="0036053B" w:rsidP="00FA6C8C">
            <w:pPr>
              <w:spacing w:line="240" w:lineRule="exact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2E5F905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23313E9C" w14:textId="77777777" w:rsidR="0036053B" w:rsidRPr="00DC6DD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6"/>
                <w:szCs w:val="16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333BBAD1" w14:textId="77777777" w:rsidR="0036053B" w:rsidRPr="0033474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157ABD18" w14:textId="77777777" w:rsidR="0036053B" w:rsidRPr="009B1F81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sz w:val="22"/>
                <w:szCs w:val="22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20B4FB0B" w14:textId="77777777" w:rsidR="0036053B" w:rsidRPr="00E85879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A0F86BF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0B13E9B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ABB8564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16F9394D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72180EFE" w14:textId="77777777" w:rsidR="0036053B" w:rsidRPr="00E85879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004262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A39689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676E0CF8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33</w:t>
            </w:r>
          </w:p>
        </w:tc>
        <w:tc>
          <w:tcPr>
            <w:tcW w:w="869" w:type="dxa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03F47511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74B12">
              <w:rPr>
                <w:rFonts w:ascii="標楷體" w:eastAsia="標楷體" w:hAnsi="標楷體" w:hint="eastAsia"/>
                <w:color w:val="000000"/>
              </w:rPr>
              <w:t>曾義雄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43BC106" w14:textId="77777777" w:rsidR="0036053B" w:rsidRPr="006560D5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368F7B2" w14:textId="77777777" w:rsidR="0036053B" w:rsidRPr="006F3BE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3CF32C73" w14:textId="77777777" w:rsidR="0036053B" w:rsidRPr="00A22BC9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6053B" w:rsidRPr="00C1660B" w14:paraId="5C005C95" w14:textId="77777777" w:rsidTr="0066765C">
        <w:trPr>
          <w:cantSplit/>
          <w:trHeight w:hRule="exact" w:val="248"/>
        </w:trPr>
        <w:tc>
          <w:tcPr>
            <w:tcW w:w="844" w:type="dxa"/>
            <w:vMerge/>
            <w:tcBorders>
              <w:top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123FCE3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7CA9422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045B495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3D18E4D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12" w:space="0" w:color="EE0000"/>
              <w:right w:val="single" w:sz="2" w:space="0" w:color="000000"/>
            </w:tcBorders>
            <w:vAlign w:val="center"/>
          </w:tcPr>
          <w:p w14:paraId="7F11122E" w14:textId="77777777" w:rsidR="0036053B" w:rsidRPr="00C3711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12" w:space="0" w:color="EE0000"/>
              <w:right w:val="single" w:sz="4" w:space="0" w:color="auto"/>
            </w:tcBorders>
            <w:vAlign w:val="center"/>
          </w:tcPr>
          <w:p w14:paraId="4CF3606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12" w:space="0" w:color="EE0000"/>
              <w:right w:val="single" w:sz="4" w:space="0" w:color="auto"/>
            </w:tcBorders>
            <w:vAlign w:val="center"/>
          </w:tcPr>
          <w:p w14:paraId="2FC531D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4" w:space="0" w:color="auto"/>
              <w:bottom w:val="single" w:sz="12" w:space="0" w:color="EE0000"/>
              <w:right w:val="single" w:sz="2" w:space="0" w:color="000000"/>
            </w:tcBorders>
            <w:vAlign w:val="center"/>
          </w:tcPr>
          <w:p w14:paraId="3B1605A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56E4D8B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245B1C5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12" w:space="0" w:color="000000"/>
              <w:right w:val="single" w:sz="2" w:space="0" w:color="auto"/>
            </w:tcBorders>
            <w:vAlign w:val="center"/>
          </w:tcPr>
          <w:p w14:paraId="565B9F2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top w:val="single" w:sz="2" w:space="0" w:color="000000"/>
              <w:left w:val="single" w:sz="2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13F5A20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auto"/>
            </w:tcBorders>
            <w:vAlign w:val="center"/>
          </w:tcPr>
          <w:p w14:paraId="515631A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BC7DBB" w14:textId="77777777" w:rsidR="0036053B" w:rsidRPr="000A1FB5" w:rsidRDefault="0036053B" w:rsidP="0036053B">
            <w:pPr>
              <w:spacing w:line="160" w:lineRule="exact"/>
              <w:jc w:val="center"/>
              <w:rPr>
                <w:rFonts w:ascii="標楷體" w:eastAsia="標楷體" w:hAnsi="標楷體" w:cs="Arial"/>
                <w:color w:val="FF0000"/>
                <w:sz w:val="16"/>
                <w:szCs w:val="16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4305E8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0EA6402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top w:val="single" w:sz="2" w:space="0" w:color="000000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AF8B28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E49C2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A47AB8F" w14:textId="77777777" w:rsidR="0036053B" w:rsidRPr="0033474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A8D5E8C" w14:textId="77777777" w:rsidR="0036053B" w:rsidRPr="0033474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C70F34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431E38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8F1973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43F52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521760B" w14:textId="77777777" w:rsidR="0036053B" w:rsidRPr="00E8587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BA74C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F1E44E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746AA4F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34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4D0088B7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889C387" w14:textId="77777777" w:rsidR="0036053B" w:rsidRPr="00913E62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81ECCD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60A60450" w14:textId="776D83BB" w:rsidR="0036053B" w:rsidRPr="008B33D4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1660B" w14:paraId="1FCC56F7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14:paraId="14ECB312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18-19</w:t>
            </w:r>
          </w:p>
        </w:tc>
        <w:tc>
          <w:tcPr>
            <w:tcW w:w="456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79E857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77219F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EE0000"/>
            </w:tcBorders>
            <w:vAlign w:val="center"/>
          </w:tcPr>
          <w:p w14:paraId="6F5AF15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EE0000"/>
              <w:left w:val="single" w:sz="12" w:space="0" w:color="EE0000"/>
              <w:right w:val="single" w:sz="4" w:space="0" w:color="auto"/>
            </w:tcBorders>
            <w:vAlign w:val="center"/>
          </w:tcPr>
          <w:p w14:paraId="0EEA9ED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EE0000"/>
              <w:left w:val="single" w:sz="4" w:space="0" w:color="auto"/>
              <w:right w:val="single" w:sz="4" w:space="0" w:color="auto"/>
            </w:tcBorders>
            <w:vAlign w:val="center"/>
          </w:tcPr>
          <w:p w14:paraId="59DD0D3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EE0000"/>
              <w:left w:val="single" w:sz="2" w:space="0" w:color="000000"/>
              <w:right w:val="single" w:sz="4" w:space="0" w:color="auto"/>
            </w:tcBorders>
            <w:vAlign w:val="center"/>
          </w:tcPr>
          <w:p w14:paraId="10504EF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12" w:space="0" w:color="EE0000"/>
              <w:left w:val="single" w:sz="2" w:space="0" w:color="000000"/>
              <w:right w:val="single" w:sz="12" w:space="0" w:color="EE0000"/>
            </w:tcBorders>
            <w:vAlign w:val="center"/>
          </w:tcPr>
          <w:p w14:paraId="73F25A1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auto"/>
              <w:left w:val="single" w:sz="12" w:space="0" w:color="EE0000"/>
              <w:right w:val="single" w:sz="4" w:space="0" w:color="auto"/>
            </w:tcBorders>
            <w:vAlign w:val="center"/>
          </w:tcPr>
          <w:p w14:paraId="3376B73D" w14:textId="77777777" w:rsidR="0036053B" w:rsidRPr="006016DA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000000"/>
            </w:tcBorders>
            <w:vAlign w:val="center"/>
          </w:tcPr>
          <w:p w14:paraId="6C60704E" w14:textId="77777777" w:rsidR="0036053B" w:rsidRPr="005142E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z w:val="32"/>
                <w:szCs w:val="32"/>
              </w:rPr>
            </w:pPr>
            <w:r w:rsidRPr="005142E0">
              <w:rPr>
                <w:rFonts w:ascii="標楷體" w:eastAsia="標楷體" w:hAnsi="標楷體" w:cs="Arial" w:hint="eastAsia"/>
                <w:color w:val="0000FF"/>
                <w:sz w:val="32"/>
                <w:szCs w:val="32"/>
              </w:rPr>
              <w:t>←</w:t>
            </w:r>
          </w:p>
          <w:p w14:paraId="4AC155AC" w14:textId="77777777" w:rsidR="0036053B" w:rsidRPr="005142E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z w:val="20"/>
                <w:szCs w:val="20"/>
              </w:rPr>
            </w:pPr>
            <w:r w:rsidRPr="005142E0">
              <w:rPr>
                <w:rFonts w:ascii="標楷體" w:eastAsia="標楷體" w:hAnsi="標楷體" w:cs="Arial" w:hint="eastAsia"/>
                <w:color w:val="0000FF"/>
                <w:sz w:val="20"/>
                <w:szCs w:val="20"/>
              </w:rPr>
              <w:t>兼</w:t>
            </w:r>
          </w:p>
          <w:p w14:paraId="760092B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  <w:r w:rsidRPr="005142E0">
              <w:rPr>
                <w:rFonts w:ascii="標楷體" w:eastAsia="標楷體" w:hAnsi="標楷體" w:cs="Arial" w:hint="eastAsia"/>
                <w:color w:val="0000FF"/>
                <w:sz w:val="20"/>
                <w:szCs w:val="20"/>
              </w:rPr>
              <w:t>督導分局</w:t>
            </w:r>
            <w:proofErr w:type="gramStart"/>
            <w:r w:rsidRPr="005142E0">
              <w:rPr>
                <w:rFonts w:ascii="標楷體" w:eastAsia="標楷體" w:hAnsi="標楷體" w:cs="Arial" w:hint="eastAsia"/>
                <w:color w:val="0000FF"/>
                <w:sz w:val="20"/>
                <w:szCs w:val="20"/>
              </w:rPr>
              <w:t>取締酒駕</w:t>
            </w:r>
            <w:proofErr w:type="gramEnd"/>
          </w:p>
        </w:tc>
        <w:tc>
          <w:tcPr>
            <w:tcW w:w="490" w:type="dxa"/>
            <w:gridSpan w:val="2"/>
            <w:vMerge w:val="restart"/>
            <w:tcBorders>
              <w:top w:val="single" w:sz="12" w:space="0" w:color="FF0000"/>
              <w:left w:val="single" w:sz="2" w:space="0" w:color="000000"/>
              <w:right w:val="single" w:sz="2" w:space="0" w:color="auto"/>
            </w:tcBorders>
            <w:vAlign w:val="center"/>
          </w:tcPr>
          <w:p w14:paraId="0F0900D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12" w:space="0" w:color="000000"/>
              <w:left w:val="single" w:sz="2" w:space="0" w:color="auto"/>
              <w:right w:val="single" w:sz="2" w:space="0" w:color="000000"/>
            </w:tcBorders>
            <w:vAlign w:val="center"/>
          </w:tcPr>
          <w:p w14:paraId="677154D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12" w:space="0" w:color="000000"/>
              <w:left w:val="single" w:sz="2" w:space="0" w:color="000000"/>
              <w:right w:val="single" w:sz="2" w:space="0" w:color="auto"/>
            </w:tcBorders>
            <w:vAlign w:val="center"/>
          </w:tcPr>
          <w:p w14:paraId="01D0090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12" w:space="0" w:color="FF0000"/>
              <w:left w:val="single" w:sz="2" w:space="0" w:color="auto"/>
              <w:right w:val="single" w:sz="4" w:space="0" w:color="auto"/>
            </w:tcBorders>
            <w:vAlign w:val="center"/>
          </w:tcPr>
          <w:p w14:paraId="24F649DA" w14:textId="77777777" w:rsidR="0036053B" w:rsidRPr="0066765C" w:rsidRDefault="0036053B" w:rsidP="0066765C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700" w:type="dxa"/>
            <w:vMerge w:val="restart"/>
            <w:tcBorders>
              <w:top w:val="single" w:sz="12" w:space="0" w:color="FF0000"/>
              <w:left w:val="single" w:sz="4" w:space="0" w:color="auto"/>
              <w:right w:val="single" w:sz="2" w:space="0" w:color="auto"/>
            </w:tcBorders>
            <w:vAlign w:val="center"/>
          </w:tcPr>
          <w:p w14:paraId="177BE58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072202EE" w14:textId="77777777" w:rsidR="0036053B" w:rsidRPr="0035530D" w:rsidRDefault="0036053B" w:rsidP="0036053B">
            <w:pPr>
              <w:spacing w:line="180" w:lineRule="exact"/>
              <w:rPr>
                <w:rFonts w:ascii="標楷體" w:eastAsia="標楷體" w:hAnsi="標楷體" w:cs="Arial"/>
                <w:color w:val="0033CC"/>
                <w:sz w:val="18"/>
                <w:szCs w:val="18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3ED71A7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D1FDF7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ACC989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606DA3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FED042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2C6410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AB8E3F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20D2B7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E49D77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1DCAD0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49E6BE7C" w14:textId="77777777" w:rsidR="0036053B" w:rsidRPr="002F5C2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42665D4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35</w:t>
            </w:r>
          </w:p>
        </w:tc>
        <w:tc>
          <w:tcPr>
            <w:tcW w:w="869" w:type="dxa"/>
            <w:vAlign w:val="center"/>
          </w:tcPr>
          <w:p w14:paraId="401D3422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74B12">
              <w:rPr>
                <w:rFonts w:ascii="標楷體" w:eastAsia="標楷體" w:hAnsi="標楷體" w:hint="eastAsia"/>
                <w:color w:val="000000"/>
              </w:rPr>
              <w:t>姚宗志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B65C615" w14:textId="77777777" w:rsidR="0036053B" w:rsidRPr="006840F1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EE0000"/>
                <w:sz w:val="20"/>
                <w:szCs w:val="20"/>
              </w:rPr>
            </w:pPr>
          </w:p>
        </w:tc>
        <w:tc>
          <w:tcPr>
            <w:tcW w:w="280" w:type="dxa"/>
            <w:vMerge w:val="restart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4A6CE347" w14:textId="6AD821BC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4E57F7DA" w14:textId="3F639857" w:rsidR="0036053B" w:rsidRPr="00CB3FD9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</w:tr>
      <w:tr w:rsidR="0036053B" w:rsidRPr="00C1660B" w14:paraId="5F4F706B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7D31035D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5B0B7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2BD461E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4" w:space="0" w:color="auto"/>
              <w:bottom w:val="single" w:sz="2" w:space="0" w:color="000000"/>
              <w:right w:val="single" w:sz="12" w:space="0" w:color="EE0000"/>
            </w:tcBorders>
            <w:vAlign w:val="center"/>
          </w:tcPr>
          <w:p w14:paraId="0DBC83D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12" w:space="0" w:color="EE0000"/>
              <w:bottom w:val="single" w:sz="2" w:space="0" w:color="000000"/>
              <w:right w:val="single" w:sz="4" w:space="0" w:color="auto"/>
            </w:tcBorders>
            <w:vAlign w:val="center"/>
          </w:tcPr>
          <w:p w14:paraId="141A3C9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3989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251BEF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000000"/>
              <w:bottom w:val="single" w:sz="4" w:space="0" w:color="auto"/>
              <w:right w:val="single" w:sz="12" w:space="0" w:color="EE0000"/>
            </w:tcBorders>
            <w:vAlign w:val="center"/>
          </w:tcPr>
          <w:p w14:paraId="05189321" w14:textId="77777777" w:rsidR="0036053B" w:rsidRPr="005C752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vMerge/>
            <w:tcBorders>
              <w:left w:val="single" w:sz="12" w:space="0" w:color="EE0000"/>
              <w:bottom w:val="single" w:sz="4" w:space="0" w:color="auto"/>
              <w:right w:val="single" w:sz="4" w:space="0" w:color="auto"/>
            </w:tcBorders>
            <w:vAlign w:val="center"/>
          </w:tcPr>
          <w:p w14:paraId="1AD11AB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62FA2A5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3236C88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7AB7F87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7EC334F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38B79" w14:textId="77777777" w:rsidR="0036053B" w:rsidRPr="0066765C" w:rsidRDefault="0036053B" w:rsidP="0066765C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B9A6D2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E5A8D51" w14:textId="77777777" w:rsidR="0036053B" w:rsidRPr="0035530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sz w:val="18"/>
                <w:szCs w:val="18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2EC4AF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E03FCC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2A04660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B2CB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E7FC40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68FD59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70229F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1E63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EB8B55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F12F9F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60C6DB1" w14:textId="77777777" w:rsidR="0036053B" w:rsidRPr="002F5C2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5D90DE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36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62F6E7ED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柯育婷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0000FF"/>
              <w:right w:val="double" w:sz="4" w:space="0" w:color="auto"/>
            </w:tcBorders>
            <w:vAlign w:val="center"/>
          </w:tcPr>
          <w:p w14:paraId="352C51DB" w14:textId="77777777" w:rsidR="0036053B" w:rsidRPr="006840F1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80" w:type="dxa"/>
            <w:vMerge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4D017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253E3A4D" w14:textId="00932B3A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1660B" w14:paraId="605BECF7" w14:textId="77777777" w:rsidTr="0066765C">
        <w:trPr>
          <w:cantSplit/>
          <w:trHeight w:hRule="exact" w:val="256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059895F0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19-20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9BCBC3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000000"/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688DE51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12" w:space="0" w:color="EE0000"/>
            </w:tcBorders>
            <w:vAlign w:val="center"/>
          </w:tcPr>
          <w:p w14:paraId="2699C1E0" w14:textId="77777777" w:rsidR="0036053B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12" w:space="0" w:color="EE0000"/>
              <w:right w:val="single" w:sz="4" w:space="0" w:color="auto"/>
            </w:tcBorders>
            <w:vAlign w:val="center"/>
          </w:tcPr>
          <w:p w14:paraId="73AF7C26" w14:textId="77777777" w:rsidR="0036053B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3AAC7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F782B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EE0000"/>
            </w:tcBorders>
            <w:vAlign w:val="center"/>
          </w:tcPr>
          <w:p w14:paraId="015F4BE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12" w:space="0" w:color="EE0000"/>
              <w:right w:val="single" w:sz="4" w:space="0" w:color="auto"/>
            </w:tcBorders>
            <w:vAlign w:val="center"/>
          </w:tcPr>
          <w:p w14:paraId="3FEF9C1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6643B03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4DCB0F9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0221A16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F3A5AF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CC182F0" w14:textId="77777777" w:rsidR="0036053B" w:rsidRPr="0066765C" w:rsidRDefault="0036053B" w:rsidP="0066765C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6C918A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C405AD" w14:textId="77777777" w:rsidR="0036053B" w:rsidRPr="0035530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sz w:val="18"/>
                <w:szCs w:val="18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A1AA87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4BBDEFB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0A21D7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650495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11AB83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91B055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CA93DF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3BA095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30415D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EC6691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CB97F1A" w14:textId="77777777" w:rsidR="0036053B" w:rsidRPr="002F5C2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34DDEB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38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6D64E266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林裕善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524E4270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57A55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006FE975" w14:textId="77777777" w:rsidR="0036053B" w:rsidRDefault="0036053B" w:rsidP="0036053B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1660B" w14:paraId="4EAD80A5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419EBA2A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58BAE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4407A52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4" w:space="0" w:color="auto"/>
              <w:right w:val="single" w:sz="12" w:space="0" w:color="EE0000"/>
            </w:tcBorders>
            <w:vAlign w:val="center"/>
          </w:tcPr>
          <w:p w14:paraId="7457DCED" w14:textId="77777777" w:rsidR="0036053B" w:rsidRPr="00BF25B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/>
            <w:tcBorders>
              <w:top w:val="single" w:sz="12" w:space="0" w:color="EE0000"/>
              <w:left w:val="single" w:sz="12" w:space="0" w:color="EE0000"/>
              <w:bottom w:val="single" w:sz="4" w:space="0" w:color="auto"/>
              <w:right w:val="single" w:sz="4" w:space="0" w:color="auto"/>
            </w:tcBorders>
            <w:vAlign w:val="center"/>
          </w:tcPr>
          <w:p w14:paraId="69C35CE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12" w:space="0" w:color="EE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06CF8D2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12" w:space="0" w:color="EE0000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36670A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top w:val="single" w:sz="12" w:space="0" w:color="EE0000"/>
              <w:left w:val="single" w:sz="4" w:space="0" w:color="auto"/>
              <w:bottom w:val="single" w:sz="2" w:space="0" w:color="000000"/>
              <w:right w:val="single" w:sz="12" w:space="0" w:color="EE0000"/>
            </w:tcBorders>
            <w:vAlign w:val="center"/>
          </w:tcPr>
          <w:p w14:paraId="6BFC709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0" w:type="dxa"/>
            <w:vMerge/>
            <w:tcBorders>
              <w:left w:val="single" w:sz="12" w:space="0" w:color="EE0000"/>
              <w:bottom w:val="single" w:sz="2" w:space="0" w:color="000000"/>
              <w:right w:val="single" w:sz="4" w:space="0" w:color="auto"/>
            </w:tcBorders>
            <w:vAlign w:val="center"/>
          </w:tcPr>
          <w:p w14:paraId="4E7813F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6FA3C78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792A27C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614433C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10839F0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478B6C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096F2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F8EF3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FF2EC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2B39CD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5F9464D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DF85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65D89E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D7F803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F67759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7A63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95106F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48604C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4724393" w14:textId="77777777" w:rsidR="0036053B" w:rsidRPr="002F5C2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EE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6E972CD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39</w:t>
            </w:r>
          </w:p>
        </w:tc>
        <w:tc>
          <w:tcPr>
            <w:tcW w:w="869" w:type="dxa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38A087DB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王庭偉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01889C54" w14:textId="77777777" w:rsidR="0036053B" w:rsidRDefault="0036053B" w:rsidP="0036053B">
            <w:pPr>
              <w:spacing w:line="220" w:lineRule="exact"/>
              <w:jc w:val="center"/>
              <w:rPr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70E1E5BB" w14:textId="77777777" w:rsidR="0036053B" w:rsidRPr="00E8199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5371F03" w14:textId="77777777" w:rsidR="0036053B" w:rsidRPr="00CB3FD9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6053B" w:rsidRPr="00C1660B" w14:paraId="0E0A5DF9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712D0983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20-21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7D2E30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  <w:r>
              <w:rPr>
                <w:rFonts w:ascii="標楷體" w:eastAsia="標楷體" w:hAnsi="標楷體" w:cs="Arial" w:hint="eastAsia"/>
                <w:color w:val="000000"/>
              </w:rPr>
              <w:t>5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05D11F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12" w:space="0" w:color="EE0000"/>
            </w:tcBorders>
            <w:vAlign w:val="center"/>
          </w:tcPr>
          <w:p w14:paraId="2D86D299" w14:textId="77777777" w:rsidR="0036053B" w:rsidRPr="00BF25B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12" w:space="0" w:color="EE0000"/>
              <w:right w:val="single" w:sz="4" w:space="0" w:color="auto"/>
            </w:tcBorders>
            <w:vAlign w:val="center"/>
          </w:tcPr>
          <w:p w14:paraId="284A155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D20A72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28BA78F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12" w:space="0" w:color="EE0000"/>
            </w:tcBorders>
            <w:vAlign w:val="center"/>
          </w:tcPr>
          <w:p w14:paraId="14C03D4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12" w:space="0" w:color="EE0000"/>
              <w:right w:val="single" w:sz="4" w:space="0" w:color="auto"/>
            </w:tcBorders>
            <w:vAlign w:val="center"/>
          </w:tcPr>
          <w:p w14:paraId="2DFABB0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06E6FD2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668983D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44930F4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8BD86D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9EA7F2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41C087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27D208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555EBC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4C4414F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6AE59E2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5F1F8A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EDC92C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EF6D48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E43ED6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EF832C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2C107B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252926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14C79B31" w14:textId="77777777" w:rsidR="0036053B" w:rsidRPr="002F5C2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899607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3F17BCBB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8E7FEF">
              <w:rPr>
                <w:rFonts w:ascii="標楷體" w:eastAsia="標楷體" w:hAnsi="標楷體" w:hint="eastAsia"/>
                <w:color w:val="FF0000"/>
              </w:rPr>
              <w:t>勤務組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0CB02E8C" w14:textId="77777777" w:rsidR="0036053B" w:rsidRDefault="0036053B" w:rsidP="0036053B">
            <w:pPr>
              <w:spacing w:line="240" w:lineRule="exact"/>
              <w:jc w:val="center"/>
              <w:rPr>
                <w:color w:val="000000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二</w:t>
            </w:r>
            <w:r w:rsidRPr="002B5480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F677D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535F674A" w14:textId="77777777" w:rsidR="0036053B" w:rsidRPr="008C76AE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CB3FD9">
              <w:rPr>
                <w:rFonts w:ascii="標楷體" w:eastAsia="標楷體" w:hAnsi="標楷體" w:hint="eastAsia"/>
                <w:sz w:val="20"/>
                <w:szCs w:val="20"/>
              </w:rPr>
              <w:t>身心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調適假</w:t>
            </w:r>
          </w:p>
        </w:tc>
      </w:tr>
      <w:tr w:rsidR="0036053B" w:rsidRPr="00C1660B" w14:paraId="518A157B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3EC3D600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F58ED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5C75F44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4" w:space="0" w:color="auto"/>
              <w:right w:val="single" w:sz="12" w:space="0" w:color="EE0000"/>
            </w:tcBorders>
            <w:vAlign w:val="center"/>
          </w:tcPr>
          <w:p w14:paraId="3429DCF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12" w:space="0" w:color="EE0000"/>
              <w:bottom w:val="single" w:sz="2" w:space="0" w:color="auto"/>
              <w:right w:val="single" w:sz="4" w:space="0" w:color="auto"/>
            </w:tcBorders>
            <w:vAlign w:val="center"/>
          </w:tcPr>
          <w:p w14:paraId="450E523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174A5B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0306AEA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000000"/>
              <w:bottom w:val="single" w:sz="2" w:space="0" w:color="000000"/>
              <w:right w:val="single" w:sz="12" w:space="0" w:color="EE0000"/>
            </w:tcBorders>
            <w:vAlign w:val="center"/>
          </w:tcPr>
          <w:p w14:paraId="3268287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0" w:type="dxa"/>
            <w:vMerge/>
            <w:tcBorders>
              <w:left w:val="single" w:sz="12" w:space="0" w:color="EE0000"/>
              <w:bottom w:val="single" w:sz="2" w:space="0" w:color="000000"/>
              <w:right w:val="single" w:sz="4" w:space="0" w:color="auto"/>
            </w:tcBorders>
            <w:vAlign w:val="center"/>
          </w:tcPr>
          <w:p w14:paraId="60E4721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36F98A3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1E3819C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6940B64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729EF38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6F255E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D6EF3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A3D87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9B40BA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B2F9E8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2CE2200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9F364B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6C895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DDB0F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DBA05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6A31FE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0C4CF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1F099D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64A69E2" w14:textId="77777777" w:rsidR="0036053B" w:rsidRPr="002F5C2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6FCCACF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40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1A1544FD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彭韋中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3D04556F" w14:textId="77777777" w:rsidR="0036053B" w:rsidRPr="00152CD4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152CD4">
              <w:rPr>
                <w:rFonts w:ascii="標楷體" w:eastAsia="標楷體" w:hAnsi="標楷體" w:hint="eastAsia"/>
              </w:rPr>
              <w:t>休假</w:t>
            </w: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4E4DA7" w14:textId="77777777" w:rsidR="0036053B" w:rsidRPr="005F00A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5905E0B3" w14:textId="77777777" w:rsidR="0036053B" w:rsidRPr="005F00A0" w:rsidRDefault="0036053B" w:rsidP="0036053B">
            <w:pPr>
              <w:spacing w:line="220" w:lineRule="exact"/>
              <w:ind w:right="57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36053B" w:rsidRPr="00C1660B" w14:paraId="4BCC6972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39670373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21-22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FFC1E9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5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462EF34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12" w:space="0" w:color="EE0000"/>
            </w:tcBorders>
            <w:vAlign w:val="center"/>
          </w:tcPr>
          <w:p w14:paraId="1236E16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12" w:space="0" w:color="EE0000"/>
              <w:right w:val="single" w:sz="4" w:space="0" w:color="auto"/>
            </w:tcBorders>
            <w:vAlign w:val="center"/>
          </w:tcPr>
          <w:p w14:paraId="5E70F4C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6AFBB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59466BC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12" w:space="0" w:color="EE0000"/>
            </w:tcBorders>
            <w:vAlign w:val="center"/>
          </w:tcPr>
          <w:p w14:paraId="7DA166C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12" w:space="0" w:color="EE0000"/>
              <w:right w:val="single" w:sz="4" w:space="0" w:color="auto"/>
            </w:tcBorders>
            <w:vAlign w:val="center"/>
          </w:tcPr>
          <w:p w14:paraId="33F147BF" w14:textId="77777777" w:rsidR="0036053B" w:rsidRPr="0079614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4A5A47A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047C70CC" w14:textId="77777777" w:rsidR="0036053B" w:rsidRPr="0056733F" w:rsidRDefault="00B25DB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 w:rsidRPr="00F323E4">
              <w:rPr>
                <w:rFonts w:ascii="標楷體" w:eastAsia="標楷體" w:hAnsi="標楷體" w:cs="Arial" w:hint="eastAsia"/>
                <w:color w:val="FF0000"/>
                <w:sz w:val="20"/>
                <w:szCs w:val="20"/>
              </w:rPr>
              <w:t>夜間測照</w:t>
            </w: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34FFF76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AC24A0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AA00B0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8D3BC6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DEF590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3236BEA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793BE79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0A30D2D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E1652E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9777A5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79CBF8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36BB3A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5D79D7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BC137A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E819FF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DE2C8CE" w14:textId="77777777" w:rsidR="0036053B" w:rsidRPr="002F5C2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03E6D4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41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35F288CB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林家豪</w:t>
            </w:r>
          </w:p>
        </w:tc>
        <w:tc>
          <w:tcPr>
            <w:tcW w:w="728" w:type="dxa"/>
            <w:tcBorders>
              <w:left w:val="single" w:sz="2" w:space="0" w:color="auto"/>
              <w:bottom w:val="single" w:sz="4" w:space="0" w:color="0000FF"/>
              <w:right w:val="double" w:sz="4" w:space="0" w:color="auto"/>
            </w:tcBorders>
            <w:vAlign w:val="center"/>
          </w:tcPr>
          <w:p w14:paraId="3476AB57" w14:textId="77777777" w:rsidR="0036053B" w:rsidRPr="005B47BE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4797E90B" w14:textId="77777777" w:rsidR="0036053B" w:rsidRPr="008039A1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vAlign w:val="center"/>
          </w:tcPr>
          <w:p w14:paraId="29D42CEE" w14:textId="77777777" w:rsidR="0036053B" w:rsidRPr="008039A1" w:rsidRDefault="0036053B" w:rsidP="0036053B">
            <w:pPr>
              <w:spacing w:line="220" w:lineRule="exact"/>
              <w:ind w:left="57" w:right="57"/>
              <w:rPr>
                <w:rFonts w:ascii="標楷體" w:eastAsia="標楷體" w:hAnsi="標楷體"/>
              </w:rPr>
            </w:pPr>
          </w:p>
        </w:tc>
      </w:tr>
      <w:tr w:rsidR="0036053B" w:rsidRPr="00C1660B" w14:paraId="43580E90" w14:textId="77777777" w:rsidTr="0066765C">
        <w:trPr>
          <w:cantSplit/>
          <w:trHeight w:val="199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7BF62316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ACF9A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02F3574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12" w:space="0" w:color="EE0000"/>
            </w:tcBorders>
            <w:vAlign w:val="center"/>
          </w:tcPr>
          <w:p w14:paraId="4C67710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12" w:space="0" w:color="EE0000"/>
              <w:bottom w:val="single" w:sz="12" w:space="0" w:color="EE0000"/>
              <w:right w:val="single" w:sz="4" w:space="0" w:color="auto"/>
            </w:tcBorders>
            <w:vAlign w:val="center"/>
          </w:tcPr>
          <w:p w14:paraId="376791D4" w14:textId="77777777" w:rsidR="0036053B" w:rsidRPr="0058421E" w:rsidRDefault="0036053B" w:rsidP="0036053B">
            <w:pPr>
              <w:spacing w:line="160" w:lineRule="exact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12" w:space="0" w:color="EE0000"/>
              <w:right w:val="single" w:sz="4" w:space="0" w:color="auto"/>
            </w:tcBorders>
            <w:vAlign w:val="center"/>
          </w:tcPr>
          <w:p w14:paraId="1B5247A9" w14:textId="77777777" w:rsidR="0036053B" w:rsidRPr="001D72A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12" w:space="0" w:color="EE0000"/>
              <w:right w:val="single" w:sz="2" w:space="0" w:color="000000"/>
            </w:tcBorders>
            <w:vAlign w:val="center"/>
          </w:tcPr>
          <w:p w14:paraId="3E93E97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top w:val="single" w:sz="2" w:space="0" w:color="000000"/>
              <w:left w:val="single" w:sz="2" w:space="0" w:color="000000"/>
              <w:bottom w:val="single" w:sz="12" w:space="0" w:color="EE0000"/>
              <w:right w:val="single" w:sz="12" w:space="0" w:color="EE0000"/>
            </w:tcBorders>
            <w:vAlign w:val="center"/>
          </w:tcPr>
          <w:p w14:paraId="4B70A0F2" w14:textId="77777777" w:rsidR="0036053B" w:rsidRPr="00834D4A" w:rsidRDefault="0036053B" w:rsidP="0036053B">
            <w:pPr>
              <w:spacing w:line="160" w:lineRule="exact"/>
              <w:rPr>
                <w:rFonts w:ascii="標楷體" w:eastAsia="標楷體" w:hAnsi="標楷體" w:cs="Arial"/>
                <w:sz w:val="22"/>
                <w:szCs w:val="22"/>
              </w:rPr>
            </w:pPr>
          </w:p>
        </w:tc>
        <w:tc>
          <w:tcPr>
            <w:tcW w:w="490" w:type="dxa"/>
            <w:vMerge/>
            <w:tcBorders>
              <w:left w:val="single" w:sz="12" w:space="0" w:color="EE0000"/>
              <w:bottom w:val="single" w:sz="4" w:space="0" w:color="auto"/>
              <w:right w:val="single" w:sz="4" w:space="0" w:color="auto"/>
            </w:tcBorders>
            <w:vAlign w:val="center"/>
          </w:tcPr>
          <w:p w14:paraId="3ADB4386" w14:textId="77777777" w:rsidR="0036053B" w:rsidRPr="0079614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8BA3CD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6BBC5FF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34BB57F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122B27C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CA0DC59" w14:textId="77777777" w:rsidR="0036053B" w:rsidRPr="00243CC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3215E0" w14:textId="77777777" w:rsidR="0036053B" w:rsidRPr="00243CC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7E2085" w14:textId="77777777" w:rsidR="0036053B" w:rsidRPr="0058421E" w:rsidRDefault="0036053B" w:rsidP="0036053B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B2689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63D76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34C57A1" w14:textId="77777777" w:rsidR="0036053B" w:rsidRPr="0058421E" w:rsidRDefault="0036053B" w:rsidP="0036053B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2CA659A" w14:textId="77777777" w:rsidR="0036053B" w:rsidRDefault="0036053B" w:rsidP="0036053B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A87B92" w14:textId="77777777" w:rsidR="0036053B" w:rsidRDefault="0036053B" w:rsidP="0036053B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996A7A" w14:textId="77777777" w:rsidR="0036053B" w:rsidRDefault="0036053B" w:rsidP="0036053B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96AD61" w14:textId="77777777" w:rsidR="0036053B" w:rsidRDefault="0036053B" w:rsidP="0036053B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E861AA8" w14:textId="77777777" w:rsidR="0036053B" w:rsidRDefault="0036053B" w:rsidP="0036053B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B9969D" w14:textId="77777777" w:rsidR="0036053B" w:rsidRDefault="0036053B" w:rsidP="0036053B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FD40157" w14:textId="77777777" w:rsidR="0036053B" w:rsidRDefault="0036053B" w:rsidP="0036053B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3444DA1" w14:textId="77777777" w:rsidR="0036053B" w:rsidRPr="0058421E" w:rsidRDefault="0036053B" w:rsidP="0036053B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4E63105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42</w:t>
            </w:r>
          </w:p>
        </w:tc>
        <w:tc>
          <w:tcPr>
            <w:tcW w:w="869" w:type="dxa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49761D23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曾柏</w:t>
            </w: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諭</w:t>
            </w:r>
            <w:proofErr w:type="gramEnd"/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5348B183" w14:textId="77777777" w:rsidR="0036053B" w:rsidRDefault="0036053B" w:rsidP="0036053B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26CEDAB7" w14:textId="77777777" w:rsidR="0036053B" w:rsidRPr="00E8199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68A95613" w14:textId="77777777" w:rsidR="0036053B" w:rsidRPr="00E8199D" w:rsidRDefault="0036053B" w:rsidP="0036053B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6053B" w:rsidRPr="00C1660B" w14:paraId="1FA443CF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2433873A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22-23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7D77889" w14:textId="77777777" w:rsidR="0036053B" w:rsidRPr="0058421E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5038100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11CB20A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EE0000"/>
              <w:left w:val="single" w:sz="2" w:space="0" w:color="000000"/>
              <w:right w:val="single" w:sz="2" w:space="0" w:color="000000"/>
            </w:tcBorders>
            <w:vAlign w:val="center"/>
          </w:tcPr>
          <w:p w14:paraId="38B161AB" w14:textId="77777777" w:rsidR="0036053B" w:rsidRPr="00E978F0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EE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908</w:t>
            </w:r>
          </w:p>
        </w:tc>
        <w:tc>
          <w:tcPr>
            <w:tcW w:w="473" w:type="dxa"/>
            <w:vMerge w:val="restart"/>
            <w:tcBorders>
              <w:top w:val="single" w:sz="12" w:space="0" w:color="EE0000"/>
              <w:left w:val="single" w:sz="2" w:space="0" w:color="000000"/>
              <w:right w:val="single" w:sz="4" w:space="0" w:color="auto"/>
            </w:tcBorders>
            <w:vAlign w:val="center"/>
          </w:tcPr>
          <w:p w14:paraId="07FCA847" w14:textId="77777777" w:rsidR="0036053B" w:rsidRPr="001D72A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912</w:t>
            </w:r>
          </w:p>
        </w:tc>
        <w:tc>
          <w:tcPr>
            <w:tcW w:w="473" w:type="dxa"/>
            <w:vMerge w:val="restart"/>
            <w:tcBorders>
              <w:top w:val="single" w:sz="12" w:space="0" w:color="EE0000"/>
              <w:left w:val="single" w:sz="4" w:space="0" w:color="auto"/>
              <w:right w:val="single" w:sz="2" w:space="0" w:color="000000"/>
            </w:tcBorders>
            <w:vAlign w:val="center"/>
          </w:tcPr>
          <w:p w14:paraId="02D0666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913</w:t>
            </w:r>
          </w:p>
        </w:tc>
        <w:tc>
          <w:tcPr>
            <w:tcW w:w="495" w:type="dxa"/>
            <w:vMerge w:val="restart"/>
            <w:tcBorders>
              <w:top w:val="single" w:sz="12" w:space="0" w:color="EE0000"/>
              <w:left w:val="single" w:sz="2" w:space="0" w:color="000000"/>
              <w:right w:val="single" w:sz="4" w:space="0" w:color="auto"/>
            </w:tcBorders>
            <w:vAlign w:val="center"/>
          </w:tcPr>
          <w:p w14:paraId="0FF4BF75" w14:textId="77777777" w:rsidR="0036053B" w:rsidRPr="005C2751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1"/>
                <w:szCs w:val="21"/>
              </w:rPr>
            </w:pPr>
            <w:r>
              <w:rPr>
                <w:rFonts w:ascii="標楷體" w:eastAsia="標楷體" w:hAnsi="標楷體" w:cs="Arial" w:hint="eastAsia"/>
                <w:color w:val="FF0000"/>
                <w:sz w:val="21"/>
                <w:szCs w:val="21"/>
              </w:rPr>
              <w:t>CA</w:t>
            </w:r>
            <w:r w:rsidRPr="005C2751">
              <w:rPr>
                <w:rFonts w:ascii="標楷體" w:eastAsia="標楷體" w:hAnsi="標楷體" w:cs="Arial" w:hint="eastAsia"/>
                <w:color w:val="FF0000"/>
                <w:sz w:val="21"/>
                <w:szCs w:val="21"/>
              </w:rPr>
              <w:t>W-</w:t>
            </w:r>
          </w:p>
          <w:p w14:paraId="3B6196AA" w14:textId="77777777" w:rsidR="0036053B" w:rsidRPr="00834D4A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2"/>
                <w:szCs w:val="22"/>
              </w:rPr>
            </w:pPr>
            <w:r>
              <w:rPr>
                <w:rFonts w:ascii="標楷體" w:eastAsia="標楷體" w:hAnsi="標楷體" w:cs="Arial" w:hint="eastAsia"/>
                <w:color w:val="FF0000"/>
                <w:sz w:val="21"/>
                <w:szCs w:val="21"/>
              </w:rPr>
              <w:t>9832</w:t>
            </w: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29DDDA3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sz w:val="22"/>
                <w:szCs w:val="22"/>
              </w:rPr>
            </w:pPr>
            <w:r w:rsidRPr="00F0326B">
              <w:rPr>
                <w:rFonts w:ascii="標楷體" w:eastAsia="標楷體" w:hAnsi="標楷體"/>
                <w:color w:val="FF0000"/>
                <w:sz w:val="22"/>
                <w:szCs w:val="22"/>
              </w:rPr>
              <w:t>A</w:t>
            </w:r>
            <w:r>
              <w:rPr>
                <w:rFonts w:ascii="標楷體" w:eastAsia="標楷體" w:hAnsi="標楷體" w:hint="eastAsia"/>
                <w:color w:val="FF0000"/>
                <w:sz w:val="22"/>
                <w:szCs w:val="22"/>
              </w:rPr>
              <w:t>QE</w:t>
            </w:r>
            <w:r w:rsidRPr="00F0326B">
              <w:rPr>
                <w:rFonts w:ascii="標楷體" w:eastAsia="標楷體" w:hAnsi="標楷體" w:hint="eastAsia"/>
                <w:color w:val="FF0000"/>
                <w:sz w:val="22"/>
                <w:szCs w:val="22"/>
              </w:rPr>
              <w:t>-</w:t>
            </w:r>
          </w:p>
          <w:p w14:paraId="3F093D62" w14:textId="77777777" w:rsidR="0036053B" w:rsidRPr="00FE242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FF0000"/>
                <w:sz w:val="22"/>
                <w:szCs w:val="22"/>
              </w:rPr>
              <w:t>2273</w:t>
            </w: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084A46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BA4E2E8" w14:textId="77777777" w:rsidR="0036053B" w:rsidRPr="00F323E4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FA1BB0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A9169E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79821F4" w14:textId="77777777" w:rsidR="0036053B" w:rsidRPr="00243CC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25B441D" w14:textId="77777777" w:rsidR="0036053B" w:rsidRPr="00243CC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250E86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4F05F0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47B794D" w14:textId="77777777" w:rsidR="0036053B" w:rsidRPr="00E735C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FE930F4" w14:textId="77777777" w:rsidR="0036053B" w:rsidRPr="002C028A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007BA0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378CA5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BF7CBC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C51FDD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0840BC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4C5AA7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E2A504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7856AFF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30A8D64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43</w:t>
            </w:r>
          </w:p>
        </w:tc>
        <w:tc>
          <w:tcPr>
            <w:tcW w:w="869" w:type="dxa"/>
            <w:tcBorders>
              <w:top w:val="single" w:sz="4" w:space="0" w:color="auto"/>
            </w:tcBorders>
            <w:vAlign w:val="center"/>
          </w:tcPr>
          <w:p w14:paraId="5831CCFE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翁水成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</w:tcPr>
          <w:p w14:paraId="09920CA3" w14:textId="77777777" w:rsidR="0036053B" w:rsidRPr="003B46D0" w:rsidRDefault="0036053B" w:rsidP="0036053B">
            <w:pPr>
              <w:spacing w:line="22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42FB6CF5" w14:textId="77777777" w:rsidR="0036053B" w:rsidRPr="00E8199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vAlign w:val="center"/>
          </w:tcPr>
          <w:p w14:paraId="428FBF22" w14:textId="77777777" w:rsidR="0036053B" w:rsidRPr="00E8199D" w:rsidRDefault="0036053B" w:rsidP="0036053B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6053B" w:rsidRPr="00C1660B" w14:paraId="62182222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7BCA2879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FA6B7" w14:textId="77777777" w:rsidR="0036053B" w:rsidRPr="0058421E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top w:val="single" w:sz="6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D2B7E9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A444F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00F696F8" w14:textId="77777777" w:rsidR="0036053B" w:rsidRPr="0058421E" w:rsidRDefault="0036053B" w:rsidP="0036053B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F0A5667" w14:textId="77777777" w:rsidR="0036053B" w:rsidRPr="0058421E" w:rsidRDefault="0036053B" w:rsidP="0036053B">
            <w:pPr>
              <w:spacing w:line="160" w:lineRule="exact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AA16AA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95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D84BD8E" w14:textId="77777777" w:rsidR="0036053B" w:rsidRPr="0058421E" w:rsidRDefault="0036053B" w:rsidP="0036053B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868B39C" w14:textId="77777777" w:rsidR="0036053B" w:rsidRPr="0079614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BF40B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</w:tcPr>
          <w:p w14:paraId="6B2171A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top w:val="single" w:sz="2" w:space="0" w:color="000000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D1326EE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C96914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3D0FE67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BCA2F6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C4A6A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398AF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93FD3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36613A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E0BC98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3E0E6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BAD27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290BA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BB0D92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86FAE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753F23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81003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31F18FE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1B2A4F90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8E7FEF">
              <w:rPr>
                <w:rFonts w:ascii="標楷體" w:eastAsia="標楷體" w:hAnsi="標楷體" w:hint="eastAsia"/>
                <w:color w:val="FF0000"/>
              </w:rPr>
              <w:t>交安組</w:t>
            </w:r>
          </w:p>
        </w:tc>
        <w:tc>
          <w:tcPr>
            <w:tcW w:w="728" w:type="dxa"/>
            <w:tcBorders>
              <w:left w:val="single" w:sz="2" w:space="0" w:color="auto"/>
              <w:bottom w:val="single" w:sz="4" w:space="0" w:color="0000FF"/>
              <w:right w:val="double" w:sz="4" w:space="0" w:color="auto"/>
            </w:tcBorders>
          </w:tcPr>
          <w:p w14:paraId="413AF518" w14:textId="77777777" w:rsidR="0036053B" w:rsidRDefault="0036053B" w:rsidP="0036053B">
            <w:pPr>
              <w:spacing w:line="240" w:lineRule="exact"/>
              <w:jc w:val="center"/>
            </w:pPr>
            <w:r>
              <w:rPr>
                <w:rFonts w:ascii="標楷體" w:eastAsia="標楷體" w:hAnsi="標楷體" w:hint="eastAsia"/>
                <w:color w:val="FF0000"/>
              </w:rPr>
              <w:t>三</w:t>
            </w:r>
            <w:r w:rsidRPr="002B5480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0DD972E3" w14:textId="77777777" w:rsidR="0036053B" w:rsidRPr="00E8199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6A1927C8" w14:textId="77777777" w:rsidR="0036053B" w:rsidRPr="00E8199D" w:rsidRDefault="0036053B" w:rsidP="0036053B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  <w:color w:val="FF0000"/>
              </w:rPr>
            </w:pPr>
          </w:p>
        </w:tc>
      </w:tr>
      <w:tr w:rsidR="0036053B" w:rsidRPr="00C1660B" w14:paraId="30D315EA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52E26391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23-24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2129D1F" w14:textId="77777777" w:rsidR="0036053B" w:rsidRPr="0058421E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F229A3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000000"/>
            </w:tcBorders>
            <w:vAlign w:val="center"/>
          </w:tcPr>
          <w:p w14:paraId="5D83BFD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1914" w:type="dxa"/>
            <w:gridSpan w:val="4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2262B4D5" w14:textId="77777777" w:rsidR="0036053B" w:rsidRPr="00F1659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  <w:r w:rsidRPr="00C32D03">
              <w:rPr>
                <w:rFonts w:ascii="標楷體" w:eastAsia="標楷體" w:hAnsi="標楷體" w:cs="Arial" w:hint="eastAsia"/>
                <w:color w:val="0000FF"/>
                <w:spacing w:val="-20"/>
              </w:rPr>
              <w:t xml:space="preserve">取締酒後駕車  </w:t>
            </w:r>
            <w:r>
              <w:rPr>
                <w:rFonts w:ascii="標楷體" w:eastAsia="標楷體" w:hAnsi="標楷體" w:cs="Arial" w:hint="eastAsia"/>
                <w:color w:val="0000FF"/>
                <w:spacing w:val="-20"/>
              </w:rPr>
              <w:t xml:space="preserve"> </w:t>
            </w:r>
            <w:proofErr w:type="gramStart"/>
            <w:r>
              <w:rPr>
                <w:rFonts w:ascii="標楷體" w:eastAsia="標楷體" w:hAnsi="標楷體" w:cs="Arial" w:hint="eastAsia"/>
                <w:color w:val="0000FF"/>
                <w:spacing w:val="-20"/>
              </w:rPr>
              <w:t>局</w:t>
            </w:r>
            <w:r w:rsidRPr="00C32D03">
              <w:rPr>
                <w:rFonts w:ascii="標楷體" w:eastAsia="標楷體" w:hAnsi="標楷體" w:cs="Arial" w:hint="eastAsia"/>
                <w:color w:val="0000FF"/>
                <w:spacing w:val="-20"/>
              </w:rPr>
              <w:t>頒</w:t>
            </w:r>
            <w:proofErr w:type="gramEnd"/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3FC0052E" w14:textId="77777777" w:rsidR="0036053B" w:rsidRPr="00F1659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4937939" w14:textId="77777777" w:rsidR="0036053B" w:rsidRPr="00F1659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auto"/>
            </w:tcBorders>
            <w:vAlign w:val="center"/>
          </w:tcPr>
          <w:p w14:paraId="689E4C6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BE7182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B96D4E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47387D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F2F846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CF7EEF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E982BE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ED8848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35FDEA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FEE1A7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C7B1B7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9DA110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DCB2C9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67AF69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6531F9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DEF3BF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DDD673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11CCE6F9" w14:textId="77777777" w:rsidR="0036053B" w:rsidRPr="00EC619A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44</w:t>
            </w:r>
          </w:p>
        </w:tc>
        <w:tc>
          <w:tcPr>
            <w:tcW w:w="869" w:type="dxa"/>
            <w:vAlign w:val="center"/>
          </w:tcPr>
          <w:p w14:paraId="7CC590F5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proofErr w:type="gramStart"/>
            <w:r w:rsidRPr="009018BF">
              <w:rPr>
                <w:rFonts w:ascii="標楷體" w:eastAsia="標楷體" w:hAnsi="標楷體" w:hint="eastAsia"/>
              </w:rPr>
              <w:t>洪呈</w:t>
            </w:r>
            <w:r>
              <w:rPr>
                <w:rFonts w:ascii="標楷體" w:eastAsia="標楷體" w:hAnsi="標楷體" w:hint="eastAsia"/>
              </w:rPr>
              <w:t>欣</w:t>
            </w:r>
            <w:proofErr w:type="gramEnd"/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</w:tcPr>
          <w:p w14:paraId="4256F12D" w14:textId="77777777" w:rsidR="0036053B" w:rsidRDefault="0036053B" w:rsidP="0036053B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1C6F3406" w14:textId="77777777" w:rsidR="0036053B" w:rsidRPr="00E8199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712B9A80" w14:textId="77777777" w:rsidR="0036053B" w:rsidRPr="00E8199D" w:rsidRDefault="0036053B" w:rsidP="0036053B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  <w:color w:val="FF0000"/>
              </w:rPr>
            </w:pPr>
          </w:p>
        </w:tc>
      </w:tr>
      <w:tr w:rsidR="0036053B" w:rsidRPr="00C1660B" w14:paraId="0B618458" w14:textId="77777777" w:rsidTr="0066765C">
        <w:trPr>
          <w:cantSplit/>
          <w:trHeight w:val="88"/>
        </w:trPr>
        <w:tc>
          <w:tcPr>
            <w:tcW w:w="844" w:type="dxa"/>
            <w:vMerge/>
            <w:tcBorders>
              <w:bottom w:val="single" w:sz="12" w:space="0" w:color="auto"/>
              <w:right w:val="single" w:sz="2" w:space="0" w:color="auto"/>
            </w:tcBorders>
            <w:vAlign w:val="center"/>
          </w:tcPr>
          <w:p w14:paraId="2CFC7DC3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D716DD1" w14:textId="77777777" w:rsidR="0036053B" w:rsidRPr="0058421E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38ECBC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12" w:space="0" w:color="EE0000"/>
              <w:left w:val="single" w:sz="2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082D98C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914" w:type="dxa"/>
            <w:gridSpan w:val="4"/>
            <w:vMerge/>
            <w:tcBorders>
              <w:left w:val="single" w:sz="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584B805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000000"/>
            </w:tcBorders>
            <w:vAlign w:val="center"/>
          </w:tcPr>
          <w:p w14:paraId="6388106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75E9339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12" w:space="0" w:color="auto"/>
              <w:right w:val="single" w:sz="2" w:space="0" w:color="auto"/>
            </w:tcBorders>
            <w:vAlign w:val="center"/>
          </w:tcPr>
          <w:p w14:paraId="0E6D770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87C50E4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437EC47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705B80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1731325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6B23D8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EEEF14D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FAC1CF2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8DF410F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CFD1CA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AAFF73D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BACDC96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197693E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8AD4804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AB088C9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7C5DDC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B29AEC4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19227A22" w14:textId="77777777" w:rsidR="0036053B" w:rsidRPr="00EC619A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45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5AB43787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簡竹芳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4EC31354" w14:textId="77777777" w:rsidR="0036053B" w:rsidRPr="003B46D0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2CC95CD3" w14:textId="77777777" w:rsidR="0036053B" w:rsidRPr="00E8199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43FAE64A" w14:textId="77777777" w:rsidR="0036053B" w:rsidRPr="001E1E1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99"/>
                <w:sz w:val="18"/>
                <w:szCs w:val="18"/>
              </w:rPr>
            </w:pPr>
          </w:p>
        </w:tc>
      </w:tr>
      <w:tr w:rsidR="0036053B" w:rsidRPr="00C1660B" w14:paraId="58DC6374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14:paraId="371EE72E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00-01</w:t>
            </w:r>
          </w:p>
        </w:tc>
        <w:tc>
          <w:tcPr>
            <w:tcW w:w="456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797A6EE" w14:textId="77777777" w:rsidR="0036053B" w:rsidRPr="0058421E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FEBBC6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471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1A84B6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061BC42" w14:textId="77777777" w:rsidR="0036053B" w:rsidRPr="0012159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08003E5" w14:textId="77777777" w:rsidR="0036053B" w:rsidRPr="0012159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A2252D0" w14:textId="77777777" w:rsidR="0036053B" w:rsidRPr="002F28A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CFE19B" w14:textId="77777777" w:rsidR="0036053B" w:rsidRPr="002F28A8" w:rsidRDefault="0036053B" w:rsidP="0036053B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4F0EF4A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0BCCF341" w14:textId="77777777" w:rsidR="0036053B" w:rsidRPr="002F28A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09CC1C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8C1EB5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26E6DD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178363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BC4611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7CCFD3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E1B866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100835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BCBECF" w14:textId="77777777" w:rsidR="0036053B" w:rsidRPr="003309F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F0E93C" w14:textId="77777777" w:rsidR="0036053B" w:rsidRPr="003309F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F307B24" w14:textId="77777777" w:rsidR="0036053B" w:rsidRPr="003309F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1F0CD78" w14:textId="77777777" w:rsidR="0036053B" w:rsidRPr="003309F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E077A0B" w14:textId="77777777" w:rsidR="0036053B" w:rsidRPr="003309F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FE1BECE" w14:textId="77777777" w:rsidR="0036053B" w:rsidRPr="003309F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261B143" w14:textId="77777777" w:rsidR="0036053B" w:rsidRPr="003309F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8DA3BAC" w14:textId="77777777" w:rsidR="0036053B" w:rsidRPr="0093784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72FF147" w14:textId="77777777" w:rsidR="0036053B" w:rsidRPr="0093784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454808A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46</w:t>
            </w:r>
          </w:p>
        </w:tc>
        <w:tc>
          <w:tcPr>
            <w:tcW w:w="869" w:type="dxa"/>
            <w:vAlign w:val="center"/>
          </w:tcPr>
          <w:p w14:paraId="7781FDE2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沈宗漢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50F5BEE9" w14:textId="77777777" w:rsidR="0036053B" w:rsidRPr="009659A9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7EA9DB90" w14:textId="77777777" w:rsidR="0036053B" w:rsidRPr="00B33C9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55592B3B" w14:textId="77777777" w:rsidR="0036053B" w:rsidRPr="00B33C94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1660B" w14:paraId="1B8ACF20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19E03DFF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B725D8" w14:textId="77777777" w:rsidR="0036053B" w:rsidRPr="0058421E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33B0D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15605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C95E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0C67E" w14:textId="77777777" w:rsidR="0036053B" w:rsidRPr="001E7CF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  <w:sz w:val="18"/>
                <w:szCs w:val="18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BB35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  <w:sz w:val="20"/>
                <w:szCs w:val="20"/>
              </w:rPr>
            </w:pPr>
          </w:p>
        </w:tc>
        <w:tc>
          <w:tcPr>
            <w:tcW w:w="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C6CF7" w14:textId="77777777" w:rsidR="0036053B" w:rsidRPr="0058421E" w:rsidRDefault="0036053B" w:rsidP="0036053B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014D47E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0CCB37D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2AEAC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7EDE27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1D6365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07B02BE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24FFD3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77227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71D66A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33BA0A3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18E5811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CD56FA0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2812BD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638653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24D155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B7F5FAD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8659B8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D2CDAEE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CD7DCA9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039378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47</w:t>
            </w:r>
          </w:p>
        </w:tc>
        <w:tc>
          <w:tcPr>
            <w:tcW w:w="869" w:type="dxa"/>
            <w:vAlign w:val="center"/>
          </w:tcPr>
          <w:p w14:paraId="1E13304C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012164">
              <w:rPr>
                <w:rFonts w:ascii="標楷體" w:eastAsia="標楷體" w:hAnsi="標楷體" w:hint="eastAsia"/>
                <w:color w:val="000000"/>
              </w:rPr>
              <w:t>曾煙煌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6130A4AE" w14:textId="77777777" w:rsidR="0036053B" w:rsidRDefault="0036053B" w:rsidP="0036053B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222A9595" w14:textId="77777777" w:rsidR="0036053B" w:rsidRPr="00B33C9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56B93DF5" w14:textId="77777777" w:rsidR="0036053B" w:rsidRPr="00B33C94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0F2B32" w14:paraId="64F91610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3738C06A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01-02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73A686B" w14:textId="77777777" w:rsidR="0036053B" w:rsidRPr="0058421E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6C4966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ECADCD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3786DB67" w14:textId="77777777" w:rsidR="0036053B" w:rsidRPr="0012159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9BDA34" w14:textId="77777777" w:rsidR="0036053B" w:rsidRPr="0012159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0EEA49" w14:textId="77777777" w:rsidR="0036053B" w:rsidRPr="0012159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3ED3DB" w14:textId="77777777" w:rsidR="0036053B" w:rsidRPr="0012159D" w:rsidRDefault="0036053B" w:rsidP="0036053B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522A2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4284A2D" w14:textId="77777777" w:rsidR="0036053B" w:rsidRPr="0012159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8B26DA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0264AB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80CD8D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FE6CCA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446E15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E3F8DF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735070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5B856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190BB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E45DA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CE8A8A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49AED3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68BACE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774E3C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A53E6B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FC60F8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4C4FB31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2895966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48</w:t>
            </w:r>
          </w:p>
        </w:tc>
        <w:tc>
          <w:tcPr>
            <w:tcW w:w="869" w:type="dxa"/>
            <w:vAlign w:val="center"/>
          </w:tcPr>
          <w:p w14:paraId="0DB6BCBE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陳駿騰</w:t>
            </w:r>
            <w:proofErr w:type="gramEnd"/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</w:tcPr>
          <w:p w14:paraId="36736CA9" w14:textId="77777777" w:rsidR="0036053B" w:rsidRDefault="0036053B" w:rsidP="0036053B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top w:val="single" w:sz="2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051C6C9C" w14:textId="77777777" w:rsidR="0036053B" w:rsidRPr="00B33C9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2E7F4EA7" w14:textId="77777777" w:rsidR="0036053B" w:rsidRPr="00B33C94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1660B" w14:paraId="41468E5E" w14:textId="77777777" w:rsidTr="0066765C">
        <w:trPr>
          <w:cantSplit/>
          <w:trHeight w:val="126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42D042E6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A33849" w14:textId="77777777" w:rsidR="0036053B" w:rsidRPr="0058421E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B3345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5FEBD60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2" w:space="0" w:color="auto"/>
              <w:right w:val="single" w:sz="4" w:space="0" w:color="auto"/>
            </w:tcBorders>
            <w:vAlign w:val="center"/>
          </w:tcPr>
          <w:p w14:paraId="757FB90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FE9B7C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43D1C4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7736DDF" w14:textId="77777777" w:rsidR="0036053B" w:rsidRPr="0058421E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24ACAD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53A6B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2F9ED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EC4D5C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6073F4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64D0D97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0F2B4D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FD13D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4EE3A07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234F71D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4F8BB79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53CE3AF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F76912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86AFBB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106AC1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7DC5570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C6961C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F7983A4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BC11C2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0101F79A" w14:textId="77777777" w:rsidR="0036053B" w:rsidRPr="00EC619A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</w:rPr>
              <w:t>49</w:t>
            </w:r>
          </w:p>
        </w:tc>
        <w:tc>
          <w:tcPr>
            <w:tcW w:w="869" w:type="dxa"/>
            <w:vAlign w:val="center"/>
          </w:tcPr>
          <w:p w14:paraId="4384844B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C1660B">
              <w:rPr>
                <w:rFonts w:ascii="標楷體" w:eastAsia="標楷體" w:hAnsi="標楷體" w:hint="eastAsia"/>
              </w:rPr>
              <w:t>李安景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4DD417AC" w14:textId="77777777" w:rsidR="0036053B" w:rsidRPr="00EB7A87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FF0000"/>
                <w:sz w:val="22"/>
                <w:szCs w:val="22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5C9D1266" w14:textId="77777777" w:rsidR="0036053B" w:rsidRPr="00B33C9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10D7C8FF" w14:textId="77777777" w:rsidR="0036053B" w:rsidRPr="00B33C94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1660B" w14:paraId="5EB131D7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4AD07AAC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02-03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AFF001C" w14:textId="77777777" w:rsidR="0036053B" w:rsidRPr="0058421E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3B4140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E7132ED" w14:textId="77777777" w:rsidR="0036053B" w:rsidRPr="0058421E" w:rsidRDefault="0036053B" w:rsidP="0036053B">
            <w:pPr>
              <w:spacing w:line="16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7BB7488" w14:textId="77777777" w:rsidR="0036053B" w:rsidRPr="0058421E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D72555A" w14:textId="77777777" w:rsidR="0036053B" w:rsidRPr="0058421E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64156A2" w14:textId="77777777" w:rsidR="0036053B" w:rsidRPr="0058421E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13A53EC6" w14:textId="77777777" w:rsidR="0036053B" w:rsidRPr="0058421E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4565F51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3775D6C" w14:textId="77777777" w:rsidR="0036053B" w:rsidRPr="0058421E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47E6A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269712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227047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DE329A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EC22FD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AB1C66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1148CC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6A36D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C7A47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FC22B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DCDCCD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B38D4B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E460EB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0AF0A8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63294C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D81C28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761065A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6E194CFA" w14:textId="77777777" w:rsidR="0036053B" w:rsidRPr="002C722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869" w:type="dxa"/>
            <w:vAlign w:val="center"/>
          </w:tcPr>
          <w:p w14:paraId="5BAAF666" w14:textId="77777777" w:rsidR="0036053B" w:rsidRPr="002C7220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FF0000"/>
              </w:rPr>
            </w:pPr>
            <w:r w:rsidRPr="002C7220">
              <w:rPr>
                <w:rFonts w:ascii="標楷體" w:eastAsia="標楷體" w:hAnsi="標楷體" w:hint="eastAsia"/>
                <w:color w:val="FF0000"/>
              </w:rPr>
              <w:t>勤務組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8BB9054" w14:textId="77777777" w:rsidR="0036053B" w:rsidRPr="00287FCF" w:rsidRDefault="0036053B" w:rsidP="0036053B">
            <w:pPr>
              <w:spacing w:line="200" w:lineRule="exact"/>
              <w:jc w:val="center"/>
              <w:rPr>
                <w:sz w:val="16"/>
                <w:szCs w:val="16"/>
              </w:rPr>
            </w:pPr>
            <w:r w:rsidRPr="00287FCF"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  <w:t>業務輪班</w:t>
            </w: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5E9CC838" w14:textId="77777777" w:rsidR="0036053B" w:rsidRPr="00EC619A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vAlign w:val="center"/>
          </w:tcPr>
          <w:p w14:paraId="3FBA0727" w14:textId="77777777" w:rsidR="0036053B" w:rsidRPr="001F3C75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6053B" w:rsidRPr="00C1660B" w14:paraId="047FF2D8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4ED1FAAB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8A4BBC" w14:textId="77777777" w:rsidR="0036053B" w:rsidRPr="0058421E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884E6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3435915A" w14:textId="77777777" w:rsidR="0036053B" w:rsidRPr="0058421E" w:rsidRDefault="0036053B" w:rsidP="0036053B">
            <w:pPr>
              <w:spacing w:line="1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615F6C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13A9C66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2E270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4C9C12C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1A8A4BF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91287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CAEA2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858A20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10AAB2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48712390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76E2E4B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F2CB1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564FA28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DDDA619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B39F78E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9DAE0C6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EDCBC5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AF151D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C9DD7C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742EA16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1B3A91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8A287B8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E3D7CC7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7E8BD7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50</w:t>
            </w:r>
          </w:p>
        </w:tc>
        <w:tc>
          <w:tcPr>
            <w:tcW w:w="869" w:type="dxa"/>
            <w:vAlign w:val="center"/>
          </w:tcPr>
          <w:p w14:paraId="16B8D8D8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李智偉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4C6397CE" w14:textId="77777777" w:rsidR="0036053B" w:rsidRDefault="0036053B" w:rsidP="0036053B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23C3A2AA" w14:textId="77777777" w:rsidR="0036053B" w:rsidRPr="00EE091A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23440BA8" w14:textId="77777777" w:rsidR="0036053B" w:rsidRPr="00EE091A" w:rsidRDefault="0036053B" w:rsidP="0036053B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6053B" w:rsidRPr="00C1660B" w14:paraId="2A528102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3B93EE88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03-04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532BBBC" w14:textId="77777777" w:rsidR="0036053B" w:rsidRPr="0058421E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658FD7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FF"/>
                <w:spacing w:val="-2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4F002308" w14:textId="77777777" w:rsidR="0036053B" w:rsidRPr="005057B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FF"/>
                <w:spacing w:val="-20"/>
                <w:sz w:val="18"/>
                <w:szCs w:val="18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4CC64B" w14:textId="77777777" w:rsidR="0036053B" w:rsidRPr="005057B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FF"/>
                <w:spacing w:val="-20"/>
                <w:sz w:val="18"/>
                <w:szCs w:val="18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36003A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579511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A29ED3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57E912E" w14:textId="77777777" w:rsidR="0036053B" w:rsidRPr="00C7445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pacing w:val="-2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39453A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C59DB2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000000"/>
              <w:right w:val="single" w:sz="2" w:space="0" w:color="auto"/>
            </w:tcBorders>
            <w:vAlign w:val="center"/>
          </w:tcPr>
          <w:p w14:paraId="4E39247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1388CD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717F38D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38B4872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0B253C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4444332" w14:textId="77777777" w:rsidR="0036053B" w:rsidRPr="00253D5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9D2A975" w14:textId="77777777" w:rsidR="0036053B" w:rsidRPr="00253D5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BBE01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8FE1F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DDC88E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07C5A3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D9E8DA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6AE3CE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5634AF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D3F2EB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2BF0AFB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B9131E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51</w:t>
            </w:r>
          </w:p>
        </w:tc>
        <w:tc>
          <w:tcPr>
            <w:tcW w:w="869" w:type="dxa"/>
            <w:vAlign w:val="center"/>
          </w:tcPr>
          <w:p w14:paraId="1C355161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林新慶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447FA884" w14:textId="77777777" w:rsidR="0036053B" w:rsidRDefault="0036053B" w:rsidP="0036053B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7070A538" w14:textId="77777777" w:rsidR="0036053B" w:rsidRPr="00773690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2C7F4A4F" w14:textId="77777777" w:rsidR="0036053B" w:rsidRPr="00EE091A" w:rsidRDefault="0036053B" w:rsidP="0036053B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6053B" w:rsidRPr="00C1660B" w14:paraId="366A4309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3A2BE811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72B2CF" w14:textId="77777777" w:rsidR="0036053B" w:rsidRPr="0058421E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4298D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5DEE9B04" w14:textId="77777777" w:rsidR="0036053B" w:rsidRPr="0058421E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25BDCEA8" w14:textId="77777777" w:rsidR="0036053B" w:rsidRPr="0058421E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DADD39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09AB8B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AAD50A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FCAA8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27DBC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276B77" w14:textId="77777777" w:rsidR="0036053B" w:rsidRPr="0058421E" w:rsidRDefault="0036053B" w:rsidP="0036053B">
            <w:pPr>
              <w:spacing w:line="240" w:lineRule="exact"/>
              <w:ind w:leftChars="-10" w:left="-24" w:rightChars="-10" w:right="-24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62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52659C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10E00C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E70060D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A4E475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DD3E2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CA59230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6E63499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87CA07B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02572CB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B17CA3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07371B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D9E200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BBFCFA6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8DEF3F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81FF27F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CA6A4DE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00F8B0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52</w:t>
            </w:r>
          </w:p>
        </w:tc>
        <w:tc>
          <w:tcPr>
            <w:tcW w:w="869" w:type="dxa"/>
            <w:vAlign w:val="center"/>
          </w:tcPr>
          <w:p w14:paraId="2F545B3D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李金孔</w:t>
            </w:r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</w:tcPr>
          <w:p w14:paraId="523CFDA3" w14:textId="77777777" w:rsidR="0036053B" w:rsidRDefault="0036053B" w:rsidP="0036053B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08DB4530" w14:textId="77777777" w:rsidR="0036053B" w:rsidRPr="00EC619A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vAlign w:val="center"/>
          </w:tcPr>
          <w:p w14:paraId="5EF9F649" w14:textId="77777777" w:rsidR="0036053B" w:rsidRPr="001F3C75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6053B" w:rsidRPr="00C1660B" w14:paraId="1022921D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259A750E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04-05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1896A2F" w14:textId="77777777" w:rsidR="0036053B" w:rsidRPr="0058421E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FBB6D94" w14:textId="77777777" w:rsidR="0036053B" w:rsidRPr="0058421E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467C52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2C03ECF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2DA5D01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D2CC37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953A683" w14:textId="77777777" w:rsidR="0036053B" w:rsidRPr="00185C35" w:rsidRDefault="0036053B" w:rsidP="0036053B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927DA37" w14:textId="77777777" w:rsidR="0036053B" w:rsidRPr="00185C35" w:rsidRDefault="0036053B" w:rsidP="0036053B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8EB35A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27691B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9C2483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D5A561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DA60CA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63FF0A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E011BC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B936FB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32ACA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17753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F7947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006A35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9B631C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DA0770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00362A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CEC2DC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BA5235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94926E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666609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53</w:t>
            </w:r>
          </w:p>
        </w:tc>
        <w:tc>
          <w:tcPr>
            <w:tcW w:w="869" w:type="dxa"/>
            <w:vAlign w:val="center"/>
          </w:tcPr>
          <w:p w14:paraId="609406D9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董安民</w:t>
            </w:r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</w:tcPr>
          <w:p w14:paraId="29D7A10E" w14:textId="77777777" w:rsidR="0036053B" w:rsidRDefault="0036053B" w:rsidP="0036053B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bottom w:val="single" w:sz="4" w:space="0" w:color="0000FF"/>
              <w:right w:val="single" w:sz="2" w:space="0" w:color="auto"/>
            </w:tcBorders>
          </w:tcPr>
          <w:p w14:paraId="504A50FB" w14:textId="77777777" w:rsidR="0036053B" w:rsidRDefault="0036053B" w:rsidP="0036053B"/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4E117E2E" w14:textId="77777777" w:rsidR="0036053B" w:rsidRPr="00F24B02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  <w:sz w:val="23"/>
                <w:szCs w:val="23"/>
              </w:rPr>
            </w:pPr>
          </w:p>
        </w:tc>
      </w:tr>
      <w:tr w:rsidR="0036053B" w:rsidRPr="00C1660B" w14:paraId="6A6910EF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194C2F7D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C696CB" w14:textId="77777777" w:rsidR="0036053B" w:rsidRPr="0058421E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93AF0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FAF869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BCB859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D1660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44B2E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390FC6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2FA7C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44452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1DA42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2EAAC1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top w:val="single" w:sz="4" w:space="0" w:color="000000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59985C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4" w:space="0" w:color="000000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236F0FE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C80582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881FC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537B6B5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5693E67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18BF0F9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0A86E87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A5045C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A53D07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22F5D4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33DC060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09EE1B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F004360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8256AE0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7E820BA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54</w:t>
            </w:r>
          </w:p>
        </w:tc>
        <w:tc>
          <w:tcPr>
            <w:tcW w:w="869" w:type="dxa"/>
            <w:vAlign w:val="center"/>
          </w:tcPr>
          <w:p w14:paraId="5E053425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陳昱靜</w:t>
            </w:r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</w:tcPr>
          <w:p w14:paraId="08AE57AC" w14:textId="77777777" w:rsidR="0036053B" w:rsidRDefault="0036053B" w:rsidP="0036053B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right w:val="single" w:sz="2" w:space="0" w:color="auto"/>
            </w:tcBorders>
          </w:tcPr>
          <w:p w14:paraId="23660800" w14:textId="77777777" w:rsidR="0036053B" w:rsidRDefault="0036053B" w:rsidP="0036053B"/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1C4DA96A" w14:textId="77777777" w:rsidR="0036053B" w:rsidRPr="00363303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36053B" w:rsidRPr="00C1660B" w14:paraId="1C441662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5BBBA153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05-06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828DAB3" w14:textId="77777777" w:rsidR="0036053B" w:rsidRPr="0058421E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25ACDE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09B198C" w14:textId="77777777" w:rsidR="0036053B" w:rsidRPr="00DC2D5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92FF3E3" w14:textId="77777777" w:rsidR="0036053B" w:rsidRPr="00DC2D5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FAC381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CF1728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5C43FC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4CE68E4" w14:textId="77777777" w:rsidR="0036053B" w:rsidRPr="00185C3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D9AB8E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3B3AFE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F714B0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8571D6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11019E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1BE040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1ACCC2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D2168B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5BBC957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02805AA" w14:textId="77777777" w:rsidR="0036053B" w:rsidRPr="00852A8A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FF"/>
                <w:sz w:val="20"/>
                <w:szCs w:val="2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A6E3CA6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21989BF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8C604E8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FB70BAE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C47E30F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CDE8FEA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143D933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2F06785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BC04C07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869" w:type="dxa"/>
            <w:tcBorders>
              <w:left w:val="single" w:sz="4" w:space="0" w:color="auto"/>
            </w:tcBorders>
            <w:vAlign w:val="center"/>
          </w:tcPr>
          <w:p w14:paraId="4B31AC44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</w:tcPr>
          <w:p w14:paraId="4BAA9321" w14:textId="77777777" w:rsidR="0036053B" w:rsidRPr="00621D69" w:rsidRDefault="0036053B" w:rsidP="0036053B">
            <w:pPr>
              <w:spacing w:line="240" w:lineRule="exact"/>
              <w:jc w:val="center"/>
              <w:rPr>
                <w:color w:val="FF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9DB3E70" w14:textId="77777777" w:rsidR="0036053B" w:rsidRPr="00794FC3" w:rsidRDefault="0036053B" w:rsidP="0036053B">
            <w:pPr>
              <w:spacing w:line="240" w:lineRule="exact"/>
              <w:ind w:right="57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1AF74CA5" w14:textId="77777777" w:rsidR="0036053B" w:rsidRPr="00794FC3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6053B" w:rsidRPr="00C1660B" w14:paraId="769C5DD0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7B1B692B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9E7FF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A035E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94156A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A54BA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2545EE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C9627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DD4337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C674AE" w14:textId="77777777" w:rsidR="0036053B" w:rsidRPr="00185C3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7100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ADB33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C0BE9E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5D5603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4B9AE26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5AA16E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EFA03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E28B72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C4BA4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E8108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9016C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686D44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34AC29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BD6E73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442E52D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5EE069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3D42004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BDD2DAC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887" w:type="dxa"/>
            <w:gridSpan w:val="3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F2DC865" w14:textId="77777777" w:rsidR="0036053B" w:rsidRPr="00642420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FF0000"/>
              </w:rPr>
            </w:pPr>
            <w:r w:rsidRPr="00D225AB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隊長</w:t>
            </w:r>
            <w:r>
              <w:rPr>
                <w:rFonts w:ascii="新細明體" w:hAnsi="新細明體" w:hint="eastAsia"/>
                <w:color w:val="FF0000"/>
                <w:sz w:val="20"/>
                <w:szCs w:val="20"/>
              </w:rPr>
              <w:t>、</w:t>
            </w:r>
            <w:r w:rsidRPr="00D225AB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副隊</w:t>
            </w:r>
            <w:r w:rsidRPr="00287FCF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長、秘書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5A6DAB46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3C507B70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6053B" w:rsidRPr="00C1660B" w14:paraId="3AC32A64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67C7E481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06-07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A96111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5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A1A6C3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2B6FB5D" w14:textId="77777777" w:rsidR="0036053B" w:rsidRPr="00DC2D5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0D5CFCB" w14:textId="77777777" w:rsidR="0036053B" w:rsidRPr="00DC2D5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5914A4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1DB741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B01583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DA22938" w14:textId="77777777" w:rsidR="0036053B" w:rsidRPr="00185C3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114311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EAD3BB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6D7CF70" w14:textId="77777777" w:rsidR="0036053B" w:rsidRPr="003A293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03DE93D" w14:textId="77777777" w:rsidR="0036053B" w:rsidRPr="003A2939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2296BB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A15A81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BDF52F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17E1C21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E09EE6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0B21F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23881A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A293932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A83EE70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25EE5CE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DA2BC46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71D71E5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FA72BF7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4B4E9166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02CDAD6" w14:textId="7A21DE5D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869" w:type="dxa"/>
            <w:tcBorders>
              <w:left w:val="single" w:sz="4" w:space="0" w:color="auto"/>
            </w:tcBorders>
            <w:vAlign w:val="center"/>
          </w:tcPr>
          <w:p w14:paraId="73D402FB" w14:textId="74791B75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right w:val="double" w:sz="4" w:space="0" w:color="auto"/>
            </w:tcBorders>
            <w:vAlign w:val="center"/>
          </w:tcPr>
          <w:p w14:paraId="27833CB7" w14:textId="77777777" w:rsidR="0036053B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70BCF0C0" w14:textId="77777777" w:rsidR="0036053B" w:rsidRPr="001F3C7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1B6CDF67" w14:textId="77777777" w:rsidR="0036053B" w:rsidRPr="001F3C75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6053B" w:rsidRPr="00C1660B" w14:paraId="6FE7C889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6C3E0C1A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63301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39AD5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2BABBA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BE4E4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FCE251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7152F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87F04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1A5A0B" w14:textId="77777777" w:rsidR="0036053B" w:rsidRPr="00185C3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FD27F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F2417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C71255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170A04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7E80BB4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15C079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85B1C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01241D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BD32EB3" w14:textId="77777777" w:rsidR="0036053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FB34B6A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C60F8CC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359B67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978A79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A80572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EE5B6D1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A31F94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5FF5EB0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E04B65" w14:textId="77777777" w:rsidR="0036053B" w:rsidRPr="0058421E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7B94A2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color w:val="000000"/>
              </w:rPr>
              <w:t>61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E28D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陳彥文</w:t>
            </w:r>
          </w:p>
        </w:tc>
        <w:tc>
          <w:tcPr>
            <w:tcW w:w="728" w:type="dxa"/>
            <w:vAlign w:val="center"/>
          </w:tcPr>
          <w:p w14:paraId="79525B55" w14:textId="77777777" w:rsidR="0036053B" w:rsidRPr="00DA5103" w:rsidRDefault="0036053B" w:rsidP="00DA5103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FF"/>
                <w:sz w:val="16"/>
                <w:szCs w:val="16"/>
              </w:rPr>
            </w:pPr>
            <w:r w:rsidRPr="00DA5103">
              <w:rPr>
                <w:rFonts w:ascii="標楷體" w:eastAsia="標楷體" w:hAnsi="標楷體" w:cs="Arial" w:hint="eastAsia"/>
                <w:color w:val="0000FF"/>
                <w:sz w:val="16"/>
                <w:szCs w:val="16"/>
              </w:rPr>
              <w:t>內部管理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6786BCCB" w14:textId="77777777" w:rsidR="0036053B" w:rsidRPr="001F098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3705ADC2" w14:textId="77777777" w:rsidR="0036053B" w:rsidRPr="001F098E" w:rsidRDefault="0036053B" w:rsidP="0036053B">
            <w:pPr>
              <w:spacing w:line="240" w:lineRule="exact"/>
              <w:ind w:left="57" w:right="57"/>
              <w:rPr>
                <w:rFonts w:ascii="標楷體" w:eastAsia="標楷體" w:hAnsi="標楷體"/>
                <w:color w:val="FF0000"/>
              </w:rPr>
            </w:pPr>
          </w:p>
        </w:tc>
      </w:tr>
      <w:tr w:rsidR="0036053B" w:rsidRPr="00C1660B" w14:paraId="2C2E45E6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2A05208A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07-08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1BE0FD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5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372B6C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2DA9396" w14:textId="77777777" w:rsidR="0036053B" w:rsidRPr="00B90C8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65CAA2D" w14:textId="77777777" w:rsidR="0036053B" w:rsidRPr="00FA2A8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BF93B2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35FAAA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8228DD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0A7CA98" w14:textId="77777777" w:rsidR="0036053B" w:rsidRPr="00185C3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013F52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8AF802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FD516FE" w14:textId="77777777" w:rsidR="0036053B" w:rsidRPr="003A293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CDFCAD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0753CB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CA75BE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7D667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4D0A9E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4124E6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D5645DF" w14:textId="77777777" w:rsidR="0036053B" w:rsidRPr="006052A3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1C332F0" w14:textId="77777777" w:rsidR="0036053B" w:rsidRPr="006052A3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885DA2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20E25F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3D43A5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FD011B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C44BD6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423C28E" w14:textId="77777777" w:rsidR="0036053B" w:rsidRPr="0058421E" w:rsidRDefault="0036053B" w:rsidP="0036053B">
            <w:pPr>
              <w:spacing w:line="240" w:lineRule="exact"/>
              <w:ind w:right="57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 xml:space="preserve">                     </w:t>
            </w: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4AEBB81F" w14:textId="77777777" w:rsidR="0036053B" w:rsidRPr="0058421E" w:rsidRDefault="0036053B" w:rsidP="0036053B">
            <w:pPr>
              <w:spacing w:line="240" w:lineRule="exact"/>
              <w:ind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00364B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62</w:t>
            </w:r>
          </w:p>
        </w:tc>
        <w:tc>
          <w:tcPr>
            <w:tcW w:w="869" w:type="dxa"/>
            <w:vAlign w:val="center"/>
          </w:tcPr>
          <w:p w14:paraId="2D3C7A9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林志明</w:t>
            </w:r>
          </w:p>
        </w:tc>
        <w:tc>
          <w:tcPr>
            <w:tcW w:w="728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04376A64" w14:textId="77777777" w:rsidR="0036053B" w:rsidRPr="005142E0" w:rsidRDefault="0036053B" w:rsidP="00DA5103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FF"/>
                <w:sz w:val="16"/>
                <w:szCs w:val="16"/>
              </w:rPr>
            </w:pPr>
            <w:r w:rsidRPr="005142E0">
              <w:rPr>
                <w:rFonts w:ascii="標楷體" w:eastAsia="標楷體" w:hAnsi="標楷體" w:cs="Arial" w:hint="eastAsia"/>
                <w:color w:val="0000FF"/>
                <w:sz w:val="16"/>
                <w:szCs w:val="16"/>
              </w:rPr>
              <w:t>內部管理</w:t>
            </w:r>
          </w:p>
          <w:p w14:paraId="5CF94403" w14:textId="77777777" w:rsidR="0036053B" w:rsidRPr="005142E0" w:rsidRDefault="0036053B" w:rsidP="00DA5103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FF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1B2FE14" w14:textId="77777777" w:rsidR="0036053B" w:rsidRPr="0049088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2ACA410C" w14:textId="77777777" w:rsidR="0036053B" w:rsidRPr="00AE15A8" w:rsidRDefault="0036053B" w:rsidP="0036053B">
            <w:pPr>
              <w:spacing w:line="240" w:lineRule="exact"/>
              <w:ind w:right="57"/>
              <w:rPr>
                <w:rFonts w:ascii="標楷體" w:eastAsia="標楷體" w:hAnsi="標楷體"/>
              </w:rPr>
            </w:pPr>
          </w:p>
        </w:tc>
      </w:tr>
      <w:tr w:rsidR="0036053B" w:rsidRPr="00C1660B" w14:paraId="6D240F5F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12" w:space="0" w:color="auto"/>
              <w:right w:val="single" w:sz="2" w:space="0" w:color="auto"/>
            </w:tcBorders>
            <w:vAlign w:val="center"/>
          </w:tcPr>
          <w:p w14:paraId="063C488C" w14:textId="77777777" w:rsidR="0036053B" w:rsidRPr="00C1660B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B7DAFB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558AAE6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5A0F99F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B9507DB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F5B0DC9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32CBED3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6A16039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7F52DB1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3E6C7FA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7929226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CFD647E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1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0050174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14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158427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37B8ACF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588FB58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31F3823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FB95009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404163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31954D3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DD7DEAB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D8632EC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05C3151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DCE95D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4F14EDC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6AF8A2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AD126DB" w14:textId="77777777" w:rsidR="0036053B" w:rsidRPr="00C1660B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12" w:space="0" w:color="auto"/>
            </w:tcBorders>
            <w:vAlign w:val="center"/>
          </w:tcPr>
          <w:p w14:paraId="44CC8EC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63</w:t>
            </w:r>
          </w:p>
        </w:tc>
        <w:tc>
          <w:tcPr>
            <w:tcW w:w="869" w:type="dxa"/>
            <w:tcBorders>
              <w:bottom w:val="single" w:sz="12" w:space="0" w:color="auto"/>
            </w:tcBorders>
            <w:vAlign w:val="center"/>
          </w:tcPr>
          <w:p w14:paraId="768D4AD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張瑞忠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257E0ECD" w14:textId="77777777" w:rsidR="0036053B" w:rsidRPr="005142E0" w:rsidRDefault="0036053B" w:rsidP="00DA5103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FF"/>
                <w:sz w:val="16"/>
                <w:szCs w:val="16"/>
              </w:rPr>
            </w:pPr>
            <w:r w:rsidRPr="005142E0">
              <w:rPr>
                <w:rFonts w:ascii="標楷體" w:eastAsia="標楷體" w:hAnsi="標楷體" w:cs="Arial" w:hint="eastAsia"/>
                <w:color w:val="0000FF"/>
                <w:sz w:val="16"/>
                <w:szCs w:val="16"/>
              </w:rPr>
              <w:t>內部管理</w:t>
            </w:r>
          </w:p>
          <w:p w14:paraId="700A9487" w14:textId="77777777" w:rsidR="0036053B" w:rsidRPr="005142E0" w:rsidRDefault="0036053B" w:rsidP="00DA5103">
            <w:pPr>
              <w:spacing w:line="220" w:lineRule="exact"/>
              <w:jc w:val="center"/>
              <w:rPr>
                <w:rFonts w:ascii="標楷體" w:eastAsia="標楷體" w:hAnsi="標楷體"/>
                <w:color w:val="0000FF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0F0F8E0" w14:textId="77777777" w:rsidR="0036053B" w:rsidRPr="0049088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178890B4" w14:textId="77777777" w:rsidR="0036053B" w:rsidRPr="00AE15A8" w:rsidRDefault="0036053B" w:rsidP="0036053B">
            <w:pPr>
              <w:spacing w:line="240" w:lineRule="exact"/>
              <w:ind w:right="57"/>
              <w:rPr>
                <w:rFonts w:ascii="標楷體" w:eastAsia="標楷體" w:hAnsi="標楷體"/>
              </w:rPr>
            </w:pPr>
          </w:p>
        </w:tc>
      </w:tr>
      <w:tr w:rsidR="0036053B" w:rsidRPr="00952341" w14:paraId="1FC9DC08" w14:textId="77777777" w:rsidTr="00DC2CBC">
        <w:trPr>
          <w:cantSplit/>
          <w:trHeight w:hRule="exact" w:val="3966"/>
        </w:trPr>
        <w:tc>
          <w:tcPr>
            <w:tcW w:w="844" w:type="dxa"/>
            <w:tcBorders>
              <w:top w:val="single" w:sz="12" w:space="0" w:color="auto"/>
              <w:bottom w:val="thickThinSmallGap" w:sz="18" w:space="0" w:color="auto"/>
            </w:tcBorders>
            <w:textDirection w:val="tbRlV"/>
            <w:vAlign w:val="center"/>
          </w:tcPr>
          <w:p w14:paraId="1B6EA261" w14:textId="77777777" w:rsidR="0036053B" w:rsidRPr="00952341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52341">
              <w:rPr>
                <w:rFonts w:ascii="標楷體" w:eastAsia="標楷體" w:hAnsi="標楷體" w:hint="eastAsia"/>
                <w:sz w:val="28"/>
                <w:szCs w:val="28"/>
              </w:rPr>
              <w:t>附           記</w:t>
            </w:r>
          </w:p>
        </w:tc>
        <w:tc>
          <w:tcPr>
            <w:tcW w:w="14568" w:type="dxa"/>
            <w:gridSpan w:val="34"/>
            <w:tcBorders>
              <w:top w:val="single" w:sz="12" w:space="0" w:color="auto"/>
              <w:bottom w:val="thickThinSmallGap" w:sz="18" w:space="0" w:color="auto"/>
            </w:tcBorders>
          </w:tcPr>
          <w:p w14:paraId="7E58283E" w14:textId="77777777" w:rsidR="0036053B" w:rsidRDefault="0036053B" w:rsidP="0036053B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color w:val="000000"/>
              </w:rPr>
              <w:t>一、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巡邏路線：</w:t>
            </w:r>
          </w:p>
          <w:p w14:paraId="170CDDE5" w14:textId="77777777" w:rsidR="0036053B" w:rsidRDefault="0036053B" w:rsidP="0036053B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（一）標記＃由隊部→草屯鎮中正路中油加油站→台14線國姓中油加油站→埔里中山路三段中華郵局→隊部。</w:t>
            </w:r>
          </w:p>
          <w:p w14:paraId="63A947F9" w14:textId="77777777" w:rsidR="0036053B" w:rsidRDefault="0036053B" w:rsidP="0036053B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b/>
                <w:color w:val="0000FF"/>
              </w:rPr>
            </w:pP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（二）標記※由隊部→縣長官邸→百鋒中油加油站→水里中油加油站→隊部。</w:t>
            </w:r>
          </w:p>
          <w:p w14:paraId="703AF49E" w14:textId="77777777" w:rsidR="0036053B" w:rsidRPr="00DF6F50" w:rsidRDefault="0036053B" w:rsidP="0036053B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color w:val="000000"/>
              </w:rPr>
            </w:pPr>
            <w:r w:rsidRPr="00DF6F50">
              <w:rPr>
                <w:rFonts w:ascii="標楷體" w:eastAsia="標楷體" w:hAnsi="標楷體" w:hint="eastAsia"/>
                <w:b/>
                <w:color w:val="008000"/>
              </w:rPr>
              <w:t>（三）標記◎由隊部→縣長官邸→</w:t>
            </w:r>
            <w:proofErr w:type="gramStart"/>
            <w:r w:rsidRPr="00DF6F50">
              <w:rPr>
                <w:rFonts w:ascii="標楷體" w:eastAsia="標楷體" w:hAnsi="標楷體" w:hint="eastAsia"/>
                <w:b/>
                <w:color w:val="008000"/>
              </w:rPr>
              <w:t>陞</w:t>
            </w:r>
            <w:proofErr w:type="gramEnd"/>
            <w:r w:rsidRPr="00DF6F50">
              <w:rPr>
                <w:rFonts w:ascii="標楷體" w:eastAsia="標楷體" w:hAnsi="標楷體" w:hint="eastAsia"/>
                <w:b/>
                <w:color w:val="008000"/>
              </w:rPr>
              <w:t>泰中油加油站</w:t>
            </w:r>
            <w:r w:rsidRPr="00DF6F50">
              <w:rPr>
                <w:rFonts w:ascii="標楷體" w:eastAsia="標楷體" w:hAnsi="標楷體"/>
                <w:b/>
                <w:color w:val="008000"/>
              </w:rPr>
              <w:t>→</w:t>
            </w:r>
            <w:r w:rsidRPr="00DF6F50">
              <w:rPr>
                <w:rFonts w:ascii="標楷體" w:eastAsia="標楷體" w:hAnsi="標楷體" w:hint="eastAsia"/>
                <w:b/>
                <w:color w:val="008000"/>
              </w:rPr>
              <w:t>C工區產業運輸道路地磅站→竹山鎮集山路中油加油站→隊部</w:t>
            </w:r>
            <w:r w:rsidRPr="00DF6F50">
              <w:rPr>
                <w:rFonts w:ascii="標楷體" w:eastAsia="標楷體" w:hAnsi="標楷體" w:cs="標楷體" w:hint="eastAsia"/>
                <w:b/>
                <w:color w:val="008000"/>
              </w:rPr>
              <w:t>依序巡邏</w:t>
            </w:r>
            <w:r w:rsidRPr="00DF6F50">
              <w:rPr>
                <w:rFonts w:ascii="標楷體" w:eastAsia="標楷體" w:hAnsi="標楷體" w:hint="eastAsia"/>
                <w:b/>
                <w:color w:val="008000"/>
              </w:rPr>
              <w:t>。</w:t>
            </w:r>
          </w:p>
          <w:p w14:paraId="20C75773" w14:textId="77777777" w:rsidR="0036053B" w:rsidRPr="00DF6F50" w:rsidRDefault="0036053B" w:rsidP="0036053B">
            <w:pPr>
              <w:spacing w:line="280" w:lineRule="exact"/>
              <w:ind w:right="57"/>
              <w:jc w:val="both"/>
              <w:rPr>
                <w:rFonts w:ascii="標楷體" w:eastAsia="標楷體" w:hAnsi="標楷體"/>
                <w:b/>
                <w:color w:val="0000FF"/>
              </w:rPr>
            </w:pPr>
            <w:r w:rsidRPr="00DF6F50">
              <w:rPr>
                <w:rFonts w:ascii="標楷體" w:eastAsia="標楷體" w:hAnsi="標楷體" w:hint="eastAsia"/>
              </w:rPr>
              <w:t>二</w:t>
            </w:r>
            <w:r w:rsidRPr="009635E0">
              <w:rPr>
                <w:rFonts w:ascii="標楷體" w:eastAsia="標楷體" w:hAnsi="標楷體" w:hint="eastAsia"/>
                <w:color w:val="0000FF"/>
              </w:rPr>
              <w:t>、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各班次勤務人員請攜帶防彈背心、頭盔，夜間勤務人員除前述裝備，另加攜帶照明設備。</w:t>
            </w:r>
          </w:p>
          <w:p w14:paraId="1A72889B" w14:textId="77777777" w:rsidR="0036053B" w:rsidRPr="00DF6F50" w:rsidRDefault="0036053B" w:rsidP="0036053B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 w:cs="新細明體"/>
                <w:b/>
              </w:rPr>
            </w:pPr>
            <w:r w:rsidRPr="00DF6F50">
              <w:rPr>
                <w:rFonts w:ascii="標楷體" w:eastAsia="標楷體" w:hAnsi="標楷體" w:hint="eastAsia"/>
                <w:b/>
                <w:color w:val="000000"/>
              </w:rPr>
              <w:t>三</w:t>
            </w:r>
            <w:r w:rsidRPr="00091EFA">
              <w:rPr>
                <w:rFonts w:ascii="標楷體" w:eastAsia="標楷體" w:hAnsi="標楷體" w:hint="eastAsia"/>
                <w:b/>
                <w:color w:val="009900"/>
              </w:rPr>
              <w:t>、</w:t>
            </w:r>
            <w:r w:rsidRPr="00DF6F50">
              <w:rPr>
                <w:rFonts w:ascii="標楷體" w:eastAsia="標楷體" w:hAnsi="標楷體" w:cs="新細明體" w:hint="eastAsia"/>
                <w:b/>
                <w:color w:val="008000"/>
              </w:rPr>
              <w:t>易超速路段測照人員</w:t>
            </w:r>
            <w:proofErr w:type="gramStart"/>
            <w:r w:rsidRPr="00DF6F50">
              <w:rPr>
                <w:rFonts w:ascii="標楷體" w:eastAsia="標楷體" w:hAnsi="標楷體" w:cs="新細明體" w:hint="eastAsia"/>
                <w:b/>
                <w:color w:val="008000"/>
              </w:rPr>
              <w:t>請慎選測</w:t>
            </w:r>
            <w:proofErr w:type="gramEnd"/>
            <w:r w:rsidRPr="00DF6F50">
              <w:rPr>
                <w:rFonts w:ascii="標楷體" w:eastAsia="標楷體" w:hAnsi="標楷體" w:cs="新細明體" w:hint="eastAsia"/>
                <w:b/>
                <w:color w:val="008000"/>
              </w:rPr>
              <w:t>照路段，</w:t>
            </w:r>
            <w:r w:rsidRPr="00DF6F50">
              <w:rPr>
                <w:rFonts w:ascii="標楷體" w:eastAsia="標楷體" w:hAnsi="標楷體" w:cs="新細明體" w:hint="eastAsia"/>
                <w:b/>
                <w:color w:val="800080"/>
              </w:rPr>
              <w:t>成果由同班勤務人員均分</w:t>
            </w:r>
            <w:r w:rsidRPr="00DF6F50">
              <w:rPr>
                <w:rFonts w:ascii="標楷體" w:eastAsia="標楷體" w:hAnsi="標楷體" w:cs="新細明體" w:hint="eastAsia"/>
                <w:b/>
              </w:rPr>
              <w:t>；每日最後1班測照人員請將電池拿下車，並檢查電力，少於1/2才充電；</w:t>
            </w:r>
            <w:proofErr w:type="gramStart"/>
            <w:r w:rsidRPr="00DF6F50">
              <w:rPr>
                <w:rFonts w:ascii="標楷體" w:eastAsia="標楷體" w:hAnsi="標楷體" w:hint="eastAsia"/>
                <w:b/>
                <w:color w:val="FF0000"/>
              </w:rPr>
              <w:t>(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著</w:t>
            </w:r>
            <w:proofErr w:type="gramEnd"/>
            <w:r w:rsidRPr="00DF6F50">
              <w:rPr>
                <w:rFonts w:ascii="標楷體" w:eastAsia="標楷體" w:hAnsi="標楷體" w:hint="eastAsia"/>
                <w:b/>
                <w:color w:val="0000FF"/>
              </w:rPr>
              <w:t>制服、不配槍、攜帶無線電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。※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15-16時返隊整理照片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)</w:t>
            </w:r>
            <w:r w:rsidRPr="00DF6F50">
              <w:rPr>
                <w:rFonts w:ascii="標楷體" w:eastAsia="標楷體" w:hAnsi="標楷體" w:cs="新細明體" w:hint="eastAsia"/>
                <w:b/>
              </w:rPr>
              <w:t>。</w:t>
            </w:r>
          </w:p>
          <w:p w14:paraId="36EF7422" w14:textId="77777777" w:rsidR="0036053B" w:rsidRPr="00DF6F50" w:rsidRDefault="0036053B" w:rsidP="0036053B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 w:cs="新細明體"/>
                <w:b/>
                <w:color w:val="0000FF"/>
              </w:rPr>
            </w:pPr>
            <w:r w:rsidRPr="00DF6F50">
              <w:rPr>
                <w:rFonts w:ascii="標楷體" w:eastAsia="標楷體" w:hAnsi="標楷體" w:cs="新細明體" w:hint="eastAsia"/>
              </w:rPr>
              <w:t>四、</w:t>
            </w:r>
            <w:r w:rsidRPr="00DF6F50">
              <w:rPr>
                <w:rFonts w:ascii="標楷體" w:eastAsia="標楷體" w:hAnsi="標楷體" w:cs="新細明體" w:hint="eastAsia"/>
                <w:b/>
                <w:color w:val="000000"/>
              </w:rPr>
              <w:t>本隊快速打擊犯罪部隊依序出勤人員：每班巡邏最小番號班次優先，無巡邏依序為備勤前兩名。22-5時或22-8時以2番、3番為主，遇2番、3番請假</w:t>
            </w:r>
            <w:proofErr w:type="gramStart"/>
            <w:r w:rsidRPr="00DF6F50">
              <w:rPr>
                <w:rFonts w:ascii="標楷體" w:eastAsia="標楷體" w:hAnsi="標楷體" w:cs="新細明體" w:hint="eastAsia"/>
                <w:b/>
                <w:color w:val="000000"/>
              </w:rPr>
              <w:t>則大番依序</w:t>
            </w:r>
            <w:proofErr w:type="gramEnd"/>
            <w:r w:rsidRPr="00DF6F50">
              <w:rPr>
                <w:rFonts w:ascii="標楷體" w:eastAsia="標楷體" w:hAnsi="標楷體" w:cs="新細明體" w:hint="eastAsia"/>
                <w:b/>
                <w:color w:val="000000"/>
              </w:rPr>
              <w:t>遞補。</w:t>
            </w:r>
          </w:p>
          <w:p w14:paraId="1B46FD51" w14:textId="77777777" w:rsidR="0036053B" w:rsidRPr="00DF6F50" w:rsidRDefault="0036053B" w:rsidP="0036053B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 w:cs="新細明體"/>
                <w:b/>
                <w:color w:val="0000FF"/>
              </w:rPr>
            </w:pPr>
            <w:r w:rsidRPr="00DF6F50">
              <w:rPr>
                <w:rFonts w:ascii="標楷體" w:eastAsia="標楷體" w:hAnsi="標楷體" w:hint="eastAsia"/>
                <w:b/>
                <w:color w:val="000000"/>
              </w:rPr>
              <w:t>五、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依</w:t>
            </w:r>
            <w:r w:rsidRPr="00DF6F50">
              <w:rPr>
                <w:rFonts w:ascii="標楷體" w:eastAsia="標楷體" w:hAnsi="標楷體"/>
                <w:color w:val="FF0000"/>
              </w:rPr>
              <w:t>南投縣政府警察局員工差勤管理要點</w:t>
            </w:r>
            <w:r w:rsidRPr="00DF6F50">
              <w:rPr>
                <w:rFonts w:ascii="標楷體" w:eastAsia="標楷體" w:hAnsi="標楷體" w:hint="eastAsia"/>
                <w:color w:val="FF0000"/>
              </w:rPr>
              <w:t>兼辦業務同仁免簽出入登記簿</w:t>
            </w:r>
            <w:r w:rsidRPr="00DF6F50">
              <w:rPr>
                <w:rFonts w:ascii="標楷體" w:eastAsia="標楷體" w:hAnsi="標楷體" w:cs="新細明體" w:hint="eastAsia"/>
                <w:b/>
                <w:color w:val="EE0000"/>
              </w:rPr>
              <w:t>。</w:t>
            </w:r>
          </w:p>
          <w:p w14:paraId="0D70D26A" w14:textId="77777777" w:rsidR="0036053B" w:rsidRPr="00DF6F50" w:rsidRDefault="0036053B" w:rsidP="0036053B">
            <w:pPr>
              <w:spacing w:line="280" w:lineRule="exact"/>
              <w:ind w:right="57"/>
              <w:jc w:val="both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000000"/>
              </w:rPr>
              <w:t>六、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※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小隊長(警務佐)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每日各時段編排(巡邏、備勤、兼辦業務)兼管理員警</w:t>
            </w:r>
            <w:proofErr w:type="gramStart"/>
            <w:r w:rsidRPr="00DF6F50">
              <w:rPr>
                <w:rFonts w:ascii="標楷體" w:eastAsia="標楷體" w:hAnsi="標楷體" w:hint="eastAsia"/>
                <w:b/>
                <w:color w:val="FF0000"/>
              </w:rPr>
              <w:t>出退勤領</w:t>
            </w:r>
            <w:proofErr w:type="gramEnd"/>
            <w:r w:rsidRPr="00DF6F50">
              <w:rPr>
                <w:rFonts w:ascii="標楷體" w:eastAsia="標楷體" w:hAnsi="標楷體" w:hint="eastAsia"/>
                <w:b/>
                <w:color w:val="FF0000"/>
              </w:rPr>
              <w:t>繳械彈。</w:t>
            </w:r>
          </w:p>
          <w:p w14:paraId="3C44D2A6" w14:textId="77777777" w:rsidR="0036053B" w:rsidRPr="00DF6F50" w:rsidRDefault="0036053B" w:rsidP="0036053B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七、勤務代號26-49號勤務人員本日8-18時在隊兼辦勤業務。</w:t>
            </w:r>
          </w:p>
          <w:p w14:paraId="3751EF3D" w14:textId="77777777" w:rsidR="0036053B" w:rsidRPr="00DF6F50" w:rsidRDefault="0036053B" w:rsidP="0036053B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八、備勤內</w:t>
            </w:r>
            <w:proofErr w:type="gramStart"/>
            <w:r w:rsidRPr="00DF6F50">
              <w:rPr>
                <w:rFonts w:ascii="標楷體" w:eastAsia="標楷體" w:hAnsi="標楷體" w:hint="eastAsia"/>
                <w:b/>
                <w:color w:val="FF0000"/>
              </w:rPr>
              <w:t>原勤休</w:t>
            </w:r>
            <w:proofErr w:type="gramEnd"/>
            <w:r w:rsidRPr="00DF6F50">
              <w:rPr>
                <w:rFonts w:ascii="標楷體" w:eastAsia="標楷體" w:hAnsi="標楷體" w:hint="eastAsia"/>
                <w:b/>
                <w:color w:val="FF0000"/>
              </w:rPr>
              <w:t>一小時為指定處所待命，</w:t>
            </w:r>
            <w:r w:rsidRPr="00DF6F50">
              <w:rPr>
                <w:rFonts w:ascii="標楷體" w:eastAsia="標楷體" w:hAnsi="標楷體" w:hint="eastAsia"/>
                <w:b/>
                <w:color w:val="3333FF"/>
              </w:rPr>
              <w:t>〈以藍色顯示〉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視為服勤時數不得擅離駐地本局，擅離不得報領超勤加班費。</w:t>
            </w:r>
          </w:p>
          <w:p w14:paraId="5D53D532" w14:textId="77777777" w:rsidR="0036053B" w:rsidRPr="00CF345C" w:rsidRDefault="0036053B" w:rsidP="0036053B">
            <w:pPr>
              <w:spacing w:line="280" w:lineRule="exact"/>
              <w:ind w:left="561" w:right="57" w:hangingChars="200" w:hanging="561"/>
              <w:jc w:val="both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</w:p>
          <w:p w14:paraId="7426B76D" w14:textId="77777777" w:rsidR="0036053B" w:rsidRPr="00BA1671" w:rsidRDefault="0036053B" w:rsidP="0036053B">
            <w:pPr>
              <w:spacing w:line="280" w:lineRule="exact"/>
              <w:ind w:left="561" w:right="57" w:hangingChars="200" w:hanging="561"/>
              <w:jc w:val="both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</w:p>
          <w:p w14:paraId="0C57CFC1" w14:textId="77777777" w:rsidR="0036053B" w:rsidRPr="00C212D4" w:rsidRDefault="0036053B" w:rsidP="0036053B">
            <w:pPr>
              <w:spacing w:line="280" w:lineRule="exact"/>
              <w:ind w:left="561" w:right="57" w:hangingChars="200" w:hanging="561"/>
              <w:jc w:val="both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</w:p>
        </w:tc>
      </w:tr>
    </w:tbl>
    <w:p w14:paraId="1E0AEC3C" w14:textId="77777777" w:rsidR="00CA79BB" w:rsidRPr="00952341" w:rsidRDefault="00CA79BB" w:rsidP="00952341">
      <w:pPr>
        <w:spacing w:line="240" w:lineRule="exact"/>
        <w:rPr>
          <w:rFonts w:ascii="標楷體" w:eastAsia="標楷體" w:hAnsi="標楷體"/>
          <w:sz w:val="28"/>
          <w:szCs w:val="28"/>
        </w:rPr>
      </w:pPr>
    </w:p>
    <w:tbl>
      <w:tblPr>
        <w:tblW w:w="15168" w:type="dxa"/>
        <w:tblInd w:w="-459" w:type="dxa"/>
        <w:tblBorders>
          <w:top w:val="thickThinSmallGap" w:sz="12" w:space="0" w:color="auto"/>
          <w:left w:val="thickThinSmallGap" w:sz="12" w:space="0" w:color="auto"/>
          <w:bottom w:val="thinThickSmallGap" w:sz="12" w:space="0" w:color="auto"/>
          <w:right w:val="thinThickSmallGap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1"/>
        <w:gridCol w:w="846"/>
        <w:gridCol w:w="1997"/>
        <w:gridCol w:w="780"/>
        <w:gridCol w:w="1941"/>
        <w:gridCol w:w="2492"/>
        <w:gridCol w:w="1999"/>
        <w:gridCol w:w="1845"/>
        <w:gridCol w:w="1197"/>
      </w:tblGrid>
      <w:tr w:rsidR="00CA79BB" w:rsidRPr="00C1660B" w14:paraId="67A8CA19" w14:textId="77777777" w:rsidTr="003D2A95">
        <w:trPr>
          <w:trHeight w:val="856"/>
        </w:trPr>
        <w:tc>
          <w:tcPr>
            <w:tcW w:w="15168" w:type="dxa"/>
            <w:gridSpan w:val="9"/>
            <w:tcBorders>
              <w:top w:val="thinThickSmallGap" w:sz="18" w:space="0" w:color="auto"/>
              <w:left w:val="thinThickSmallGap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 w14:paraId="24157EA8" w14:textId="77777777" w:rsidR="00CA79BB" w:rsidRPr="00C1660B" w:rsidRDefault="00CA79BB">
            <w:pPr>
              <w:spacing w:line="400" w:lineRule="exact"/>
              <w:ind w:firstLineChars="400" w:firstLine="1760"/>
              <w:rPr>
                <w:rFonts w:ascii="標楷體" w:eastAsia="標楷體" w:hAnsi="標楷體"/>
                <w:sz w:val="44"/>
                <w:szCs w:val="44"/>
              </w:rPr>
            </w:pPr>
            <w:r w:rsidRPr="00C1660B">
              <w:rPr>
                <w:rFonts w:ascii="標楷體" w:eastAsia="標楷體" w:hAnsi="標楷體" w:hint="eastAsia"/>
                <w:sz w:val="44"/>
                <w:szCs w:val="44"/>
              </w:rPr>
              <w:t xml:space="preserve">勤   </w:t>
            </w:r>
            <w:proofErr w:type="gramStart"/>
            <w:r w:rsidRPr="00C1660B">
              <w:rPr>
                <w:rFonts w:ascii="標楷體" w:eastAsia="標楷體" w:hAnsi="標楷體" w:hint="eastAsia"/>
                <w:sz w:val="44"/>
                <w:szCs w:val="44"/>
              </w:rPr>
              <w:t>務</w:t>
            </w:r>
            <w:proofErr w:type="gramEnd"/>
            <w:r w:rsidRPr="00C1660B">
              <w:rPr>
                <w:rFonts w:ascii="標楷體" w:eastAsia="標楷體" w:hAnsi="標楷體" w:hint="eastAsia"/>
                <w:sz w:val="44"/>
                <w:szCs w:val="44"/>
              </w:rPr>
              <w:t xml:space="preserve">   變   更   紀   錄   表</w:t>
            </w:r>
          </w:p>
        </w:tc>
      </w:tr>
      <w:tr w:rsidR="00CA79BB" w:rsidRPr="00C1660B" w14:paraId="564F0BD7" w14:textId="77777777" w:rsidTr="003D2A95">
        <w:trPr>
          <w:cantSplit/>
          <w:trHeight w:val="480"/>
        </w:trPr>
        <w:tc>
          <w:tcPr>
            <w:tcW w:w="2071" w:type="dxa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  <w:vAlign w:val="center"/>
          </w:tcPr>
          <w:p w14:paraId="515DFD78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服 勤 者</w:t>
            </w:r>
          </w:p>
          <w:p w14:paraId="1DD1BD03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姓    名</w:t>
            </w:r>
          </w:p>
        </w:tc>
        <w:tc>
          <w:tcPr>
            <w:tcW w:w="284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4CDC75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 xml:space="preserve">原 定 勤 </w:t>
            </w:r>
            <w:proofErr w:type="gramStart"/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務</w:t>
            </w:r>
            <w:proofErr w:type="gramEnd"/>
          </w:p>
        </w:tc>
        <w:tc>
          <w:tcPr>
            <w:tcW w:w="2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2291B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 xml:space="preserve">變 更 勤 </w:t>
            </w:r>
            <w:proofErr w:type="gramStart"/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務</w:t>
            </w:r>
            <w:proofErr w:type="gramEnd"/>
          </w:p>
        </w:tc>
        <w:tc>
          <w:tcPr>
            <w:tcW w:w="2492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FB7EB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變 更 原 因</w:t>
            </w:r>
          </w:p>
        </w:tc>
        <w:tc>
          <w:tcPr>
            <w:tcW w:w="1999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F744F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服  勤  者</w:t>
            </w:r>
          </w:p>
          <w:p w14:paraId="3F3DCE8B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蓋      章</w:t>
            </w:r>
          </w:p>
        </w:tc>
        <w:tc>
          <w:tcPr>
            <w:tcW w:w="1845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298E27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主     管</w:t>
            </w:r>
          </w:p>
          <w:p w14:paraId="723F37F8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蓋     章</w:t>
            </w:r>
          </w:p>
        </w:tc>
        <w:tc>
          <w:tcPr>
            <w:tcW w:w="1197" w:type="dxa"/>
            <w:vMerge w:val="restart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 w14:paraId="7E532212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備考</w:t>
            </w:r>
          </w:p>
        </w:tc>
      </w:tr>
      <w:tr w:rsidR="00CA79BB" w:rsidRPr="00C1660B" w14:paraId="1773FE6E" w14:textId="77777777" w:rsidTr="003D2A95">
        <w:trPr>
          <w:cantSplit/>
          <w:trHeight w:val="480"/>
        </w:trPr>
        <w:tc>
          <w:tcPr>
            <w:tcW w:w="2071" w:type="dxa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3186285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02C5BD3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F992C4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項     目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5F805F9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01479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項     目</w:t>
            </w:r>
          </w:p>
        </w:tc>
        <w:tc>
          <w:tcPr>
            <w:tcW w:w="249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617E400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436AE66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7157DB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vMerge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0E84CB3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6372A22C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57F47D7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597DAD8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4576B41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75E88C7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7562439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55C8E4D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16FF908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65585A0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0982368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24F0A72A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3FC4569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6A3B9CB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0BF76CC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2E15ABE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10714019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63B4BDD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27E4F61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15C1C7A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4614BF0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27386F7A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3F49BE4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0B14FF89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3F9BF38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5CDA43D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3C69084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246FC46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6ECF05E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172332C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3C5F186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4EB5750D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3B197469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5A93B8D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7027AC2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3D046B6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6D980AA1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7CDCAAA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388B1BA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4BB00FC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3C59739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7BEF35D1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225848D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2FEF472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0988B3D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5C6782A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0A0B910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78C70C3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072C519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4A426C3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713E3E7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37F0AB52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22F083F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000484D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4869C0B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1C14042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46F1212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2B923AE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23EA5FF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716FB14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64F2213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08DAF287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26E9440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5DE489B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2383963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0A26449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7922772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3A41D74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0AEC9CF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324F090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1D19FBB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551954E1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5296E45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01C3638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3FCF190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06FFDE3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20FD999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3BF9D7A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7AD2D21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04D1E36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030E427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50824DFA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12" w:space="0" w:color="auto"/>
            </w:tcBorders>
          </w:tcPr>
          <w:p w14:paraId="47DA20A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12" w:space="0" w:color="auto"/>
            </w:tcBorders>
          </w:tcPr>
          <w:p w14:paraId="1624244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12" w:space="0" w:color="auto"/>
            </w:tcBorders>
          </w:tcPr>
          <w:p w14:paraId="0391723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12" w:space="0" w:color="auto"/>
            </w:tcBorders>
          </w:tcPr>
          <w:p w14:paraId="7DD6A1E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12" w:space="0" w:color="auto"/>
            </w:tcBorders>
          </w:tcPr>
          <w:p w14:paraId="2E0F296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12" w:space="0" w:color="auto"/>
            </w:tcBorders>
          </w:tcPr>
          <w:p w14:paraId="16B3939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12" w:space="0" w:color="auto"/>
            </w:tcBorders>
          </w:tcPr>
          <w:p w14:paraId="0232769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12" w:space="0" w:color="auto"/>
            </w:tcBorders>
          </w:tcPr>
          <w:p w14:paraId="64FBDA5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12" w:space="0" w:color="auto"/>
              <w:right w:val="thickThinSmallGap" w:sz="18" w:space="0" w:color="auto"/>
            </w:tcBorders>
          </w:tcPr>
          <w:p w14:paraId="2CF5106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6283F" w:rsidRPr="00C1660B" w14:paraId="553B137F" w14:textId="77777777" w:rsidTr="003D2A95">
        <w:trPr>
          <w:cantSplit/>
          <w:trHeight w:val="4244"/>
        </w:trPr>
        <w:tc>
          <w:tcPr>
            <w:tcW w:w="2071" w:type="dxa"/>
            <w:tcBorders>
              <w:top w:val="single" w:sz="12" w:space="0" w:color="auto"/>
              <w:left w:val="thinThickSmallGap" w:sz="18" w:space="0" w:color="auto"/>
            </w:tcBorders>
            <w:textDirection w:val="tbRlV"/>
            <w:vAlign w:val="center"/>
          </w:tcPr>
          <w:p w14:paraId="31F64983" w14:textId="77777777" w:rsidR="0036283F" w:rsidRPr="00C1660B" w:rsidRDefault="0036283F" w:rsidP="0036283F">
            <w:pPr>
              <w:spacing w:line="400" w:lineRule="exact"/>
              <w:ind w:left="113" w:right="113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C1660B">
              <w:rPr>
                <w:rFonts w:ascii="標楷體" w:eastAsia="標楷體" w:hAnsi="標楷體" w:hint="eastAsia"/>
                <w:sz w:val="36"/>
                <w:szCs w:val="36"/>
              </w:rPr>
              <w:t xml:space="preserve">備                </w:t>
            </w:r>
            <w:proofErr w:type="gramStart"/>
            <w:r w:rsidRPr="00C1660B">
              <w:rPr>
                <w:rFonts w:ascii="標楷體" w:eastAsia="標楷體" w:hAnsi="標楷體" w:hint="eastAsia"/>
                <w:sz w:val="36"/>
                <w:szCs w:val="36"/>
              </w:rPr>
              <w:t>註</w:t>
            </w:r>
            <w:proofErr w:type="gramEnd"/>
          </w:p>
        </w:tc>
        <w:tc>
          <w:tcPr>
            <w:tcW w:w="13097" w:type="dxa"/>
            <w:gridSpan w:val="8"/>
            <w:tcBorders>
              <w:top w:val="single" w:sz="12" w:space="0" w:color="auto"/>
              <w:right w:val="thickThinSmallGap" w:sz="18" w:space="0" w:color="auto"/>
            </w:tcBorders>
          </w:tcPr>
          <w:p w14:paraId="506EEA53" w14:textId="77777777" w:rsidR="0036283F" w:rsidRPr="00C1660B" w:rsidRDefault="0036283F" w:rsidP="00FD61D1">
            <w:pPr>
              <w:spacing w:line="400" w:lineRule="exact"/>
              <w:ind w:left="720" w:hangingChars="200" w:hanging="720"/>
              <w:rPr>
                <w:rFonts w:ascii="標楷體" w:eastAsia="標楷體" w:hAnsi="標楷體"/>
                <w:color w:val="000000"/>
                <w:sz w:val="36"/>
                <w:szCs w:val="36"/>
              </w:rPr>
            </w:pPr>
            <w:r w:rsidRPr="00C1660B">
              <w:rPr>
                <w:rFonts w:ascii="標楷體" w:eastAsia="標楷體" w:hAnsi="標楷體" w:hint="eastAsia"/>
                <w:sz w:val="36"/>
                <w:szCs w:val="36"/>
              </w:rPr>
              <w:t>一、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標記</w:t>
            </w:r>
            <w:r w:rsidR="0007422F" w:rsidRPr="00C1660B">
              <w:rPr>
                <w:rFonts w:ascii="標楷體" w:eastAsia="標楷體" w:hAnsi="標楷體" w:hint="eastAsia"/>
                <w:color w:val="FF0000"/>
                <w:sz w:val="36"/>
                <w:szCs w:val="36"/>
              </w:rPr>
              <w:t>☆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班次</w:t>
            </w:r>
            <w:proofErr w:type="gramStart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（</w:t>
            </w:r>
            <w:proofErr w:type="gramEnd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8-10；12-16；14-18；20-22等班次</w:t>
            </w:r>
            <w:proofErr w:type="gramStart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）</w:t>
            </w:r>
            <w:proofErr w:type="gramEnd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應至南投三和一路縣長</w:t>
            </w:r>
            <w:proofErr w:type="gramStart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官邸簽巡</w:t>
            </w:r>
            <w:proofErr w:type="gramEnd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（前後2處）並定點守望停留10分鐘。</w:t>
            </w:r>
          </w:p>
          <w:p w14:paraId="4A2053C9" w14:textId="77777777" w:rsidR="0007422F" w:rsidRPr="00C1660B" w:rsidRDefault="006146F2" w:rsidP="00FD61D1">
            <w:pPr>
              <w:spacing w:line="400" w:lineRule="exact"/>
              <w:ind w:left="720" w:hangingChars="200" w:hanging="720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二、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大執法專案工作</w:t>
            </w:r>
            <w:r w:rsidR="00FD61D1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提示：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加強取締</w:t>
            </w:r>
            <w:r w:rsidR="009F4C9B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嚴重超速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、闖紅燈、酒後駕車</w:t>
            </w:r>
            <w:r w:rsidR="00FD61D1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、騎機車未戴安全帽、不讓行人先行、不依規定使用方向燈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。</w:t>
            </w:r>
          </w:p>
        </w:tc>
      </w:tr>
    </w:tbl>
    <w:p w14:paraId="5667C1EE" w14:textId="77777777" w:rsidR="00CA79BB" w:rsidRPr="00C1660B" w:rsidRDefault="00CA79BB">
      <w:pPr>
        <w:spacing w:line="240" w:lineRule="exact"/>
        <w:rPr>
          <w:rFonts w:ascii="標楷體" w:eastAsia="標楷體" w:hAnsi="標楷體"/>
        </w:rPr>
      </w:pPr>
    </w:p>
    <w:sectPr w:rsidR="00CA79BB" w:rsidRPr="00C1660B" w:rsidSect="005C2C91">
      <w:pgSz w:w="16840" w:h="23814" w:code="8"/>
      <w:pgMar w:top="964" w:right="1134" w:bottom="964" w:left="1418" w:header="851" w:footer="992" w:gutter="0"/>
      <w:cols w:space="425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93425" w14:textId="77777777" w:rsidR="00943EB6" w:rsidRDefault="00943EB6" w:rsidP="005E7E80">
      <w:r>
        <w:separator/>
      </w:r>
    </w:p>
  </w:endnote>
  <w:endnote w:type="continuationSeparator" w:id="0">
    <w:p w14:paraId="72788875" w14:textId="77777777" w:rsidR="00943EB6" w:rsidRDefault="00943EB6" w:rsidP="005E7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4DCDD" w14:textId="77777777" w:rsidR="00943EB6" w:rsidRDefault="00943EB6" w:rsidP="005E7E80">
      <w:r>
        <w:separator/>
      </w:r>
    </w:p>
  </w:footnote>
  <w:footnote w:type="continuationSeparator" w:id="0">
    <w:p w14:paraId="4F2DB7F3" w14:textId="77777777" w:rsidR="00943EB6" w:rsidRDefault="00943EB6" w:rsidP="005E7E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E3FBC"/>
    <w:multiLevelType w:val="hybridMultilevel"/>
    <w:tmpl w:val="90AC80B8"/>
    <w:lvl w:ilvl="0" w:tplc="8C8A2A5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8D45448"/>
    <w:multiLevelType w:val="hybridMultilevel"/>
    <w:tmpl w:val="9E0E2DF4"/>
    <w:lvl w:ilvl="0" w:tplc="FFFFFFFF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2AD0878"/>
    <w:multiLevelType w:val="hybridMultilevel"/>
    <w:tmpl w:val="75EE9C88"/>
    <w:lvl w:ilvl="0" w:tplc="6C6C0328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D2D70F7"/>
    <w:multiLevelType w:val="hybridMultilevel"/>
    <w:tmpl w:val="B46654AE"/>
    <w:lvl w:ilvl="0" w:tplc="4A88C240">
      <w:start w:val="2"/>
      <w:numFmt w:val="decimal"/>
      <w:lvlText w:val="%1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num w:numId="1" w16cid:durableId="2018384831">
    <w:abstractNumId w:val="1"/>
  </w:num>
  <w:num w:numId="2" w16cid:durableId="915362810">
    <w:abstractNumId w:val="2"/>
  </w:num>
  <w:num w:numId="3" w16cid:durableId="1834029494">
    <w:abstractNumId w:val="0"/>
  </w:num>
  <w:num w:numId="4" w16cid:durableId="417681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2A"/>
    <w:rsid w:val="00000021"/>
    <w:rsid w:val="0000079F"/>
    <w:rsid w:val="0000082F"/>
    <w:rsid w:val="00000B77"/>
    <w:rsid w:val="00000CEB"/>
    <w:rsid w:val="000010A9"/>
    <w:rsid w:val="00001526"/>
    <w:rsid w:val="0000160B"/>
    <w:rsid w:val="0000171A"/>
    <w:rsid w:val="00001739"/>
    <w:rsid w:val="00001EBA"/>
    <w:rsid w:val="000021B1"/>
    <w:rsid w:val="0000285B"/>
    <w:rsid w:val="00002FFF"/>
    <w:rsid w:val="00003131"/>
    <w:rsid w:val="00003264"/>
    <w:rsid w:val="000034A7"/>
    <w:rsid w:val="00003648"/>
    <w:rsid w:val="00003796"/>
    <w:rsid w:val="000037FA"/>
    <w:rsid w:val="00003802"/>
    <w:rsid w:val="0000380B"/>
    <w:rsid w:val="00003C51"/>
    <w:rsid w:val="00003FBA"/>
    <w:rsid w:val="00003FC3"/>
    <w:rsid w:val="000040BE"/>
    <w:rsid w:val="00004131"/>
    <w:rsid w:val="00004410"/>
    <w:rsid w:val="00004493"/>
    <w:rsid w:val="00004532"/>
    <w:rsid w:val="000045A2"/>
    <w:rsid w:val="00004AEE"/>
    <w:rsid w:val="00004BD6"/>
    <w:rsid w:val="00004F8C"/>
    <w:rsid w:val="00004FC7"/>
    <w:rsid w:val="0000508D"/>
    <w:rsid w:val="000051B9"/>
    <w:rsid w:val="000054A7"/>
    <w:rsid w:val="000055F0"/>
    <w:rsid w:val="00005D63"/>
    <w:rsid w:val="00005DB2"/>
    <w:rsid w:val="00005DE3"/>
    <w:rsid w:val="000061A6"/>
    <w:rsid w:val="000061E9"/>
    <w:rsid w:val="00006246"/>
    <w:rsid w:val="00006407"/>
    <w:rsid w:val="000064B7"/>
    <w:rsid w:val="0000651B"/>
    <w:rsid w:val="0000690B"/>
    <w:rsid w:val="00006B62"/>
    <w:rsid w:val="00007114"/>
    <w:rsid w:val="000071C4"/>
    <w:rsid w:val="000074E9"/>
    <w:rsid w:val="000079EA"/>
    <w:rsid w:val="000079FE"/>
    <w:rsid w:val="00007A0E"/>
    <w:rsid w:val="00007A34"/>
    <w:rsid w:val="00007E5C"/>
    <w:rsid w:val="00010608"/>
    <w:rsid w:val="00010D78"/>
    <w:rsid w:val="00010DFB"/>
    <w:rsid w:val="00010FCA"/>
    <w:rsid w:val="00010FE8"/>
    <w:rsid w:val="000110AB"/>
    <w:rsid w:val="00011303"/>
    <w:rsid w:val="00011341"/>
    <w:rsid w:val="00011421"/>
    <w:rsid w:val="000115D5"/>
    <w:rsid w:val="00011756"/>
    <w:rsid w:val="000117B0"/>
    <w:rsid w:val="000118CE"/>
    <w:rsid w:val="00011B8B"/>
    <w:rsid w:val="00011E82"/>
    <w:rsid w:val="00011ECB"/>
    <w:rsid w:val="00011FA8"/>
    <w:rsid w:val="00012164"/>
    <w:rsid w:val="000124B3"/>
    <w:rsid w:val="0001297E"/>
    <w:rsid w:val="00012A1B"/>
    <w:rsid w:val="00012CA9"/>
    <w:rsid w:val="00012F20"/>
    <w:rsid w:val="000130DA"/>
    <w:rsid w:val="00013468"/>
    <w:rsid w:val="000134C0"/>
    <w:rsid w:val="00013538"/>
    <w:rsid w:val="0001391B"/>
    <w:rsid w:val="00013B21"/>
    <w:rsid w:val="000141EF"/>
    <w:rsid w:val="00014479"/>
    <w:rsid w:val="00014B74"/>
    <w:rsid w:val="00014B8F"/>
    <w:rsid w:val="00014DC4"/>
    <w:rsid w:val="00014EC2"/>
    <w:rsid w:val="00015372"/>
    <w:rsid w:val="0001552D"/>
    <w:rsid w:val="000157BB"/>
    <w:rsid w:val="000158CE"/>
    <w:rsid w:val="00015A56"/>
    <w:rsid w:val="00015BBB"/>
    <w:rsid w:val="00015D41"/>
    <w:rsid w:val="00015D7D"/>
    <w:rsid w:val="00016266"/>
    <w:rsid w:val="00016688"/>
    <w:rsid w:val="000166E7"/>
    <w:rsid w:val="00016826"/>
    <w:rsid w:val="00016ACC"/>
    <w:rsid w:val="00016ACE"/>
    <w:rsid w:val="00016BB6"/>
    <w:rsid w:val="00016D4B"/>
    <w:rsid w:val="00017014"/>
    <w:rsid w:val="00017195"/>
    <w:rsid w:val="00017221"/>
    <w:rsid w:val="00017348"/>
    <w:rsid w:val="000175EB"/>
    <w:rsid w:val="00017650"/>
    <w:rsid w:val="00017A21"/>
    <w:rsid w:val="00017ACF"/>
    <w:rsid w:val="00017B9F"/>
    <w:rsid w:val="00017DEE"/>
    <w:rsid w:val="00017F13"/>
    <w:rsid w:val="00017F6D"/>
    <w:rsid w:val="0002021F"/>
    <w:rsid w:val="00020311"/>
    <w:rsid w:val="0002066C"/>
    <w:rsid w:val="00020706"/>
    <w:rsid w:val="000207DD"/>
    <w:rsid w:val="000208E1"/>
    <w:rsid w:val="00020DDF"/>
    <w:rsid w:val="00021325"/>
    <w:rsid w:val="000213BB"/>
    <w:rsid w:val="0002169E"/>
    <w:rsid w:val="00021A8C"/>
    <w:rsid w:val="00021BA5"/>
    <w:rsid w:val="00021D08"/>
    <w:rsid w:val="00021D4F"/>
    <w:rsid w:val="00021F04"/>
    <w:rsid w:val="00021F43"/>
    <w:rsid w:val="00022359"/>
    <w:rsid w:val="00022421"/>
    <w:rsid w:val="0002267B"/>
    <w:rsid w:val="000226F7"/>
    <w:rsid w:val="000229E8"/>
    <w:rsid w:val="00022C6D"/>
    <w:rsid w:val="00022F6E"/>
    <w:rsid w:val="000231AA"/>
    <w:rsid w:val="00023493"/>
    <w:rsid w:val="0002368A"/>
    <w:rsid w:val="00023BB4"/>
    <w:rsid w:val="000240B3"/>
    <w:rsid w:val="00024754"/>
    <w:rsid w:val="000247FA"/>
    <w:rsid w:val="00024B82"/>
    <w:rsid w:val="00024E1B"/>
    <w:rsid w:val="00024F4C"/>
    <w:rsid w:val="0002517C"/>
    <w:rsid w:val="00025208"/>
    <w:rsid w:val="000257FD"/>
    <w:rsid w:val="00025876"/>
    <w:rsid w:val="00025C30"/>
    <w:rsid w:val="000263C5"/>
    <w:rsid w:val="000266F0"/>
    <w:rsid w:val="0002679D"/>
    <w:rsid w:val="00027093"/>
    <w:rsid w:val="000270F8"/>
    <w:rsid w:val="0002710A"/>
    <w:rsid w:val="000276EB"/>
    <w:rsid w:val="00027838"/>
    <w:rsid w:val="0002793E"/>
    <w:rsid w:val="00027A88"/>
    <w:rsid w:val="00027B2E"/>
    <w:rsid w:val="00027C81"/>
    <w:rsid w:val="00027DD7"/>
    <w:rsid w:val="000300AD"/>
    <w:rsid w:val="00030323"/>
    <w:rsid w:val="0003033F"/>
    <w:rsid w:val="00030620"/>
    <w:rsid w:val="00030684"/>
    <w:rsid w:val="00030B56"/>
    <w:rsid w:val="00030D2F"/>
    <w:rsid w:val="00031080"/>
    <w:rsid w:val="00031305"/>
    <w:rsid w:val="000313D9"/>
    <w:rsid w:val="00031509"/>
    <w:rsid w:val="0003154C"/>
    <w:rsid w:val="00031562"/>
    <w:rsid w:val="00031586"/>
    <w:rsid w:val="000315E5"/>
    <w:rsid w:val="00031832"/>
    <w:rsid w:val="000318C2"/>
    <w:rsid w:val="00032064"/>
    <w:rsid w:val="000320DE"/>
    <w:rsid w:val="000323F1"/>
    <w:rsid w:val="00032413"/>
    <w:rsid w:val="00032498"/>
    <w:rsid w:val="00032D7F"/>
    <w:rsid w:val="00032DEC"/>
    <w:rsid w:val="00033331"/>
    <w:rsid w:val="0003333A"/>
    <w:rsid w:val="0003347D"/>
    <w:rsid w:val="0003381E"/>
    <w:rsid w:val="00033D96"/>
    <w:rsid w:val="00033F7A"/>
    <w:rsid w:val="00033FC9"/>
    <w:rsid w:val="000342AA"/>
    <w:rsid w:val="000343BD"/>
    <w:rsid w:val="000343F5"/>
    <w:rsid w:val="0003463C"/>
    <w:rsid w:val="000346F7"/>
    <w:rsid w:val="00034788"/>
    <w:rsid w:val="00034D92"/>
    <w:rsid w:val="00034E09"/>
    <w:rsid w:val="0003512F"/>
    <w:rsid w:val="000352CF"/>
    <w:rsid w:val="00035649"/>
    <w:rsid w:val="00035D72"/>
    <w:rsid w:val="00035E4C"/>
    <w:rsid w:val="00035FD3"/>
    <w:rsid w:val="00036884"/>
    <w:rsid w:val="000368CF"/>
    <w:rsid w:val="00036B75"/>
    <w:rsid w:val="00036B97"/>
    <w:rsid w:val="00036FA7"/>
    <w:rsid w:val="000370C1"/>
    <w:rsid w:val="000372A7"/>
    <w:rsid w:val="0003748F"/>
    <w:rsid w:val="0003751C"/>
    <w:rsid w:val="0003755D"/>
    <w:rsid w:val="00037989"/>
    <w:rsid w:val="00037C63"/>
    <w:rsid w:val="00037E2E"/>
    <w:rsid w:val="00040001"/>
    <w:rsid w:val="000401D1"/>
    <w:rsid w:val="000401D2"/>
    <w:rsid w:val="00040386"/>
    <w:rsid w:val="00040507"/>
    <w:rsid w:val="000405D7"/>
    <w:rsid w:val="00040670"/>
    <w:rsid w:val="0004069A"/>
    <w:rsid w:val="0004076B"/>
    <w:rsid w:val="00040B63"/>
    <w:rsid w:val="00040C79"/>
    <w:rsid w:val="00040CA4"/>
    <w:rsid w:val="00040D03"/>
    <w:rsid w:val="000412AC"/>
    <w:rsid w:val="000413A9"/>
    <w:rsid w:val="0004155E"/>
    <w:rsid w:val="000415D5"/>
    <w:rsid w:val="00041619"/>
    <w:rsid w:val="0004167C"/>
    <w:rsid w:val="00041770"/>
    <w:rsid w:val="00041881"/>
    <w:rsid w:val="00041B28"/>
    <w:rsid w:val="00041CBF"/>
    <w:rsid w:val="00041EC1"/>
    <w:rsid w:val="00042323"/>
    <w:rsid w:val="00042419"/>
    <w:rsid w:val="000426FF"/>
    <w:rsid w:val="0004296E"/>
    <w:rsid w:val="00042B69"/>
    <w:rsid w:val="00042C75"/>
    <w:rsid w:val="00042D42"/>
    <w:rsid w:val="00042E42"/>
    <w:rsid w:val="000439E5"/>
    <w:rsid w:val="00043D5B"/>
    <w:rsid w:val="00043F9C"/>
    <w:rsid w:val="000440F3"/>
    <w:rsid w:val="0004442E"/>
    <w:rsid w:val="000444F9"/>
    <w:rsid w:val="00044689"/>
    <w:rsid w:val="0004476D"/>
    <w:rsid w:val="0004484C"/>
    <w:rsid w:val="00044DA5"/>
    <w:rsid w:val="00045221"/>
    <w:rsid w:val="000452AE"/>
    <w:rsid w:val="0004560A"/>
    <w:rsid w:val="00045889"/>
    <w:rsid w:val="000458C3"/>
    <w:rsid w:val="00046043"/>
    <w:rsid w:val="000460A7"/>
    <w:rsid w:val="00046404"/>
    <w:rsid w:val="000468F5"/>
    <w:rsid w:val="00046ADE"/>
    <w:rsid w:val="00046E4D"/>
    <w:rsid w:val="00046EC4"/>
    <w:rsid w:val="000473F2"/>
    <w:rsid w:val="00047655"/>
    <w:rsid w:val="00047685"/>
    <w:rsid w:val="0004768D"/>
    <w:rsid w:val="000477F6"/>
    <w:rsid w:val="0004783D"/>
    <w:rsid w:val="00047A26"/>
    <w:rsid w:val="00047E16"/>
    <w:rsid w:val="00047E56"/>
    <w:rsid w:val="0005009F"/>
    <w:rsid w:val="000501C2"/>
    <w:rsid w:val="00050286"/>
    <w:rsid w:val="00050298"/>
    <w:rsid w:val="0005034E"/>
    <w:rsid w:val="000505E3"/>
    <w:rsid w:val="0005081A"/>
    <w:rsid w:val="00050853"/>
    <w:rsid w:val="00050921"/>
    <w:rsid w:val="00050A4F"/>
    <w:rsid w:val="00050AD1"/>
    <w:rsid w:val="00051257"/>
    <w:rsid w:val="00051369"/>
    <w:rsid w:val="0005149F"/>
    <w:rsid w:val="00051810"/>
    <w:rsid w:val="000519C8"/>
    <w:rsid w:val="00051B03"/>
    <w:rsid w:val="00051CD1"/>
    <w:rsid w:val="00051DA9"/>
    <w:rsid w:val="00051DE3"/>
    <w:rsid w:val="00052013"/>
    <w:rsid w:val="00052143"/>
    <w:rsid w:val="0005220C"/>
    <w:rsid w:val="000527F9"/>
    <w:rsid w:val="00052847"/>
    <w:rsid w:val="000528DE"/>
    <w:rsid w:val="00052D3F"/>
    <w:rsid w:val="000539D0"/>
    <w:rsid w:val="00053B0A"/>
    <w:rsid w:val="00053E25"/>
    <w:rsid w:val="00053FD7"/>
    <w:rsid w:val="00054152"/>
    <w:rsid w:val="000543C0"/>
    <w:rsid w:val="000546F5"/>
    <w:rsid w:val="00054940"/>
    <w:rsid w:val="00054A70"/>
    <w:rsid w:val="00054C89"/>
    <w:rsid w:val="00054D86"/>
    <w:rsid w:val="00054D8B"/>
    <w:rsid w:val="00054E2C"/>
    <w:rsid w:val="00054F56"/>
    <w:rsid w:val="00054F82"/>
    <w:rsid w:val="00054FDC"/>
    <w:rsid w:val="00055363"/>
    <w:rsid w:val="0005549F"/>
    <w:rsid w:val="000554C7"/>
    <w:rsid w:val="000557D2"/>
    <w:rsid w:val="00055B1C"/>
    <w:rsid w:val="00055C23"/>
    <w:rsid w:val="0005602F"/>
    <w:rsid w:val="000560AB"/>
    <w:rsid w:val="00056308"/>
    <w:rsid w:val="0005643A"/>
    <w:rsid w:val="00056629"/>
    <w:rsid w:val="00056691"/>
    <w:rsid w:val="00056DD3"/>
    <w:rsid w:val="00056E6E"/>
    <w:rsid w:val="00057742"/>
    <w:rsid w:val="00057B6F"/>
    <w:rsid w:val="00057CFF"/>
    <w:rsid w:val="00057E28"/>
    <w:rsid w:val="00060186"/>
    <w:rsid w:val="000602BA"/>
    <w:rsid w:val="00060301"/>
    <w:rsid w:val="0006082D"/>
    <w:rsid w:val="00060D7D"/>
    <w:rsid w:val="00060E73"/>
    <w:rsid w:val="00061023"/>
    <w:rsid w:val="000611EA"/>
    <w:rsid w:val="000612F7"/>
    <w:rsid w:val="000614F4"/>
    <w:rsid w:val="0006156F"/>
    <w:rsid w:val="00061A7B"/>
    <w:rsid w:val="00061B30"/>
    <w:rsid w:val="00061B35"/>
    <w:rsid w:val="00061DC5"/>
    <w:rsid w:val="00061EEB"/>
    <w:rsid w:val="000620CC"/>
    <w:rsid w:val="000625DC"/>
    <w:rsid w:val="0006260D"/>
    <w:rsid w:val="00062614"/>
    <w:rsid w:val="00062B1C"/>
    <w:rsid w:val="00062CB3"/>
    <w:rsid w:val="000630FC"/>
    <w:rsid w:val="0006319E"/>
    <w:rsid w:val="000631E1"/>
    <w:rsid w:val="000638DA"/>
    <w:rsid w:val="00063A9A"/>
    <w:rsid w:val="00063B69"/>
    <w:rsid w:val="00063DF1"/>
    <w:rsid w:val="00063EF2"/>
    <w:rsid w:val="00063FF4"/>
    <w:rsid w:val="00064222"/>
    <w:rsid w:val="00064540"/>
    <w:rsid w:val="00064717"/>
    <w:rsid w:val="000647C0"/>
    <w:rsid w:val="0006481F"/>
    <w:rsid w:val="00064A5C"/>
    <w:rsid w:val="00064AA7"/>
    <w:rsid w:val="00064EA9"/>
    <w:rsid w:val="00064EC0"/>
    <w:rsid w:val="00065586"/>
    <w:rsid w:val="00065601"/>
    <w:rsid w:val="00065669"/>
    <w:rsid w:val="0006588B"/>
    <w:rsid w:val="0006591A"/>
    <w:rsid w:val="00065921"/>
    <w:rsid w:val="00065ABE"/>
    <w:rsid w:val="00065C2E"/>
    <w:rsid w:val="00065DC2"/>
    <w:rsid w:val="00066230"/>
    <w:rsid w:val="00066388"/>
    <w:rsid w:val="000664B1"/>
    <w:rsid w:val="000664B5"/>
    <w:rsid w:val="00066500"/>
    <w:rsid w:val="00066654"/>
    <w:rsid w:val="00066C18"/>
    <w:rsid w:val="00066F83"/>
    <w:rsid w:val="000670AD"/>
    <w:rsid w:val="000671E4"/>
    <w:rsid w:val="000672D6"/>
    <w:rsid w:val="00067430"/>
    <w:rsid w:val="000677B7"/>
    <w:rsid w:val="000679BA"/>
    <w:rsid w:val="00067A99"/>
    <w:rsid w:val="00067AE8"/>
    <w:rsid w:val="00067AF1"/>
    <w:rsid w:val="00067C6C"/>
    <w:rsid w:val="00067DC3"/>
    <w:rsid w:val="000705A7"/>
    <w:rsid w:val="0007088A"/>
    <w:rsid w:val="00070B0A"/>
    <w:rsid w:val="00070B85"/>
    <w:rsid w:val="00070CBF"/>
    <w:rsid w:val="00071083"/>
    <w:rsid w:val="000711DC"/>
    <w:rsid w:val="0007155F"/>
    <w:rsid w:val="00071766"/>
    <w:rsid w:val="00071889"/>
    <w:rsid w:val="000718EE"/>
    <w:rsid w:val="00071AC3"/>
    <w:rsid w:val="00071C9F"/>
    <w:rsid w:val="00071FAD"/>
    <w:rsid w:val="000721C4"/>
    <w:rsid w:val="000722C2"/>
    <w:rsid w:val="0007279F"/>
    <w:rsid w:val="00072A86"/>
    <w:rsid w:val="00072C4F"/>
    <w:rsid w:val="00072C60"/>
    <w:rsid w:val="00072EB6"/>
    <w:rsid w:val="00072ECF"/>
    <w:rsid w:val="0007305A"/>
    <w:rsid w:val="000732B8"/>
    <w:rsid w:val="000735F2"/>
    <w:rsid w:val="00073610"/>
    <w:rsid w:val="00073E41"/>
    <w:rsid w:val="00073F02"/>
    <w:rsid w:val="000740BB"/>
    <w:rsid w:val="000741BD"/>
    <w:rsid w:val="0007422F"/>
    <w:rsid w:val="00074435"/>
    <w:rsid w:val="000745A3"/>
    <w:rsid w:val="00074652"/>
    <w:rsid w:val="0007490D"/>
    <w:rsid w:val="00074A69"/>
    <w:rsid w:val="000756A4"/>
    <w:rsid w:val="00075924"/>
    <w:rsid w:val="00075B02"/>
    <w:rsid w:val="00075BE8"/>
    <w:rsid w:val="00075FA0"/>
    <w:rsid w:val="00075FE3"/>
    <w:rsid w:val="000761E1"/>
    <w:rsid w:val="000767A7"/>
    <w:rsid w:val="00076C48"/>
    <w:rsid w:val="00076C53"/>
    <w:rsid w:val="00076D10"/>
    <w:rsid w:val="00076D7C"/>
    <w:rsid w:val="00077028"/>
    <w:rsid w:val="0007705F"/>
    <w:rsid w:val="00077751"/>
    <w:rsid w:val="000778EB"/>
    <w:rsid w:val="00077B02"/>
    <w:rsid w:val="00077D4F"/>
    <w:rsid w:val="00077D61"/>
    <w:rsid w:val="000801DD"/>
    <w:rsid w:val="000803E0"/>
    <w:rsid w:val="0008050E"/>
    <w:rsid w:val="00080593"/>
    <w:rsid w:val="0008061F"/>
    <w:rsid w:val="00080A3F"/>
    <w:rsid w:val="00080E11"/>
    <w:rsid w:val="000811D5"/>
    <w:rsid w:val="00081813"/>
    <w:rsid w:val="00081D86"/>
    <w:rsid w:val="00081DB4"/>
    <w:rsid w:val="00081F1B"/>
    <w:rsid w:val="0008217B"/>
    <w:rsid w:val="00082300"/>
    <w:rsid w:val="000825B2"/>
    <w:rsid w:val="000826C9"/>
    <w:rsid w:val="0008275D"/>
    <w:rsid w:val="0008293E"/>
    <w:rsid w:val="00082B19"/>
    <w:rsid w:val="00082BFB"/>
    <w:rsid w:val="000830E6"/>
    <w:rsid w:val="00083203"/>
    <w:rsid w:val="0008342E"/>
    <w:rsid w:val="000834D9"/>
    <w:rsid w:val="00083B5C"/>
    <w:rsid w:val="00083FA1"/>
    <w:rsid w:val="00083FF0"/>
    <w:rsid w:val="0008424E"/>
    <w:rsid w:val="000845E0"/>
    <w:rsid w:val="000846DC"/>
    <w:rsid w:val="00084A52"/>
    <w:rsid w:val="00084DB5"/>
    <w:rsid w:val="0008512A"/>
    <w:rsid w:val="000852A6"/>
    <w:rsid w:val="00085303"/>
    <w:rsid w:val="0008572D"/>
    <w:rsid w:val="00085890"/>
    <w:rsid w:val="000858C1"/>
    <w:rsid w:val="00085970"/>
    <w:rsid w:val="00085E23"/>
    <w:rsid w:val="00085E8C"/>
    <w:rsid w:val="000864A6"/>
    <w:rsid w:val="00086B33"/>
    <w:rsid w:val="00086E54"/>
    <w:rsid w:val="00086E69"/>
    <w:rsid w:val="00086E77"/>
    <w:rsid w:val="00087072"/>
    <w:rsid w:val="00087088"/>
    <w:rsid w:val="00087220"/>
    <w:rsid w:val="000873A8"/>
    <w:rsid w:val="00087470"/>
    <w:rsid w:val="00087492"/>
    <w:rsid w:val="00090427"/>
    <w:rsid w:val="000909C8"/>
    <w:rsid w:val="00090A36"/>
    <w:rsid w:val="00090A93"/>
    <w:rsid w:val="00090C01"/>
    <w:rsid w:val="00090C71"/>
    <w:rsid w:val="00090C93"/>
    <w:rsid w:val="00091076"/>
    <w:rsid w:val="0009111D"/>
    <w:rsid w:val="00091357"/>
    <w:rsid w:val="0009195E"/>
    <w:rsid w:val="00091C04"/>
    <w:rsid w:val="00091EFA"/>
    <w:rsid w:val="00091FB5"/>
    <w:rsid w:val="00092102"/>
    <w:rsid w:val="00092313"/>
    <w:rsid w:val="000924AB"/>
    <w:rsid w:val="00092541"/>
    <w:rsid w:val="00092999"/>
    <w:rsid w:val="00092B40"/>
    <w:rsid w:val="00092FAF"/>
    <w:rsid w:val="00093150"/>
    <w:rsid w:val="00093647"/>
    <w:rsid w:val="00093E17"/>
    <w:rsid w:val="00093E52"/>
    <w:rsid w:val="00093EAD"/>
    <w:rsid w:val="00093FAF"/>
    <w:rsid w:val="00094367"/>
    <w:rsid w:val="000944D0"/>
    <w:rsid w:val="00094A52"/>
    <w:rsid w:val="00094AAD"/>
    <w:rsid w:val="00094BDE"/>
    <w:rsid w:val="00094CFD"/>
    <w:rsid w:val="00094E15"/>
    <w:rsid w:val="00095538"/>
    <w:rsid w:val="00095597"/>
    <w:rsid w:val="00095804"/>
    <w:rsid w:val="00096275"/>
    <w:rsid w:val="0009636C"/>
    <w:rsid w:val="00096491"/>
    <w:rsid w:val="000966C4"/>
    <w:rsid w:val="000967D1"/>
    <w:rsid w:val="000967E5"/>
    <w:rsid w:val="00096873"/>
    <w:rsid w:val="000968DB"/>
    <w:rsid w:val="00096AD7"/>
    <w:rsid w:val="000973F7"/>
    <w:rsid w:val="00097618"/>
    <w:rsid w:val="00097725"/>
    <w:rsid w:val="00097832"/>
    <w:rsid w:val="00097AF7"/>
    <w:rsid w:val="00097B5D"/>
    <w:rsid w:val="000A01E0"/>
    <w:rsid w:val="000A0232"/>
    <w:rsid w:val="000A02B4"/>
    <w:rsid w:val="000A05B4"/>
    <w:rsid w:val="000A09B9"/>
    <w:rsid w:val="000A0B1D"/>
    <w:rsid w:val="000A0FB0"/>
    <w:rsid w:val="000A113E"/>
    <w:rsid w:val="000A1141"/>
    <w:rsid w:val="000A1197"/>
    <w:rsid w:val="000A1308"/>
    <w:rsid w:val="000A1909"/>
    <w:rsid w:val="000A1919"/>
    <w:rsid w:val="000A1A39"/>
    <w:rsid w:val="000A1AF3"/>
    <w:rsid w:val="000A1B91"/>
    <w:rsid w:val="000A1DBB"/>
    <w:rsid w:val="000A1F0D"/>
    <w:rsid w:val="000A1FB5"/>
    <w:rsid w:val="000A209C"/>
    <w:rsid w:val="000A2647"/>
    <w:rsid w:val="000A2924"/>
    <w:rsid w:val="000A2C96"/>
    <w:rsid w:val="000A3839"/>
    <w:rsid w:val="000A3A9D"/>
    <w:rsid w:val="000A3B79"/>
    <w:rsid w:val="000A3CBA"/>
    <w:rsid w:val="000A3FFF"/>
    <w:rsid w:val="000A43B7"/>
    <w:rsid w:val="000A43DC"/>
    <w:rsid w:val="000A45A2"/>
    <w:rsid w:val="000A460B"/>
    <w:rsid w:val="000A4836"/>
    <w:rsid w:val="000A49B6"/>
    <w:rsid w:val="000A4D21"/>
    <w:rsid w:val="000A4FD6"/>
    <w:rsid w:val="000A5028"/>
    <w:rsid w:val="000A50C9"/>
    <w:rsid w:val="000A5125"/>
    <w:rsid w:val="000A5247"/>
    <w:rsid w:val="000A5639"/>
    <w:rsid w:val="000A56F2"/>
    <w:rsid w:val="000A58CA"/>
    <w:rsid w:val="000A5C5E"/>
    <w:rsid w:val="000A634F"/>
    <w:rsid w:val="000A6965"/>
    <w:rsid w:val="000A6AAA"/>
    <w:rsid w:val="000A6CAA"/>
    <w:rsid w:val="000A6CD5"/>
    <w:rsid w:val="000A6D31"/>
    <w:rsid w:val="000A6D9B"/>
    <w:rsid w:val="000A71EC"/>
    <w:rsid w:val="000A7361"/>
    <w:rsid w:val="000A73DB"/>
    <w:rsid w:val="000A7670"/>
    <w:rsid w:val="000A767E"/>
    <w:rsid w:val="000A7B62"/>
    <w:rsid w:val="000A7D01"/>
    <w:rsid w:val="000A7F20"/>
    <w:rsid w:val="000B00E8"/>
    <w:rsid w:val="000B059A"/>
    <w:rsid w:val="000B0841"/>
    <w:rsid w:val="000B085E"/>
    <w:rsid w:val="000B0BB0"/>
    <w:rsid w:val="000B0DD7"/>
    <w:rsid w:val="000B0DF7"/>
    <w:rsid w:val="000B1016"/>
    <w:rsid w:val="000B1262"/>
    <w:rsid w:val="000B1579"/>
    <w:rsid w:val="000B162B"/>
    <w:rsid w:val="000B19CC"/>
    <w:rsid w:val="000B209B"/>
    <w:rsid w:val="000B2126"/>
    <w:rsid w:val="000B2334"/>
    <w:rsid w:val="000B2343"/>
    <w:rsid w:val="000B23ED"/>
    <w:rsid w:val="000B279F"/>
    <w:rsid w:val="000B2861"/>
    <w:rsid w:val="000B2A36"/>
    <w:rsid w:val="000B2C29"/>
    <w:rsid w:val="000B2C98"/>
    <w:rsid w:val="000B2FC7"/>
    <w:rsid w:val="000B3220"/>
    <w:rsid w:val="000B34A2"/>
    <w:rsid w:val="000B3A15"/>
    <w:rsid w:val="000B3B4A"/>
    <w:rsid w:val="000B3D02"/>
    <w:rsid w:val="000B3DCF"/>
    <w:rsid w:val="000B4057"/>
    <w:rsid w:val="000B41E3"/>
    <w:rsid w:val="000B4A28"/>
    <w:rsid w:val="000B4ADC"/>
    <w:rsid w:val="000B4F64"/>
    <w:rsid w:val="000B4F6F"/>
    <w:rsid w:val="000B532A"/>
    <w:rsid w:val="000B53BF"/>
    <w:rsid w:val="000B57BC"/>
    <w:rsid w:val="000B5A5C"/>
    <w:rsid w:val="000B5E11"/>
    <w:rsid w:val="000B6027"/>
    <w:rsid w:val="000B6346"/>
    <w:rsid w:val="000B6549"/>
    <w:rsid w:val="000B6676"/>
    <w:rsid w:val="000B67FA"/>
    <w:rsid w:val="000B681B"/>
    <w:rsid w:val="000B6C66"/>
    <w:rsid w:val="000B77F2"/>
    <w:rsid w:val="000B78A4"/>
    <w:rsid w:val="000B79FD"/>
    <w:rsid w:val="000B7C60"/>
    <w:rsid w:val="000B7CE6"/>
    <w:rsid w:val="000B7DA6"/>
    <w:rsid w:val="000B7FD2"/>
    <w:rsid w:val="000C02D9"/>
    <w:rsid w:val="000C03F2"/>
    <w:rsid w:val="000C0456"/>
    <w:rsid w:val="000C07F3"/>
    <w:rsid w:val="000C0881"/>
    <w:rsid w:val="000C0BC4"/>
    <w:rsid w:val="000C0C1B"/>
    <w:rsid w:val="000C0E0D"/>
    <w:rsid w:val="000C0E43"/>
    <w:rsid w:val="000C11A6"/>
    <w:rsid w:val="000C13F9"/>
    <w:rsid w:val="000C148D"/>
    <w:rsid w:val="000C1555"/>
    <w:rsid w:val="000C15C7"/>
    <w:rsid w:val="000C1BF1"/>
    <w:rsid w:val="000C1E18"/>
    <w:rsid w:val="000C1EF9"/>
    <w:rsid w:val="000C2223"/>
    <w:rsid w:val="000C22A3"/>
    <w:rsid w:val="000C276C"/>
    <w:rsid w:val="000C2F0E"/>
    <w:rsid w:val="000C2FDC"/>
    <w:rsid w:val="000C30CE"/>
    <w:rsid w:val="000C31D8"/>
    <w:rsid w:val="000C3802"/>
    <w:rsid w:val="000C3C0E"/>
    <w:rsid w:val="000C3DA4"/>
    <w:rsid w:val="000C3DFC"/>
    <w:rsid w:val="000C4D3D"/>
    <w:rsid w:val="000C4D6B"/>
    <w:rsid w:val="000C4F52"/>
    <w:rsid w:val="000C51B9"/>
    <w:rsid w:val="000C5332"/>
    <w:rsid w:val="000C6083"/>
    <w:rsid w:val="000C63F2"/>
    <w:rsid w:val="000C6564"/>
    <w:rsid w:val="000C6936"/>
    <w:rsid w:val="000C6954"/>
    <w:rsid w:val="000C6C80"/>
    <w:rsid w:val="000C6E89"/>
    <w:rsid w:val="000C7138"/>
    <w:rsid w:val="000C7225"/>
    <w:rsid w:val="000C7757"/>
    <w:rsid w:val="000D009D"/>
    <w:rsid w:val="000D0191"/>
    <w:rsid w:val="000D026A"/>
    <w:rsid w:val="000D0281"/>
    <w:rsid w:val="000D043D"/>
    <w:rsid w:val="000D0451"/>
    <w:rsid w:val="000D0842"/>
    <w:rsid w:val="000D10B6"/>
    <w:rsid w:val="000D11FB"/>
    <w:rsid w:val="000D12D0"/>
    <w:rsid w:val="000D14F9"/>
    <w:rsid w:val="000D15C3"/>
    <w:rsid w:val="000D1728"/>
    <w:rsid w:val="000D189B"/>
    <w:rsid w:val="000D1BD5"/>
    <w:rsid w:val="000D1C84"/>
    <w:rsid w:val="000D1CB5"/>
    <w:rsid w:val="000D2706"/>
    <w:rsid w:val="000D2723"/>
    <w:rsid w:val="000D27D0"/>
    <w:rsid w:val="000D2853"/>
    <w:rsid w:val="000D29BC"/>
    <w:rsid w:val="000D2D30"/>
    <w:rsid w:val="000D2E79"/>
    <w:rsid w:val="000D2F08"/>
    <w:rsid w:val="000D31F4"/>
    <w:rsid w:val="000D3288"/>
    <w:rsid w:val="000D331F"/>
    <w:rsid w:val="000D333A"/>
    <w:rsid w:val="000D34CB"/>
    <w:rsid w:val="000D369F"/>
    <w:rsid w:val="000D392A"/>
    <w:rsid w:val="000D39A6"/>
    <w:rsid w:val="000D3A47"/>
    <w:rsid w:val="000D3A6A"/>
    <w:rsid w:val="000D3B81"/>
    <w:rsid w:val="000D3C69"/>
    <w:rsid w:val="000D4151"/>
    <w:rsid w:val="000D4369"/>
    <w:rsid w:val="000D450A"/>
    <w:rsid w:val="000D482C"/>
    <w:rsid w:val="000D4995"/>
    <w:rsid w:val="000D4A4A"/>
    <w:rsid w:val="000D4CF7"/>
    <w:rsid w:val="000D4E69"/>
    <w:rsid w:val="000D4F37"/>
    <w:rsid w:val="000D4F43"/>
    <w:rsid w:val="000D5317"/>
    <w:rsid w:val="000D542A"/>
    <w:rsid w:val="000D54DA"/>
    <w:rsid w:val="000D554C"/>
    <w:rsid w:val="000D56A9"/>
    <w:rsid w:val="000D5704"/>
    <w:rsid w:val="000D5CB0"/>
    <w:rsid w:val="000D5CE4"/>
    <w:rsid w:val="000D5D30"/>
    <w:rsid w:val="000D5E69"/>
    <w:rsid w:val="000D615C"/>
    <w:rsid w:val="000D6161"/>
    <w:rsid w:val="000D6445"/>
    <w:rsid w:val="000D6554"/>
    <w:rsid w:val="000D6888"/>
    <w:rsid w:val="000D6934"/>
    <w:rsid w:val="000D6B1D"/>
    <w:rsid w:val="000D6BEA"/>
    <w:rsid w:val="000D6DC9"/>
    <w:rsid w:val="000D705F"/>
    <w:rsid w:val="000D7292"/>
    <w:rsid w:val="000D72CC"/>
    <w:rsid w:val="000D753F"/>
    <w:rsid w:val="000D76A4"/>
    <w:rsid w:val="000D7839"/>
    <w:rsid w:val="000D78D9"/>
    <w:rsid w:val="000D7967"/>
    <w:rsid w:val="000D7A80"/>
    <w:rsid w:val="000D7AC1"/>
    <w:rsid w:val="000D7E11"/>
    <w:rsid w:val="000E000F"/>
    <w:rsid w:val="000E029A"/>
    <w:rsid w:val="000E03C0"/>
    <w:rsid w:val="000E047B"/>
    <w:rsid w:val="000E051C"/>
    <w:rsid w:val="000E084A"/>
    <w:rsid w:val="000E097B"/>
    <w:rsid w:val="000E0B56"/>
    <w:rsid w:val="000E14A0"/>
    <w:rsid w:val="000E1583"/>
    <w:rsid w:val="000E1CF1"/>
    <w:rsid w:val="000E1F93"/>
    <w:rsid w:val="000E22DF"/>
    <w:rsid w:val="000E27DB"/>
    <w:rsid w:val="000E29B7"/>
    <w:rsid w:val="000E2C0C"/>
    <w:rsid w:val="000E2E5D"/>
    <w:rsid w:val="000E365D"/>
    <w:rsid w:val="000E38D9"/>
    <w:rsid w:val="000E39BC"/>
    <w:rsid w:val="000E3B6B"/>
    <w:rsid w:val="000E41EB"/>
    <w:rsid w:val="000E4289"/>
    <w:rsid w:val="000E457F"/>
    <w:rsid w:val="000E4B18"/>
    <w:rsid w:val="000E4DEA"/>
    <w:rsid w:val="000E50E8"/>
    <w:rsid w:val="000E5372"/>
    <w:rsid w:val="000E5B6C"/>
    <w:rsid w:val="000E67F0"/>
    <w:rsid w:val="000E6B9C"/>
    <w:rsid w:val="000E6CDD"/>
    <w:rsid w:val="000E6EC3"/>
    <w:rsid w:val="000E6F31"/>
    <w:rsid w:val="000E7161"/>
    <w:rsid w:val="000E71EB"/>
    <w:rsid w:val="000E739D"/>
    <w:rsid w:val="000E74DD"/>
    <w:rsid w:val="000E7567"/>
    <w:rsid w:val="000E7852"/>
    <w:rsid w:val="000E7A15"/>
    <w:rsid w:val="000E7EB5"/>
    <w:rsid w:val="000F000B"/>
    <w:rsid w:val="000F01E4"/>
    <w:rsid w:val="000F036D"/>
    <w:rsid w:val="000F064A"/>
    <w:rsid w:val="000F0EB9"/>
    <w:rsid w:val="000F0EBA"/>
    <w:rsid w:val="000F105F"/>
    <w:rsid w:val="000F10B4"/>
    <w:rsid w:val="000F114F"/>
    <w:rsid w:val="000F1722"/>
    <w:rsid w:val="000F176C"/>
    <w:rsid w:val="000F19F7"/>
    <w:rsid w:val="000F1A56"/>
    <w:rsid w:val="000F1A80"/>
    <w:rsid w:val="000F1BC9"/>
    <w:rsid w:val="000F1D60"/>
    <w:rsid w:val="000F21AD"/>
    <w:rsid w:val="000F22D1"/>
    <w:rsid w:val="000F258A"/>
    <w:rsid w:val="000F25AC"/>
    <w:rsid w:val="000F2667"/>
    <w:rsid w:val="000F2B32"/>
    <w:rsid w:val="000F2BBE"/>
    <w:rsid w:val="000F302A"/>
    <w:rsid w:val="000F3106"/>
    <w:rsid w:val="000F319B"/>
    <w:rsid w:val="000F31DE"/>
    <w:rsid w:val="000F3224"/>
    <w:rsid w:val="000F32BD"/>
    <w:rsid w:val="000F33E4"/>
    <w:rsid w:val="000F3411"/>
    <w:rsid w:val="000F359D"/>
    <w:rsid w:val="000F3659"/>
    <w:rsid w:val="000F3769"/>
    <w:rsid w:val="000F38BF"/>
    <w:rsid w:val="000F38D8"/>
    <w:rsid w:val="000F3AF6"/>
    <w:rsid w:val="000F3B85"/>
    <w:rsid w:val="000F3C1E"/>
    <w:rsid w:val="000F3F84"/>
    <w:rsid w:val="000F3FCC"/>
    <w:rsid w:val="000F3FE9"/>
    <w:rsid w:val="000F407F"/>
    <w:rsid w:val="000F44E3"/>
    <w:rsid w:val="000F48E4"/>
    <w:rsid w:val="000F4EB8"/>
    <w:rsid w:val="000F5143"/>
    <w:rsid w:val="000F51DF"/>
    <w:rsid w:val="000F51FB"/>
    <w:rsid w:val="000F530F"/>
    <w:rsid w:val="000F5316"/>
    <w:rsid w:val="000F5453"/>
    <w:rsid w:val="000F547B"/>
    <w:rsid w:val="000F551D"/>
    <w:rsid w:val="000F5897"/>
    <w:rsid w:val="000F5A1A"/>
    <w:rsid w:val="000F5B4C"/>
    <w:rsid w:val="000F5BF4"/>
    <w:rsid w:val="000F6423"/>
    <w:rsid w:val="000F6595"/>
    <w:rsid w:val="000F6599"/>
    <w:rsid w:val="000F68A4"/>
    <w:rsid w:val="000F6AC2"/>
    <w:rsid w:val="000F71F5"/>
    <w:rsid w:val="000F7594"/>
    <w:rsid w:val="000F7CF8"/>
    <w:rsid w:val="000F7D7D"/>
    <w:rsid w:val="00100268"/>
    <w:rsid w:val="0010042B"/>
    <w:rsid w:val="00100AF1"/>
    <w:rsid w:val="00100B70"/>
    <w:rsid w:val="001010E7"/>
    <w:rsid w:val="0010132C"/>
    <w:rsid w:val="00101830"/>
    <w:rsid w:val="001019E8"/>
    <w:rsid w:val="00101B09"/>
    <w:rsid w:val="00101B1F"/>
    <w:rsid w:val="00101FF3"/>
    <w:rsid w:val="00102121"/>
    <w:rsid w:val="00102208"/>
    <w:rsid w:val="00102355"/>
    <w:rsid w:val="0010270B"/>
    <w:rsid w:val="0010275F"/>
    <w:rsid w:val="00102764"/>
    <w:rsid w:val="00102815"/>
    <w:rsid w:val="001028C6"/>
    <w:rsid w:val="00102913"/>
    <w:rsid w:val="001029E6"/>
    <w:rsid w:val="00102F59"/>
    <w:rsid w:val="00103423"/>
    <w:rsid w:val="001036E3"/>
    <w:rsid w:val="00103A68"/>
    <w:rsid w:val="00103A83"/>
    <w:rsid w:val="00103C33"/>
    <w:rsid w:val="00103F1B"/>
    <w:rsid w:val="00104070"/>
    <w:rsid w:val="00104071"/>
    <w:rsid w:val="001043D8"/>
    <w:rsid w:val="001043FC"/>
    <w:rsid w:val="00104457"/>
    <w:rsid w:val="0010452A"/>
    <w:rsid w:val="00104980"/>
    <w:rsid w:val="00104992"/>
    <w:rsid w:val="00104A2A"/>
    <w:rsid w:val="00104B56"/>
    <w:rsid w:val="00104C20"/>
    <w:rsid w:val="00104CD5"/>
    <w:rsid w:val="00104DED"/>
    <w:rsid w:val="00104EA9"/>
    <w:rsid w:val="001050C2"/>
    <w:rsid w:val="00105335"/>
    <w:rsid w:val="001055F5"/>
    <w:rsid w:val="00105A5D"/>
    <w:rsid w:val="0010629E"/>
    <w:rsid w:val="00106621"/>
    <w:rsid w:val="001067DE"/>
    <w:rsid w:val="001067E4"/>
    <w:rsid w:val="0010680C"/>
    <w:rsid w:val="00106837"/>
    <w:rsid w:val="00106A4A"/>
    <w:rsid w:val="00106BAE"/>
    <w:rsid w:val="00106BD8"/>
    <w:rsid w:val="00106C49"/>
    <w:rsid w:val="00106D42"/>
    <w:rsid w:val="00106EB5"/>
    <w:rsid w:val="00107316"/>
    <w:rsid w:val="001073AF"/>
    <w:rsid w:val="001075D7"/>
    <w:rsid w:val="001076ED"/>
    <w:rsid w:val="001077E4"/>
    <w:rsid w:val="001078D4"/>
    <w:rsid w:val="001078DD"/>
    <w:rsid w:val="00107B55"/>
    <w:rsid w:val="00107D21"/>
    <w:rsid w:val="00110147"/>
    <w:rsid w:val="00110263"/>
    <w:rsid w:val="00110312"/>
    <w:rsid w:val="001103E4"/>
    <w:rsid w:val="00110B9D"/>
    <w:rsid w:val="00110D3D"/>
    <w:rsid w:val="00111036"/>
    <w:rsid w:val="001114DC"/>
    <w:rsid w:val="0011150D"/>
    <w:rsid w:val="001115DE"/>
    <w:rsid w:val="00111FA3"/>
    <w:rsid w:val="0011211A"/>
    <w:rsid w:val="00112399"/>
    <w:rsid w:val="00112493"/>
    <w:rsid w:val="001125C8"/>
    <w:rsid w:val="001126B6"/>
    <w:rsid w:val="00112D47"/>
    <w:rsid w:val="00112D88"/>
    <w:rsid w:val="00112E7C"/>
    <w:rsid w:val="00112F6D"/>
    <w:rsid w:val="00113534"/>
    <w:rsid w:val="00113810"/>
    <w:rsid w:val="00113909"/>
    <w:rsid w:val="00113957"/>
    <w:rsid w:val="00113F45"/>
    <w:rsid w:val="0011400F"/>
    <w:rsid w:val="0011418A"/>
    <w:rsid w:val="00114204"/>
    <w:rsid w:val="00114219"/>
    <w:rsid w:val="0011459F"/>
    <w:rsid w:val="00114951"/>
    <w:rsid w:val="00114AE5"/>
    <w:rsid w:val="00114BCD"/>
    <w:rsid w:val="00114DE0"/>
    <w:rsid w:val="00114FB5"/>
    <w:rsid w:val="001155F8"/>
    <w:rsid w:val="00115768"/>
    <w:rsid w:val="00115816"/>
    <w:rsid w:val="00115CAA"/>
    <w:rsid w:val="001162C7"/>
    <w:rsid w:val="00116474"/>
    <w:rsid w:val="00116534"/>
    <w:rsid w:val="00116889"/>
    <w:rsid w:val="00116CC3"/>
    <w:rsid w:val="00116E6B"/>
    <w:rsid w:val="0011713F"/>
    <w:rsid w:val="001171B9"/>
    <w:rsid w:val="00117460"/>
    <w:rsid w:val="00117723"/>
    <w:rsid w:val="0011774C"/>
    <w:rsid w:val="001177DE"/>
    <w:rsid w:val="0011793C"/>
    <w:rsid w:val="00117ACF"/>
    <w:rsid w:val="00117E73"/>
    <w:rsid w:val="001200B9"/>
    <w:rsid w:val="001202A5"/>
    <w:rsid w:val="00120323"/>
    <w:rsid w:val="0012038F"/>
    <w:rsid w:val="001204CE"/>
    <w:rsid w:val="00120570"/>
    <w:rsid w:val="001207B9"/>
    <w:rsid w:val="001209EC"/>
    <w:rsid w:val="00120AED"/>
    <w:rsid w:val="00120C1A"/>
    <w:rsid w:val="0012102F"/>
    <w:rsid w:val="001210B9"/>
    <w:rsid w:val="00121238"/>
    <w:rsid w:val="0012159D"/>
    <w:rsid w:val="00121665"/>
    <w:rsid w:val="00121CA1"/>
    <w:rsid w:val="00121DD1"/>
    <w:rsid w:val="00122499"/>
    <w:rsid w:val="001226F5"/>
    <w:rsid w:val="00122930"/>
    <w:rsid w:val="00122A57"/>
    <w:rsid w:val="00123064"/>
    <w:rsid w:val="001231D2"/>
    <w:rsid w:val="001233D1"/>
    <w:rsid w:val="00123764"/>
    <w:rsid w:val="00123918"/>
    <w:rsid w:val="0012396B"/>
    <w:rsid w:val="00123D7D"/>
    <w:rsid w:val="00123DCA"/>
    <w:rsid w:val="001241B7"/>
    <w:rsid w:val="001243C8"/>
    <w:rsid w:val="00124469"/>
    <w:rsid w:val="001244BF"/>
    <w:rsid w:val="001246B6"/>
    <w:rsid w:val="00124A03"/>
    <w:rsid w:val="00124AA1"/>
    <w:rsid w:val="00124C29"/>
    <w:rsid w:val="00124E75"/>
    <w:rsid w:val="00124EE6"/>
    <w:rsid w:val="00124F33"/>
    <w:rsid w:val="001257EB"/>
    <w:rsid w:val="001259DD"/>
    <w:rsid w:val="00125A41"/>
    <w:rsid w:val="00125A4D"/>
    <w:rsid w:val="00125E71"/>
    <w:rsid w:val="00125F83"/>
    <w:rsid w:val="0012668B"/>
    <w:rsid w:val="00126EDD"/>
    <w:rsid w:val="00126EF3"/>
    <w:rsid w:val="00127024"/>
    <w:rsid w:val="001271DC"/>
    <w:rsid w:val="001271F7"/>
    <w:rsid w:val="001273A0"/>
    <w:rsid w:val="0012752C"/>
    <w:rsid w:val="001277F4"/>
    <w:rsid w:val="001301F5"/>
    <w:rsid w:val="00130280"/>
    <w:rsid w:val="0013065E"/>
    <w:rsid w:val="0013072C"/>
    <w:rsid w:val="0013098A"/>
    <w:rsid w:val="00130999"/>
    <w:rsid w:val="00130EC4"/>
    <w:rsid w:val="00131652"/>
    <w:rsid w:val="00131775"/>
    <w:rsid w:val="00131C04"/>
    <w:rsid w:val="00132A9F"/>
    <w:rsid w:val="00132C95"/>
    <w:rsid w:val="00132D65"/>
    <w:rsid w:val="00132DD4"/>
    <w:rsid w:val="00132E88"/>
    <w:rsid w:val="0013308E"/>
    <w:rsid w:val="001330CE"/>
    <w:rsid w:val="0013365D"/>
    <w:rsid w:val="0013367D"/>
    <w:rsid w:val="001336C7"/>
    <w:rsid w:val="001336F7"/>
    <w:rsid w:val="0013373E"/>
    <w:rsid w:val="001337C3"/>
    <w:rsid w:val="001338AF"/>
    <w:rsid w:val="001338FA"/>
    <w:rsid w:val="001339E0"/>
    <w:rsid w:val="001340D9"/>
    <w:rsid w:val="00134143"/>
    <w:rsid w:val="0013461F"/>
    <w:rsid w:val="001349DE"/>
    <w:rsid w:val="00134AF0"/>
    <w:rsid w:val="00134C01"/>
    <w:rsid w:val="00134DB2"/>
    <w:rsid w:val="00134FA3"/>
    <w:rsid w:val="001353A1"/>
    <w:rsid w:val="00135433"/>
    <w:rsid w:val="00135973"/>
    <w:rsid w:val="00135A6F"/>
    <w:rsid w:val="00135BB4"/>
    <w:rsid w:val="00135CD7"/>
    <w:rsid w:val="00136439"/>
    <w:rsid w:val="0013655C"/>
    <w:rsid w:val="0013682E"/>
    <w:rsid w:val="001368FD"/>
    <w:rsid w:val="00136B15"/>
    <w:rsid w:val="00136F92"/>
    <w:rsid w:val="001373BF"/>
    <w:rsid w:val="001375FB"/>
    <w:rsid w:val="00137A35"/>
    <w:rsid w:val="00137EB0"/>
    <w:rsid w:val="00137EC6"/>
    <w:rsid w:val="00137F60"/>
    <w:rsid w:val="00137F7C"/>
    <w:rsid w:val="0014015D"/>
    <w:rsid w:val="00140357"/>
    <w:rsid w:val="001407DE"/>
    <w:rsid w:val="001408AB"/>
    <w:rsid w:val="0014097E"/>
    <w:rsid w:val="00140A31"/>
    <w:rsid w:val="00140E01"/>
    <w:rsid w:val="00140E27"/>
    <w:rsid w:val="001410DA"/>
    <w:rsid w:val="00141144"/>
    <w:rsid w:val="00141200"/>
    <w:rsid w:val="00141309"/>
    <w:rsid w:val="001418AB"/>
    <w:rsid w:val="00141AB6"/>
    <w:rsid w:val="00141C54"/>
    <w:rsid w:val="00142643"/>
    <w:rsid w:val="00142878"/>
    <w:rsid w:val="0014327D"/>
    <w:rsid w:val="001434D0"/>
    <w:rsid w:val="001435A7"/>
    <w:rsid w:val="001439C8"/>
    <w:rsid w:val="00143D74"/>
    <w:rsid w:val="00143E27"/>
    <w:rsid w:val="00143F3D"/>
    <w:rsid w:val="001440B7"/>
    <w:rsid w:val="0014412B"/>
    <w:rsid w:val="001442EC"/>
    <w:rsid w:val="001442F9"/>
    <w:rsid w:val="00144401"/>
    <w:rsid w:val="00144701"/>
    <w:rsid w:val="00145032"/>
    <w:rsid w:val="00145C4D"/>
    <w:rsid w:val="00145EBA"/>
    <w:rsid w:val="00145F2C"/>
    <w:rsid w:val="0014629B"/>
    <w:rsid w:val="001464DB"/>
    <w:rsid w:val="00146501"/>
    <w:rsid w:val="001465D7"/>
    <w:rsid w:val="001465E2"/>
    <w:rsid w:val="00146716"/>
    <w:rsid w:val="001470F0"/>
    <w:rsid w:val="001471D7"/>
    <w:rsid w:val="001473F6"/>
    <w:rsid w:val="001478EF"/>
    <w:rsid w:val="00147D91"/>
    <w:rsid w:val="00150385"/>
    <w:rsid w:val="00150570"/>
    <w:rsid w:val="001505D0"/>
    <w:rsid w:val="00150A1C"/>
    <w:rsid w:val="0015114E"/>
    <w:rsid w:val="0015162B"/>
    <w:rsid w:val="001517E7"/>
    <w:rsid w:val="0015186E"/>
    <w:rsid w:val="0015199E"/>
    <w:rsid w:val="00151A5D"/>
    <w:rsid w:val="00151A5E"/>
    <w:rsid w:val="00151C2F"/>
    <w:rsid w:val="00151E51"/>
    <w:rsid w:val="00151F0C"/>
    <w:rsid w:val="001525D6"/>
    <w:rsid w:val="001526EA"/>
    <w:rsid w:val="001527B7"/>
    <w:rsid w:val="00152BD1"/>
    <w:rsid w:val="00152C91"/>
    <w:rsid w:val="00152CD4"/>
    <w:rsid w:val="00152DD2"/>
    <w:rsid w:val="00152EC2"/>
    <w:rsid w:val="00153064"/>
    <w:rsid w:val="0015311F"/>
    <w:rsid w:val="001531CF"/>
    <w:rsid w:val="00153598"/>
    <w:rsid w:val="0015364E"/>
    <w:rsid w:val="00153809"/>
    <w:rsid w:val="001538D2"/>
    <w:rsid w:val="001539E1"/>
    <w:rsid w:val="00153A3D"/>
    <w:rsid w:val="00153D8A"/>
    <w:rsid w:val="00153D97"/>
    <w:rsid w:val="001545CD"/>
    <w:rsid w:val="00154ADF"/>
    <w:rsid w:val="00154CCE"/>
    <w:rsid w:val="00154D59"/>
    <w:rsid w:val="00154EF7"/>
    <w:rsid w:val="00155002"/>
    <w:rsid w:val="0015523C"/>
    <w:rsid w:val="00155300"/>
    <w:rsid w:val="001553DD"/>
    <w:rsid w:val="00155458"/>
    <w:rsid w:val="0015552E"/>
    <w:rsid w:val="0015555B"/>
    <w:rsid w:val="001556AD"/>
    <w:rsid w:val="0015576F"/>
    <w:rsid w:val="00155ECE"/>
    <w:rsid w:val="001560EF"/>
    <w:rsid w:val="001561C6"/>
    <w:rsid w:val="00156595"/>
    <w:rsid w:val="00156702"/>
    <w:rsid w:val="00156A76"/>
    <w:rsid w:val="00156BAB"/>
    <w:rsid w:val="0015721B"/>
    <w:rsid w:val="00157917"/>
    <w:rsid w:val="00157E49"/>
    <w:rsid w:val="0016004A"/>
    <w:rsid w:val="00160681"/>
    <w:rsid w:val="001606AF"/>
    <w:rsid w:val="00160710"/>
    <w:rsid w:val="00160739"/>
    <w:rsid w:val="001608E4"/>
    <w:rsid w:val="00160C99"/>
    <w:rsid w:val="001612DE"/>
    <w:rsid w:val="00161569"/>
    <w:rsid w:val="00161C9F"/>
    <w:rsid w:val="00161F4B"/>
    <w:rsid w:val="00162087"/>
    <w:rsid w:val="001620F9"/>
    <w:rsid w:val="001622CF"/>
    <w:rsid w:val="00162EE6"/>
    <w:rsid w:val="00162F7B"/>
    <w:rsid w:val="001630CE"/>
    <w:rsid w:val="001631CC"/>
    <w:rsid w:val="0016370D"/>
    <w:rsid w:val="00163960"/>
    <w:rsid w:val="00163B26"/>
    <w:rsid w:val="00163C0D"/>
    <w:rsid w:val="00163CF3"/>
    <w:rsid w:val="00163DDF"/>
    <w:rsid w:val="001643B3"/>
    <w:rsid w:val="001643E4"/>
    <w:rsid w:val="001645E4"/>
    <w:rsid w:val="001648A1"/>
    <w:rsid w:val="00164AD0"/>
    <w:rsid w:val="00164CC8"/>
    <w:rsid w:val="0016509B"/>
    <w:rsid w:val="001650A9"/>
    <w:rsid w:val="00165309"/>
    <w:rsid w:val="001653E6"/>
    <w:rsid w:val="00165499"/>
    <w:rsid w:val="00165730"/>
    <w:rsid w:val="001657CC"/>
    <w:rsid w:val="00165C20"/>
    <w:rsid w:val="0016630D"/>
    <w:rsid w:val="001663D8"/>
    <w:rsid w:val="00166687"/>
    <w:rsid w:val="001667FF"/>
    <w:rsid w:val="00166849"/>
    <w:rsid w:val="0016695F"/>
    <w:rsid w:val="00166C70"/>
    <w:rsid w:val="00166CCC"/>
    <w:rsid w:val="00166D77"/>
    <w:rsid w:val="00167067"/>
    <w:rsid w:val="0016708C"/>
    <w:rsid w:val="0016713C"/>
    <w:rsid w:val="00167275"/>
    <w:rsid w:val="001675A7"/>
    <w:rsid w:val="001675E3"/>
    <w:rsid w:val="0016769D"/>
    <w:rsid w:val="0016774D"/>
    <w:rsid w:val="001679C1"/>
    <w:rsid w:val="00167B9E"/>
    <w:rsid w:val="00167D3B"/>
    <w:rsid w:val="00167D56"/>
    <w:rsid w:val="00167DB2"/>
    <w:rsid w:val="00167FBF"/>
    <w:rsid w:val="001700BE"/>
    <w:rsid w:val="001701FD"/>
    <w:rsid w:val="001702FE"/>
    <w:rsid w:val="00170327"/>
    <w:rsid w:val="001708E6"/>
    <w:rsid w:val="001709E6"/>
    <w:rsid w:val="00170CF2"/>
    <w:rsid w:val="00170D33"/>
    <w:rsid w:val="001710A9"/>
    <w:rsid w:val="00171168"/>
    <w:rsid w:val="0017131D"/>
    <w:rsid w:val="001713FC"/>
    <w:rsid w:val="00171546"/>
    <w:rsid w:val="00171655"/>
    <w:rsid w:val="0017176E"/>
    <w:rsid w:val="00171814"/>
    <w:rsid w:val="00171A20"/>
    <w:rsid w:val="00171BD1"/>
    <w:rsid w:val="00171C76"/>
    <w:rsid w:val="00171CD3"/>
    <w:rsid w:val="00171E04"/>
    <w:rsid w:val="00171EEC"/>
    <w:rsid w:val="00171FB7"/>
    <w:rsid w:val="001722E4"/>
    <w:rsid w:val="0017248D"/>
    <w:rsid w:val="00172828"/>
    <w:rsid w:val="00172C20"/>
    <w:rsid w:val="00172DFE"/>
    <w:rsid w:val="00172E43"/>
    <w:rsid w:val="00172E98"/>
    <w:rsid w:val="00172F8B"/>
    <w:rsid w:val="00172FD5"/>
    <w:rsid w:val="00173205"/>
    <w:rsid w:val="00173480"/>
    <w:rsid w:val="00173999"/>
    <w:rsid w:val="001739B7"/>
    <w:rsid w:val="00173C45"/>
    <w:rsid w:val="001740D2"/>
    <w:rsid w:val="001741D9"/>
    <w:rsid w:val="00174314"/>
    <w:rsid w:val="00174667"/>
    <w:rsid w:val="00174E3D"/>
    <w:rsid w:val="00174F54"/>
    <w:rsid w:val="001750E1"/>
    <w:rsid w:val="001755EE"/>
    <w:rsid w:val="001756DF"/>
    <w:rsid w:val="001757B6"/>
    <w:rsid w:val="00175FC8"/>
    <w:rsid w:val="0017634F"/>
    <w:rsid w:val="0017646C"/>
    <w:rsid w:val="001765F0"/>
    <w:rsid w:val="00176A6B"/>
    <w:rsid w:val="00176BDA"/>
    <w:rsid w:val="00176E10"/>
    <w:rsid w:val="00176E40"/>
    <w:rsid w:val="001775D4"/>
    <w:rsid w:val="00177907"/>
    <w:rsid w:val="001779F4"/>
    <w:rsid w:val="00177AF1"/>
    <w:rsid w:val="00177B04"/>
    <w:rsid w:val="00177E82"/>
    <w:rsid w:val="00177FDD"/>
    <w:rsid w:val="00180A30"/>
    <w:rsid w:val="00180BBE"/>
    <w:rsid w:val="00180FA4"/>
    <w:rsid w:val="001811C4"/>
    <w:rsid w:val="00181481"/>
    <w:rsid w:val="001814AF"/>
    <w:rsid w:val="001816F5"/>
    <w:rsid w:val="00181758"/>
    <w:rsid w:val="00181B49"/>
    <w:rsid w:val="00181E58"/>
    <w:rsid w:val="00182040"/>
    <w:rsid w:val="001820C0"/>
    <w:rsid w:val="00182114"/>
    <w:rsid w:val="00182206"/>
    <w:rsid w:val="00182270"/>
    <w:rsid w:val="00182695"/>
    <w:rsid w:val="00182788"/>
    <w:rsid w:val="00182A68"/>
    <w:rsid w:val="00182AF8"/>
    <w:rsid w:val="00182D2E"/>
    <w:rsid w:val="00182FFA"/>
    <w:rsid w:val="00183122"/>
    <w:rsid w:val="00183171"/>
    <w:rsid w:val="001832F6"/>
    <w:rsid w:val="001835E5"/>
    <w:rsid w:val="00183749"/>
    <w:rsid w:val="00183769"/>
    <w:rsid w:val="001838F6"/>
    <w:rsid w:val="00183A36"/>
    <w:rsid w:val="00183A45"/>
    <w:rsid w:val="00183B61"/>
    <w:rsid w:val="00183F85"/>
    <w:rsid w:val="001842FE"/>
    <w:rsid w:val="001843E2"/>
    <w:rsid w:val="0018457F"/>
    <w:rsid w:val="00184B7D"/>
    <w:rsid w:val="00184C71"/>
    <w:rsid w:val="00184D33"/>
    <w:rsid w:val="00184D4F"/>
    <w:rsid w:val="001850AA"/>
    <w:rsid w:val="001852BA"/>
    <w:rsid w:val="0018564D"/>
    <w:rsid w:val="00185AA3"/>
    <w:rsid w:val="00185C35"/>
    <w:rsid w:val="00185EB1"/>
    <w:rsid w:val="00186755"/>
    <w:rsid w:val="00186787"/>
    <w:rsid w:val="001867F0"/>
    <w:rsid w:val="00186C80"/>
    <w:rsid w:val="00186DBE"/>
    <w:rsid w:val="0018704F"/>
    <w:rsid w:val="001870E8"/>
    <w:rsid w:val="0018776C"/>
    <w:rsid w:val="00187B3F"/>
    <w:rsid w:val="00187C93"/>
    <w:rsid w:val="00187CF4"/>
    <w:rsid w:val="00190249"/>
    <w:rsid w:val="001905C3"/>
    <w:rsid w:val="00190786"/>
    <w:rsid w:val="001909AC"/>
    <w:rsid w:val="00190BD8"/>
    <w:rsid w:val="00191099"/>
    <w:rsid w:val="00191113"/>
    <w:rsid w:val="001917B9"/>
    <w:rsid w:val="00191832"/>
    <w:rsid w:val="00191839"/>
    <w:rsid w:val="00191C8D"/>
    <w:rsid w:val="00191FA8"/>
    <w:rsid w:val="001921BA"/>
    <w:rsid w:val="00192233"/>
    <w:rsid w:val="00192288"/>
    <w:rsid w:val="001923A2"/>
    <w:rsid w:val="00192781"/>
    <w:rsid w:val="001929DA"/>
    <w:rsid w:val="0019327E"/>
    <w:rsid w:val="0019350F"/>
    <w:rsid w:val="001935E6"/>
    <w:rsid w:val="00193712"/>
    <w:rsid w:val="0019384A"/>
    <w:rsid w:val="001938AA"/>
    <w:rsid w:val="00193A2B"/>
    <w:rsid w:val="00193AB1"/>
    <w:rsid w:val="00193DE0"/>
    <w:rsid w:val="00193E1F"/>
    <w:rsid w:val="00194364"/>
    <w:rsid w:val="00194427"/>
    <w:rsid w:val="0019498D"/>
    <w:rsid w:val="00194E48"/>
    <w:rsid w:val="00194F50"/>
    <w:rsid w:val="0019514F"/>
    <w:rsid w:val="00195465"/>
    <w:rsid w:val="001954B6"/>
    <w:rsid w:val="00195B12"/>
    <w:rsid w:val="00195C7F"/>
    <w:rsid w:val="001960BD"/>
    <w:rsid w:val="001962EC"/>
    <w:rsid w:val="001963E2"/>
    <w:rsid w:val="0019674A"/>
    <w:rsid w:val="00196D7B"/>
    <w:rsid w:val="001972E9"/>
    <w:rsid w:val="00197463"/>
    <w:rsid w:val="001975AD"/>
    <w:rsid w:val="001978F4"/>
    <w:rsid w:val="00197ACC"/>
    <w:rsid w:val="00197BBB"/>
    <w:rsid w:val="00197EB2"/>
    <w:rsid w:val="001A01E4"/>
    <w:rsid w:val="001A02C9"/>
    <w:rsid w:val="001A037B"/>
    <w:rsid w:val="001A0470"/>
    <w:rsid w:val="001A05D4"/>
    <w:rsid w:val="001A0C52"/>
    <w:rsid w:val="001A0EB5"/>
    <w:rsid w:val="001A1311"/>
    <w:rsid w:val="001A1320"/>
    <w:rsid w:val="001A16A9"/>
    <w:rsid w:val="001A16FE"/>
    <w:rsid w:val="001A1B02"/>
    <w:rsid w:val="001A1C16"/>
    <w:rsid w:val="001A1CEE"/>
    <w:rsid w:val="001A2006"/>
    <w:rsid w:val="001A2111"/>
    <w:rsid w:val="001A26E5"/>
    <w:rsid w:val="001A2719"/>
    <w:rsid w:val="001A29A0"/>
    <w:rsid w:val="001A2C0B"/>
    <w:rsid w:val="001A2DAC"/>
    <w:rsid w:val="001A2DB8"/>
    <w:rsid w:val="001A33AB"/>
    <w:rsid w:val="001A345F"/>
    <w:rsid w:val="001A3633"/>
    <w:rsid w:val="001A3910"/>
    <w:rsid w:val="001A3CBF"/>
    <w:rsid w:val="001A3D6B"/>
    <w:rsid w:val="001A4149"/>
    <w:rsid w:val="001A495A"/>
    <w:rsid w:val="001A4974"/>
    <w:rsid w:val="001A49FA"/>
    <w:rsid w:val="001A4BA2"/>
    <w:rsid w:val="001A4E2D"/>
    <w:rsid w:val="001A4EBF"/>
    <w:rsid w:val="001A5105"/>
    <w:rsid w:val="001A53E4"/>
    <w:rsid w:val="001A5769"/>
    <w:rsid w:val="001A587D"/>
    <w:rsid w:val="001A5D80"/>
    <w:rsid w:val="001A5FFA"/>
    <w:rsid w:val="001A617C"/>
    <w:rsid w:val="001A631D"/>
    <w:rsid w:val="001A651C"/>
    <w:rsid w:val="001A672F"/>
    <w:rsid w:val="001A6BC2"/>
    <w:rsid w:val="001A6D24"/>
    <w:rsid w:val="001A6DAA"/>
    <w:rsid w:val="001A6F54"/>
    <w:rsid w:val="001A7047"/>
    <w:rsid w:val="001A7088"/>
    <w:rsid w:val="001A72DB"/>
    <w:rsid w:val="001A7318"/>
    <w:rsid w:val="001A73E4"/>
    <w:rsid w:val="001A755A"/>
    <w:rsid w:val="001A7B47"/>
    <w:rsid w:val="001A7B72"/>
    <w:rsid w:val="001A7BF7"/>
    <w:rsid w:val="001B003D"/>
    <w:rsid w:val="001B0084"/>
    <w:rsid w:val="001B027C"/>
    <w:rsid w:val="001B02DF"/>
    <w:rsid w:val="001B0343"/>
    <w:rsid w:val="001B0409"/>
    <w:rsid w:val="001B0444"/>
    <w:rsid w:val="001B04A3"/>
    <w:rsid w:val="001B053E"/>
    <w:rsid w:val="001B0975"/>
    <w:rsid w:val="001B0BFB"/>
    <w:rsid w:val="001B0CD0"/>
    <w:rsid w:val="001B0DB8"/>
    <w:rsid w:val="001B10C2"/>
    <w:rsid w:val="001B10EE"/>
    <w:rsid w:val="001B1214"/>
    <w:rsid w:val="001B1347"/>
    <w:rsid w:val="001B13C7"/>
    <w:rsid w:val="001B168D"/>
    <w:rsid w:val="001B1872"/>
    <w:rsid w:val="001B1893"/>
    <w:rsid w:val="001B194F"/>
    <w:rsid w:val="001B1CDB"/>
    <w:rsid w:val="001B1E08"/>
    <w:rsid w:val="001B23E0"/>
    <w:rsid w:val="001B303B"/>
    <w:rsid w:val="001B30AB"/>
    <w:rsid w:val="001B3137"/>
    <w:rsid w:val="001B3511"/>
    <w:rsid w:val="001B35EC"/>
    <w:rsid w:val="001B3A79"/>
    <w:rsid w:val="001B3AF3"/>
    <w:rsid w:val="001B3D7B"/>
    <w:rsid w:val="001B3DE7"/>
    <w:rsid w:val="001B3EDD"/>
    <w:rsid w:val="001B45ED"/>
    <w:rsid w:val="001B4745"/>
    <w:rsid w:val="001B4BA3"/>
    <w:rsid w:val="001B4DBE"/>
    <w:rsid w:val="001B4FCA"/>
    <w:rsid w:val="001B5950"/>
    <w:rsid w:val="001B5AB1"/>
    <w:rsid w:val="001B5E54"/>
    <w:rsid w:val="001B5E58"/>
    <w:rsid w:val="001B5E72"/>
    <w:rsid w:val="001B5F90"/>
    <w:rsid w:val="001B5F95"/>
    <w:rsid w:val="001B5FE5"/>
    <w:rsid w:val="001B6049"/>
    <w:rsid w:val="001B6295"/>
    <w:rsid w:val="001B6393"/>
    <w:rsid w:val="001B69C4"/>
    <w:rsid w:val="001B6A10"/>
    <w:rsid w:val="001B6AF4"/>
    <w:rsid w:val="001B6CA5"/>
    <w:rsid w:val="001B7013"/>
    <w:rsid w:val="001B7074"/>
    <w:rsid w:val="001B71B0"/>
    <w:rsid w:val="001B7329"/>
    <w:rsid w:val="001B7515"/>
    <w:rsid w:val="001B751B"/>
    <w:rsid w:val="001B76A8"/>
    <w:rsid w:val="001B78F5"/>
    <w:rsid w:val="001B79BE"/>
    <w:rsid w:val="001B7A9A"/>
    <w:rsid w:val="001C00A3"/>
    <w:rsid w:val="001C015F"/>
    <w:rsid w:val="001C0312"/>
    <w:rsid w:val="001C0862"/>
    <w:rsid w:val="001C0E1C"/>
    <w:rsid w:val="001C10FA"/>
    <w:rsid w:val="001C11F6"/>
    <w:rsid w:val="001C1635"/>
    <w:rsid w:val="001C16AD"/>
    <w:rsid w:val="001C1777"/>
    <w:rsid w:val="001C1844"/>
    <w:rsid w:val="001C1896"/>
    <w:rsid w:val="001C1BB0"/>
    <w:rsid w:val="001C2296"/>
    <w:rsid w:val="001C23F7"/>
    <w:rsid w:val="001C2486"/>
    <w:rsid w:val="001C27FA"/>
    <w:rsid w:val="001C2A08"/>
    <w:rsid w:val="001C2D1D"/>
    <w:rsid w:val="001C2D46"/>
    <w:rsid w:val="001C2FCB"/>
    <w:rsid w:val="001C3533"/>
    <w:rsid w:val="001C3C9E"/>
    <w:rsid w:val="001C3D12"/>
    <w:rsid w:val="001C3E99"/>
    <w:rsid w:val="001C4179"/>
    <w:rsid w:val="001C4250"/>
    <w:rsid w:val="001C4838"/>
    <w:rsid w:val="001C4A6A"/>
    <w:rsid w:val="001C4B8B"/>
    <w:rsid w:val="001C50BE"/>
    <w:rsid w:val="001C54B9"/>
    <w:rsid w:val="001C5567"/>
    <w:rsid w:val="001C55EA"/>
    <w:rsid w:val="001C56EB"/>
    <w:rsid w:val="001C595B"/>
    <w:rsid w:val="001C5C3E"/>
    <w:rsid w:val="001C5CD0"/>
    <w:rsid w:val="001C5CE4"/>
    <w:rsid w:val="001C6243"/>
    <w:rsid w:val="001C6330"/>
    <w:rsid w:val="001C63FE"/>
    <w:rsid w:val="001C6543"/>
    <w:rsid w:val="001C67AF"/>
    <w:rsid w:val="001C68FC"/>
    <w:rsid w:val="001C69AE"/>
    <w:rsid w:val="001C6BEF"/>
    <w:rsid w:val="001C7728"/>
    <w:rsid w:val="001C7868"/>
    <w:rsid w:val="001C7900"/>
    <w:rsid w:val="001C7A05"/>
    <w:rsid w:val="001C7E55"/>
    <w:rsid w:val="001C7FC9"/>
    <w:rsid w:val="001D013D"/>
    <w:rsid w:val="001D061B"/>
    <w:rsid w:val="001D0779"/>
    <w:rsid w:val="001D0A34"/>
    <w:rsid w:val="001D0BC7"/>
    <w:rsid w:val="001D0C0A"/>
    <w:rsid w:val="001D0D0F"/>
    <w:rsid w:val="001D106A"/>
    <w:rsid w:val="001D11CB"/>
    <w:rsid w:val="001D12B7"/>
    <w:rsid w:val="001D1314"/>
    <w:rsid w:val="001D141A"/>
    <w:rsid w:val="001D1459"/>
    <w:rsid w:val="001D171D"/>
    <w:rsid w:val="001D1735"/>
    <w:rsid w:val="001D1814"/>
    <w:rsid w:val="001D1A84"/>
    <w:rsid w:val="001D1F1D"/>
    <w:rsid w:val="001D28DB"/>
    <w:rsid w:val="001D2C19"/>
    <w:rsid w:val="001D31BC"/>
    <w:rsid w:val="001D320D"/>
    <w:rsid w:val="001D3803"/>
    <w:rsid w:val="001D385A"/>
    <w:rsid w:val="001D39CF"/>
    <w:rsid w:val="001D3D1D"/>
    <w:rsid w:val="001D42FB"/>
    <w:rsid w:val="001D44FF"/>
    <w:rsid w:val="001D4613"/>
    <w:rsid w:val="001D495F"/>
    <w:rsid w:val="001D4A21"/>
    <w:rsid w:val="001D4AE4"/>
    <w:rsid w:val="001D4B48"/>
    <w:rsid w:val="001D4CC2"/>
    <w:rsid w:val="001D4E94"/>
    <w:rsid w:val="001D5049"/>
    <w:rsid w:val="001D50BC"/>
    <w:rsid w:val="001D5389"/>
    <w:rsid w:val="001D574A"/>
    <w:rsid w:val="001D5BD5"/>
    <w:rsid w:val="001D5E48"/>
    <w:rsid w:val="001D620A"/>
    <w:rsid w:val="001D66D3"/>
    <w:rsid w:val="001D72AD"/>
    <w:rsid w:val="001D745E"/>
    <w:rsid w:val="001D7468"/>
    <w:rsid w:val="001D7517"/>
    <w:rsid w:val="001D756F"/>
    <w:rsid w:val="001D7604"/>
    <w:rsid w:val="001D76FF"/>
    <w:rsid w:val="001D77D9"/>
    <w:rsid w:val="001D7837"/>
    <w:rsid w:val="001D7AA4"/>
    <w:rsid w:val="001D7AEF"/>
    <w:rsid w:val="001D7CA4"/>
    <w:rsid w:val="001D7EFB"/>
    <w:rsid w:val="001D7FE4"/>
    <w:rsid w:val="001E02C5"/>
    <w:rsid w:val="001E031A"/>
    <w:rsid w:val="001E07A0"/>
    <w:rsid w:val="001E083D"/>
    <w:rsid w:val="001E0B2B"/>
    <w:rsid w:val="001E110F"/>
    <w:rsid w:val="001E1275"/>
    <w:rsid w:val="001E1673"/>
    <w:rsid w:val="001E1698"/>
    <w:rsid w:val="001E1704"/>
    <w:rsid w:val="001E1762"/>
    <w:rsid w:val="001E1C86"/>
    <w:rsid w:val="001E1E1B"/>
    <w:rsid w:val="001E1FF8"/>
    <w:rsid w:val="001E2465"/>
    <w:rsid w:val="001E26D4"/>
    <w:rsid w:val="001E274A"/>
    <w:rsid w:val="001E2756"/>
    <w:rsid w:val="001E2DF0"/>
    <w:rsid w:val="001E2F64"/>
    <w:rsid w:val="001E3832"/>
    <w:rsid w:val="001E3AFD"/>
    <w:rsid w:val="001E3B43"/>
    <w:rsid w:val="001E3C6B"/>
    <w:rsid w:val="001E3D67"/>
    <w:rsid w:val="001E3D9E"/>
    <w:rsid w:val="001E3E89"/>
    <w:rsid w:val="001E3E92"/>
    <w:rsid w:val="001E44A9"/>
    <w:rsid w:val="001E4866"/>
    <w:rsid w:val="001E48F0"/>
    <w:rsid w:val="001E4908"/>
    <w:rsid w:val="001E4D96"/>
    <w:rsid w:val="001E4EF1"/>
    <w:rsid w:val="001E543B"/>
    <w:rsid w:val="001E56CD"/>
    <w:rsid w:val="001E5721"/>
    <w:rsid w:val="001E5975"/>
    <w:rsid w:val="001E598B"/>
    <w:rsid w:val="001E59BC"/>
    <w:rsid w:val="001E5CC6"/>
    <w:rsid w:val="001E6023"/>
    <w:rsid w:val="001E6708"/>
    <w:rsid w:val="001E698D"/>
    <w:rsid w:val="001E71B4"/>
    <w:rsid w:val="001E7376"/>
    <w:rsid w:val="001E73C1"/>
    <w:rsid w:val="001E74F8"/>
    <w:rsid w:val="001E752F"/>
    <w:rsid w:val="001E7761"/>
    <w:rsid w:val="001E7828"/>
    <w:rsid w:val="001E7924"/>
    <w:rsid w:val="001E7ACA"/>
    <w:rsid w:val="001E7CFC"/>
    <w:rsid w:val="001F0102"/>
    <w:rsid w:val="001F0443"/>
    <w:rsid w:val="001F0513"/>
    <w:rsid w:val="001F0693"/>
    <w:rsid w:val="001F098E"/>
    <w:rsid w:val="001F0B84"/>
    <w:rsid w:val="001F0B9B"/>
    <w:rsid w:val="001F0DC5"/>
    <w:rsid w:val="001F0DC8"/>
    <w:rsid w:val="001F0FE3"/>
    <w:rsid w:val="001F12B2"/>
    <w:rsid w:val="001F1346"/>
    <w:rsid w:val="001F1470"/>
    <w:rsid w:val="001F1880"/>
    <w:rsid w:val="001F1AD7"/>
    <w:rsid w:val="001F1B7D"/>
    <w:rsid w:val="001F1EB6"/>
    <w:rsid w:val="001F20C7"/>
    <w:rsid w:val="001F22F6"/>
    <w:rsid w:val="001F2CB8"/>
    <w:rsid w:val="001F2DC7"/>
    <w:rsid w:val="001F3270"/>
    <w:rsid w:val="001F34E7"/>
    <w:rsid w:val="001F3B0F"/>
    <w:rsid w:val="001F3C75"/>
    <w:rsid w:val="001F3EE3"/>
    <w:rsid w:val="001F3FC0"/>
    <w:rsid w:val="001F41DD"/>
    <w:rsid w:val="001F4353"/>
    <w:rsid w:val="001F43B7"/>
    <w:rsid w:val="001F4456"/>
    <w:rsid w:val="001F447D"/>
    <w:rsid w:val="001F44DB"/>
    <w:rsid w:val="001F459F"/>
    <w:rsid w:val="001F4600"/>
    <w:rsid w:val="001F4828"/>
    <w:rsid w:val="001F4902"/>
    <w:rsid w:val="001F4B59"/>
    <w:rsid w:val="001F4D73"/>
    <w:rsid w:val="001F4FD7"/>
    <w:rsid w:val="001F5434"/>
    <w:rsid w:val="001F543D"/>
    <w:rsid w:val="001F55EE"/>
    <w:rsid w:val="001F5772"/>
    <w:rsid w:val="001F57D9"/>
    <w:rsid w:val="001F58F5"/>
    <w:rsid w:val="001F59C4"/>
    <w:rsid w:val="001F5A53"/>
    <w:rsid w:val="001F5FB4"/>
    <w:rsid w:val="001F6B34"/>
    <w:rsid w:val="001F6B7B"/>
    <w:rsid w:val="001F6D5B"/>
    <w:rsid w:val="001F6DCD"/>
    <w:rsid w:val="001F6FB0"/>
    <w:rsid w:val="001F7013"/>
    <w:rsid w:val="001F728D"/>
    <w:rsid w:val="001F7303"/>
    <w:rsid w:val="001F73D0"/>
    <w:rsid w:val="001F796C"/>
    <w:rsid w:val="001F7BC5"/>
    <w:rsid w:val="001F7BF0"/>
    <w:rsid w:val="001F7E19"/>
    <w:rsid w:val="001F7EAB"/>
    <w:rsid w:val="002000AB"/>
    <w:rsid w:val="0020012F"/>
    <w:rsid w:val="0020026B"/>
    <w:rsid w:val="0020048F"/>
    <w:rsid w:val="00200B62"/>
    <w:rsid w:val="00200CCA"/>
    <w:rsid w:val="00200D15"/>
    <w:rsid w:val="00200F05"/>
    <w:rsid w:val="00201501"/>
    <w:rsid w:val="00201517"/>
    <w:rsid w:val="00201998"/>
    <w:rsid w:val="00201E5D"/>
    <w:rsid w:val="002024A6"/>
    <w:rsid w:val="00202885"/>
    <w:rsid w:val="002028CB"/>
    <w:rsid w:val="002029B5"/>
    <w:rsid w:val="00202AEC"/>
    <w:rsid w:val="00202BD3"/>
    <w:rsid w:val="00202E0D"/>
    <w:rsid w:val="00202E97"/>
    <w:rsid w:val="00203145"/>
    <w:rsid w:val="002037F9"/>
    <w:rsid w:val="00203C4E"/>
    <w:rsid w:val="00203E36"/>
    <w:rsid w:val="00204299"/>
    <w:rsid w:val="002043AD"/>
    <w:rsid w:val="00204572"/>
    <w:rsid w:val="00204DDA"/>
    <w:rsid w:val="00204DE2"/>
    <w:rsid w:val="00204E62"/>
    <w:rsid w:val="00204FFB"/>
    <w:rsid w:val="00205547"/>
    <w:rsid w:val="002055D9"/>
    <w:rsid w:val="002056F3"/>
    <w:rsid w:val="00205808"/>
    <w:rsid w:val="00205873"/>
    <w:rsid w:val="002058CF"/>
    <w:rsid w:val="00205AA6"/>
    <w:rsid w:val="00205AAF"/>
    <w:rsid w:val="00205B81"/>
    <w:rsid w:val="00205EA4"/>
    <w:rsid w:val="002060E4"/>
    <w:rsid w:val="00206127"/>
    <w:rsid w:val="002067FA"/>
    <w:rsid w:val="00206893"/>
    <w:rsid w:val="00206AD0"/>
    <w:rsid w:val="00206E88"/>
    <w:rsid w:val="00206ECB"/>
    <w:rsid w:val="00206F7F"/>
    <w:rsid w:val="0020701A"/>
    <w:rsid w:val="0020756E"/>
    <w:rsid w:val="00207779"/>
    <w:rsid w:val="00207ACA"/>
    <w:rsid w:val="00207C1E"/>
    <w:rsid w:val="00207D1F"/>
    <w:rsid w:val="00207D91"/>
    <w:rsid w:val="002101BA"/>
    <w:rsid w:val="00210448"/>
    <w:rsid w:val="002104D9"/>
    <w:rsid w:val="0021069B"/>
    <w:rsid w:val="00211018"/>
    <w:rsid w:val="002110CF"/>
    <w:rsid w:val="00211157"/>
    <w:rsid w:val="00211407"/>
    <w:rsid w:val="00211E37"/>
    <w:rsid w:val="00212058"/>
    <w:rsid w:val="00212093"/>
    <w:rsid w:val="00212150"/>
    <w:rsid w:val="00212193"/>
    <w:rsid w:val="0021256F"/>
    <w:rsid w:val="002125B9"/>
    <w:rsid w:val="00212715"/>
    <w:rsid w:val="00212741"/>
    <w:rsid w:val="00212B79"/>
    <w:rsid w:val="00212D09"/>
    <w:rsid w:val="002130E2"/>
    <w:rsid w:val="00213219"/>
    <w:rsid w:val="0021323C"/>
    <w:rsid w:val="0021329E"/>
    <w:rsid w:val="0021340C"/>
    <w:rsid w:val="0021344D"/>
    <w:rsid w:val="00213836"/>
    <w:rsid w:val="0021390B"/>
    <w:rsid w:val="00213926"/>
    <w:rsid w:val="00213DFF"/>
    <w:rsid w:val="00213E24"/>
    <w:rsid w:val="00213F46"/>
    <w:rsid w:val="00214021"/>
    <w:rsid w:val="0021434D"/>
    <w:rsid w:val="002149A0"/>
    <w:rsid w:val="00214BB3"/>
    <w:rsid w:val="00214C5A"/>
    <w:rsid w:val="00215422"/>
    <w:rsid w:val="002155DD"/>
    <w:rsid w:val="00215846"/>
    <w:rsid w:val="00215897"/>
    <w:rsid w:val="00215A6A"/>
    <w:rsid w:val="00215D3D"/>
    <w:rsid w:val="00215D49"/>
    <w:rsid w:val="00215E0E"/>
    <w:rsid w:val="00215E43"/>
    <w:rsid w:val="00216135"/>
    <w:rsid w:val="00216253"/>
    <w:rsid w:val="002162DE"/>
    <w:rsid w:val="00216513"/>
    <w:rsid w:val="00216755"/>
    <w:rsid w:val="00216B7A"/>
    <w:rsid w:val="00216F24"/>
    <w:rsid w:val="002174DB"/>
    <w:rsid w:val="00217507"/>
    <w:rsid w:val="0021769F"/>
    <w:rsid w:val="00217B54"/>
    <w:rsid w:val="00217E10"/>
    <w:rsid w:val="00220122"/>
    <w:rsid w:val="0022039D"/>
    <w:rsid w:val="002203FD"/>
    <w:rsid w:val="00220422"/>
    <w:rsid w:val="0022084A"/>
    <w:rsid w:val="00221017"/>
    <w:rsid w:val="0022154B"/>
    <w:rsid w:val="00221926"/>
    <w:rsid w:val="00221D35"/>
    <w:rsid w:val="00221EDC"/>
    <w:rsid w:val="0022209C"/>
    <w:rsid w:val="002223F1"/>
    <w:rsid w:val="0022254C"/>
    <w:rsid w:val="0022262D"/>
    <w:rsid w:val="0022277F"/>
    <w:rsid w:val="00222A04"/>
    <w:rsid w:val="00222B32"/>
    <w:rsid w:val="00222D93"/>
    <w:rsid w:val="00222FE4"/>
    <w:rsid w:val="00223116"/>
    <w:rsid w:val="0022338D"/>
    <w:rsid w:val="002233E7"/>
    <w:rsid w:val="00223421"/>
    <w:rsid w:val="002235A3"/>
    <w:rsid w:val="002235BA"/>
    <w:rsid w:val="00223931"/>
    <w:rsid w:val="00223A31"/>
    <w:rsid w:val="00223AF1"/>
    <w:rsid w:val="00223BD5"/>
    <w:rsid w:val="00223CCF"/>
    <w:rsid w:val="00223DC9"/>
    <w:rsid w:val="00223E6A"/>
    <w:rsid w:val="00223E6D"/>
    <w:rsid w:val="002240DC"/>
    <w:rsid w:val="0022423A"/>
    <w:rsid w:val="00224702"/>
    <w:rsid w:val="00224F61"/>
    <w:rsid w:val="00225616"/>
    <w:rsid w:val="00225D74"/>
    <w:rsid w:val="00225EA3"/>
    <w:rsid w:val="00225EE2"/>
    <w:rsid w:val="00225EF0"/>
    <w:rsid w:val="0022617A"/>
    <w:rsid w:val="002264C3"/>
    <w:rsid w:val="00226535"/>
    <w:rsid w:val="00227323"/>
    <w:rsid w:val="00227428"/>
    <w:rsid w:val="00227470"/>
    <w:rsid w:val="00227541"/>
    <w:rsid w:val="002277DA"/>
    <w:rsid w:val="00227930"/>
    <w:rsid w:val="002279B8"/>
    <w:rsid w:val="00227A84"/>
    <w:rsid w:val="00227AB3"/>
    <w:rsid w:val="00227B78"/>
    <w:rsid w:val="00227CE3"/>
    <w:rsid w:val="00227ECE"/>
    <w:rsid w:val="002301DC"/>
    <w:rsid w:val="00230366"/>
    <w:rsid w:val="00230459"/>
    <w:rsid w:val="00230537"/>
    <w:rsid w:val="0023095D"/>
    <w:rsid w:val="00230C39"/>
    <w:rsid w:val="00230F89"/>
    <w:rsid w:val="0023137B"/>
    <w:rsid w:val="002318BC"/>
    <w:rsid w:val="00231A08"/>
    <w:rsid w:val="00231BE3"/>
    <w:rsid w:val="00232166"/>
    <w:rsid w:val="00232196"/>
    <w:rsid w:val="0023232D"/>
    <w:rsid w:val="002327DB"/>
    <w:rsid w:val="00232984"/>
    <w:rsid w:val="00233012"/>
    <w:rsid w:val="002330C4"/>
    <w:rsid w:val="002330FA"/>
    <w:rsid w:val="002334A9"/>
    <w:rsid w:val="00233673"/>
    <w:rsid w:val="0023381C"/>
    <w:rsid w:val="00233970"/>
    <w:rsid w:val="00233B2A"/>
    <w:rsid w:val="0023403D"/>
    <w:rsid w:val="0023410F"/>
    <w:rsid w:val="002343AD"/>
    <w:rsid w:val="00234736"/>
    <w:rsid w:val="00234AE8"/>
    <w:rsid w:val="00234BC3"/>
    <w:rsid w:val="00234BC8"/>
    <w:rsid w:val="00234BCB"/>
    <w:rsid w:val="00234C51"/>
    <w:rsid w:val="00234D92"/>
    <w:rsid w:val="002353E4"/>
    <w:rsid w:val="002354D6"/>
    <w:rsid w:val="0023574F"/>
    <w:rsid w:val="002358BA"/>
    <w:rsid w:val="002360DA"/>
    <w:rsid w:val="002361DD"/>
    <w:rsid w:val="00236392"/>
    <w:rsid w:val="0023652D"/>
    <w:rsid w:val="00236A53"/>
    <w:rsid w:val="00236BE3"/>
    <w:rsid w:val="00236DD4"/>
    <w:rsid w:val="0023709A"/>
    <w:rsid w:val="00237196"/>
    <w:rsid w:val="0023745A"/>
    <w:rsid w:val="0023794C"/>
    <w:rsid w:val="0023796C"/>
    <w:rsid w:val="00237B38"/>
    <w:rsid w:val="00237C00"/>
    <w:rsid w:val="00237D72"/>
    <w:rsid w:val="00237EBF"/>
    <w:rsid w:val="00237FB1"/>
    <w:rsid w:val="00237FDB"/>
    <w:rsid w:val="00240179"/>
    <w:rsid w:val="0024028C"/>
    <w:rsid w:val="00240358"/>
    <w:rsid w:val="0024044C"/>
    <w:rsid w:val="0024097D"/>
    <w:rsid w:val="00240A79"/>
    <w:rsid w:val="002411FF"/>
    <w:rsid w:val="00241579"/>
    <w:rsid w:val="002415D0"/>
    <w:rsid w:val="00241695"/>
    <w:rsid w:val="00241886"/>
    <w:rsid w:val="00241A0B"/>
    <w:rsid w:val="00241D8D"/>
    <w:rsid w:val="00241DF9"/>
    <w:rsid w:val="00241F8B"/>
    <w:rsid w:val="00241FE8"/>
    <w:rsid w:val="00242119"/>
    <w:rsid w:val="00242168"/>
    <w:rsid w:val="00242356"/>
    <w:rsid w:val="0024238F"/>
    <w:rsid w:val="00242391"/>
    <w:rsid w:val="00242655"/>
    <w:rsid w:val="00242B30"/>
    <w:rsid w:val="00242CCE"/>
    <w:rsid w:val="00242D4B"/>
    <w:rsid w:val="002432C5"/>
    <w:rsid w:val="00243345"/>
    <w:rsid w:val="002433C7"/>
    <w:rsid w:val="00243CC7"/>
    <w:rsid w:val="0024420F"/>
    <w:rsid w:val="002443A0"/>
    <w:rsid w:val="002449CF"/>
    <w:rsid w:val="00244F7C"/>
    <w:rsid w:val="002450E6"/>
    <w:rsid w:val="002451BD"/>
    <w:rsid w:val="00245830"/>
    <w:rsid w:val="00245A96"/>
    <w:rsid w:val="00245D40"/>
    <w:rsid w:val="00245FAF"/>
    <w:rsid w:val="0024610A"/>
    <w:rsid w:val="00246879"/>
    <w:rsid w:val="00246D4F"/>
    <w:rsid w:val="00246E4D"/>
    <w:rsid w:val="00246F39"/>
    <w:rsid w:val="00247971"/>
    <w:rsid w:val="00247D80"/>
    <w:rsid w:val="00247EEB"/>
    <w:rsid w:val="002503EC"/>
    <w:rsid w:val="00250616"/>
    <w:rsid w:val="002507D1"/>
    <w:rsid w:val="002507FB"/>
    <w:rsid w:val="0025087A"/>
    <w:rsid w:val="002508FC"/>
    <w:rsid w:val="00250A12"/>
    <w:rsid w:val="00250B28"/>
    <w:rsid w:val="00250B7D"/>
    <w:rsid w:val="00250CA7"/>
    <w:rsid w:val="00250CAD"/>
    <w:rsid w:val="002510E9"/>
    <w:rsid w:val="002514EA"/>
    <w:rsid w:val="002516B9"/>
    <w:rsid w:val="002518F2"/>
    <w:rsid w:val="002519D7"/>
    <w:rsid w:val="00251B96"/>
    <w:rsid w:val="00251E28"/>
    <w:rsid w:val="00251E67"/>
    <w:rsid w:val="00251F7F"/>
    <w:rsid w:val="00252002"/>
    <w:rsid w:val="0025203E"/>
    <w:rsid w:val="00252196"/>
    <w:rsid w:val="002521FA"/>
    <w:rsid w:val="0025230C"/>
    <w:rsid w:val="00252428"/>
    <w:rsid w:val="00252BBA"/>
    <w:rsid w:val="00252D16"/>
    <w:rsid w:val="00252D4E"/>
    <w:rsid w:val="00252D60"/>
    <w:rsid w:val="00252E9E"/>
    <w:rsid w:val="00253499"/>
    <w:rsid w:val="00253657"/>
    <w:rsid w:val="00253C4D"/>
    <w:rsid w:val="00253CD9"/>
    <w:rsid w:val="00253D5F"/>
    <w:rsid w:val="00253DD8"/>
    <w:rsid w:val="00253F03"/>
    <w:rsid w:val="002541A0"/>
    <w:rsid w:val="002542A2"/>
    <w:rsid w:val="00254539"/>
    <w:rsid w:val="00254550"/>
    <w:rsid w:val="00254692"/>
    <w:rsid w:val="00254694"/>
    <w:rsid w:val="00254C42"/>
    <w:rsid w:val="00254E50"/>
    <w:rsid w:val="002550A8"/>
    <w:rsid w:val="002550EA"/>
    <w:rsid w:val="0025529C"/>
    <w:rsid w:val="00255418"/>
    <w:rsid w:val="002558BB"/>
    <w:rsid w:val="002558FA"/>
    <w:rsid w:val="002559F3"/>
    <w:rsid w:val="00255C8C"/>
    <w:rsid w:val="00255DAE"/>
    <w:rsid w:val="00255DF2"/>
    <w:rsid w:val="00255E9A"/>
    <w:rsid w:val="00255FE7"/>
    <w:rsid w:val="0025619B"/>
    <w:rsid w:val="002565BD"/>
    <w:rsid w:val="002566A2"/>
    <w:rsid w:val="00256B63"/>
    <w:rsid w:val="00256EF1"/>
    <w:rsid w:val="00257016"/>
    <w:rsid w:val="002570A9"/>
    <w:rsid w:val="00257639"/>
    <w:rsid w:val="002576B8"/>
    <w:rsid w:val="00257A48"/>
    <w:rsid w:val="00257AD5"/>
    <w:rsid w:val="00257C9E"/>
    <w:rsid w:val="00257F7B"/>
    <w:rsid w:val="00257FE8"/>
    <w:rsid w:val="00260045"/>
    <w:rsid w:val="0026069B"/>
    <w:rsid w:val="002606B3"/>
    <w:rsid w:val="002606BC"/>
    <w:rsid w:val="00260740"/>
    <w:rsid w:val="002608F0"/>
    <w:rsid w:val="00260B81"/>
    <w:rsid w:val="002610B0"/>
    <w:rsid w:val="002616C6"/>
    <w:rsid w:val="002617A1"/>
    <w:rsid w:val="00261806"/>
    <w:rsid w:val="002618B3"/>
    <w:rsid w:val="0026215C"/>
    <w:rsid w:val="00262275"/>
    <w:rsid w:val="00262503"/>
    <w:rsid w:val="0026260F"/>
    <w:rsid w:val="0026269A"/>
    <w:rsid w:val="00262993"/>
    <w:rsid w:val="00262E63"/>
    <w:rsid w:val="00262F06"/>
    <w:rsid w:val="00263073"/>
    <w:rsid w:val="00263417"/>
    <w:rsid w:val="0026343B"/>
    <w:rsid w:val="002636DA"/>
    <w:rsid w:val="002638F4"/>
    <w:rsid w:val="002639E1"/>
    <w:rsid w:val="00263A41"/>
    <w:rsid w:val="00263A63"/>
    <w:rsid w:val="00263DA0"/>
    <w:rsid w:val="00263DB0"/>
    <w:rsid w:val="00263E6D"/>
    <w:rsid w:val="00263F02"/>
    <w:rsid w:val="0026409A"/>
    <w:rsid w:val="0026415A"/>
    <w:rsid w:val="00264290"/>
    <w:rsid w:val="0026434E"/>
    <w:rsid w:val="002645A0"/>
    <w:rsid w:val="00265042"/>
    <w:rsid w:val="0026511F"/>
    <w:rsid w:val="00265188"/>
    <w:rsid w:val="00265362"/>
    <w:rsid w:val="00265D20"/>
    <w:rsid w:val="00265D52"/>
    <w:rsid w:val="00265DE1"/>
    <w:rsid w:val="00265E55"/>
    <w:rsid w:val="00265F4E"/>
    <w:rsid w:val="0026604A"/>
    <w:rsid w:val="00266556"/>
    <w:rsid w:val="00266585"/>
    <w:rsid w:val="0026667B"/>
    <w:rsid w:val="00266E5E"/>
    <w:rsid w:val="00267150"/>
    <w:rsid w:val="0026716B"/>
    <w:rsid w:val="00267242"/>
    <w:rsid w:val="00267397"/>
    <w:rsid w:val="0026741B"/>
    <w:rsid w:val="002675B9"/>
    <w:rsid w:val="00267BBC"/>
    <w:rsid w:val="00267C1E"/>
    <w:rsid w:val="00267FAC"/>
    <w:rsid w:val="00267FE9"/>
    <w:rsid w:val="0027003F"/>
    <w:rsid w:val="002702AE"/>
    <w:rsid w:val="002702DE"/>
    <w:rsid w:val="00270424"/>
    <w:rsid w:val="00270569"/>
    <w:rsid w:val="00270699"/>
    <w:rsid w:val="002708DA"/>
    <w:rsid w:val="00270BC1"/>
    <w:rsid w:val="00270ED1"/>
    <w:rsid w:val="00270F97"/>
    <w:rsid w:val="00271227"/>
    <w:rsid w:val="0027139E"/>
    <w:rsid w:val="0027143B"/>
    <w:rsid w:val="002716B7"/>
    <w:rsid w:val="00271941"/>
    <w:rsid w:val="00271A78"/>
    <w:rsid w:val="00272027"/>
    <w:rsid w:val="002721B8"/>
    <w:rsid w:val="0027239C"/>
    <w:rsid w:val="00272434"/>
    <w:rsid w:val="002724E0"/>
    <w:rsid w:val="00272513"/>
    <w:rsid w:val="0027262C"/>
    <w:rsid w:val="00272631"/>
    <w:rsid w:val="0027267B"/>
    <w:rsid w:val="00272B3F"/>
    <w:rsid w:val="00272C10"/>
    <w:rsid w:val="00272C45"/>
    <w:rsid w:val="00273050"/>
    <w:rsid w:val="00273228"/>
    <w:rsid w:val="002733F3"/>
    <w:rsid w:val="0027379D"/>
    <w:rsid w:val="00273AE5"/>
    <w:rsid w:val="00273B6E"/>
    <w:rsid w:val="00273CF6"/>
    <w:rsid w:val="00273D44"/>
    <w:rsid w:val="00273F1C"/>
    <w:rsid w:val="00273F65"/>
    <w:rsid w:val="00273F78"/>
    <w:rsid w:val="00273F7F"/>
    <w:rsid w:val="002742A7"/>
    <w:rsid w:val="0027431B"/>
    <w:rsid w:val="002745AD"/>
    <w:rsid w:val="00274B53"/>
    <w:rsid w:val="00274BEE"/>
    <w:rsid w:val="00274E0A"/>
    <w:rsid w:val="0027502C"/>
    <w:rsid w:val="00275165"/>
    <w:rsid w:val="00275413"/>
    <w:rsid w:val="00275496"/>
    <w:rsid w:val="00275732"/>
    <w:rsid w:val="00275CCC"/>
    <w:rsid w:val="00275D87"/>
    <w:rsid w:val="0027654D"/>
    <w:rsid w:val="00276715"/>
    <w:rsid w:val="0027686B"/>
    <w:rsid w:val="00276ABD"/>
    <w:rsid w:val="00277091"/>
    <w:rsid w:val="002771A5"/>
    <w:rsid w:val="00277279"/>
    <w:rsid w:val="0027755D"/>
    <w:rsid w:val="002775C5"/>
    <w:rsid w:val="002776FC"/>
    <w:rsid w:val="00277727"/>
    <w:rsid w:val="002777D4"/>
    <w:rsid w:val="00277A2E"/>
    <w:rsid w:val="00277BAB"/>
    <w:rsid w:val="00277C54"/>
    <w:rsid w:val="00277DA2"/>
    <w:rsid w:val="00277FB9"/>
    <w:rsid w:val="00280715"/>
    <w:rsid w:val="00280980"/>
    <w:rsid w:val="00280A2D"/>
    <w:rsid w:val="00280A84"/>
    <w:rsid w:val="00280E43"/>
    <w:rsid w:val="00281244"/>
    <w:rsid w:val="0028158B"/>
    <w:rsid w:val="00281604"/>
    <w:rsid w:val="0028162D"/>
    <w:rsid w:val="00281750"/>
    <w:rsid w:val="002818A0"/>
    <w:rsid w:val="0028192B"/>
    <w:rsid w:val="002819DA"/>
    <w:rsid w:val="002819EE"/>
    <w:rsid w:val="00281B13"/>
    <w:rsid w:val="002824CF"/>
    <w:rsid w:val="002824F4"/>
    <w:rsid w:val="00282510"/>
    <w:rsid w:val="002825F5"/>
    <w:rsid w:val="00282851"/>
    <w:rsid w:val="002829B5"/>
    <w:rsid w:val="002829EC"/>
    <w:rsid w:val="00282C35"/>
    <w:rsid w:val="00282DD1"/>
    <w:rsid w:val="00282E06"/>
    <w:rsid w:val="00282E4A"/>
    <w:rsid w:val="00283037"/>
    <w:rsid w:val="00283451"/>
    <w:rsid w:val="00283B15"/>
    <w:rsid w:val="00284206"/>
    <w:rsid w:val="00284264"/>
    <w:rsid w:val="0028448B"/>
    <w:rsid w:val="00284648"/>
    <w:rsid w:val="00284724"/>
    <w:rsid w:val="00284C13"/>
    <w:rsid w:val="00284CE0"/>
    <w:rsid w:val="00284D32"/>
    <w:rsid w:val="00284D86"/>
    <w:rsid w:val="00285067"/>
    <w:rsid w:val="00285396"/>
    <w:rsid w:val="0028544A"/>
    <w:rsid w:val="0028547B"/>
    <w:rsid w:val="002855F5"/>
    <w:rsid w:val="002857D0"/>
    <w:rsid w:val="00285DAE"/>
    <w:rsid w:val="00285E63"/>
    <w:rsid w:val="00285EC6"/>
    <w:rsid w:val="00286378"/>
    <w:rsid w:val="0028644F"/>
    <w:rsid w:val="0028655F"/>
    <w:rsid w:val="00286C04"/>
    <w:rsid w:val="0028716A"/>
    <w:rsid w:val="0028775D"/>
    <w:rsid w:val="002877CA"/>
    <w:rsid w:val="002878BE"/>
    <w:rsid w:val="00287ACF"/>
    <w:rsid w:val="00287B02"/>
    <w:rsid w:val="00287C47"/>
    <w:rsid w:val="00287D40"/>
    <w:rsid w:val="00287ECD"/>
    <w:rsid w:val="00287FCF"/>
    <w:rsid w:val="0029008C"/>
    <w:rsid w:val="0029027F"/>
    <w:rsid w:val="00290489"/>
    <w:rsid w:val="002905A6"/>
    <w:rsid w:val="002906CC"/>
    <w:rsid w:val="0029083C"/>
    <w:rsid w:val="0029096B"/>
    <w:rsid w:val="00290EBB"/>
    <w:rsid w:val="002912A2"/>
    <w:rsid w:val="0029131A"/>
    <w:rsid w:val="00291855"/>
    <w:rsid w:val="0029192E"/>
    <w:rsid w:val="00291936"/>
    <w:rsid w:val="00291A4D"/>
    <w:rsid w:val="00291DE7"/>
    <w:rsid w:val="00291EF7"/>
    <w:rsid w:val="0029205C"/>
    <w:rsid w:val="00292186"/>
    <w:rsid w:val="002925EA"/>
    <w:rsid w:val="0029278C"/>
    <w:rsid w:val="0029299D"/>
    <w:rsid w:val="00292B40"/>
    <w:rsid w:val="00292F23"/>
    <w:rsid w:val="002933A2"/>
    <w:rsid w:val="00293941"/>
    <w:rsid w:val="00293E86"/>
    <w:rsid w:val="00294015"/>
    <w:rsid w:val="00294019"/>
    <w:rsid w:val="00294190"/>
    <w:rsid w:val="00294536"/>
    <w:rsid w:val="00294677"/>
    <w:rsid w:val="00294D6B"/>
    <w:rsid w:val="00294E22"/>
    <w:rsid w:val="00294EF2"/>
    <w:rsid w:val="002952EB"/>
    <w:rsid w:val="00295610"/>
    <w:rsid w:val="00295BDA"/>
    <w:rsid w:val="00295C21"/>
    <w:rsid w:val="00295E1E"/>
    <w:rsid w:val="00295EA7"/>
    <w:rsid w:val="00295F0B"/>
    <w:rsid w:val="00295F53"/>
    <w:rsid w:val="00296077"/>
    <w:rsid w:val="00296386"/>
    <w:rsid w:val="00296496"/>
    <w:rsid w:val="002966FB"/>
    <w:rsid w:val="00296897"/>
    <w:rsid w:val="002969F9"/>
    <w:rsid w:val="00296A12"/>
    <w:rsid w:val="00297064"/>
    <w:rsid w:val="00297191"/>
    <w:rsid w:val="00297377"/>
    <w:rsid w:val="00297629"/>
    <w:rsid w:val="0029773A"/>
    <w:rsid w:val="002978A0"/>
    <w:rsid w:val="00297A4B"/>
    <w:rsid w:val="00297C33"/>
    <w:rsid w:val="00297DB6"/>
    <w:rsid w:val="00297FAB"/>
    <w:rsid w:val="002A0180"/>
    <w:rsid w:val="002A0449"/>
    <w:rsid w:val="002A0696"/>
    <w:rsid w:val="002A0B64"/>
    <w:rsid w:val="002A0BD4"/>
    <w:rsid w:val="002A0CFE"/>
    <w:rsid w:val="002A0D58"/>
    <w:rsid w:val="002A0DC7"/>
    <w:rsid w:val="002A0ED4"/>
    <w:rsid w:val="002A0ED9"/>
    <w:rsid w:val="002A0FB6"/>
    <w:rsid w:val="002A1769"/>
    <w:rsid w:val="002A1812"/>
    <w:rsid w:val="002A1BF2"/>
    <w:rsid w:val="002A1BFC"/>
    <w:rsid w:val="002A1D9E"/>
    <w:rsid w:val="002A1ED0"/>
    <w:rsid w:val="002A2088"/>
    <w:rsid w:val="002A242C"/>
    <w:rsid w:val="002A2675"/>
    <w:rsid w:val="002A35B8"/>
    <w:rsid w:val="002A363C"/>
    <w:rsid w:val="002A36E6"/>
    <w:rsid w:val="002A38F8"/>
    <w:rsid w:val="002A3908"/>
    <w:rsid w:val="002A3B83"/>
    <w:rsid w:val="002A4062"/>
    <w:rsid w:val="002A407E"/>
    <w:rsid w:val="002A4162"/>
    <w:rsid w:val="002A4626"/>
    <w:rsid w:val="002A47EF"/>
    <w:rsid w:val="002A486E"/>
    <w:rsid w:val="002A4A47"/>
    <w:rsid w:val="002A4A5A"/>
    <w:rsid w:val="002A4AF3"/>
    <w:rsid w:val="002A4CE8"/>
    <w:rsid w:val="002A4D2C"/>
    <w:rsid w:val="002A4E59"/>
    <w:rsid w:val="002A4E77"/>
    <w:rsid w:val="002A4FEC"/>
    <w:rsid w:val="002A5025"/>
    <w:rsid w:val="002A57FB"/>
    <w:rsid w:val="002A5E23"/>
    <w:rsid w:val="002A5E60"/>
    <w:rsid w:val="002A5FD5"/>
    <w:rsid w:val="002A6143"/>
    <w:rsid w:val="002A62E3"/>
    <w:rsid w:val="002A6318"/>
    <w:rsid w:val="002A65A4"/>
    <w:rsid w:val="002A6700"/>
    <w:rsid w:val="002A6B93"/>
    <w:rsid w:val="002A6C13"/>
    <w:rsid w:val="002A6D40"/>
    <w:rsid w:val="002A6DC7"/>
    <w:rsid w:val="002A6DDF"/>
    <w:rsid w:val="002A7173"/>
    <w:rsid w:val="002A7287"/>
    <w:rsid w:val="002A74A3"/>
    <w:rsid w:val="002A7655"/>
    <w:rsid w:val="002A7675"/>
    <w:rsid w:val="002A7710"/>
    <w:rsid w:val="002A783A"/>
    <w:rsid w:val="002A7CBC"/>
    <w:rsid w:val="002A7D45"/>
    <w:rsid w:val="002A7FD0"/>
    <w:rsid w:val="002B002E"/>
    <w:rsid w:val="002B0458"/>
    <w:rsid w:val="002B089B"/>
    <w:rsid w:val="002B0F49"/>
    <w:rsid w:val="002B1448"/>
    <w:rsid w:val="002B167C"/>
    <w:rsid w:val="002B1742"/>
    <w:rsid w:val="002B2106"/>
    <w:rsid w:val="002B22B4"/>
    <w:rsid w:val="002B29F4"/>
    <w:rsid w:val="002B2AFD"/>
    <w:rsid w:val="002B2F6F"/>
    <w:rsid w:val="002B300A"/>
    <w:rsid w:val="002B3236"/>
    <w:rsid w:val="002B3328"/>
    <w:rsid w:val="002B3871"/>
    <w:rsid w:val="002B3919"/>
    <w:rsid w:val="002B39E8"/>
    <w:rsid w:val="002B3B51"/>
    <w:rsid w:val="002B3C5B"/>
    <w:rsid w:val="002B3D84"/>
    <w:rsid w:val="002B3E9D"/>
    <w:rsid w:val="002B4097"/>
    <w:rsid w:val="002B4596"/>
    <w:rsid w:val="002B4D17"/>
    <w:rsid w:val="002B4F1A"/>
    <w:rsid w:val="002B4F2F"/>
    <w:rsid w:val="002B4FEC"/>
    <w:rsid w:val="002B511A"/>
    <w:rsid w:val="002B51A8"/>
    <w:rsid w:val="002B52B1"/>
    <w:rsid w:val="002B5945"/>
    <w:rsid w:val="002B64B4"/>
    <w:rsid w:val="002B6CB7"/>
    <w:rsid w:val="002B726A"/>
    <w:rsid w:val="002B73BB"/>
    <w:rsid w:val="002B750B"/>
    <w:rsid w:val="002B7733"/>
    <w:rsid w:val="002B7903"/>
    <w:rsid w:val="002B79CA"/>
    <w:rsid w:val="002B7B8B"/>
    <w:rsid w:val="002B7E97"/>
    <w:rsid w:val="002B7E9C"/>
    <w:rsid w:val="002B7F2D"/>
    <w:rsid w:val="002B7F6D"/>
    <w:rsid w:val="002B7FE4"/>
    <w:rsid w:val="002C028A"/>
    <w:rsid w:val="002C0392"/>
    <w:rsid w:val="002C04E0"/>
    <w:rsid w:val="002C05BA"/>
    <w:rsid w:val="002C083C"/>
    <w:rsid w:val="002C0924"/>
    <w:rsid w:val="002C0A4D"/>
    <w:rsid w:val="002C0B4F"/>
    <w:rsid w:val="002C0CF2"/>
    <w:rsid w:val="002C0D82"/>
    <w:rsid w:val="002C0F9A"/>
    <w:rsid w:val="002C0FD0"/>
    <w:rsid w:val="002C14BF"/>
    <w:rsid w:val="002C15D5"/>
    <w:rsid w:val="002C178F"/>
    <w:rsid w:val="002C17E3"/>
    <w:rsid w:val="002C1AEC"/>
    <w:rsid w:val="002C1E2D"/>
    <w:rsid w:val="002C2187"/>
    <w:rsid w:val="002C235D"/>
    <w:rsid w:val="002C279E"/>
    <w:rsid w:val="002C2A34"/>
    <w:rsid w:val="002C2AD0"/>
    <w:rsid w:val="002C2C37"/>
    <w:rsid w:val="002C2D60"/>
    <w:rsid w:val="002C2FCB"/>
    <w:rsid w:val="002C313C"/>
    <w:rsid w:val="002C3171"/>
    <w:rsid w:val="002C31CA"/>
    <w:rsid w:val="002C3828"/>
    <w:rsid w:val="002C3DD7"/>
    <w:rsid w:val="002C3EC1"/>
    <w:rsid w:val="002C3F5E"/>
    <w:rsid w:val="002C4282"/>
    <w:rsid w:val="002C4402"/>
    <w:rsid w:val="002C44FC"/>
    <w:rsid w:val="002C45FF"/>
    <w:rsid w:val="002C4A01"/>
    <w:rsid w:val="002C4CD2"/>
    <w:rsid w:val="002C4D25"/>
    <w:rsid w:val="002C4F9B"/>
    <w:rsid w:val="002C516B"/>
    <w:rsid w:val="002C52EF"/>
    <w:rsid w:val="002C52FF"/>
    <w:rsid w:val="002C56BD"/>
    <w:rsid w:val="002C59DA"/>
    <w:rsid w:val="002C5ECE"/>
    <w:rsid w:val="002C5F3F"/>
    <w:rsid w:val="002C6039"/>
    <w:rsid w:val="002C6191"/>
    <w:rsid w:val="002C63C6"/>
    <w:rsid w:val="002C6521"/>
    <w:rsid w:val="002C677D"/>
    <w:rsid w:val="002C6817"/>
    <w:rsid w:val="002C6844"/>
    <w:rsid w:val="002C6A6A"/>
    <w:rsid w:val="002C6AC9"/>
    <w:rsid w:val="002C6E0D"/>
    <w:rsid w:val="002C6EBF"/>
    <w:rsid w:val="002C7132"/>
    <w:rsid w:val="002C720E"/>
    <w:rsid w:val="002C7220"/>
    <w:rsid w:val="002C7226"/>
    <w:rsid w:val="002C7263"/>
    <w:rsid w:val="002C72B9"/>
    <w:rsid w:val="002C7430"/>
    <w:rsid w:val="002C7461"/>
    <w:rsid w:val="002C7B6B"/>
    <w:rsid w:val="002D01B8"/>
    <w:rsid w:val="002D06B1"/>
    <w:rsid w:val="002D07FC"/>
    <w:rsid w:val="002D0A2D"/>
    <w:rsid w:val="002D0A92"/>
    <w:rsid w:val="002D0C10"/>
    <w:rsid w:val="002D0D5E"/>
    <w:rsid w:val="002D1264"/>
    <w:rsid w:val="002D1298"/>
    <w:rsid w:val="002D169B"/>
    <w:rsid w:val="002D16BF"/>
    <w:rsid w:val="002D196C"/>
    <w:rsid w:val="002D1C3A"/>
    <w:rsid w:val="002D205B"/>
    <w:rsid w:val="002D2454"/>
    <w:rsid w:val="002D2622"/>
    <w:rsid w:val="002D2A9D"/>
    <w:rsid w:val="002D2B18"/>
    <w:rsid w:val="002D303B"/>
    <w:rsid w:val="002D3048"/>
    <w:rsid w:val="002D30CA"/>
    <w:rsid w:val="002D346D"/>
    <w:rsid w:val="002D35F6"/>
    <w:rsid w:val="002D3786"/>
    <w:rsid w:val="002D3C5D"/>
    <w:rsid w:val="002D3C87"/>
    <w:rsid w:val="002D3C96"/>
    <w:rsid w:val="002D3E8E"/>
    <w:rsid w:val="002D3EF6"/>
    <w:rsid w:val="002D4054"/>
    <w:rsid w:val="002D40E7"/>
    <w:rsid w:val="002D4148"/>
    <w:rsid w:val="002D41A1"/>
    <w:rsid w:val="002D41F2"/>
    <w:rsid w:val="002D42BD"/>
    <w:rsid w:val="002D48C6"/>
    <w:rsid w:val="002D4A5F"/>
    <w:rsid w:val="002D4AB6"/>
    <w:rsid w:val="002D4B8B"/>
    <w:rsid w:val="002D506B"/>
    <w:rsid w:val="002D5125"/>
    <w:rsid w:val="002D5207"/>
    <w:rsid w:val="002D5220"/>
    <w:rsid w:val="002D53DF"/>
    <w:rsid w:val="002D5561"/>
    <w:rsid w:val="002D565D"/>
    <w:rsid w:val="002D5CBE"/>
    <w:rsid w:val="002D5E7B"/>
    <w:rsid w:val="002D60F3"/>
    <w:rsid w:val="002D63EA"/>
    <w:rsid w:val="002D6701"/>
    <w:rsid w:val="002D671F"/>
    <w:rsid w:val="002D672B"/>
    <w:rsid w:val="002D6E29"/>
    <w:rsid w:val="002D6E57"/>
    <w:rsid w:val="002D6EDD"/>
    <w:rsid w:val="002D77A7"/>
    <w:rsid w:val="002D7BAB"/>
    <w:rsid w:val="002D7DB5"/>
    <w:rsid w:val="002E0442"/>
    <w:rsid w:val="002E061C"/>
    <w:rsid w:val="002E066D"/>
    <w:rsid w:val="002E0958"/>
    <w:rsid w:val="002E0BD0"/>
    <w:rsid w:val="002E0FBA"/>
    <w:rsid w:val="002E105B"/>
    <w:rsid w:val="002E1286"/>
    <w:rsid w:val="002E14B5"/>
    <w:rsid w:val="002E180F"/>
    <w:rsid w:val="002E19CD"/>
    <w:rsid w:val="002E1BA2"/>
    <w:rsid w:val="002E1D13"/>
    <w:rsid w:val="002E1FCB"/>
    <w:rsid w:val="002E206D"/>
    <w:rsid w:val="002E2195"/>
    <w:rsid w:val="002E2481"/>
    <w:rsid w:val="002E248A"/>
    <w:rsid w:val="002E2623"/>
    <w:rsid w:val="002E2A6D"/>
    <w:rsid w:val="002E2AB6"/>
    <w:rsid w:val="002E2F83"/>
    <w:rsid w:val="002E2FA4"/>
    <w:rsid w:val="002E2FB8"/>
    <w:rsid w:val="002E3162"/>
    <w:rsid w:val="002E3503"/>
    <w:rsid w:val="002E37F3"/>
    <w:rsid w:val="002E3C0A"/>
    <w:rsid w:val="002E3D59"/>
    <w:rsid w:val="002E43A7"/>
    <w:rsid w:val="002E4553"/>
    <w:rsid w:val="002E4602"/>
    <w:rsid w:val="002E46A7"/>
    <w:rsid w:val="002E48AF"/>
    <w:rsid w:val="002E4B65"/>
    <w:rsid w:val="002E4BF0"/>
    <w:rsid w:val="002E4C83"/>
    <w:rsid w:val="002E4D03"/>
    <w:rsid w:val="002E4D1C"/>
    <w:rsid w:val="002E500D"/>
    <w:rsid w:val="002E512B"/>
    <w:rsid w:val="002E51CB"/>
    <w:rsid w:val="002E5349"/>
    <w:rsid w:val="002E534E"/>
    <w:rsid w:val="002E546D"/>
    <w:rsid w:val="002E5487"/>
    <w:rsid w:val="002E5625"/>
    <w:rsid w:val="002E57C0"/>
    <w:rsid w:val="002E5C44"/>
    <w:rsid w:val="002E5D0A"/>
    <w:rsid w:val="002E5DA2"/>
    <w:rsid w:val="002E5E4C"/>
    <w:rsid w:val="002E64FD"/>
    <w:rsid w:val="002E654E"/>
    <w:rsid w:val="002E65F0"/>
    <w:rsid w:val="002E665C"/>
    <w:rsid w:val="002E6845"/>
    <w:rsid w:val="002E6847"/>
    <w:rsid w:val="002E6899"/>
    <w:rsid w:val="002E68B8"/>
    <w:rsid w:val="002E68E4"/>
    <w:rsid w:val="002E6F06"/>
    <w:rsid w:val="002E702C"/>
    <w:rsid w:val="002E71DC"/>
    <w:rsid w:val="002E7346"/>
    <w:rsid w:val="002E7434"/>
    <w:rsid w:val="002E7521"/>
    <w:rsid w:val="002E7915"/>
    <w:rsid w:val="002E7C90"/>
    <w:rsid w:val="002E7D3E"/>
    <w:rsid w:val="002E7F99"/>
    <w:rsid w:val="002F00DE"/>
    <w:rsid w:val="002F0236"/>
    <w:rsid w:val="002F023F"/>
    <w:rsid w:val="002F04DD"/>
    <w:rsid w:val="002F0632"/>
    <w:rsid w:val="002F0654"/>
    <w:rsid w:val="002F087B"/>
    <w:rsid w:val="002F088E"/>
    <w:rsid w:val="002F0BEB"/>
    <w:rsid w:val="002F0CE0"/>
    <w:rsid w:val="002F0DE6"/>
    <w:rsid w:val="002F0F04"/>
    <w:rsid w:val="002F107D"/>
    <w:rsid w:val="002F1772"/>
    <w:rsid w:val="002F1BCE"/>
    <w:rsid w:val="002F1DB6"/>
    <w:rsid w:val="002F20D7"/>
    <w:rsid w:val="002F224E"/>
    <w:rsid w:val="002F2455"/>
    <w:rsid w:val="002F275F"/>
    <w:rsid w:val="002F2965"/>
    <w:rsid w:val="002F29ED"/>
    <w:rsid w:val="002F2A74"/>
    <w:rsid w:val="002F2B32"/>
    <w:rsid w:val="002F2D05"/>
    <w:rsid w:val="002F2DD7"/>
    <w:rsid w:val="002F3160"/>
    <w:rsid w:val="002F35AB"/>
    <w:rsid w:val="002F3760"/>
    <w:rsid w:val="002F38A4"/>
    <w:rsid w:val="002F3D4E"/>
    <w:rsid w:val="002F3E9B"/>
    <w:rsid w:val="002F3FB4"/>
    <w:rsid w:val="002F463C"/>
    <w:rsid w:val="002F46FA"/>
    <w:rsid w:val="002F4709"/>
    <w:rsid w:val="002F4A74"/>
    <w:rsid w:val="002F4B06"/>
    <w:rsid w:val="002F4CD7"/>
    <w:rsid w:val="002F4D7B"/>
    <w:rsid w:val="002F4EC8"/>
    <w:rsid w:val="002F52D2"/>
    <w:rsid w:val="002F5A3A"/>
    <w:rsid w:val="002F5C25"/>
    <w:rsid w:val="002F5DC9"/>
    <w:rsid w:val="002F6098"/>
    <w:rsid w:val="002F6195"/>
    <w:rsid w:val="002F6236"/>
    <w:rsid w:val="002F6326"/>
    <w:rsid w:val="002F6984"/>
    <w:rsid w:val="002F6A1E"/>
    <w:rsid w:val="002F6C53"/>
    <w:rsid w:val="002F727C"/>
    <w:rsid w:val="002F731D"/>
    <w:rsid w:val="002F7E4A"/>
    <w:rsid w:val="003002AF"/>
    <w:rsid w:val="00300310"/>
    <w:rsid w:val="00300A52"/>
    <w:rsid w:val="00300BC3"/>
    <w:rsid w:val="00300C7B"/>
    <w:rsid w:val="00300E5E"/>
    <w:rsid w:val="00300F80"/>
    <w:rsid w:val="003010D6"/>
    <w:rsid w:val="003011E9"/>
    <w:rsid w:val="0030137D"/>
    <w:rsid w:val="0030165B"/>
    <w:rsid w:val="003016E3"/>
    <w:rsid w:val="0030174D"/>
    <w:rsid w:val="00301F9B"/>
    <w:rsid w:val="00301FAC"/>
    <w:rsid w:val="0030261C"/>
    <w:rsid w:val="0030262E"/>
    <w:rsid w:val="00302A50"/>
    <w:rsid w:val="00302B3E"/>
    <w:rsid w:val="00302D26"/>
    <w:rsid w:val="0030303B"/>
    <w:rsid w:val="00303060"/>
    <w:rsid w:val="003034D5"/>
    <w:rsid w:val="00303504"/>
    <w:rsid w:val="0030374E"/>
    <w:rsid w:val="00303A72"/>
    <w:rsid w:val="00303FD8"/>
    <w:rsid w:val="00304052"/>
    <w:rsid w:val="00304443"/>
    <w:rsid w:val="00304605"/>
    <w:rsid w:val="00304608"/>
    <w:rsid w:val="0030492A"/>
    <w:rsid w:val="003050D1"/>
    <w:rsid w:val="003050EE"/>
    <w:rsid w:val="00305171"/>
    <w:rsid w:val="003051B7"/>
    <w:rsid w:val="00305697"/>
    <w:rsid w:val="00305779"/>
    <w:rsid w:val="00305837"/>
    <w:rsid w:val="00305937"/>
    <w:rsid w:val="0030595C"/>
    <w:rsid w:val="00305ADA"/>
    <w:rsid w:val="00305B76"/>
    <w:rsid w:val="00305D47"/>
    <w:rsid w:val="00306094"/>
    <w:rsid w:val="003063E0"/>
    <w:rsid w:val="0030651C"/>
    <w:rsid w:val="00306873"/>
    <w:rsid w:val="00306B94"/>
    <w:rsid w:val="00306CA2"/>
    <w:rsid w:val="00306E6D"/>
    <w:rsid w:val="00306EF0"/>
    <w:rsid w:val="00306FA0"/>
    <w:rsid w:val="003076FB"/>
    <w:rsid w:val="003077CA"/>
    <w:rsid w:val="003079D7"/>
    <w:rsid w:val="003079E7"/>
    <w:rsid w:val="00307B85"/>
    <w:rsid w:val="00307E3B"/>
    <w:rsid w:val="00307F9A"/>
    <w:rsid w:val="00310038"/>
    <w:rsid w:val="003103D5"/>
    <w:rsid w:val="00310C27"/>
    <w:rsid w:val="0031103D"/>
    <w:rsid w:val="003110A1"/>
    <w:rsid w:val="003117E9"/>
    <w:rsid w:val="0031187C"/>
    <w:rsid w:val="00311BF0"/>
    <w:rsid w:val="003123B1"/>
    <w:rsid w:val="00312716"/>
    <w:rsid w:val="003128C2"/>
    <w:rsid w:val="003129B2"/>
    <w:rsid w:val="00312AC6"/>
    <w:rsid w:val="00312D53"/>
    <w:rsid w:val="00312E19"/>
    <w:rsid w:val="003130A9"/>
    <w:rsid w:val="00313774"/>
    <w:rsid w:val="00313902"/>
    <w:rsid w:val="0031390F"/>
    <w:rsid w:val="00313A4E"/>
    <w:rsid w:val="00313AA4"/>
    <w:rsid w:val="00313AF2"/>
    <w:rsid w:val="00313B0B"/>
    <w:rsid w:val="00313B47"/>
    <w:rsid w:val="00313BDD"/>
    <w:rsid w:val="00313C39"/>
    <w:rsid w:val="00313CDA"/>
    <w:rsid w:val="00313DF2"/>
    <w:rsid w:val="00313F69"/>
    <w:rsid w:val="0031429E"/>
    <w:rsid w:val="003142CF"/>
    <w:rsid w:val="003145B3"/>
    <w:rsid w:val="003145F0"/>
    <w:rsid w:val="003146B0"/>
    <w:rsid w:val="003146BB"/>
    <w:rsid w:val="00314B62"/>
    <w:rsid w:val="00314D6B"/>
    <w:rsid w:val="00314ED3"/>
    <w:rsid w:val="003153B7"/>
    <w:rsid w:val="0031548B"/>
    <w:rsid w:val="00315B11"/>
    <w:rsid w:val="00315E10"/>
    <w:rsid w:val="00316006"/>
    <w:rsid w:val="00316417"/>
    <w:rsid w:val="00316500"/>
    <w:rsid w:val="00316512"/>
    <w:rsid w:val="003166E7"/>
    <w:rsid w:val="0031675C"/>
    <w:rsid w:val="003167DB"/>
    <w:rsid w:val="00316A3E"/>
    <w:rsid w:val="00316BE0"/>
    <w:rsid w:val="00316D22"/>
    <w:rsid w:val="003171D2"/>
    <w:rsid w:val="00317385"/>
    <w:rsid w:val="003173D4"/>
    <w:rsid w:val="00317565"/>
    <w:rsid w:val="003176FE"/>
    <w:rsid w:val="003177D8"/>
    <w:rsid w:val="00317A49"/>
    <w:rsid w:val="00317AB5"/>
    <w:rsid w:val="00317E05"/>
    <w:rsid w:val="00317E72"/>
    <w:rsid w:val="00317E81"/>
    <w:rsid w:val="003200AC"/>
    <w:rsid w:val="003200AE"/>
    <w:rsid w:val="003201DB"/>
    <w:rsid w:val="00320493"/>
    <w:rsid w:val="00320677"/>
    <w:rsid w:val="00320A51"/>
    <w:rsid w:val="00320A90"/>
    <w:rsid w:val="00320B75"/>
    <w:rsid w:val="00320BA8"/>
    <w:rsid w:val="00320CBF"/>
    <w:rsid w:val="00320CEE"/>
    <w:rsid w:val="00320D56"/>
    <w:rsid w:val="00320DCD"/>
    <w:rsid w:val="00320DE0"/>
    <w:rsid w:val="00321123"/>
    <w:rsid w:val="0032115D"/>
    <w:rsid w:val="0032175D"/>
    <w:rsid w:val="003217C2"/>
    <w:rsid w:val="00321C9E"/>
    <w:rsid w:val="00321F91"/>
    <w:rsid w:val="00321FEF"/>
    <w:rsid w:val="0032210C"/>
    <w:rsid w:val="0032235C"/>
    <w:rsid w:val="00322366"/>
    <w:rsid w:val="00322C57"/>
    <w:rsid w:val="00322E3B"/>
    <w:rsid w:val="003230AE"/>
    <w:rsid w:val="0032316A"/>
    <w:rsid w:val="0032347A"/>
    <w:rsid w:val="00323B3D"/>
    <w:rsid w:val="00323B45"/>
    <w:rsid w:val="00324621"/>
    <w:rsid w:val="003246CF"/>
    <w:rsid w:val="00324980"/>
    <w:rsid w:val="00324AC7"/>
    <w:rsid w:val="00324C9F"/>
    <w:rsid w:val="00324DFF"/>
    <w:rsid w:val="00324E82"/>
    <w:rsid w:val="00324F43"/>
    <w:rsid w:val="003250B3"/>
    <w:rsid w:val="00325263"/>
    <w:rsid w:val="003252D6"/>
    <w:rsid w:val="003255BF"/>
    <w:rsid w:val="003257FE"/>
    <w:rsid w:val="003258AA"/>
    <w:rsid w:val="00325A5F"/>
    <w:rsid w:val="00325F9A"/>
    <w:rsid w:val="00326167"/>
    <w:rsid w:val="003266B6"/>
    <w:rsid w:val="00326775"/>
    <w:rsid w:val="0032716B"/>
    <w:rsid w:val="003272E1"/>
    <w:rsid w:val="00327342"/>
    <w:rsid w:val="00327460"/>
    <w:rsid w:val="00327549"/>
    <w:rsid w:val="00327763"/>
    <w:rsid w:val="003278B8"/>
    <w:rsid w:val="00327B6E"/>
    <w:rsid w:val="00327BE8"/>
    <w:rsid w:val="00327F71"/>
    <w:rsid w:val="00327F89"/>
    <w:rsid w:val="00330057"/>
    <w:rsid w:val="0033064E"/>
    <w:rsid w:val="00330734"/>
    <w:rsid w:val="003308AF"/>
    <w:rsid w:val="003309F0"/>
    <w:rsid w:val="00330C8F"/>
    <w:rsid w:val="00330DED"/>
    <w:rsid w:val="003310AB"/>
    <w:rsid w:val="00331104"/>
    <w:rsid w:val="0033113E"/>
    <w:rsid w:val="003312C9"/>
    <w:rsid w:val="0033136B"/>
    <w:rsid w:val="00331475"/>
    <w:rsid w:val="003314D5"/>
    <w:rsid w:val="00331644"/>
    <w:rsid w:val="00331763"/>
    <w:rsid w:val="0033180B"/>
    <w:rsid w:val="00331812"/>
    <w:rsid w:val="00331872"/>
    <w:rsid w:val="00331B1D"/>
    <w:rsid w:val="00331DE3"/>
    <w:rsid w:val="003321E2"/>
    <w:rsid w:val="0033276F"/>
    <w:rsid w:val="003328C1"/>
    <w:rsid w:val="00333128"/>
    <w:rsid w:val="003332DE"/>
    <w:rsid w:val="003338AD"/>
    <w:rsid w:val="00333D52"/>
    <w:rsid w:val="00333FBF"/>
    <w:rsid w:val="0033400E"/>
    <w:rsid w:val="00334025"/>
    <w:rsid w:val="00334129"/>
    <w:rsid w:val="00334439"/>
    <w:rsid w:val="00334745"/>
    <w:rsid w:val="00334941"/>
    <w:rsid w:val="00334BBC"/>
    <w:rsid w:val="00334C09"/>
    <w:rsid w:val="00334D23"/>
    <w:rsid w:val="00334ED2"/>
    <w:rsid w:val="00335099"/>
    <w:rsid w:val="003352F8"/>
    <w:rsid w:val="0033541A"/>
    <w:rsid w:val="0033562C"/>
    <w:rsid w:val="0033568F"/>
    <w:rsid w:val="00335737"/>
    <w:rsid w:val="00335975"/>
    <w:rsid w:val="00335D02"/>
    <w:rsid w:val="00335D25"/>
    <w:rsid w:val="00335FC7"/>
    <w:rsid w:val="00336074"/>
    <w:rsid w:val="00336589"/>
    <w:rsid w:val="0033691A"/>
    <w:rsid w:val="0033699E"/>
    <w:rsid w:val="003369B2"/>
    <w:rsid w:val="00336DFB"/>
    <w:rsid w:val="00336F51"/>
    <w:rsid w:val="00337D59"/>
    <w:rsid w:val="00337E55"/>
    <w:rsid w:val="00337F37"/>
    <w:rsid w:val="003403DB"/>
    <w:rsid w:val="003404F0"/>
    <w:rsid w:val="003405A3"/>
    <w:rsid w:val="00340631"/>
    <w:rsid w:val="00340932"/>
    <w:rsid w:val="00340A26"/>
    <w:rsid w:val="00340ECF"/>
    <w:rsid w:val="003411F4"/>
    <w:rsid w:val="00341536"/>
    <w:rsid w:val="0034155F"/>
    <w:rsid w:val="00341737"/>
    <w:rsid w:val="003419BC"/>
    <w:rsid w:val="00341D40"/>
    <w:rsid w:val="00342125"/>
    <w:rsid w:val="00342296"/>
    <w:rsid w:val="00342509"/>
    <w:rsid w:val="0034278C"/>
    <w:rsid w:val="0034292F"/>
    <w:rsid w:val="0034306B"/>
    <w:rsid w:val="003430D4"/>
    <w:rsid w:val="0034352D"/>
    <w:rsid w:val="00343590"/>
    <w:rsid w:val="003435AA"/>
    <w:rsid w:val="0034399C"/>
    <w:rsid w:val="00343D35"/>
    <w:rsid w:val="00343DDA"/>
    <w:rsid w:val="00343F7F"/>
    <w:rsid w:val="00343FDA"/>
    <w:rsid w:val="00344272"/>
    <w:rsid w:val="00344532"/>
    <w:rsid w:val="0034492D"/>
    <w:rsid w:val="00344C75"/>
    <w:rsid w:val="00344C9F"/>
    <w:rsid w:val="00345422"/>
    <w:rsid w:val="003455F5"/>
    <w:rsid w:val="00345BA4"/>
    <w:rsid w:val="00345E25"/>
    <w:rsid w:val="00345ED1"/>
    <w:rsid w:val="003460B3"/>
    <w:rsid w:val="003460F1"/>
    <w:rsid w:val="0034624D"/>
    <w:rsid w:val="0034641A"/>
    <w:rsid w:val="00346548"/>
    <w:rsid w:val="0034669F"/>
    <w:rsid w:val="003466B0"/>
    <w:rsid w:val="00346A39"/>
    <w:rsid w:val="00346C09"/>
    <w:rsid w:val="00346DD9"/>
    <w:rsid w:val="00347816"/>
    <w:rsid w:val="00347A01"/>
    <w:rsid w:val="00347A99"/>
    <w:rsid w:val="00347B3E"/>
    <w:rsid w:val="00347BAE"/>
    <w:rsid w:val="00347F0F"/>
    <w:rsid w:val="003501D6"/>
    <w:rsid w:val="003505F1"/>
    <w:rsid w:val="0035083C"/>
    <w:rsid w:val="003508A7"/>
    <w:rsid w:val="003508BE"/>
    <w:rsid w:val="003510C6"/>
    <w:rsid w:val="0035148E"/>
    <w:rsid w:val="00351492"/>
    <w:rsid w:val="00351777"/>
    <w:rsid w:val="003517B7"/>
    <w:rsid w:val="003519BC"/>
    <w:rsid w:val="003519EA"/>
    <w:rsid w:val="003519FE"/>
    <w:rsid w:val="00351A73"/>
    <w:rsid w:val="00351A7D"/>
    <w:rsid w:val="00351B15"/>
    <w:rsid w:val="00351B85"/>
    <w:rsid w:val="00351D4B"/>
    <w:rsid w:val="00351F00"/>
    <w:rsid w:val="003520D8"/>
    <w:rsid w:val="003522A7"/>
    <w:rsid w:val="003525FF"/>
    <w:rsid w:val="003526D5"/>
    <w:rsid w:val="003529DE"/>
    <w:rsid w:val="00352B9C"/>
    <w:rsid w:val="00352DE5"/>
    <w:rsid w:val="003530E0"/>
    <w:rsid w:val="0035319E"/>
    <w:rsid w:val="0035338E"/>
    <w:rsid w:val="003533B4"/>
    <w:rsid w:val="00353A49"/>
    <w:rsid w:val="00353EE0"/>
    <w:rsid w:val="00353FB8"/>
    <w:rsid w:val="00354247"/>
    <w:rsid w:val="00354266"/>
    <w:rsid w:val="003543DD"/>
    <w:rsid w:val="00354493"/>
    <w:rsid w:val="003545F1"/>
    <w:rsid w:val="00354894"/>
    <w:rsid w:val="003549C4"/>
    <w:rsid w:val="00354AC2"/>
    <w:rsid w:val="00354DF6"/>
    <w:rsid w:val="00354DFE"/>
    <w:rsid w:val="00354E7B"/>
    <w:rsid w:val="0035528F"/>
    <w:rsid w:val="003552C5"/>
    <w:rsid w:val="0035530D"/>
    <w:rsid w:val="003553E8"/>
    <w:rsid w:val="00355466"/>
    <w:rsid w:val="00355743"/>
    <w:rsid w:val="003558E3"/>
    <w:rsid w:val="00355A22"/>
    <w:rsid w:val="00355D71"/>
    <w:rsid w:val="00355E1D"/>
    <w:rsid w:val="003560E4"/>
    <w:rsid w:val="0035649A"/>
    <w:rsid w:val="00356AB4"/>
    <w:rsid w:val="00356C52"/>
    <w:rsid w:val="00356D8F"/>
    <w:rsid w:val="00356DF2"/>
    <w:rsid w:val="00356E99"/>
    <w:rsid w:val="00356F96"/>
    <w:rsid w:val="003571E8"/>
    <w:rsid w:val="003574D9"/>
    <w:rsid w:val="00357CFE"/>
    <w:rsid w:val="00360128"/>
    <w:rsid w:val="0036038F"/>
    <w:rsid w:val="00360466"/>
    <w:rsid w:val="00360537"/>
    <w:rsid w:val="0036053B"/>
    <w:rsid w:val="00360697"/>
    <w:rsid w:val="003607AB"/>
    <w:rsid w:val="003608D7"/>
    <w:rsid w:val="003609C7"/>
    <w:rsid w:val="00360A1E"/>
    <w:rsid w:val="00360EC9"/>
    <w:rsid w:val="00360FAE"/>
    <w:rsid w:val="00360FD4"/>
    <w:rsid w:val="00361081"/>
    <w:rsid w:val="0036111F"/>
    <w:rsid w:val="003612DF"/>
    <w:rsid w:val="00361350"/>
    <w:rsid w:val="00361520"/>
    <w:rsid w:val="00361571"/>
    <w:rsid w:val="003616E7"/>
    <w:rsid w:val="003620A4"/>
    <w:rsid w:val="003624C1"/>
    <w:rsid w:val="00362787"/>
    <w:rsid w:val="0036283F"/>
    <w:rsid w:val="00362931"/>
    <w:rsid w:val="003629B9"/>
    <w:rsid w:val="00362A00"/>
    <w:rsid w:val="00362B0E"/>
    <w:rsid w:val="00362C22"/>
    <w:rsid w:val="00362C33"/>
    <w:rsid w:val="00362F0F"/>
    <w:rsid w:val="00363303"/>
    <w:rsid w:val="0036344E"/>
    <w:rsid w:val="00363525"/>
    <w:rsid w:val="0036360E"/>
    <w:rsid w:val="003639AD"/>
    <w:rsid w:val="00363EB3"/>
    <w:rsid w:val="00363EC6"/>
    <w:rsid w:val="0036411C"/>
    <w:rsid w:val="00364135"/>
    <w:rsid w:val="00364185"/>
    <w:rsid w:val="003641BF"/>
    <w:rsid w:val="0036459C"/>
    <w:rsid w:val="0036469E"/>
    <w:rsid w:val="00364A25"/>
    <w:rsid w:val="00364DCC"/>
    <w:rsid w:val="00364EB7"/>
    <w:rsid w:val="00364EF1"/>
    <w:rsid w:val="00365042"/>
    <w:rsid w:val="003650F2"/>
    <w:rsid w:val="00365237"/>
    <w:rsid w:val="003656A9"/>
    <w:rsid w:val="00365AFC"/>
    <w:rsid w:val="00365B34"/>
    <w:rsid w:val="00365C84"/>
    <w:rsid w:val="003660FA"/>
    <w:rsid w:val="003661F2"/>
    <w:rsid w:val="00366359"/>
    <w:rsid w:val="00366513"/>
    <w:rsid w:val="00366762"/>
    <w:rsid w:val="00366857"/>
    <w:rsid w:val="0036689E"/>
    <w:rsid w:val="00366E6B"/>
    <w:rsid w:val="003672D9"/>
    <w:rsid w:val="00367318"/>
    <w:rsid w:val="00367426"/>
    <w:rsid w:val="0036769A"/>
    <w:rsid w:val="003679E6"/>
    <w:rsid w:val="00367A48"/>
    <w:rsid w:val="00367A95"/>
    <w:rsid w:val="00367A9C"/>
    <w:rsid w:val="00367CD3"/>
    <w:rsid w:val="00367F8D"/>
    <w:rsid w:val="0037014F"/>
    <w:rsid w:val="00370437"/>
    <w:rsid w:val="00370698"/>
    <w:rsid w:val="00370F6B"/>
    <w:rsid w:val="0037107A"/>
    <w:rsid w:val="00371641"/>
    <w:rsid w:val="00371C6A"/>
    <w:rsid w:val="00371C6B"/>
    <w:rsid w:val="00371D62"/>
    <w:rsid w:val="00372031"/>
    <w:rsid w:val="00372185"/>
    <w:rsid w:val="003722EA"/>
    <w:rsid w:val="0037240C"/>
    <w:rsid w:val="00372660"/>
    <w:rsid w:val="00372A00"/>
    <w:rsid w:val="00372ECF"/>
    <w:rsid w:val="003730D7"/>
    <w:rsid w:val="00373171"/>
    <w:rsid w:val="00373852"/>
    <w:rsid w:val="0037385B"/>
    <w:rsid w:val="00373CCD"/>
    <w:rsid w:val="00373D40"/>
    <w:rsid w:val="00373E82"/>
    <w:rsid w:val="00373F67"/>
    <w:rsid w:val="00373F69"/>
    <w:rsid w:val="003740E0"/>
    <w:rsid w:val="00374147"/>
    <w:rsid w:val="0037478E"/>
    <w:rsid w:val="00374AB1"/>
    <w:rsid w:val="00374AF8"/>
    <w:rsid w:val="00374E9B"/>
    <w:rsid w:val="00374E9F"/>
    <w:rsid w:val="003750F1"/>
    <w:rsid w:val="003752B9"/>
    <w:rsid w:val="003755F0"/>
    <w:rsid w:val="0037564F"/>
    <w:rsid w:val="00375797"/>
    <w:rsid w:val="003759D7"/>
    <w:rsid w:val="00375E0D"/>
    <w:rsid w:val="00375FE6"/>
    <w:rsid w:val="00376363"/>
    <w:rsid w:val="003764FD"/>
    <w:rsid w:val="003769AA"/>
    <w:rsid w:val="00376A41"/>
    <w:rsid w:val="00376D4D"/>
    <w:rsid w:val="003775CD"/>
    <w:rsid w:val="0037770A"/>
    <w:rsid w:val="00377D9F"/>
    <w:rsid w:val="00377E59"/>
    <w:rsid w:val="00377F88"/>
    <w:rsid w:val="003800C1"/>
    <w:rsid w:val="00380357"/>
    <w:rsid w:val="0038051F"/>
    <w:rsid w:val="003805CE"/>
    <w:rsid w:val="0038065E"/>
    <w:rsid w:val="0038083F"/>
    <w:rsid w:val="00380881"/>
    <w:rsid w:val="00380BF3"/>
    <w:rsid w:val="00380E27"/>
    <w:rsid w:val="003811DA"/>
    <w:rsid w:val="00381520"/>
    <w:rsid w:val="0038170A"/>
    <w:rsid w:val="00381919"/>
    <w:rsid w:val="00381999"/>
    <w:rsid w:val="00381A07"/>
    <w:rsid w:val="00381B9E"/>
    <w:rsid w:val="00381C5E"/>
    <w:rsid w:val="00382086"/>
    <w:rsid w:val="003824BF"/>
    <w:rsid w:val="0038260B"/>
    <w:rsid w:val="0038279A"/>
    <w:rsid w:val="00382B89"/>
    <w:rsid w:val="00382BA1"/>
    <w:rsid w:val="00382F15"/>
    <w:rsid w:val="00383325"/>
    <w:rsid w:val="003835B1"/>
    <w:rsid w:val="0038364F"/>
    <w:rsid w:val="00383A4A"/>
    <w:rsid w:val="00383CBF"/>
    <w:rsid w:val="00383D1D"/>
    <w:rsid w:val="00383F82"/>
    <w:rsid w:val="00384231"/>
    <w:rsid w:val="00384280"/>
    <w:rsid w:val="00384476"/>
    <w:rsid w:val="00384686"/>
    <w:rsid w:val="00385212"/>
    <w:rsid w:val="0038548F"/>
    <w:rsid w:val="0038554E"/>
    <w:rsid w:val="0038555C"/>
    <w:rsid w:val="003858FE"/>
    <w:rsid w:val="00385D3A"/>
    <w:rsid w:val="00386300"/>
    <w:rsid w:val="00386764"/>
    <w:rsid w:val="003867EC"/>
    <w:rsid w:val="00386811"/>
    <w:rsid w:val="00386DD3"/>
    <w:rsid w:val="0038723B"/>
    <w:rsid w:val="00387378"/>
    <w:rsid w:val="003874B7"/>
    <w:rsid w:val="003877B7"/>
    <w:rsid w:val="0038794A"/>
    <w:rsid w:val="00387AC5"/>
    <w:rsid w:val="00387B96"/>
    <w:rsid w:val="00390102"/>
    <w:rsid w:val="0039012F"/>
    <w:rsid w:val="003902FE"/>
    <w:rsid w:val="003907F6"/>
    <w:rsid w:val="00390893"/>
    <w:rsid w:val="0039095B"/>
    <w:rsid w:val="00390DEC"/>
    <w:rsid w:val="00390F09"/>
    <w:rsid w:val="0039107C"/>
    <w:rsid w:val="0039110C"/>
    <w:rsid w:val="0039123C"/>
    <w:rsid w:val="00391830"/>
    <w:rsid w:val="00391A19"/>
    <w:rsid w:val="00391C7C"/>
    <w:rsid w:val="00391D7D"/>
    <w:rsid w:val="003922B7"/>
    <w:rsid w:val="0039255B"/>
    <w:rsid w:val="00392CB6"/>
    <w:rsid w:val="00392DA7"/>
    <w:rsid w:val="00392EE0"/>
    <w:rsid w:val="003932B6"/>
    <w:rsid w:val="00393317"/>
    <w:rsid w:val="003933B8"/>
    <w:rsid w:val="003934A8"/>
    <w:rsid w:val="003934B5"/>
    <w:rsid w:val="00393A56"/>
    <w:rsid w:val="00393BFC"/>
    <w:rsid w:val="00393D14"/>
    <w:rsid w:val="0039406E"/>
    <w:rsid w:val="0039428B"/>
    <w:rsid w:val="0039476D"/>
    <w:rsid w:val="003948F3"/>
    <w:rsid w:val="00394A0B"/>
    <w:rsid w:val="00394A11"/>
    <w:rsid w:val="00395080"/>
    <w:rsid w:val="003951B6"/>
    <w:rsid w:val="00395273"/>
    <w:rsid w:val="003952FD"/>
    <w:rsid w:val="0039552A"/>
    <w:rsid w:val="0039568B"/>
    <w:rsid w:val="00395713"/>
    <w:rsid w:val="0039576F"/>
    <w:rsid w:val="00395C60"/>
    <w:rsid w:val="003960E5"/>
    <w:rsid w:val="00396140"/>
    <w:rsid w:val="00396433"/>
    <w:rsid w:val="003964D1"/>
    <w:rsid w:val="00396894"/>
    <w:rsid w:val="00396A08"/>
    <w:rsid w:val="00396A5D"/>
    <w:rsid w:val="00396D43"/>
    <w:rsid w:val="003971EA"/>
    <w:rsid w:val="00397718"/>
    <w:rsid w:val="0039799B"/>
    <w:rsid w:val="00397CD9"/>
    <w:rsid w:val="003A0028"/>
    <w:rsid w:val="003A0190"/>
    <w:rsid w:val="003A06F5"/>
    <w:rsid w:val="003A08CF"/>
    <w:rsid w:val="003A0DC8"/>
    <w:rsid w:val="003A10CC"/>
    <w:rsid w:val="003A14A1"/>
    <w:rsid w:val="003A1651"/>
    <w:rsid w:val="003A16B8"/>
    <w:rsid w:val="003A19C7"/>
    <w:rsid w:val="003A1BE2"/>
    <w:rsid w:val="003A1C23"/>
    <w:rsid w:val="003A1C51"/>
    <w:rsid w:val="003A1E65"/>
    <w:rsid w:val="003A1F4B"/>
    <w:rsid w:val="003A1FB8"/>
    <w:rsid w:val="003A22BB"/>
    <w:rsid w:val="003A23E1"/>
    <w:rsid w:val="003A259C"/>
    <w:rsid w:val="003A25AF"/>
    <w:rsid w:val="003A25E4"/>
    <w:rsid w:val="003A2811"/>
    <w:rsid w:val="003A2939"/>
    <w:rsid w:val="003A29F7"/>
    <w:rsid w:val="003A2B67"/>
    <w:rsid w:val="003A2CA8"/>
    <w:rsid w:val="003A2D86"/>
    <w:rsid w:val="003A2D8D"/>
    <w:rsid w:val="003A30FE"/>
    <w:rsid w:val="003A37B0"/>
    <w:rsid w:val="003A3814"/>
    <w:rsid w:val="003A38BB"/>
    <w:rsid w:val="003A3E69"/>
    <w:rsid w:val="003A4265"/>
    <w:rsid w:val="003A46C1"/>
    <w:rsid w:val="003A49BB"/>
    <w:rsid w:val="003A4B41"/>
    <w:rsid w:val="003A4C8D"/>
    <w:rsid w:val="003A557E"/>
    <w:rsid w:val="003A5994"/>
    <w:rsid w:val="003A6325"/>
    <w:rsid w:val="003A6374"/>
    <w:rsid w:val="003A6426"/>
    <w:rsid w:val="003A64A3"/>
    <w:rsid w:val="003A67D6"/>
    <w:rsid w:val="003A69D9"/>
    <w:rsid w:val="003A6A7A"/>
    <w:rsid w:val="003A6D4E"/>
    <w:rsid w:val="003A6D7E"/>
    <w:rsid w:val="003A7130"/>
    <w:rsid w:val="003A7379"/>
    <w:rsid w:val="003A764E"/>
    <w:rsid w:val="003A7996"/>
    <w:rsid w:val="003A7A1D"/>
    <w:rsid w:val="003A7E73"/>
    <w:rsid w:val="003B01EC"/>
    <w:rsid w:val="003B01F0"/>
    <w:rsid w:val="003B029C"/>
    <w:rsid w:val="003B0514"/>
    <w:rsid w:val="003B0CCF"/>
    <w:rsid w:val="003B10D1"/>
    <w:rsid w:val="003B1175"/>
    <w:rsid w:val="003B1477"/>
    <w:rsid w:val="003B14ED"/>
    <w:rsid w:val="003B14F9"/>
    <w:rsid w:val="003B1A17"/>
    <w:rsid w:val="003B1B67"/>
    <w:rsid w:val="003B1B95"/>
    <w:rsid w:val="003B1CF3"/>
    <w:rsid w:val="003B1DAA"/>
    <w:rsid w:val="003B1F7E"/>
    <w:rsid w:val="003B21B5"/>
    <w:rsid w:val="003B256C"/>
    <w:rsid w:val="003B264D"/>
    <w:rsid w:val="003B2917"/>
    <w:rsid w:val="003B29A7"/>
    <w:rsid w:val="003B29D8"/>
    <w:rsid w:val="003B32B0"/>
    <w:rsid w:val="003B32C4"/>
    <w:rsid w:val="003B3361"/>
    <w:rsid w:val="003B36A6"/>
    <w:rsid w:val="003B39DF"/>
    <w:rsid w:val="003B3A57"/>
    <w:rsid w:val="003B3D1C"/>
    <w:rsid w:val="003B3DF7"/>
    <w:rsid w:val="003B416D"/>
    <w:rsid w:val="003B417A"/>
    <w:rsid w:val="003B4622"/>
    <w:rsid w:val="003B469B"/>
    <w:rsid w:val="003B46D0"/>
    <w:rsid w:val="003B4803"/>
    <w:rsid w:val="003B4970"/>
    <w:rsid w:val="003B4AC3"/>
    <w:rsid w:val="003B4B44"/>
    <w:rsid w:val="003B4B90"/>
    <w:rsid w:val="003B4CD9"/>
    <w:rsid w:val="003B5123"/>
    <w:rsid w:val="003B5340"/>
    <w:rsid w:val="003B5860"/>
    <w:rsid w:val="003B5A99"/>
    <w:rsid w:val="003B5AEE"/>
    <w:rsid w:val="003B5BF1"/>
    <w:rsid w:val="003B5C77"/>
    <w:rsid w:val="003B5DF1"/>
    <w:rsid w:val="003B61BA"/>
    <w:rsid w:val="003B6541"/>
    <w:rsid w:val="003B68D0"/>
    <w:rsid w:val="003B68E9"/>
    <w:rsid w:val="003B6A98"/>
    <w:rsid w:val="003B6AD0"/>
    <w:rsid w:val="003B6E0A"/>
    <w:rsid w:val="003B710D"/>
    <w:rsid w:val="003B7178"/>
    <w:rsid w:val="003B7AAA"/>
    <w:rsid w:val="003B7F85"/>
    <w:rsid w:val="003C00C6"/>
    <w:rsid w:val="003C023D"/>
    <w:rsid w:val="003C0716"/>
    <w:rsid w:val="003C07A7"/>
    <w:rsid w:val="003C0B9F"/>
    <w:rsid w:val="003C0D2C"/>
    <w:rsid w:val="003C15E6"/>
    <w:rsid w:val="003C160C"/>
    <w:rsid w:val="003C16DA"/>
    <w:rsid w:val="003C18A4"/>
    <w:rsid w:val="003C1F52"/>
    <w:rsid w:val="003C220B"/>
    <w:rsid w:val="003C22A3"/>
    <w:rsid w:val="003C2476"/>
    <w:rsid w:val="003C24A7"/>
    <w:rsid w:val="003C2C72"/>
    <w:rsid w:val="003C2C8C"/>
    <w:rsid w:val="003C2D1D"/>
    <w:rsid w:val="003C307F"/>
    <w:rsid w:val="003C31D8"/>
    <w:rsid w:val="003C32AE"/>
    <w:rsid w:val="003C33D6"/>
    <w:rsid w:val="003C376E"/>
    <w:rsid w:val="003C3BE9"/>
    <w:rsid w:val="003C3DDD"/>
    <w:rsid w:val="003C3E1C"/>
    <w:rsid w:val="003C3E4D"/>
    <w:rsid w:val="003C3E76"/>
    <w:rsid w:val="003C3F72"/>
    <w:rsid w:val="003C42BA"/>
    <w:rsid w:val="003C4615"/>
    <w:rsid w:val="003C4BF6"/>
    <w:rsid w:val="003C4DC1"/>
    <w:rsid w:val="003C5244"/>
    <w:rsid w:val="003C561F"/>
    <w:rsid w:val="003C58C9"/>
    <w:rsid w:val="003C5AE6"/>
    <w:rsid w:val="003C5C05"/>
    <w:rsid w:val="003C5E9B"/>
    <w:rsid w:val="003C63F1"/>
    <w:rsid w:val="003C6592"/>
    <w:rsid w:val="003C6A3F"/>
    <w:rsid w:val="003C6D3B"/>
    <w:rsid w:val="003C6F49"/>
    <w:rsid w:val="003C701A"/>
    <w:rsid w:val="003C7513"/>
    <w:rsid w:val="003C767A"/>
    <w:rsid w:val="003C77AA"/>
    <w:rsid w:val="003C785C"/>
    <w:rsid w:val="003C787B"/>
    <w:rsid w:val="003C7936"/>
    <w:rsid w:val="003C7946"/>
    <w:rsid w:val="003C7A08"/>
    <w:rsid w:val="003C7C0F"/>
    <w:rsid w:val="003C7CF5"/>
    <w:rsid w:val="003C7F9D"/>
    <w:rsid w:val="003D02BF"/>
    <w:rsid w:val="003D065F"/>
    <w:rsid w:val="003D06C9"/>
    <w:rsid w:val="003D07DF"/>
    <w:rsid w:val="003D08F1"/>
    <w:rsid w:val="003D098C"/>
    <w:rsid w:val="003D0A48"/>
    <w:rsid w:val="003D0A88"/>
    <w:rsid w:val="003D0A9D"/>
    <w:rsid w:val="003D10E7"/>
    <w:rsid w:val="003D12C9"/>
    <w:rsid w:val="003D13A8"/>
    <w:rsid w:val="003D1576"/>
    <w:rsid w:val="003D15DD"/>
    <w:rsid w:val="003D16AB"/>
    <w:rsid w:val="003D16D6"/>
    <w:rsid w:val="003D17EE"/>
    <w:rsid w:val="003D1B15"/>
    <w:rsid w:val="003D1D8D"/>
    <w:rsid w:val="003D1E6B"/>
    <w:rsid w:val="003D1F26"/>
    <w:rsid w:val="003D1F9F"/>
    <w:rsid w:val="003D1FE0"/>
    <w:rsid w:val="003D2382"/>
    <w:rsid w:val="003D2594"/>
    <w:rsid w:val="003D2658"/>
    <w:rsid w:val="003D26D7"/>
    <w:rsid w:val="003D2851"/>
    <w:rsid w:val="003D2861"/>
    <w:rsid w:val="003D2A95"/>
    <w:rsid w:val="003D2B8C"/>
    <w:rsid w:val="003D2BBD"/>
    <w:rsid w:val="003D2CE9"/>
    <w:rsid w:val="003D2FA5"/>
    <w:rsid w:val="003D3244"/>
    <w:rsid w:val="003D32CB"/>
    <w:rsid w:val="003D3360"/>
    <w:rsid w:val="003D368C"/>
    <w:rsid w:val="003D3873"/>
    <w:rsid w:val="003D38A2"/>
    <w:rsid w:val="003D3969"/>
    <w:rsid w:val="003D3C64"/>
    <w:rsid w:val="003D3D68"/>
    <w:rsid w:val="003D442B"/>
    <w:rsid w:val="003D4AC6"/>
    <w:rsid w:val="003D4CF8"/>
    <w:rsid w:val="003D50F4"/>
    <w:rsid w:val="003D51DB"/>
    <w:rsid w:val="003D5477"/>
    <w:rsid w:val="003D5621"/>
    <w:rsid w:val="003D591E"/>
    <w:rsid w:val="003D5AC1"/>
    <w:rsid w:val="003D5DBF"/>
    <w:rsid w:val="003D5EE2"/>
    <w:rsid w:val="003D6217"/>
    <w:rsid w:val="003D6275"/>
    <w:rsid w:val="003D6432"/>
    <w:rsid w:val="003D65D7"/>
    <w:rsid w:val="003D65E1"/>
    <w:rsid w:val="003D6885"/>
    <w:rsid w:val="003D69AA"/>
    <w:rsid w:val="003D69B4"/>
    <w:rsid w:val="003D6D0B"/>
    <w:rsid w:val="003D6F0F"/>
    <w:rsid w:val="003D7248"/>
    <w:rsid w:val="003D740E"/>
    <w:rsid w:val="003D74DA"/>
    <w:rsid w:val="003D759A"/>
    <w:rsid w:val="003D7C0E"/>
    <w:rsid w:val="003D7D31"/>
    <w:rsid w:val="003D7EB5"/>
    <w:rsid w:val="003D7F82"/>
    <w:rsid w:val="003D7FBA"/>
    <w:rsid w:val="003E0002"/>
    <w:rsid w:val="003E00B2"/>
    <w:rsid w:val="003E02A0"/>
    <w:rsid w:val="003E0358"/>
    <w:rsid w:val="003E036B"/>
    <w:rsid w:val="003E0CFA"/>
    <w:rsid w:val="003E137F"/>
    <w:rsid w:val="003E144D"/>
    <w:rsid w:val="003E15CB"/>
    <w:rsid w:val="003E1844"/>
    <w:rsid w:val="003E18DC"/>
    <w:rsid w:val="003E1926"/>
    <w:rsid w:val="003E19BC"/>
    <w:rsid w:val="003E1ABD"/>
    <w:rsid w:val="003E1B03"/>
    <w:rsid w:val="003E1DAC"/>
    <w:rsid w:val="003E1FD8"/>
    <w:rsid w:val="003E22E1"/>
    <w:rsid w:val="003E23F1"/>
    <w:rsid w:val="003E24B4"/>
    <w:rsid w:val="003E24DA"/>
    <w:rsid w:val="003E29E2"/>
    <w:rsid w:val="003E2AAA"/>
    <w:rsid w:val="003E2B18"/>
    <w:rsid w:val="003E2BAA"/>
    <w:rsid w:val="003E2C70"/>
    <w:rsid w:val="003E374A"/>
    <w:rsid w:val="003E39DE"/>
    <w:rsid w:val="003E3A41"/>
    <w:rsid w:val="003E3E11"/>
    <w:rsid w:val="003E3E4D"/>
    <w:rsid w:val="003E3F0D"/>
    <w:rsid w:val="003E4BCE"/>
    <w:rsid w:val="003E4C06"/>
    <w:rsid w:val="003E4F83"/>
    <w:rsid w:val="003E51A6"/>
    <w:rsid w:val="003E58A1"/>
    <w:rsid w:val="003E5902"/>
    <w:rsid w:val="003E592C"/>
    <w:rsid w:val="003E5B77"/>
    <w:rsid w:val="003E5D3F"/>
    <w:rsid w:val="003E6331"/>
    <w:rsid w:val="003E6627"/>
    <w:rsid w:val="003E674F"/>
    <w:rsid w:val="003E683D"/>
    <w:rsid w:val="003E6865"/>
    <w:rsid w:val="003E68A2"/>
    <w:rsid w:val="003E6A42"/>
    <w:rsid w:val="003E6DF5"/>
    <w:rsid w:val="003E6EEA"/>
    <w:rsid w:val="003E707E"/>
    <w:rsid w:val="003E724E"/>
    <w:rsid w:val="003E7BFF"/>
    <w:rsid w:val="003F0382"/>
    <w:rsid w:val="003F04AA"/>
    <w:rsid w:val="003F063B"/>
    <w:rsid w:val="003F06ED"/>
    <w:rsid w:val="003F0AD2"/>
    <w:rsid w:val="003F0D05"/>
    <w:rsid w:val="003F0EBE"/>
    <w:rsid w:val="003F1070"/>
    <w:rsid w:val="003F1298"/>
    <w:rsid w:val="003F14A3"/>
    <w:rsid w:val="003F1553"/>
    <w:rsid w:val="003F156B"/>
    <w:rsid w:val="003F16E2"/>
    <w:rsid w:val="003F18FB"/>
    <w:rsid w:val="003F1F67"/>
    <w:rsid w:val="003F1FBB"/>
    <w:rsid w:val="003F2189"/>
    <w:rsid w:val="003F2240"/>
    <w:rsid w:val="003F245F"/>
    <w:rsid w:val="003F27BF"/>
    <w:rsid w:val="003F2971"/>
    <w:rsid w:val="003F2A0C"/>
    <w:rsid w:val="003F2C1B"/>
    <w:rsid w:val="003F2C1C"/>
    <w:rsid w:val="003F2DD7"/>
    <w:rsid w:val="003F2DFD"/>
    <w:rsid w:val="003F2FBC"/>
    <w:rsid w:val="003F3012"/>
    <w:rsid w:val="003F314A"/>
    <w:rsid w:val="003F3162"/>
    <w:rsid w:val="003F3669"/>
    <w:rsid w:val="003F380D"/>
    <w:rsid w:val="003F3954"/>
    <w:rsid w:val="003F3C10"/>
    <w:rsid w:val="003F3C77"/>
    <w:rsid w:val="003F3E6F"/>
    <w:rsid w:val="003F40FB"/>
    <w:rsid w:val="003F4832"/>
    <w:rsid w:val="003F4E69"/>
    <w:rsid w:val="003F5544"/>
    <w:rsid w:val="003F5877"/>
    <w:rsid w:val="003F58F8"/>
    <w:rsid w:val="003F5B0F"/>
    <w:rsid w:val="003F5C9F"/>
    <w:rsid w:val="003F5CD7"/>
    <w:rsid w:val="003F5F1F"/>
    <w:rsid w:val="003F6410"/>
    <w:rsid w:val="003F6954"/>
    <w:rsid w:val="003F6B0C"/>
    <w:rsid w:val="003F6B1D"/>
    <w:rsid w:val="003F6B34"/>
    <w:rsid w:val="003F6C61"/>
    <w:rsid w:val="003F6F9C"/>
    <w:rsid w:val="003F7194"/>
    <w:rsid w:val="003F74A8"/>
    <w:rsid w:val="003F75CC"/>
    <w:rsid w:val="003F7732"/>
    <w:rsid w:val="003F7797"/>
    <w:rsid w:val="003F7A82"/>
    <w:rsid w:val="003F7D91"/>
    <w:rsid w:val="003F7DDC"/>
    <w:rsid w:val="003F7E35"/>
    <w:rsid w:val="004009B2"/>
    <w:rsid w:val="00400AD8"/>
    <w:rsid w:val="0040121B"/>
    <w:rsid w:val="0040140C"/>
    <w:rsid w:val="00401432"/>
    <w:rsid w:val="0040146E"/>
    <w:rsid w:val="004015E6"/>
    <w:rsid w:val="00401D69"/>
    <w:rsid w:val="004023A6"/>
    <w:rsid w:val="00402549"/>
    <w:rsid w:val="004028F1"/>
    <w:rsid w:val="004029B6"/>
    <w:rsid w:val="00402A38"/>
    <w:rsid w:val="00402E40"/>
    <w:rsid w:val="00402E50"/>
    <w:rsid w:val="00402EC5"/>
    <w:rsid w:val="00403218"/>
    <w:rsid w:val="004033DB"/>
    <w:rsid w:val="00403B81"/>
    <w:rsid w:val="00403D24"/>
    <w:rsid w:val="00403D26"/>
    <w:rsid w:val="00403D83"/>
    <w:rsid w:val="00403E67"/>
    <w:rsid w:val="00403EF8"/>
    <w:rsid w:val="0040400A"/>
    <w:rsid w:val="00404A4D"/>
    <w:rsid w:val="0040564B"/>
    <w:rsid w:val="004057B6"/>
    <w:rsid w:val="00405AD3"/>
    <w:rsid w:val="00405AE6"/>
    <w:rsid w:val="00405DD0"/>
    <w:rsid w:val="00405F4B"/>
    <w:rsid w:val="00405F94"/>
    <w:rsid w:val="00406000"/>
    <w:rsid w:val="00406163"/>
    <w:rsid w:val="004061DE"/>
    <w:rsid w:val="00406260"/>
    <w:rsid w:val="00406382"/>
    <w:rsid w:val="004067AA"/>
    <w:rsid w:val="00406AE6"/>
    <w:rsid w:val="00406CA9"/>
    <w:rsid w:val="00406D4D"/>
    <w:rsid w:val="00406E2E"/>
    <w:rsid w:val="00406E76"/>
    <w:rsid w:val="004076AB"/>
    <w:rsid w:val="00407745"/>
    <w:rsid w:val="0040788F"/>
    <w:rsid w:val="00407A59"/>
    <w:rsid w:val="00407A74"/>
    <w:rsid w:val="00407A8D"/>
    <w:rsid w:val="00407C3A"/>
    <w:rsid w:val="00407CFA"/>
    <w:rsid w:val="00407F5B"/>
    <w:rsid w:val="00410033"/>
    <w:rsid w:val="00410285"/>
    <w:rsid w:val="00410612"/>
    <w:rsid w:val="00410684"/>
    <w:rsid w:val="00410970"/>
    <w:rsid w:val="00410A05"/>
    <w:rsid w:val="00410A90"/>
    <w:rsid w:val="00410B13"/>
    <w:rsid w:val="00410EB1"/>
    <w:rsid w:val="004110D0"/>
    <w:rsid w:val="004116F3"/>
    <w:rsid w:val="004118B9"/>
    <w:rsid w:val="00411BFA"/>
    <w:rsid w:val="00411C9A"/>
    <w:rsid w:val="00412034"/>
    <w:rsid w:val="0041220C"/>
    <w:rsid w:val="004122E9"/>
    <w:rsid w:val="00412347"/>
    <w:rsid w:val="004126BF"/>
    <w:rsid w:val="00412818"/>
    <w:rsid w:val="00412C6D"/>
    <w:rsid w:val="00412CD9"/>
    <w:rsid w:val="00413121"/>
    <w:rsid w:val="00413247"/>
    <w:rsid w:val="00413318"/>
    <w:rsid w:val="004139F8"/>
    <w:rsid w:val="00413AD0"/>
    <w:rsid w:val="00413FF4"/>
    <w:rsid w:val="004140C3"/>
    <w:rsid w:val="00414279"/>
    <w:rsid w:val="004143CA"/>
    <w:rsid w:val="00414623"/>
    <w:rsid w:val="0041467A"/>
    <w:rsid w:val="00414924"/>
    <w:rsid w:val="00414A17"/>
    <w:rsid w:val="00414BC6"/>
    <w:rsid w:val="00414FBD"/>
    <w:rsid w:val="0041553C"/>
    <w:rsid w:val="004155EE"/>
    <w:rsid w:val="004156AA"/>
    <w:rsid w:val="004157A4"/>
    <w:rsid w:val="004157B1"/>
    <w:rsid w:val="004157EA"/>
    <w:rsid w:val="00415B69"/>
    <w:rsid w:val="00415BF1"/>
    <w:rsid w:val="00415D2F"/>
    <w:rsid w:val="00415E60"/>
    <w:rsid w:val="004160C4"/>
    <w:rsid w:val="004161EE"/>
    <w:rsid w:val="00416227"/>
    <w:rsid w:val="00416268"/>
    <w:rsid w:val="004162FE"/>
    <w:rsid w:val="0041653C"/>
    <w:rsid w:val="004165E6"/>
    <w:rsid w:val="0041670D"/>
    <w:rsid w:val="00416BBB"/>
    <w:rsid w:val="00416BBE"/>
    <w:rsid w:val="00416C1D"/>
    <w:rsid w:val="00416F8A"/>
    <w:rsid w:val="0041707B"/>
    <w:rsid w:val="0041731D"/>
    <w:rsid w:val="00417A46"/>
    <w:rsid w:val="004203A8"/>
    <w:rsid w:val="0042048C"/>
    <w:rsid w:val="004205F6"/>
    <w:rsid w:val="0042091E"/>
    <w:rsid w:val="00420B73"/>
    <w:rsid w:val="004219EF"/>
    <w:rsid w:val="00421E77"/>
    <w:rsid w:val="00422127"/>
    <w:rsid w:val="004222D7"/>
    <w:rsid w:val="00422518"/>
    <w:rsid w:val="0042256B"/>
    <w:rsid w:val="00422965"/>
    <w:rsid w:val="00422C3B"/>
    <w:rsid w:val="00422D10"/>
    <w:rsid w:val="00422F47"/>
    <w:rsid w:val="0042305D"/>
    <w:rsid w:val="004231CB"/>
    <w:rsid w:val="004232C6"/>
    <w:rsid w:val="004235E1"/>
    <w:rsid w:val="00423E11"/>
    <w:rsid w:val="00423F0D"/>
    <w:rsid w:val="00423F3E"/>
    <w:rsid w:val="00423FB5"/>
    <w:rsid w:val="00424043"/>
    <w:rsid w:val="004241A3"/>
    <w:rsid w:val="00424352"/>
    <w:rsid w:val="004245D5"/>
    <w:rsid w:val="0042464D"/>
    <w:rsid w:val="00424878"/>
    <w:rsid w:val="004249BF"/>
    <w:rsid w:val="00424A50"/>
    <w:rsid w:val="00424B34"/>
    <w:rsid w:val="00424D1B"/>
    <w:rsid w:val="00424D7C"/>
    <w:rsid w:val="00424F2F"/>
    <w:rsid w:val="00425018"/>
    <w:rsid w:val="00425154"/>
    <w:rsid w:val="004253C1"/>
    <w:rsid w:val="0042547C"/>
    <w:rsid w:val="00425563"/>
    <w:rsid w:val="004256E2"/>
    <w:rsid w:val="00425AF1"/>
    <w:rsid w:val="00425BCB"/>
    <w:rsid w:val="00425D25"/>
    <w:rsid w:val="00425E70"/>
    <w:rsid w:val="00425EE0"/>
    <w:rsid w:val="00425F22"/>
    <w:rsid w:val="00425FA5"/>
    <w:rsid w:val="0042612D"/>
    <w:rsid w:val="004262B3"/>
    <w:rsid w:val="00426331"/>
    <w:rsid w:val="00426621"/>
    <w:rsid w:val="00426704"/>
    <w:rsid w:val="00426799"/>
    <w:rsid w:val="0042687D"/>
    <w:rsid w:val="0042696F"/>
    <w:rsid w:val="00426B6E"/>
    <w:rsid w:val="00426D25"/>
    <w:rsid w:val="00426E3F"/>
    <w:rsid w:val="00426EB0"/>
    <w:rsid w:val="004270FA"/>
    <w:rsid w:val="004272F5"/>
    <w:rsid w:val="00427397"/>
    <w:rsid w:val="004273DC"/>
    <w:rsid w:val="0042765C"/>
    <w:rsid w:val="004277E2"/>
    <w:rsid w:val="004279DE"/>
    <w:rsid w:val="00427A64"/>
    <w:rsid w:val="00427ACF"/>
    <w:rsid w:val="00427B03"/>
    <w:rsid w:val="00427B25"/>
    <w:rsid w:val="004300C4"/>
    <w:rsid w:val="0043017D"/>
    <w:rsid w:val="0043035F"/>
    <w:rsid w:val="00430482"/>
    <w:rsid w:val="0043057F"/>
    <w:rsid w:val="00430610"/>
    <w:rsid w:val="00430D80"/>
    <w:rsid w:val="00430F2B"/>
    <w:rsid w:val="00431201"/>
    <w:rsid w:val="004314C1"/>
    <w:rsid w:val="00431716"/>
    <w:rsid w:val="00431872"/>
    <w:rsid w:val="0043197A"/>
    <w:rsid w:val="004319DB"/>
    <w:rsid w:val="00431D01"/>
    <w:rsid w:val="00432092"/>
    <w:rsid w:val="0043227D"/>
    <w:rsid w:val="004322AA"/>
    <w:rsid w:val="0043239C"/>
    <w:rsid w:val="004323C6"/>
    <w:rsid w:val="0043273E"/>
    <w:rsid w:val="00432A85"/>
    <w:rsid w:val="00432E98"/>
    <w:rsid w:val="00432EFE"/>
    <w:rsid w:val="0043334F"/>
    <w:rsid w:val="0043382D"/>
    <w:rsid w:val="0043384F"/>
    <w:rsid w:val="00433A71"/>
    <w:rsid w:val="00433AF3"/>
    <w:rsid w:val="00433BB1"/>
    <w:rsid w:val="00433CF7"/>
    <w:rsid w:val="00433ED3"/>
    <w:rsid w:val="0043478C"/>
    <w:rsid w:val="004347C6"/>
    <w:rsid w:val="00434853"/>
    <w:rsid w:val="00434BC1"/>
    <w:rsid w:val="00434CB3"/>
    <w:rsid w:val="00434D89"/>
    <w:rsid w:val="004354DC"/>
    <w:rsid w:val="004357A4"/>
    <w:rsid w:val="00435842"/>
    <w:rsid w:val="004359B4"/>
    <w:rsid w:val="00435C5D"/>
    <w:rsid w:val="00435D6F"/>
    <w:rsid w:val="00435FEB"/>
    <w:rsid w:val="00436235"/>
    <w:rsid w:val="00436363"/>
    <w:rsid w:val="004365C3"/>
    <w:rsid w:val="0043664B"/>
    <w:rsid w:val="0043689E"/>
    <w:rsid w:val="00436EA5"/>
    <w:rsid w:val="00436F5C"/>
    <w:rsid w:val="004370F8"/>
    <w:rsid w:val="00437274"/>
    <w:rsid w:val="0043749C"/>
    <w:rsid w:val="00437855"/>
    <w:rsid w:val="00437ABE"/>
    <w:rsid w:val="00437B94"/>
    <w:rsid w:val="0044018F"/>
    <w:rsid w:val="0044043C"/>
    <w:rsid w:val="00440767"/>
    <w:rsid w:val="00440A08"/>
    <w:rsid w:val="00441500"/>
    <w:rsid w:val="00441842"/>
    <w:rsid w:val="00441A48"/>
    <w:rsid w:val="00441D37"/>
    <w:rsid w:val="004421B5"/>
    <w:rsid w:val="004421FD"/>
    <w:rsid w:val="0044229D"/>
    <w:rsid w:val="00442301"/>
    <w:rsid w:val="004423EE"/>
    <w:rsid w:val="00442727"/>
    <w:rsid w:val="00442734"/>
    <w:rsid w:val="004427ED"/>
    <w:rsid w:val="00442926"/>
    <w:rsid w:val="00442992"/>
    <w:rsid w:val="00442E45"/>
    <w:rsid w:val="0044304E"/>
    <w:rsid w:val="0044329B"/>
    <w:rsid w:val="0044344A"/>
    <w:rsid w:val="004436C7"/>
    <w:rsid w:val="00443797"/>
    <w:rsid w:val="00443C03"/>
    <w:rsid w:val="004442F2"/>
    <w:rsid w:val="004442F7"/>
    <w:rsid w:val="00444510"/>
    <w:rsid w:val="004447F9"/>
    <w:rsid w:val="00444936"/>
    <w:rsid w:val="00444979"/>
    <w:rsid w:val="00444DE9"/>
    <w:rsid w:val="00444DF7"/>
    <w:rsid w:val="00444E00"/>
    <w:rsid w:val="00444E95"/>
    <w:rsid w:val="00444F1B"/>
    <w:rsid w:val="00444FBF"/>
    <w:rsid w:val="004457B2"/>
    <w:rsid w:val="00445811"/>
    <w:rsid w:val="00445968"/>
    <w:rsid w:val="00445ADF"/>
    <w:rsid w:val="00445BB6"/>
    <w:rsid w:val="00445C1D"/>
    <w:rsid w:val="00446024"/>
    <w:rsid w:val="00446293"/>
    <w:rsid w:val="00446715"/>
    <w:rsid w:val="00446859"/>
    <w:rsid w:val="004468E7"/>
    <w:rsid w:val="00446AED"/>
    <w:rsid w:val="00446B32"/>
    <w:rsid w:val="00446C24"/>
    <w:rsid w:val="004471EF"/>
    <w:rsid w:val="0044738B"/>
    <w:rsid w:val="00447754"/>
    <w:rsid w:val="00447DA3"/>
    <w:rsid w:val="00447E08"/>
    <w:rsid w:val="00447FD0"/>
    <w:rsid w:val="004500E8"/>
    <w:rsid w:val="004502CA"/>
    <w:rsid w:val="0045031D"/>
    <w:rsid w:val="00450897"/>
    <w:rsid w:val="00450B3C"/>
    <w:rsid w:val="00450B72"/>
    <w:rsid w:val="00450E9A"/>
    <w:rsid w:val="00450EEC"/>
    <w:rsid w:val="00450F86"/>
    <w:rsid w:val="004512F5"/>
    <w:rsid w:val="00451316"/>
    <w:rsid w:val="004514FC"/>
    <w:rsid w:val="0045168E"/>
    <w:rsid w:val="004517F2"/>
    <w:rsid w:val="00451869"/>
    <w:rsid w:val="00451FF3"/>
    <w:rsid w:val="004521FE"/>
    <w:rsid w:val="00452352"/>
    <w:rsid w:val="004525D4"/>
    <w:rsid w:val="0045276B"/>
    <w:rsid w:val="00452A87"/>
    <w:rsid w:val="00452E4B"/>
    <w:rsid w:val="00452FF7"/>
    <w:rsid w:val="00453019"/>
    <w:rsid w:val="004532F2"/>
    <w:rsid w:val="004533CF"/>
    <w:rsid w:val="0045363C"/>
    <w:rsid w:val="00453944"/>
    <w:rsid w:val="004539DD"/>
    <w:rsid w:val="004542BB"/>
    <w:rsid w:val="004544F9"/>
    <w:rsid w:val="004549B4"/>
    <w:rsid w:val="00454D9F"/>
    <w:rsid w:val="00454F1A"/>
    <w:rsid w:val="0045520F"/>
    <w:rsid w:val="00455255"/>
    <w:rsid w:val="00455271"/>
    <w:rsid w:val="004552C3"/>
    <w:rsid w:val="004552E3"/>
    <w:rsid w:val="0045536F"/>
    <w:rsid w:val="00455415"/>
    <w:rsid w:val="0045565D"/>
    <w:rsid w:val="00455C19"/>
    <w:rsid w:val="00455C52"/>
    <w:rsid w:val="00455D63"/>
    <w:rsid w:val="00455EE8"/>
    <w:rsid w:val="00455FB3"/>
    <w:rsid w:val="004568A6"/>
    <w:rsid w:val="004568D9"/>
    <w:rsid w:val="00456973"/>
    <w:rsid w:val="00456CC9"/>
    <w:rsid w:val="00456D0A"/>
    <w:rsid w:val="00456EF4"/>
    <w:rsid w:val="00457231"/>
    <w:rsid w:val="00457258"/>
    <w:rsid w:val="0045725C"/>
    <w:rsid w:val="00457275"/>
    <w:rsid w:val="00457406"/>
    <w:rsid w:val="004574AB"/>
    <w:rsid w:val="004574D1"/>
    <w:rsid w:val="00457650"/>
    <w:rsid w:val="004578BB"/>
    <w:rsid w:val="00457BC9"/>
    <w:rsid w:val="00457E0A"/>
    <w:rsid w:val="00457F15"/>
    <w:rsid w:val="004600EC"/>
    <w:rsid w:val="004601CF"/>
    <w:rsid w:val="004604D8"/>
    <w:rsid w:val="0046055B"/>
    <w:rsid w:val="004605D3"/>
    <w:rsid w:val="00460833"/>
    <w:rsid w:val="00460854"/>
    <w:rsid w:val="0046095A"/>
    <w:rsid w:val="00460AF5"/>
    <w:rsid w:val="00460D6E"/>
    <w:rsid w:val="00460EDB"/>
    <w:rsid w:val="00460FFB"/>
    <w:rsid w:val="00461039"/>
    <w:rsid w:val="0046110D"/>
    <w:rsid w:val="004614FF"/>
    <w:rsid w:val="00461630"/>
    <w:rsid w:val="004616C2"/>
    <w:rsid w:val="00461BAC"/>
    <w:rsid w:val="00461DE5"/>
    <w:rsid w:val="00461E97"/>
    <w:rsid w:val="00461F6C"/>
    <w:rsid w:val="00461FDC"/>
    <w:rsid w:val="00462084"/>
    <w:rsid w:val="0046219E"/>
    <w:rsid w:val="004622E5"/>
    <w:rsid w:val="00462E8A"/>
    <w:rsid w:val="00462F0D"/>
    <w:rsid w:val="004630C3"/>
    <w:rsid w:val="00463309"/>
    <w:rsid w:val="004636F9"/>
    <w:rsid w:val="004638BE"/>
    <w:rsid w:val="00463A4A"/>
    <w:rsid w:val="00463B10"/>
    <w:rsid w:val="00463BF4"/>
    <w:rsid w:val="00463C5F"/>
    <w:rsid w:val="0046422C"/>
    <w:rsid w:val="0046446C"/>
    <w:rsid w:val="00464528"/>
    <w:rsid w:val="0046456F"/>
    <w:rsid w:val="0046458D"/>
    <w:rsid w:val="00464913"/>
    <w:rsid w:val="004649D7"/>
    <w:rsid w:val="00464F7C"/>
    <w:rsid w:val="00465187"/>
    <w:rsid w:val="00465569"/>
    <w:rsid w:val="004656EC"/>
    <w:rsid w:val="0046577C"/>
    <w:rsid w:val="004659E7"/>
    <w:rsid w:val="00465A83"/>
    <w:rsid w:val="00465ADA"/>
    <w:rsid w:val="00465D0D"/>
    <w:rsid w:val="00465E7D"/>
    <w:rsid w:val="00466552"/>
    <w:rsid w:val="004666BF"/>
    <w:rsid w:val="00466905"/>
    <w:rsid w:val="004669E9"/>
    <w:rsid w:val="00467057"/>
    <w:rsid w:val="004671B9"/>
    <w:rsid w:val="00467204"/>
    <w:rsid w:val="004673A5"/>
    <w:rsid w:val="004674D4"/>
    <w:rsid w:val="004679CB"/>
    <w:rsid w:val="00467AD4"/>
    <w:rsid w:val="00467D62"/>
    <w:rsid w:val="00467DAD"/>
    <w:rsid w:val="00467E11"/>
    <w:rsid w:val="00467EB5"/>
    <w:rsid w:val="00467F00"/>
    <w:rsid w:val="0047021D"/>
    <w:rsid w:val="004704DC"/>
    <w:rsid w:val="00470765"/>
    <w:rsid w:val="00470889"/>
    <w:rsid w:val="0047095D"/>
    <w:rsid w:val="00470D47"/>
    <w:rsid w:val="00470F96"/>
    <w:rsid w:val="00471103"/>
    <w:rsid w:val="004712CC"/>
    <w:rsid w:val="004719D7"/>
    <w:rsid w:val="00472065"/>
    <w:rsid w:val="0047222E"/>
    <w:rsid w:val="00472255"/>
    <w:rsid w:val="004726D9"/>
    <w:rsid w:val="00472770"/>
    <w:rsid w:val="00472864"/>
    <w:rsid w:val="00472A1D"/>
    <w:rsid w:val="00472DD6"/>
    <w:rsid w:val="00473078"/>
    <w:rsid w:val="004731CE"/>
    <w:rsid w:val="00473440"/>
    <w:rsid w:val="004734F5"/>
    <w:rsid w:val="00473853"/>
    <w:rsid w:val="004738B1"/>
    <w:rsid w:val="00473C8F"/>
    <w:rsid w:val="00474526"/>
    <w:rsid w:val="00474538"/>
    <w:rsid w:val="00474598"/>
    <w:rsid w:val="00474930"/>
    <w:rsid w:val="00474983"/>
    <w:rsid w:val="00474BB5"/>
    <w:rsid w:val="00474C4D"/>
    <w:rsid w:val="0047500D"/>
    <w:rsid w:val="00475242"/>
    <w:rsid w:val="00475502"/>
    <w:rsid w:val="004755E6"/>
    <w:rsid w:val="00475774"/>
    <w:rsid w:val="0047582A"/>
    <w:rsid w:val="004758FB"/>
    <w:rsid w:val="00475AFF"/>
    <w:rsid w:val="00475B17"/>
    <w:rsid w:val="00475C2F"/>
    <w:rsid w:val="00475F35"/>
    <w:rsid w:val="0047628F"/>
    <w:rsid w:val="00476432"/>
    <w:rsid w:val="00476C97"/>
    <w:rsid w:val="00476E3A"/>
    <w:rsid w:val="00477101"/>
    <w:rsid w:val="004772D0"/>
    <w:rsid w:val="004778C1"/>
    <w:rsid w:val="004779EB"/>
    <w:rsid w:val="00477A67"/>
    <w:rsid w:val="00477FC4"/>
    <w:rsid w:val="0048002D"/>
    <w:rsid w:val="0048033C"/>
    <w:rsid w:val="00480347"/>
    <w:rsid w:val="00480754"/>
    <w:rsid w:val="00480B0C"/>
    <w:rsid w:val="00480CF1"/>
    <w:rsid w:val="00480F83"/>
    <w:rsid w:val="0048105D"/>
    <w:rsid w:val="00481869"/>
    <w:rsid w:val="00481979"/>
    <w:rsid w:val="00481E5B"/>
    <w:rsid w:val="004821CD"/>
    <w:rsid w:val="00482206"/>
    <w:rsid w:val="00482246"/>
    <w:rsid w:val="004822F3"/>
    <w:rsid w:val="00482452"/>
    <w:rsid w:val="004825DB"/>
    <w:rsid w:val="00482638"/>
    <w:rsid w:val="00482828"/>
    <w:rsid w:val="004828EF"/>
    <w:rsid w:val="00482C5B"/>
    <w:rsid w:val="00482C81"/>
    <w:rsid w:val="00482C87"/>
    <w:rsid w:val="00482F19"/>
    <w:rsid w:val="00482F6F"/>
    <w:rsid w:val="004834A1"/>
    <w:rsid w:val="0048381B"/>
    <w:rsid w:val="00483ADD"/>
    <w:rsid w:val="00483B58"/>
    <w:rsid w:val="00483F36"/>
    <w:rsid w:val="00483FBC"/>
    <w:rsid w:val="004841DC"/>
    <w:rsid w:val="004844D5"/>
    <w:rsid w:val="00484506"/>
    <w:rsid w:val="00484595"/>
    <w:rsid w:val="00484D58"/>
    <w:rsid w:val="00484F7D"/>
    <w:rsid w:val="00485569"/>
    <w:rsid w:val="004856A6"/>
    <w:rsid w:val="00485A4A"/>
    <w:rsid w:val="00485B24"/>
    <w:rsid w:val="00485C58"/>
    <w:rsid w:val="00485DEF"/>
    <w:rsid w:val="00485ECA"/>
    <w:rsid w:val="004860E2"/>
    <w:rsid w:val="00486244"/>
    <w:rsid w:val="0048679E"/>
    <w:rsid w:val="00486AA6"/>
    <w:rsid w:val="00486D40"/>
    <w:rsid w:val="004877EE"/>
    <w:rsid w:val="004879DF"/>
    <w:rsid w:val="004879EC"/>
    <w:rsid w:val="00487BCD"/>
    <w:rsid w:val="00487F5D"/>
    <w:rsid w:val="004903FE"/>
    <w:rsid w:val="004904D9"/>
    <w:rsid w:val="00490886"/>
    <w:rsid w:val="00490D07"/>
    <w:rsid w:val="0049129C"/>
    <w:rsid w:val="00491380"/>
    <w:rsid w:val="00491561"/>
    <w:rsid w:val="00491595"/>
    <w:rsid w:val="0049162C"/>
    <w:rsid w:val="00491857"/>
    <w:rsid w:val="00491AAF"/>
    <w:rsid w:val="00491D44"/>
    <w:rsid w:val="00491E6D"/>
    <w:rsid w:val="00492131"/>
    <w:rsid w:val="0049220E"/>
    <w:rsid w:val="004922F8"/>
    <w:rsid w:val="004924BE"/>
    <w:rsid w:val="00492531"/>
    <w:rsid w:val="00492649"/>
    <w:rsid w:val="00492765"/>
    <w:rsid w:val="00492B71"/>
    <w:rsid w:val="004930D7"/>
    <w:rsid w:val="004932D9"/>
    <w:rsid w:val="004934B8"/>
    <w:rsid w:val="00493513"/>
    <w:rsid w:val="004936BD"/>
    <w:rsid w:val="0049405E"/>
    <w:rsid w:val="00494432"/>
    <w:rsid w:val="0049445B"/>
    <w:rsid w:val="0049454C"/>
    <w:rsid w:val="004948B2"/>
    <w:rsid w:val="00494BAA"/>
    <w:rsid w:val="00494CC4"/>
    <w:rsid w:val="00494E32"/>
    <w:rsid w:val="00495383"/>
    <w:rsid w:val="004953D5"/>
    <w:rsid w:val="00495471"/>
    <w:rsid w:val="00495474"/>
    <w:rsid w:val="0049571B"/>
    <w:rsid w:val="004958C0"/>
    <w:rsid w:val="00495981"/>
    <w:rsid w:val="00495B79"/>
    <w:rsid w:val="00495E94"/>
    <w:rsid w:val="004969EF"/>
    <w:rsid w:val="00496BEB"/>
    <w:rsid w:val="00496F9B"/>
    <w:rsid w:val="004977ED"/>
    <w:rsid w:val="00497E14"/>
    <w:rsid w:val="00497EC6"/>
    <w:rsid w:val="00497F4E"/>
    <w:rsid w:val="004A0037"/>
    <w:rsid w:val="004A00FA"/>
    <w:rsid w:val="004A0169"/>
    <w:rsid w:val="004A08AD"/>
    <w:rsid w:val="004A08B8"/>
    <w:rsid w:val="004A0AB6"/>
    <w:rsid w:val="004A0F7D"/>
    <w:rsid w:val="004A0FB7"/>
    <w:rsid w:val="004A0FD2"/>
    <w:rsid w:val="004A10D9"/>
    <w:rsid w:val="004A120B"/>
    <w:rsid w:val="004A120E"/>
    <w:rsid w:val="004A1851"/>
    <w:rsid w:val="004A1852"/>
    <w:rsid w:val="004A1A70"/>
    <w:rsid w:val="004A1B6A"/>
    <w:rsid w:val="004A1E11"/>
    <w:rsid w:val="004A1EE8"/>
    <w:rsid w:val="004A23E4"/>
    <w:rsid w:val="004A24EF"/>
    <w:rsid w:val="004A25AB"/>
    <w:rsid w:val="004A2779"/>
    <w:rsid w:val="004A288B"/>
    <w:rsid w:val="004A2DDF"/>
    <w:rsid w:val="004A2E28"/>
    <w:rsid w:val="004A3205"/>
    <w:rsid w:val="004A384B"/>
    <w:rsid w:val="004A386F"/>
    <w:rsid w:val="004A38D0"/>
    <w:rsid w:val="004A3901"/>
    <w:rsid w:val="004A3ABA"/>
    <w:rsid w:val="004A3D81"/>
    <w:rsid w:val="004A4008"/>
    <w:rsid w:val="004A4201"/>
    <w:rsid w:val="004A4558"/>
    <w:rsid w:val="004A463C"/>
    <w:rsid w:val="004A4858"/>
    <w:rsid w:val="004A4C6E"/>
    <w:rsid w:val="004A4CC7"/>
    <w:rsid w:val="004A511B"/>
    <w:rsid w:val="004A538D"/>
    <w:rsid w:val="004A5643"/>
    <w:rsid w:val="004A5C48"/>
    <w:rsid w:val="004A5CCF"/>
    <w:rsid w:val="004A5CFB"/>
    <w:rsid w:val="004A5DA2"/>
    <w:rsid w:val="004A5F69"/>
    <w:rsid w:val="004A5FEF"/>
    <w:rsid w:val="004A646E"/>
    <w:rsid w:val="004A68BA"/>
    <w:rsid w:val="004A6B25"/>
    <w:rsid w:val="004A6B93"/>
    <w:rsid w:val="004A6C3D"/>
    <w:rsid w:val="004A6DFC"/>
    <w:rsid w:val="004A6E4F"/>
    <w:rsid w:val="004A6F5C"/>
    <w:rsid w:val="004A74AD"/>
    <w:rsid w:val="004A7574"/>
    <w:rsid w:val="004A7A38"/>
    <w:rsid w:val="004A7A79"/>
    <w:rsid w:val="004A7D46"/>
    <w:rsid w:val="004A7D79"/>
    <w:rsid w:val="004A7DB0"/>
    <w:rsid w:val="004B01D1"/>
    <w:rsid w:val="004B02D7"/>
    <w:rsid w:val="004B03F4"/>
    <w:rsid w:val="004B0503"/>
    <w:rsid w:val="004B0560"/>
    <w:rsid w:val="004B0689"/>
    <w:rsid w:val="004B070D"/>
    <w:rsid w:val="004B0906"/>
    <w:rsid w:val="004B0B00"/>
    <w:rsid w:val="004B0C26"/>
    <w:rsid w:val="004B10C5"/>
    <w:rsid w:val="004B1750"/>
    <w:rsid w:val="004B17CB"/>
    <w:rsid w:val="004B1817"/>
    <w:rsid w:val="004B1BD8"/>
    <w:rsid w:val="004B1CAE"/>
    <w:rsid w:val="004B1F65"/>
    <w:rsid w:val="004B2047"/>
    <w:rsid w:val="004B2129"/>
    <w:rsid w:val="004B21C0"/>
    <w:rsid w:val="004B233C"/>
    <w:rsid w:val="004B26B3"/>
    <w:rsid w:val="004B26C5"/>
    <w:rsid w:val="004B26DC"/>
    <w:rsid w:val="004B2743"/>
    <w:rsid w:val="004B2A28"/>
    <w:rsid w:val="004B2AB4"/>
    <w:rsid w:val="004B2EBD"/>
    <w:rsid w:val="004B2F8A"/>
    <w:rsid w:val="004B2FAC"/>
    <w:rsid w:val="004B3002"/>
    <w:rsid w:val="004B3038"/>
    <w:rsid w:val="004B3104"/>
    <w:rsid w:val="004B3544"/>
    <w:rsid w:val="004B3639"/>
    <w:rsid w:val="004B3A20"/>
    <w:rsid w:val="004B3A2F"/>
    <w:rsid w:val="004B3D6C"/>
    <w:rsid w:val="004B3F76"/>
    <w:rsid w:val="004B42F9"/>
    <w:rsid w:val="004B4692"/>
    <w:rsid w:val="004B474C"/>
    <w:rsid w:val="004B4774"/>
    <w:rsid w:val="004B4DC3"/>
    <w:rsid w:val="004B4F2A"/>
    <w:rsid w:val="004B528E"/>
    <w:rsid w:val="004B5E19"/>
    <w:rsid w:val="004B5F22"/>
    <w:rsid w:val="004B626C"/>
    <w:rsid w:val="004B62DD"/>
    <w:rsid w:val="004B62E3"/>
    <w:rsid w:val="004B6680"/>
    <w:rsid w:val="004B66C6"/>
    <w:rsid w:val="004B6C34"/>
    <w:rsid w:val="004B6C62"/>
    <w:rsid w:val="004B6F14"/>
    <w:rsid w:val="004B6F74"/>
    <w:rsid w:val="004B7243"/>
    <w:rsid w:val="004B72E7"/>
    <w:rsid w:val="004B74D5"/>
    <w:rsid w:val="004B75A9"/>
    <w:rsid w:val="004B77CC"/>
    <w:rsid w:val="004B7C53"/>
    <w:rsid w:val="004B7D97"/>
    <w:rsid w:val="004B7DC8"/>
    <w:rsid w:val="004B7E44"/>
    <w:rsid w:val="004C04C0"/>
    <w:rsid w:val="004C0838"/>
    <w:rsid w:val="004C092C"/>
    <w:rsid w:val="004C1468"/>
    <w:rsid w:val="004C17C8"/>
    <w:rsid w:val="004C24C0"/>
    <w:rsid w:val="004C276D"/>
    <w:rsid w:val="004C2770"/>
    <w:rsid w:val="004C2B11"/>
    <w:rsid w:val="004C2CBC"/>
    <w:rsid w:val="004C2DDD"/>
    <w:rsid w:val="004C2EF6"/>
    <w:rsid w:val="004C35B1"/>
    <w:rsid w:val="004C393F"/>
    <w:rsid w:val="004C3B9D"/>
    <w:rsid w:val="004C3C98"/>
    <w:rsid w:val="004C3D6D"/>
    <w:rsid w:val="004C3DD7"/>
    <w:rsid w:val="004C3DF0"/>
    <w:rsid w:val="004C3E73"/>
    <w:rsid w:val="004C4132"/>
    <w:rsid w:val="004C42FE"/>
    <w:rsid w:val="004C43FF"/>
    <w:rsid w:val="004C45D5"/>
    <w:rsid w:val="004C4709"/>
    <w:rsid w:val="004C4782"/>
    <w:rsid w:val="004C4844"/>
    <w:rsid w:val="004C4ABF"/>
    <w:rsid w:val="004C4C17"/>
    <w:rsid w:val="004C4D4B"/>
    <w:rsid w:val="004C530D"/>
    <w:rsid w:val="004C537A"/>
    <w:rsid w:val="004C5888"/>
    <w:rsid w:val="004C5992"/>
    <w:rsid w:val="004C5B72"/>
    <w:rsid w:val="004C615E"/>
    <w:rsid w:val="004C63EE"/>
    <w:rsid w:val="004C6476"/>
    <w:rsid w:val="004C6651"/>
    <w:rsid w:val="004C66FC"/>
    <w:rsid w:val="004C671D"/>
    <w:rsid w:val="004C675F"/>
    <w:rsid w:val="004C6F0D"/>
    <w:rsid w:val="004C6F6D"/>
    <w:rsid w:val="004C7080"/>
    <w:rsid w:val="004C7288"/>
    <w:rsid w:val="004C72C3"/>
    <w:rsid w:val="004C75CC"/>
    <w:rsid w:val="004C77E6"/>
    <w:rsid w:val="004C780E"/>
    <w:rsid w:val="004C7822"/>
    <w:rsid w:val="004C79B1"/>
    <w:rsid w:val="004C7B6A"/>
    <w:rsid w:val="004C7C18"/>
    <w:rsid w:val="004C7DA6"/>
    <w:rsid w:val="004D0433"/>
    <w:rsid w:val="004D0446"/>
    <w:rsid w:val="004D050F"/>
    <w:rsid w:val="004D07B3"/>
    <w:rsid w:val="004D0951"/>
    <w:rsid w:val="004D0F9A"/>
    <w:rsid w:val="004D1090"/>
    <w:rsid w:val="004D1294"/>
    <w:rsid w:val="004D147F"/>
    <w:rsid w:val="004D15D1"/>
    <w:rsid w:val="004D16E3"/>
    <w:rsid w:val="004D1A2A"/>
    <w:rsid w:val="004D1E54"/>
    <w:rsid w:val="004D2013"/>
    <w:rsid w:val="004D208A"/>
    <w:rsid w:val="004D2094"/>
    <w:rsid w:val="004D210F"/>
    <w:rsid w:val="004D2135"/>
    <w:rsid w:val="004D222F"/>
    <w:rsid w:val="004D2322"/>
    <w:rsid w:val="004D251F"/>
    <w:rsid w:val="004D27FD"/>
    <w:rsid w:val="004D2857"/>
    <w:rsid w:val="004D2DD5"/>
    <w:rsid w:val="004D2DDC"/>
    <w:rsid w:val="004D3380"/>
    <w:rsid w:val="004D358F"/>
    <w:rsid w:val="004D36EA"/>
    <w:rsid w:val="004D38C7"/>
    <w:rsid w:val="004D3979"/>
    <w:rsid w:val="004D3AEF"/>
    <w:rsid w:val="004D3CC3"/>
    <w:rsid w:val="004D3DD5"/>
    <w:rsid w:val="004D459E"/>
    <w:rsid w:val="004D4704"/>
    <w:rsid w:val="004D471C"/>
    <w:rsid w:val="004D4749"/>
    <w:rsid w:val="004D47E3"/>
    <w:rsid w:val="004D4BF6"/>
    <w:rsid w:val="004D4DAF"/>
    <w:rsid w:val="004D5042"/>
    <w:rsid w:val="004D54B0"/>
    <w:rsid w:val="004D55AA"/>
    <w:rsid w:val="004D57C6"/>
    <w:rsid w:val="004D5A46"/>
    <w:rsid w:val="004D5CD6"/>
    <w:rsid w:val="004D5CE5"/>
    <w:rsid w:val="004D5E32"/>
    <w:rsid w:val="004D5E42"/>
    <w:rsid w:val="004D5FD3"/>
    <w:rsid w:val="004D652A"/>
    <w:rsid w:val="004D6643"/>
    <w:rsid w:val="004D6B3B"/>
    <w:rsid w:val="004D6C52"/>
    <w:rsid w:val="004D7140"/>
    <w:rsid w:val="004D73E4"/>
    <w:rsid w:val="004D751C"/>
    <w:rsid w:val="004D7549"/>
    <w:rsid w:val="004D75AF"/>
    <w:rsid w:val="004E0031"/>
    <w:rsid w:val="004E019D"/>
    <w:rsid w:val="004E06E7"/>
    <w:rsid w:val="004E08DA"/>
    <w:rsid w:val="004E0AD6"/>
    <w:rsid w:val="004E0B47"/>
    <w:rsid w:val="004E0F95"/>
    <w:rsid w:val="004E1200"/>
    <w:rsid w:val="004E1251"/>
    <w:rsid w:val="004E160D"/>
    <w:rsid w:val="004E1872"/>
    <w:rsid w:val="004E1AE3"/>
    <w:rsid w:val="004E1B03"/>
    <w:rsid w:val="004E1E00"/>
    <w:rsid w:val="004E1E90"/>
    <w:rsid w:val="004E1F11"/>
    <w:rsid w:val="004E209F"/>
    <w:rsid w:val="004E20A0"/>
    <w:rsid w:val="004E2667"/>
    <w:rsid w:val="004E2AE0"/>
    <w:rsid w:val="004E2C4A"/>
    <w:rsid w:val="004E2D1D"/>
    <w:rsid w:val="004E2DF7"/>
    <w:rsid w:val="004E2FCD"/>
    <w:rsid w:val="004E3060"/>
    <w:rsid w:val="004E3510"/>
    <w:rsid w:val="004E358A"/>
    <w:rsid w:val="004E36D9"/>
    <w:rsid w:val="004E3736"/>
    <w:rsid w:val="004E3921"/>
    <w:rsid w:val="004E3981"/>
    <w:rsid w:val="004E3A7E"/>
    <w:rsid w:val="004E3C81"/>
    <w:rsid w:val="004E3D7E"/>
    <w:rsid w:val="004E40DF"/>
    <w:rsid w:val="004E4191"/>
    <w:rsid w:val="004E4200"/>
    <w:rsid w:val="004E4349"/>
    <w:rsid w:val="004E44B3"/>
    <w:rsid w:val="004E47BE"/>
    <w:rsid w:val="004E485A"/>
    <w:rsid w:val="004E4A20"/>
    <w:rsid w:val="004E4F5F"/>
    <w:rsid w:val="004E4FB6"/>
    <w:rsid w:val="004E507F"/>
    <w:rsid w:val="004E5090"/>
    <w:rsid w:val="004E51A4"/>
    <w:rsid w:val="004E52F8"/>
    <w:rsid w:val="004E5331"/>
    <w:rsid w:val="004E5680"/>
    <w:rsid w:val="004E5B93"/>
    <w:rsid w:val="004E5BD8"/>
    <w:rsid w:val="004E5CFC"/>
    <w:rsid w:val="004E5D95"/>
    <w:rsid w:val="004E5E23"/>
    <w:rsid w:val="004E5FB0"/>
    <w:rsid w:val="004E6101"/>
    <w:rsid w:val="004E6116"/>
    <w:rsid w:val="004E616C"/>
    <w:rsid w:val="004E61BA"/>
    <w:rsid w:val="004E68D9"/>
    <w:rsid w:val="004E6A09"/>
    <w:rsid w:val="004E6A87"/>
    <w:rsid w:val="004E6CFF"/>
    <w:rsid w:val="004E7155"/>
    <w:rsid w:val="004E7266"/>
    <w:rsid w:val="004E72CC"/>
    <w:rsid w:val="004E76A4"/>
    <w:rsid w:val="004E7CA6"/>
    <w:rsid w:val="004E7E96"/>
    <w:rsid w:val="004E7F33"/>
    <w:rsid w:val="004F0011"/>
    <w:rsid w:val="004F0241"/>
    <w:rsid w:val="004F0464"/>
    <w:rsid w:val="004F08DF"/>
    <w:rsid w:val="004F0907"/>
    <w:rsid w:val="004F0AF6"/>
    <w:rsid w:val="004F0B75"/>
    <w:rsid w:val="004F0C1E"/>
    <w:rsid w:val="004F0E77"/>
    <w:rsid w:val="004F0F72"/>
    <w:rsid w:val="004F103E"/>
    <w:rsid w:val="004F1458"/>
    <w:rsid w:val="004F1995"/>
    <w:rsid w:val="004F2343"/>
    <w:rsid w:val="004F23FA"/>
    <w:rsid w:val="004F256D"/>
    <w:rsid w:val="004F2668"/>
    <w:rsid w:val="004F279B"/>
    <w:rsid w:val="004F2978"/>
    <w:rsid w:val="004F2B6E"/>
    <w:rsid w:val="004F2BF5"/>
    <w:rsid w:val="004F2C27"/>
    <w:rsid w:val="004F2CAB"/>
    <w:rsid w:val="004F3200"/>
    <w:rsid w:val="004F35CB"/>
    <w:rsid w:val="004F3664"/>
    <w:rsid w:val="004F3A3A"/>
    <w:rsid w:val="004F3C8D"/>
    <w:rsid w:val="004F3C9C"/>
    <w:rsid w:val="004F3E99"/>
    <w:rsid w:val="004F3F54"/>
    <w:rsid w:val="004F4518"/>
    <w:rsid w:val="004F459A"/>
    <w:rsid w:val="004F4A70"/>
    <w:rsid w:val="004F4AC0"/>
    <w:rsid w:val="004F4D58"/>
    <w:rsid w:val="004F506E"/>
    <w:rsid w:val="004F510C"/>
    <w:rsid w:val="004F514F"/>
    <w:rsid w:val="004F530A"/>
    <w:rsid w:val="004F534C"/>
    <w:rsid w:val="004F53A3"/>
    <w:rsid w:val="004F5447"/>
    <w:rsid w:val="004F5503"/>
    <w:rsid w:val="004F5672"/>
    <w:rsid w:val="004F5784"/>
    <w:rsid w:val="004F5785"/>
    <w:rsid w:val="004F59F1"/>
    <w:rsid w:val="004F5AA1"/>
    <w:rsid w:val="004F5C55"/>
    <w:rsid w:val="004F5C99"/>
    <w:rsid w:val="004F5D0D"/>
    <w:rsid w:val="004F61E1"/>
    <w:rsid w:val="004F6263"/>
    <w:rsid w:val="004F679D"/>
    <w:rsid w:val="004F6857"/>
    <w:rsid w:val="004F68BB"/>
    <w:rsid w:val="004F69EA"/>
    <w:rsid w:val="004F6AAA"/>
    <w:rsid w:val="004F6AC5"/>
    <w:rsid w:val="004F6B08"/>
    <w:rsid w:val="004F6C52"/>
    <w:rsid w:val="004F6C7E"/>
    <w:rsid w:val="004F6CD2"/>
    <w:rsid w:val="004F6CE2"/>
    <w:rsid w:val="004F6ECE"/>
    <w:rsid w:val="004F6F48"/>
    <w:rsid w:val="004F6FF4"/>
    <w:rsid w:val="004F70E8"/>
    <w:rsid w:val="004F722D"/>
    <w:rsid w:val="004F73C2"/>
    <w:rsid w:val="004F752E"/>
    <w:rsid w:val="004F7814"/>
    <w:rsid w:val="004F7C3C"/>
    <w:rsid w:val="004F7EBA"/>
    <w:rsid w:val="004F7EFA"/>
    <w:rsid w:val="0050002C"/>
    <w:rsid w:val="0050053C"/>
    <w:rsid w:val="00500897"/>
    <w:rsid w:val="0050092D"/>
    <w:rsid w:val="00500A91"/>
    <w:rsid w:val="00500CE5"/>
    <w:rsid w:val="00500FBA"/>
    <w:rsid w:val="0050103C"/>
    <w:rsid w:val="005013F4"/>
    <w:rsid w:val="005017A0"/>
    <w:rsid w:val="00501AF0"/>
    <w:rsid w:val="00501C80"/>
    <w:rsid w:val="00502005"/>
    <w:rsid w:val="00502557"/>
    <w:rsid w:val="005025B7"/>
    <w:rsid w:val="0050262A"/>
    <w:rsid w:val="00502792"/>
    <w:rsid w:val="005029BA"/>
    <w:rsid w:val="00502B19"/>
    <w:rsid w:val="00502D29"/>
    <w:rsid w:val="005030DD"/>
    <w:rsid w:val="00503441"/>
    <w:rsid w:val="00503682"/>
    <w:rsid w:val="0050376D"/>
    <w:rsid w:val="005037C4"/>
    <w:rsid w:val="00503898"/>
    <w:rsid w:val="00503AD2"/>
    <w:rsid w:val="00503E88"/>
    <w:rsid w:val="00503F28"/>
    <w:rsid w:val="0050408B"/>
    <w:rsid w:val="00504374"/>
    <w:rsid w:val="00504D94"/>
    <w:rsid w:val="00505027"/>
    <w:rsid w:val="0050506D"/>
    <w:rsid w:val="00505437"/>
    <w:rsid w:val="005059A9"/>
    <w:rsid w:val="005059D4"/>
    <w:rsid w:val="00505A04"/>
    <w:rsid w:val="005060D5"/>
    <w:rsid w:val="005064E8"/>
    <w:rsid w:val="005065EB"/>
    <w:rsid w:val="00506FFC"/>
    <w:rsid w:val="0050713A"/>
    <w:rsid w:val="00507147"/>
    <w:rsid w:val="005071FE"/>
    <w:rsid w:val="005074DD"/>
    <w:rsid w:val="00507584"/>
    <w:rsid w:val="00507801"/>
    <w:rsid w:val="00507A1C"/>
    <w:rsid w:val="00507A80"/>
    <w:rsid w:val="00507DAE"/>
    <w:rsid w:val="00510287"/>
    <w:rsid w:val="00510395"/>
    <w:rsid w:val="00510642"/>
    <w:rsid w:val="00510ABC"/>
    <w:rsid w:val="005111C0"/>
    <w:rsid w:val="00511576"/>
    <w:rsid w:val="00511A2B"/>
    <w:rsid w:val="00511BE2"/>
    <w:rsid w:val="00512260"/>
    <w:rsid w:val="005122E7"/>
    <w:rsid w:val="00512318"/>
    <w:rsid w:val="00512345"/>
    <w:rsid w:val="00512705"/>
    <w:rsid w:val="005127C4"/>
    <w:rsid w:val="00512804"/>
    <w:rsid w:val="00512923"/>
    <w:rsid w:val="0051315D"/>
    <w:rsid w:val="005133E8"/>
    <w:rsid w:val="0051348B"/>
    <w:rsid w:val="005136FA"/>
    <w:rsid w:val="005138E1"/>
    <w:rsid w:val="0051396C"/>
    <w:rsid w:val="00513CC7"/>
    <w:rsid w:val="00513D63"/>
    <w:rsid w:val="00514126"/>
    <w:rsid w:val="005142E0"/>
    <w:rsid w:val="00514971"/>
    <w:rsid w:val="00514E8A"/>
    <w:rsid w:val="00515178"/>
    <w:rsid w:val="005154CB"/>
    <w:rsid w:val="00515931"/>
    <w:rsid w:val="005163D0"/>
    <w:rsid w:val="0051665E"/>
    <w:rsid w:val="00516A6C"/>
    <w:rsid w:val="00516ABC"/>
    <w:rsid w:val="00516B43"/>
    <w:rsid w:val="00516BE6"/>
    <w:rsid w:val="00516DAD"/>
    <w:rsid w:val="0051722A"/>
    <w:rsid w:val="00517258"/>
    <w:rsid w:val="005179CB"/>
    <w:rsid w:val="00517DDD"/>
    <w:rsid w:val="00517FB8"/>
    <w:rsid w:val="0052007E"/>
    <w:rsid w:val="005200DB"/>
    <w:rsid w:val="00520162"/>
    <w:rsid w:val="0052034F"/>
    <w:rsid w:val="0052061F"/>
    <w:rsid w:val="0052091A"/>
    <w:rsid w:val="00520AFE"/>
    <w:rsid w:val="00520BE0"/>
    <w:rsid w:val="00520CDB"/>
    <w:rsid w:val="00520D75"/>
    <w:rsid w:val="00520EF6"/>
    <w:rsid w:val="005217DE"/>
    <w:rsid w:val="00521AC4"/>
    <w:rsid w:val="00521D56"/>
    <w:rsid w:val="00521EFE"/>
    <w:rsid w:val="0052255E"/>
    <w:rsid w:val="00522767"/>
    <w:rsid w:val="00522CD3"/>
    <w:rsid w:val="00522D35"/>
    <w:rsid w:val="005230C2"/>
    <w:rsid w:val="005230D4"/>
    <w:rsid w:val="0052323D"/>
    <w:rsid w:val="0052338E"/>
    <w:rsid w:val="0052357B"/>
    <w:rsid w:val="00523673"/>
    <w:rsid w:val="00523A8F"/>
    <w:rsid w:val="00523B0D"/>
    <w:rsid w:val="00523C32"/>
    <w:rsid w:val="00523C5E"/>
    <w:rsid w:val="00523EEF"/>
    <w:rsid w:val="0052439B"/>
    <w:rsid w:val="0052440D"/>
    <w:rsid w:val="00524540"/>
    <w:rsid w:val="00524803"/>
    <w:rsid w:val="00524846"/>
    <w:rsid w:val="00524888"/>
    <w:rsid w:val="00524A04"/>
    <w:rsid w:val="00524CF9"/>
    <w:rsid w:val="00524E67"/>
    <w:rsid w:val="00524F02"/>
    <w:rsid w:val="0052532D"/>
    <w:rsid w:val="005253B3"/>
    <w:rsid w:val="0052551B"/>
    <w:rsid w:val="00525762"/>
    <w:rsid w:val="005257FF"/>
    <w:rsid w:val="00525827"/>
    <w:rsid w:val="00525828"/>
    <w:rsid w:val="0052586E"/>
    <w:rsid w:val="00525E54"/>
    <w:rsid w:val="00525E8F"/>
    <w:rsid w:val="00526076"/>
    <w:rsid w:val="00526183"/>
    <w:rsid w:val="0052650B"/>
    <w:rsid w:val="00526954"/>
    <w:rsid w:val="005269D8"/>
    <w:rsid w:val="00526BAB"/>
    <w:rsid w:val="00526C53"/>
    <w:rsid w:val="00526C8D"/>
    <w:rsid w:val="005270CC"/>
    <w:rsid w:val="00527209"/>
    <w:rsid w:val="00527727"/>
    <w:rsid w:val="00527774"/>
    <w:rsid w:val="00527CD6"/>
    <w:rsid w:val="00527D5C"/>
    <w:rsid w:val="00527D94"/>
    <w:rsid w:val="00530645"/>
    <w:rsid w:val="00530948"/>
    <w:rsid w:val="00530B74"/>
    <w:rsid w:val="00530C64"/>
    <w:rsid w:val="00530EFF"/>
    <w:rsid w:val="00531282"/>
    <w:rsid w:val="0053130E"/>
    <w:rsid w:val="005315B8"/>
    <w:rsid w:val="005318FD"/>
    <w:rsid w:val="005319FD"/>
    <w:rsid w:val="00531AFF"/>
    <w:rsid w:val="00531B46"/>
    <w:rsid w:val="00531D15"/>
    <w:rsid w:val="00531DBA"/>
    <w:rsid w:val="005320C5"/>
    <w:rsid w:val="0053215D"/>
    <w:rsid w:val="005322E0"/>
    <w:rsid w:val="00532327"/>
    <w:rsid w:val="0053234D"/>
    <w:rsid w:val="005327E2"/>
    <w:rsid w:val="00532A69"/>
    <w:rsid w:val="00533063"/>
    <w:rsid w:val="00533254"/>
    <w:rsid w:val="005332B8"/>
    <w:rsid w:val="0053347E"/>
    <w:rsid w:val="005338F3"/>
    <w:rsid w:val="00533C0B"/>
    <w:rsid w:val="00533CF4"/>
    <w:rsid w:val="00533D91"/>
    <w:rsid w:val="00533E72"/>
    <w:rsid w:val="00533EA7"/>
    <w:rsid w:val="00534A0C"/>
    <w:rsid w:val="00534C71"/>
    <w:rsid w:val="00534CFE"/>
    <w:rsid w:val="00534F54"/>
    <w:rsid w:val="00535482"/>
    <w:rsid w:val="005354A7"/>
    <w:rsid w:val="005355E7"/>
    <w:rsid w:val="005355F6"/>
    <w:rsid w:val="005356E6"/>
    <w:rsid w:val="0053576E"/>
    <w:rsid w:val="0053586D"/>
    <w:rsid w:val="005358F0"/>
    <w:rsid w:val="005359FF"/>
    <w:rsid w:val="00535AE4"/>
    <w:rsid w:val="00535B88"/>
    <w:rsid w:val="00535CB7"/>
    <w:rsid w:val="00535DAE"/>
    <w:rsid w:val="00535EEB"/>
    <w:rsid w:val="00536122"/>
    <w:rsid w:val="005366E7"/>
    <w:rsid w:val="00536A7A"/>
    <w:rsid w:val="0053738E"/>
    <w:rsid w:val="005373E7"/>
    <w:rsid w:val="005377B8"/>
    <w:rsid w:val="00537904"/>
    <w:rsid w:val="00537A9F"/>
    <w:rsid w:val="00537B77"/>
    <w:rsid w:val="00537D84"/>
    <w:rsid w:val="00540159"/>
    <w:rsid w:val="00540241"/>
    <w:rsid w:val="005402C0"/>
    <w:rsid w:val="0054046D"/>
    <w:rsid w:val="0054075A"/>
    <w:rsid w:val="005409DE"/>
    <w:rsid w:val="00540AEA"/>
    <w:rsid w:val="00540E64"/>
    <w:rsid w:val="00540E86"/>
    <w:rsid w:val="00541007"/>
    <w:rsid w:val="00541096"/>
    <w:rsid w:val="005410DC"/>
    <w:rsid w:val="005411D2"/>
    <w:rsid w:val="005414A8"/>
    <w:rsid w:val="005416B9"/>
    <w:rsid w:val="0054187F"/>
    <w:rsid w:val="00541ABD"/>
    <w:rsid w:val="00541FB1"/>
    <w:rsid w:val="00541FF7"/>
    <w:rsid w:val="005420DB"/>
    <w:rsid w:val="00542276"/>
    <w:rsid w:val="00542480"/>
    <w:rsid w:val="00542679"/>
    <w:rsid w:val="0054291B"/>
    <w:rsid w:val="005429A7"/>
    <w:rsid w:val="00542CE2"/>
    <w:rsid w:val="005433D0"/>
    <w:rsid w:val="0054378A"/>
    <w:rsid w:val="00543A94"/>
    <w:rsid w:val="00543AB2"/>
    <w:rsid w:val="00543ABF"/>
    <w:rsid w:val="00543B30"/>
    <w:rsid w:val="00543B54"/>
    <w:rsid w:val="00543BDE"/>
    <w:rsid w:val="00543D4D"/>
    <w:rsid w:val="00544285"/>
    <w:rsid w:val="00544354"/>
    <w:rsid w:val="0054445F"/>
    <w:rsid w:val="005445BC"/>
    <w:rsid w:val="00544663"/>
    <w:rsid w:val="0054469C"/>
    <w:rsid w:val="005449F6"/>
    <w:rsid w:val="00544E49"/>
    <w:rsid w:val="00544E55"/>
    <w:rsid w:val="00544FFB"/>
    <w:rsid w:val="0054515D"/>
    <w:rsid w:val="005455D1"/>
    <w:rsid w:val="00545665"/>
    <w:rsid w:val="0054572F"/>
    <w:rsid w:val="00545A1F"/>
    <w:rsid w:val="00545B3D"/>
    <w:rsid w:val="00545D42"/>
    <w:rsid w:val="00545DEA"/>
    <w:rsid w:val="005464F6"/>
    <w:rsid w:val="00546643"/>
    <w:rsid w:val="005466AD"/>
    <w:rsid w:val="00546725"/>
    <w:rsid w:val="00546749"/>
    <w:rsid w:val="00546762"/>
    <w:rsid w:val="0054685F"/>
    <w:rsid w:val="005469BD"/>
    <w:rsid w:val="00546C80"/>
    <w:rsid w:val="00546D84"/>
    <w:rsid w:val="00546FAF"/>
    <w:rsid w:val="00547375"/>
    <w:rsid w:val="00547872"/>
    <w:rsid w:val="005479B1"/>
    <w:rsid w:val="00547E8A"/>
    <w:rsid w:val="0055009C"/>
    <w:rsid w:val="005500F6"/>
    <w:rsid w:val="0055028E"/>
    <w:rsid w:val="00550645"/>
    <w:rsid w:val="005509FF"/>
    <w:rsid w:val="00550DE4"/>
    <w:rsid w:val="00550E5F"/>
    <w:rsid w:val="005513CB"/>
    <w:rsid w:val="005517A3"/>
    <w:rsid w:val="00551805"/>
    <w:rsid w:val="00551A12"/>
    <w:rsid w:val="00551A1D"/>
    <w:rsid w:val="00551E1B"/>
    <w:rsid w:val="00551EA5"/>
    <w:rsid w:val="00552213"/>
    <w:rsid w:val="005524E8"/>
    <w:rsid w:val="0055250D"/>
    <w:rsid w:val="00552533"/>
    <w:rsid w:val="00552A7E"/>
    <w:rsid w:val="00552AE3"/>
    <w:rsid w:val="00552D86"/>
    <w:rsid w:val="00552F9D"/>
    <w:rsid w:val="005530CC"/>
    <w:rsid w:val="00553226"/>
    <w:rsid w:val="0055342B"/>
    <w:rsid w:val="005535D6"/>
    <w:rsid w:val="00553CAE"/>
    <w:rsid w:val="00553FAD"/>
    <w:rsid w:val="00554085"/>
    <w:rsid w:val="00554175"/>
    <w:rsid w:val="00554427"/>
    <w:rsid w:val="00554496"/>
    <w:rsid w:val="005544AE"/>
    <w:rsid w:val="0055479C"/>
    <w:rsid w:val="00554878"/>
    <w:rsid w:val="00554924"/>
    <w:rsid w:val="00554A31"/>
    <w:rsid w:val="00554C33"/>
    <w:rsid w:val="005552C1"/>
    <w:rsid w:val="0055544E"/>
    <w:rsid w:val="00555834"/>
    <w:rsid w:val="00555A52"/>
    <w:rsid w:val="00555F4C"/>
    <w:rsid w:val="00555FA7"/>
    <w:rsid w:val="005563CC"/>
    <w:rsid w:val="005564CC"/>
    <w:rsid w:val="0055668F"/>
    <w:rsid w:val="005566C5"/>
    <w:rsid w:val="005566F4"/>
    <w:rsid w:val="00556C06"/>
    <w:rsid w:val="00556E2B"/>
    <w:rsid w:val="00556F81"/>
    <w:rsid w:val="00557152"/>
    <w:rsid w:val="005571EC"/>
    <w:rsid w:val="005574A9"/>
    <w:rsid w:val="005576DA"/>
    <w:rsid w:val="00557884"/>
    <w:rsid w:val="00557A72"/>
    <w:rsid w:val="00557AD7"/>
    <w:rsid w:val="00557F4A"/>
    <w:rsid w:val="00560313"/>
    <w:rsid w:val="0056048C"/>
    <w:rsid w:val="00560762"/>
    <w:rsid w:val="00560813"/>
    <w:rsid w:val="00560A5C"/>
    <w:rsid w:val="00560D5A"/>
    <w:rsid w:val="00560E34"/>
    <w:rsid w:val="005610F1"/>
    <w:rsid w:val="0056113E"/>
    <w:rsid w:val="0056128D"/>
    <w:rsid w:val="005612A4"/>
    <w:rsid w:val="00561327"/>
    <w:rsid w:val="00561AC2"/>
    <w:rsid w:val="00561C1B"/>
    <w:rsid w:val="00561C4F"/>
    <w:rsid w:val="00561D0D"/>
    <w:rsid w:val="00561DAF"/>
    <w:rsid w:val="0056207A"/>
    <w:rsid w:val="00562121"/>
    <w:rsid w:val="0056217D"/>
    <w:rsid w:val="005621FD"/>
    <w:rsid w:val="005622ED"/>
    <w:rsid w:val="005625D1"/>
    <w:rsid w:val="0056260C"/>
    <w:rsid w:val="005626F3"/>
    <w:rsid w:val="00562947"/>
    <w:rsid w:val="00562B30"/>
    <w:rsid w:val="00562DA4"/>
    <w:rsid w:val="0056305E"/>
    <w:rsid w:val="00563673"/>
    <w:rsid w:val="00563729"/>
    <w:rsid w:val="00563E18"/>
    <w:rsid w:val="00563F27"/>
    <w:rsid w:val="0056428C"/>
    <w:rsid w:val="00565018"/>
    <w:rsid w:val="005653E5"/>
    <w:rsid w:val="00565B0F"/>
    <w:rsid w:val="00565E45"/>
    <w:rsid w:val="00565F00"/>
    <w:rsid w:val="00565F3A"/>
    <w:rsid w:val="00566359"/>
    <w:rsid w:val="0056733F"/>
    <w:rsid w:val="00567599"/>
    <w:rsid w:val="00567825"/>
    <w:rsid w:val="00567898"/>
    <w:rsid w:val="00567BA8"/>
    <w:rsid w:val="0057004D"/>
    <w:rsid w:val="005702BC"/>
    <w:rsid w:val="00570308"/>
    <w:rsid w:val="0057038D"/>
    <w:rsid w:val="0057044B"/>
    <w:rsid w:val="00570764"/>
    <w:rsid w:val="00570798"/>
    <w:rsid w:val="00570D78"/>
    <w:rsid w:val="00570E2D"/>
    <w:rsid w:val="005715DE"/>
    <w:rsid w:val="00571627"/>
    <w:rsid w:val="00571840"/>
    <w:rsid w:val="00571A64"/>
    <w:rsid w:val="00571BDE"/>
    <w:rsid w:val="00571E19"/>
    <w:rsid w:val="00571F39"/>
    <w:rsid w:val="00571FDA"/>
    <w:rsid w:val="005720B8"/>
    <w:rsid w:val="0057215B"/>
    <w:rsid w:val="00572267"/>
    <w:rsid w:val="00572361"/>
    <w:rsid w:val="00572555"/>
    <w:rsid w:val="005726C2"/>
    <w:rsid w:val="00572DFD"/>
    <w:rsid w:val="00572FB3"/>
    <w:rsid w:val="00573684"/>
    <w:rsid w:val="00574308"/>
    <w:rsid w:val="00574512"/>
    <w:rsid w:val="0057497D"/>
    <w:rsid w:val="00574E87"/>
    <w:rsid w:val="0057582D"/>
    <w:rsid w:val="005758DE"/>
    <w:rsid w:val="00575B0A"/>
    <w:rsid w:val="00575B2B"/>
    <w:rsid w:val="00575B62"/>
    <w:rsid w:val="00575C85"/>
    <w:rsid w:val="00575F6C"/>
    <w:rsid w:val="005760DF"/>
    <w:rsid w:val="005760E0"/>
    <w:rsid w:val="005761E6"/>
    <w:rsid w:val="00576215"/>
    <w:rsid w:val="005762E1"/>
    <w:rsid w:val="00576350"/>
    <w:rsid w:val="00576693"/>
    <w:rsid w:val="00576C4F"/>
    <w:rsid w:val="00576D65"/>
    <w:rsid w:val="00576E33"/>
    <w:rsid w:val="00577016"/>
    <w:rsid w:val="005770C1"/>
    <w:rsid w:val="00577A32"/>
    <w:rsid w:val="00577A7E"/>
    <w:rsid w:val="00577CBD"/>
    <w:rsid w:val="00577DC9"/>
    <w:rsid w:val="00577E29"/>
    <w:rsid w:val="00580085"/>
    <w:rsid w:val="0058018E"/>
    <w:rsid w:val="005802D5"/>
    <w:rsid w:val="00580882"/>
    <w:rsid w:val="00580D07"/>
    <w:rsid w:val="00580D2A"/>
    <w:rsid w:val="00580E26"/>
    <w:rsid w:val="00580E68"/>
    <w:rsid w:val="00581140"/>
    <w:rsid w:val="00581421"/>
    <w:rsid w:val="0058147C"/>
    <w:rsid w:val="005814D7"/>
    <w:rsid w:val="0058158F"/>
    <w:rsid w:val="0058221F"/>
    <w:rsid w:val="005823EA"/>
    <w:rsid w:val="005823F8"/>
    <w:rsid w:val="005826AB"/>
    <w:rsid w:val="00582851"/>
    <w:rsid w:val="00582D2B"/>
    <w:rsid w:val="00583029"/>
    <w:rsid w:val="005831CB"/>
    <w:rsid w:val="00583628"/>
    <w:rsid w:val="005836CC"/>
    <w:rsid w:val="005837FB"/>
    <w:rsid w:val="00583880"/>
    <w:rsid w:val="00583C6B"/>
    <w:rsid w:val="00583C81"/>
    <w:rsid w:val="00584159"/>
    <w:rsid w:val="0058417A"/>
    <w:rsid w:val="0058421E"/>
    <w:rsid w:val="0058445A"/>
    <w:rsid w:val="0058477B"/>
    <w:rsid w:val="005848FF"/>
    <w:rsid w:val="005849E5"/>
    <w:rsid w:val="00584ABE"/>
    <w:rsid w:val="00584ACE"/>
    <w:rsid w:val="00584E25"/>
    <w:rsid w:val="00585234"/>
    <w:rsid w:val="005853F9"/>
    <w:rsid w:val="00585A94"/>
    <w:rsid w:val="00585B45"/>
    <w:rsid w:val="00585D67"/>
    <w:rsid w:val="005861FB"/>
    <w:rsid w:val="00586376"/>
    <w:rsid w:val="00586662"/>
    <w:rsid w:val="005866DC"/>
    <w:rsid w:val="005868E6"/>
    <w:rsid w:val="00586B19"/>
    <w:rsid w:val="0058708E"/>
    <w:rsid w:val="005873A4"/>
    <w:rsid w:val="0058740B"/>
    <w:rsid w:val="0058762D"/>
    <w:rsid w:val="00587654"/>
    <w:rsid w:val="00587771"/>
    <w:rsid w:val="005878EC"/>
    <w:rsid w:val="00587CDE"/>
    <w:rsid w:val="005901C6"/>
    <w:rsid w:val="00590350"/>
    <w:rsid w:val="00590B29"/>
    <w:rsid w:val="00590B3A"/>
    <w:rsid w:val="00590D1E"/>
    <w:rsid w:val="00590DA6"/>
    <w:rsid w:val="00590F4D"/>
    <w:rsid w:val="0059133D"/>
    <w:rsid w:val="00591385"/>
    <w:rsid w:val="005915B4"/>
    <w:rsid w:val="00591605"/>
    <w:rsid w:val="00591821"/>
    <w:rsid w:val="00591EF8"/>
    <w:rsid w:val="00591F37"/>
    <w:rsid w:val="0059221D"/>
    <w:rsid w:val="00592437"/>
    <w:rsid w:val="005924BC"/>
    <w:rsid w:val="0059251D"/>
    <w:rsid w:val="00592775"/>
    <w:rsid w:val="005927A5"/>
    <w:rsid w:val="00592A9D"/>
    <w:rsid w:val="00592C2F"/>
    <w:rsid w:val="00593608"/>
    <w:rsid w:val="005936B2"/>
    <w:rsid w:val="0059381A"/>
    <w:rsid w:val="00593C87"/>
    <w:rsid w:val="00593CBA"/>
    <w:rsid w:val="00593DE2"/>
    <w:rsid w:val="00593F47"/>
    <w:rsid w:val="00593F48"/>
    <w:rsid w:val="00593F58"/>
    <w:rsid w:val="00594202"/>
    <w:rsid w:val="0059421A"/>
    <w:rsid w:val="00594397"/>
    <w:rsid w:val="005943D3"/>
    <w:rsid w:val="0059490C"/>
    <w:rsid w:val="00594E7A"/>
    <w:rsid w:val="0059502D"/>
    <w:rsid w:val="005950B4"/>
    <w:rsid w:val="00595444"/>
    <w:rsid w:val="00595747"/>
    <w:rsid w:val="0059587F"/>
    <w:rsid w:val="00595C7D"/>
    <w:rsid w:val="00595C8B"/>
    <w:rsid w:val="00595CC9"/>
    <w:rsid w:val="00595FCF"/>
    <w:rsid w:val="0059600B"/>
    <w:rsid w:val="00596044"/>
    <w:rsid w:val="00596229"/>
    <w:rsid w:val="00596445"/>
    <w:rsid w:val="0059694A"/>
    <w:rsid w:val="00596C33"/>
    <w:rsid w:val="00597011"/>
    <w:rsid w:val="005970E7"/>
    <w:rsid w:val="0059732C"/>
    <w:rsid w:val="0059763B"/>
    <w:rsid w:val="0059770F"/>
    <w:rsid w:val="00597A79"/>
    <w:rsid w:val="00597D8C"/>
    <w:rsid w:val="00597EB8"/>
    <w:rsid w:val="00597EC8"/>
    <w:rsid w:val="005A03DF"/>
    <w:rsid w:val="005A04DA"/>
    <w:rsid w:val="005A06C6"/>
    <w:rsid w:val="005A09C5"/>
    <w:rsid w:val="005A0A80"/>
    <w:rsid w:val="005A0AA6"/>
    <w:rsid w:val="005A0B2F"/>
    <w:rsid w:val="005A0B7C"/>
    <w:rsid w:val="005A0BB3"/>
    <w:rsid w:val="005A0C30"/>
    <w:rsid w:val="005A0DF5"/>
    <w:rsid w:val="005A0F1F"/>
    <w:rsid w:val="005A1256"/>
    <w:rsid w:val="005A126A"/>
    <w:rsid w:val="005A13C3"/>
    <w:rsid w:val="005A15AC"/>
    <w:rsid w:val="005A18CE"/>
    <w:rsid w:val="005A1A42"/>
    <w:rsid w:val="005A1B2F"/>
    <w:rsid w:val="005A1F64"/>
    <w:rsid w:val="005A24F6"/>
    <w:rsid w:val="005A26EE"/>
    <w:rsid w:val="005A2BD5"/>
    <w:rsid w:val="005A2FD3"/>
    <w:rsid w:val="005A34B5"/>
    <w:rsid w:val="005A357E"/>
    <w:rsid w:val="005A397F"/>
    <w:rsid w:val="005A3A04"/>
    <w:rsid w:val="005A3A97"/>
    <w:rsid w:val="005A3AD8"/>
    <w:rsid w:val="005A3AF2"/>
    <w:rsid w:val="005A3E33"/>
    <w:rsid w:val="005A3F28"/>
    <w:rsid w:val="005A4001"/>
    <w:rsid w:val="005A4532"/>
    <w:rsid w:val="005A4599"/>
    <w:rsid w:val="005A45C1"/>
    <w:rsid w:val="005A49C5"/>
    <w:rsid w:val="005A4B0F"/>
    <w:rsid w:val="005A4CF6"/>
    <w:rsid w:val="005A4E11"/>
    <w:rsid w:val="005A4E5E"/>
    <w:rsid w:val="005A4F28"/>
    <w:rsid w:val="005A5286"/>
    <w:rsid w:val="005A53D8"/>
    <w:rsid w:val="005A547A"/>
    <w:rsid w:val="005A575F"/>
    <w:rsid w:val="005A5B1C"/>
    <w:rsid w:val="005A5B61"/>
    <w:rsid w:val="005A6462"/>
    <w:rsid w:val="005A6991"/>
    <w:rsid w:val="005A6D14"/>
    <w:rsid w:val="005A6DC8"/>
    <w:rsid w:val="005A6E6D"/>
    <w:rsid w:val="005A6F8D"/>
    <w:rsid w:val="005A7198"/>
    <w:rsid w:val="005A7262"/>
    <w:rsid w:val="005A737F"/>
    <w:rsid w:val="005A7792"/>
    <w:rsid w:val="005A77A2"/>
    <w:rsid w:val="005A7B0F"/>
    <w:rsid w:val="005A7E54"/>
    <w:rsid w:val="005A7F02"/>
    <w:rsid w:val="005B0205"/>
    <w:rsid w:val="005B04EB"/>
    <w:rsid w:val="005B051F"/>
    <w:rsid w:val="005B0AF0"/>
    <w:rsid w:val="005B13C3"/>
    <w:rsid w:val="005B17ED"/>
    <w:rsid w:val="005B18E5"/>
    <w:rsid w:val="005B1BC8"/>
    <w:rsid w:val="005B21FA"/>
    <w:rsid w:val="005B2222"/>
    <w:rsid w:val="005B2777"/>
    <w:rsid w:val="005B28E8"/>
    <w:rsid w:val="005B2AA3"/>
    <w:rsid w:val="005B2B56"/>
    <w:rsid w:val="005B2C46"/>
    <w:rsid w:val="005B3369"/>
    <w:rsid w:val="005B37BF"/>
    <w:rsid w:val="005B37D6"/>
    <w:rsid w:val="005B3AC2"/>
    <w:rsid w:val="005B3E31"/>
    <w:rsid w:val="005B3ECB"/>
    <w:rsid w:val="005B42F6"/>
    <w:rsid w:val="005B44BD"/>
    <w:rsid w:val="005B450B"/>
    <w:rsid w:val="005B469B"/>
    <w:rsid w:val="005B4794"/>
    <w:rsid w:val="005B47BE"/>
    <w:rsid w:val="005B4911"/>
    <w:rsid w:val="005B4BF6"/>
    <w:rsid w:val="005B4BF8"/>
    <w:rsid w:val="005B4D97"/>
    <w:rsid w:val="005B4D98"/>
    <w:rsid w:val="005B4DDD"/>
    <w:rsid w:val="005B4E1D"/>
    <w:rsid w:val="005B5371"/>
    <w:rsid w:val="005B53C6"/>
    <w:rsid w:val="005B53C7"/>
    <w:rsid w:val="005B564B"/>
    <w:rsid w:val="005B589A"/>
    <w:rsid w:val="005B5987"/>
    <w:rsid w:val="005B5C1C"/>
    <w:rsid w:val="005B5E68"/>
    <w:rsid w:val="005B5F51"/>
    <w:rsid w:val="005B60C0"/>
    <w:rsid w:val="005B618F"/>
    <w:rsid w:val="005B61A8"/>
    <w:rsid w:val="005B62F6"/>
    <w:rsid w:val="005B63CA"/>
    <w:rsid w:val="005B671C"/>
    <w:rsid w:val="005B6A3B"/>
    <w:rsid w:val="005B6B24"/>
    <w:rsid w:val="005B7072"/>
    <w:rsid w:val="005B73B7"/>
    <w:rsid w:val="005B7547"/>
    <w:rsid w:val="005B75E4"/>
    <w:rsid w:val="005B797D"/>
    <w:rsid w:val="005B7A4B"/>
    <w:rsid w:val="005B7B23"/>
    <w:rsid w:val="005B7BB6"/>
    <w:rsid w:val="005B7BFB"/>
    <w:rsid w:val="005B7CCF"/>
    <w:rsid w:val="005B7FAB"/>
    <w:rsid w:val="005B7FDC"/>
    <w:rsid w:val="005C06B2"/>
    <w:rsid w:val="005C0AC8"/>
    <w:rsid w:val="005C0DD4"/>
    <w:rsid w:val="005C0FE9"/>
    <w:rsid w:val="005C10B2"/>
    <w:rsid w:val="005C1316"/>
    <w:rsid w:val="005C158E"/>
    <w:rsid w:val="005C19BB"/>
    <w:rsid w:val="005C1E83"/>
    <w:rsid w:val="005C21E0"/>
    <w:rsid w:val="005C21EB"/>
    <w:rsid w:val="005C221A"/>
    <w:rsid w:val="005C227A"/>
    <w:rsid w:val="005C2366"/>
    <w:rsid w:val="005C26DB"/>
    <w:rsid w:val="005C2751"/>
    <w:rsid w:val="005C2763"/>
    <w:rsid w:val="005C29E3"/>
    <w:rsid w:val="005C2C91"/>
    <w:rsid w:val="005C2D6D"/>
    <w:rsid w:val="005C2EE7"/>
    <w:rsid w:val="005C2F87"/>
    <w:rsid w:val="005C314A"/>
    <w:rsid w:val="005C359E"/>
    <w:rsid w:val="005C3660"/>
    <w:rsid w:val="005C3E8C"/>
    <w:rsid w:val="005C3F64"/>
    <w:rsid w:val="005C4250"/>
    <w:rsid w:val="005C4368"/>
    <w:rsid w:val="005C43B6"/>
    <w:rsid w:val="005C4612"/>
    <w:rsid w:val="005C479F"/>
    <w:rsid w:val="005C4935"/>
    <w:rsid w:val="005C4A9A"/>
    <w:rsid w:val="005C4D9D"/>
    <w:rsid w:val="005C5061"/>
    <w:rsid w:val="005C5233"/>
    <w:rsid w:val="005C52AC"/>
    <w:rsid w:val="005C5340"/>
    <w:rsid w:val="005C5353"/>
    <w:rsid w:val="005C5551"/>
    <w:rsid w:val="005C565A"/>
    <w:rsid w:val="005C59AF"/>
    <w:rsid w:val="005C5B50"/>
    <w:rsid w:val="005C5BF3"/>
    <w:rsid w:val="005C5E49"/>
    <w:rsid w:val="005C5F27"/>
    <w:rsid w:val="005C5F9E"/>
    <w:rsid w:val="005C633D"/>
    <w:rsid w:val="005C64AB"/>
    <w:rsid w:val="005C65F5"/>
    <w:rsid w:val="005C691E"/>
    <w:rsid w:val="005C6ABD"/>
    <w:rsid w:val="005C6CB5"/>
    <w:rsid w:val="005C713E"/>
    <w:rsid w:val="005C71F0"/>
    <w:rsid w:val="005C71FB"/>
    <w:rsid w:val="005C72F6"/>
    <w:rsid w:val="005C73C3"/>
    <w:rsid w:val="005C7526"/>
    <w:rsid w:val="005C7532"/>
    <w:rsid w:val="005C75D9"/>
    <w:rsid w:val="005C7CE0"/>
    <w:rsid w:val="005C7D15"/>
    <w:rsid w:val="005C7D19"/>
    <w:rsid w:val="005C7EC9"/>
    <w:rsid w:val="005D0069"/>
    <w:rsid w:val="005D010B"/>
    <w:rsid w:val="005D0288"/>
    <w:rsid w:val="005D070A"/>
    <w:rsid w:val="005D088C"/>
    <w:rsid w:val="005D0C59"/>
    <w:rsid w:val="005D0F76"/>
    <w:rsid w:val="005D12A0"/>
    <w:rsid w:val="005D13ED"/>
    <w:rsid w:val="005D1949"/>
    <w:rsid w:val="005D1969"/>
    <w:rsid w:val="005D1C5D"/>
    <w:rsid w:val="005D1C89"/>
    <w:rsid w:val="005D1D8E"/>
    <w:rsid w:val="005D1DB8"/>
    <w:rsid w:val="005D1FE3"/>
    <w:rsid w:val="005D22F3"/>
    <w:rsid w:val="005D2579"/>
    <w:rsid w:val="005D2596"/>
    <w:rsid w:val="005D25EF"/>
    <w:rsid w:val="005D27E1"/>
    <w:rsid w:val="005D28AD"/>
    <w:rsid w:val="005D2AE4"/>
    <w:rsid w:val="005D311E"/>
    <w:rsid w:val="005D319E"/>
    <w:rsid w:val="005D3397"/>
    <w:rsid w:val="005D33F5"/>
    <w:rsid w:val="005D384B"/>
    <w:rsid w:val="005D3D88"/>
    <w:rsid w:val="005D45F0"/>
    <w:rsid w:val="005D48DE"/>
    <w:rsid w:val="005D4AF6"/>
    <w:rsid w:val="005D4C50"/>
    <w:rsid w:val="005D4E50"/>
    <w:rsid w:val="005D4FC5"/>
    <w:rsid w:val="005D4FDE"/>
    <w:rsid w:val="005D5157"/>
    <w:rsid w:val="005D52CD"/>
    <w:rsid w:val="005D5320"/>
    <w:rsid w:val="005D57C5"/>
    <w:rsid w:val="005D59C7"/>
    <w:rsid w:val="005D5B20"/>
    <w:rsid w:val="005D5CF1"/>
    <w:rsid w:val="005D6075"/>
    <w:rsid w:val="005D6514"/>
    <w:rsid w:val="005D6578"/>
    <w:rsid w:val="005D69B9"/>
    <w:rsid w:val="005D6B5F"/>
    <w:rsid w:val="005D6BD6"/>
    <w:rsid w:val="005D6C7E"/>
    <w:rsid w:val="005D6EB3"/>
    <w:rsid w:val="005D6FFA"/>
    <w:rsid w:val="005D7134"/>
    <w:rsid w:val="005D7876"/>
    <w:rsid w:val="005D79CB"/>
    <w:rsid w:val="005D7B5F"/>
    <w:rsid w:val="005D7CF1"/>
    <w:rsid w:val="005D7FD0"/>
    <w:rsid w:val="005E0058"/>
    <w:rsid w:val="005E00B3"/>
    <w:rsid w:val="005E01D8"/>
    <w:rsid w:val="005E05B7"/>
    <w:rsid w:val="005E0988"/>
    <w:rsid w:val="005E09EF"/>
    <w:rsid w:val="005E0D2A"/>
    <w:rsid w:val="005E12F7"/>
    <w:rsid w:val="005E1319"/>
    <w:rsid w:val="005E1A88"/>
    <w:rsid w:val="005E1B1C"/>
    <w:rsid w:val="005E1EC9"/>
    <w:rsid w:val="005E1F82"/>
    <w:rsid w:val="005E2236"/>
    <w:rsid w:val="005E243C"/>
    <w:rsid w:val="005E25CA"/>
    <w:rsid w:val="005E283D"/>
    <w:rsid w:val="005E2C8D"/>
    <w:rsid w:val="005E2D72"/>
    <w:rsid w:val="005E3376"/>
    <w:rsid w:val="005E354F"/>
    <w:rsid w:val="005E3EFA"/>
    <w:rsid w:val="005E40B7"/>
    <w:rsid w:val="005E4229"/>
    <w:rsid w:val="005E4261"/>
    <w:rsid w:val="005E4262"/>
    <w:rsid w:val="005E4267"/>
    <w:rsid w:val="005E45E6"/>
    <w:rsid w:val="005E4A30"/>
    <w:rsid w:val="005E4AE4"/>
    <w:rsid w:val="005E5709"/>
    <w:rsid w:val="005E57F5"/>
    <w:rsid w:val="005E5945"/>
    <w:rsid w:val="005E6046"/>
    <w:rsid w:val="005E639E"/>
    <w:rsid w:val="005E645B"/>
    <w:rsid w:val="005E6629"/>
    <w:rsid w:val="005E6BA4"/>
    <w:rsid w:val="005E6C36"/>
    <w:rsid w:val="005E6CDB"/>
    <w:rsid w:val="005E6DF6"/>
    <w:rsid w:val="005E7911"/>
    <w:rsid w:val="005E79DF"/>
    <w:rsid w:val="005E7A1E"/>
    <w:rsid w:val="005E7A63"/>
    <w:rsid w:val="005E7C1D"/>
    <w:rsid w:val="005E7DE3"/>
    <w:rsid w:val="005E7E80"/>
    <w:rsid w:val="005E7EC4"/>
    <w:rsid w:val="005E7FB9"/>
    <w:rsid w:val="005E7FEA"/>
    <w:rsid w:val="005F0309"/>
    <w:rsid w:val="005F07FD"/>
    <w:rsid w:val="005F08E0"/>
    <w:rsid w:val="005F09DC"/>
    <w:rsid w:val="005F0ABA"/>
    <w:rsid w:val="005F0B1D"/>
    <w:rsid w:val="005F0BB5"/>
    <w:rsid w:val="005F0EA3"/>
    <w:rsid w:val="005F0F86"/>
    <w:rsid w:val="005F1142"/>
    <w:rsid w:val="005F1291"/>
    <w:rsid w:val="005F12B2"/>
    <w:rsid w:val="005F13C5"/>
    <w:rsid w:val="005F147D"/>
    <w:rsid w:val="005F1804"/>
    <w:rsid w:val="005F1A75"/>
    <w:rsid w:val="005F1F21"/>
    <w:rsid w:val="005F21D6"/>
    <w:rsid w:val="005F2479"/>
    <w:rsid w:val="005F2677"/>
    <w:rsid w:val="005F2AFD"/>
    <w:rsid w:val="005F2E2C"/>
    <w:rsid w:val="005F2F0E"/>
    <w:rsid w:val="005F3168"/>
    <w:rsid w:val="005F3668"/>
    <w:rsid w:val="005F3856"/>
    <w:rsid w:val="005F3978"/>
    <w:rsid w:val="005F3B08"/>
    <w:rsid w:val="005F3EDC"/>
    <w:rsid w:val="005F4169"/>
    <w:rsid w:val="005F41FB"/>
    <w:rsid w:val="005F443C"/>
    <w:rsid w:val="005F45B4"/>
    <w:rsid w:val="005F464E"/>
    <w:rsid w:val="005F46EB"/>
    <w:rsid w:val="005F4824"/>
    <w:rsid w:val="005F4B28"/>
    <w:rsid w:val="005F4CEA"/>
    <w:rsid w:val="005F57CA"/>
    <w:rsid w:val="005F59F2"/>
    <w:rsid w:val="005F5D2A"/>
    <w:rsid w:val="005F5F0F"/>
    <w:rsid w:val="005F5FA5"/>
    <w:rsid w:val="005F61CF"/>
    <w:rsid w:val="005F6228"/>
    <w:rsid w:val="005F6286"/>
    <w:rsid w:val="005F6292"/>
    <w:rsid w:val="005F64D4"/>
    <w:rsid w:val="005F662C"/>
    <w:rsid w:val="005F66B3"/>
    <w:rsid w:val="005F67E1"/>
    <w:rsid w:val="005F6ABC"/>
    <w:rsid w:val="005F6C79"/>
    <w:rsid w:val="005F6E5C"/>
    <w:rsid w:val="005F6ED3"/>
    <w:rsid w:val="005F7134"/>
    <w:rsid w:val="005F72A1"/>
    <w:rsid w:val="005F7442"/>
    <w:rsid w:val="005F7846"/>
    <w:rsid w:val="005F7A8A"/>
    <w:rsid w:val="005F7B0B"/>
    <w:rsid w:val="005F7C3B"/>
    <w:rsid w:val="005F7DD6"/>
    <w:rsid w:val="00600297"/>
    <w:rsid w:val="00600584"/>
    <w:rsid w:val="00600638"/>
    <w:rsid w:val="0060071C"/>
    <w:rsid w:val="00600BD1"/>
    <w:rsid w:val="00600CA6"/>
    <w:rsid w:val="00600CE5"/>
    <w:rsid w:val="006012A3"/>
    <w:rsid w:val="00601543"/>
    <w:rsid w:val="006015B2"/>
    <w:rsid w:val="006016DA"/>
    <w:rsid w:val="006017D1"/>
    <w:rsid w:val="0060199F"/>
    <w:rsid w:val="006019DF"/>
    <w:rsid w:val="00601B6B"/>
    <w:rsid w:val="00601CD2"/>
    <w:rsid w:val="00601F62"/>
    <w:rsid w:val="00601FBF"/>
    <w:rsid w:val="006021D1"/>
    <w:rsid w:val="00602268"/>
    <w:rsid w:val="00602AB8"/>
    <w:rsid w:val="00602C2F"/>
    <w:rsid w:val="006031E0"/>
    <w:rsid w:val="00603537"/>
    <w:rsid w:val="006035D5"/>
    <w:rsid w:val="00603955"/>
    <w:rsid w:val="00603C10"/>
    <w:rsid w:val="00603D4E"/>
    <w:rsid w:val="00603F7F"/>
    <w:rsid w:val="0060479E"/>
    <w:rsid w:val="006047D8"/>
    <w:rsid w:val="0060482B"/>
    <w:rsid w:val="00604853"/>
    <w:rsid w:val="00604B4E"/>
    <w:rsid w:val="00604B57"/>
    <w:rsid w:val="00604EAF"/>
    <w:rsid w:val="00604F89"/>
    <w:rsid w:val="006052A3"/>
    <w:rsid w:val="006053A0"/>
    <w:rsid w:val="006053DA"/>
    <w:rsid w:val="00605507"/>
    <w:rsid w:val="00605661"/>
    <w:rsid w:val="00605A17"/>
    <w:rsid w:val="00605B9E"/>
    <w:rsid w:val="00605D2A"/>
    <w:rsid w:val="0060671F"/>
    <w:rsid w:val="00606AA3"/>
    <w:rsid w:val="00606D33"/>
    <w:rsid w:val="00606DAF"/>
    <w:rsid w:val="00606E3A"/>
    <w:rsid w:val="00606EC7"/>
    <w:rsid w:val="00606F6A"/>
    <w:rsid w:val="00606F8B"/>
    <w:rsid w:val="00607092"/>
    <w:rsid w:val="006070A0"/>
    <w:rsid w:val="00607145"/>
    <w:rsid w:val="00607539"/>
    <w:rsid w:val="00607584"/>
    <w:rsid w:val="006075D3"/>
    <w:rsid w:val="00607689"/>
    <w:rsid w:val="00607726"/>
    <w:rsid w:val="006078B0"/>
    <w:rsid w:val="00607D67"/>
    <w:rsid w:val="00607D82"/>
    <w:rsid w:val="00607F87"/>
    <w:rsid w:val="0061005A"/>
    <w:rsid w:val="006103C8"/>
    <w:rsid w:val="0061080C"/>
    <w:rsid w:val="0061084C"/>
    <w:rsid w:val="006108D8"/>
    <w:rsid w:val="00610936"/>
    <w:rsid w:val="00610B54"/>
    <w:rsid w:val="006110D7"/>
    <w:rsid w:val="0061147C"/>
    <w:rsid w:val="00611D6F"/>
    <w:rsid w:val="00611EBA"/>
    <w:rsid w:val="00612536"/>
    <w:rsid w:val="0061269B"/>
    <w:rsid w:val="0061298B"/>
    <w:rsid w:val="006129E9"/>
    <w:rsid w:val="00612B4F"/>
    <w:rsid w:val="00612BAB"/>
    <w:rsid w:val="00612E40"/>
    <w:rsid w:val="00612E44"/>
    <w:rsid w:val="006130E7"/>
    <w:rsid w:val="006131D1"/>
    <w:rsid w:val="006131FF"/>
    <w:rsid w:val="00613321"/>
    <w:rsid w:val="00613369"/>
    <w:rsid w:val="00613374"/>
    <w:rsid w:val="006134D8"/>
    <w:rsid w:val="006134F7"/>
    <w:rsid w:val="006136FB"/>
    <w:rsid w:val="00613BA0"/>
    <w:rsid w:val="00613D06"/>
    <w:rsid w:val="00613E78"/>
    <w:rsid w:val="00614113"/>
    <w:rsid w:val="0061440E"/>
    <w:rsid w:val="006144C0"/>
    <w:rsid w:val="0061460D"/>
    <w:rsid w:val="006146F2"/>
    <w:rsid w:val="006146F7"/>
    <w:rsid w:val="00614CAB"/>
    <w:rsid w:val="00614CE6"/>
    <w:rsid w:val="006150C9"/>
    <w:rsid w:val="006151D8"/>
    <w:rsid w:val="006151FC"/>
    <w:rsid w:val="00615558"/>
    <w:rsid w:val="0061568A"/>
    <w:rsid w:val="006157F9"/>
    <w:rsid w:val="00615C76"/>
    <w:rsid w:val="00615CD8"/>
    <w:rsid w:val="00615D02"/>
    <w:rsid w:val="00615D25"/>
    <w:rsid w:val="00615EED"/>
    <w:rsid w:val="00616503"/>
    <w:rsid w:val="00616880"/>
    <w:rsid w:val="00616A3F"/>
    <w:rsid w:val="00616BA7"/>
    <w:rsid w:val="00616F61"/>
    <w:rsid w:val="006171CD"/>
    <w:rsid w:val="00617284"/>
    <w:rsid w:val="0061732D"/>
    <w:rsid w:val="00617579"/>
    <w:rsid w:val="006175F8"/>
    <w:rsid w:val="006176D4"/>
    <w:rsid w:val="006200C2"/>
    <w:rsid w:val="00620123"/>
    <w:rsid w:val="00620458"/>
    <w:rsid w:val="006211E0"/>
    <w:rsid w:val="00621256"/>
    <w:rsid w:val="00621519"/>
    <w:rsid w:val="006215F4"/>
    <w:rsid w:val="0062166F"/>
    <w:rsid w:val="006216AF"/>
    <w:rsid w:val="0062182F"/>
    <w:rsid w:val="00621D69"/>
    <w:rsid w:val="0062208B"/>
    <w:rsid w:val="006223C1"/>
    <w:rsid w:val="00622468"/>
    <w:rsid w:val="00622687"/>
    <w:rsid w:val="00622B3E"/>
    <w:rsid w:val="00622E7C"/>
    <w:rsid w:val="006231D0"/>
    <w:rsid w:val="006231F5"/>
    <w:rsid w:val="00623294"/>
    <w:rsid w:val="00623484"/>
    <w:rsid w:val="0062367F"/>
    <w:rsid w:val="00623976"/>
    <w:rsid w:val="00623EEC"/>
    <w:rsid w:val="00624104"/>
    <w:rsid w:val="0062420E"/>
    <w:rsid w:val="0062461D"/>
    <w:rsid w:val="00624705"/>
    <w:rsid w:val="0062474F"/>
    <w:rsid w:val="00624C42"/>
    <w:rsid w:val="00625183"/>
    <w:rsid w:val="006254B6"/>
    <w:rsid w:val="006255CB"/>
    <w:rsid w:val="006257AF"/>
    <w:rsid w:val="0062581F"/>
    <w:rsid w:val="00625A0B"/>
    <w:rsid w:val="0062627D"/>
    <w:rsid w:val="006262B6"/>
    <w:rsid w:val="006264D6"/>
    <w:rsid w:val="006265B4"/>
    <w:rsid w:val="0062664F"/>
    <w:rsid w:val="00626840"/>
    <w:rsid w:val="00626C50"/>
    <w:rsid w:val="00626ECE"/>
    <w:rsid w:val="00627205"/>
    <w:rsid w:val="00627581"/>
    <w:rsid w:val="00627BA9"/>
    <w:rsid w:val="00627E75"/>
    <w:rsid w:val="00627EFA"/>
    <w:rsid w:val="00630330"/>
    <w:rsid w:val="0063040B"/>
    <w:rsid w:val="00630535"/>
    <w:rsid w:val="0063073E"/>
    <w:rsid w:val="00630740"/>
    <w:rsid w:val="00630B2B"/>
    <w:rsid w:val="00630C72"/>
    <w:rsid w:val="00630C9F"/>
    <w:rsid w:val="00630CE5"/>
    <w:rsid w:val="00630EFB"/>
    <w:rsid w:val="00631340"/>
    <w:rsid w:val="00631865"/>
    <w:rsid w:val="00631A2A"/>
    <w:rsid w:val="00631FA3"/>
    <w:rsid w:val="00632201"/>
    <w:rsid w:val="006323A7"/>
    <w:rsid w:val="00632611"/>
    <w:rsid w:val="00632782"/>
    <w:rsid w:val="006327A2"/>
    <w:rsid w:val="00632940"/>
    <w:rsid w:val="00632AC2"/>
    <w:rsid w:val="00632AEB"/>
    <w:rsid w:val="00632D48"/>
    <w:rsid w:val="00632E71"/>
    <w:rsid w:val="0063300E"/>
    <w:rsid w:val="00633111"/>
    <w:rsid w:val="0063333A"/>
    <w:rsid w:val="006335E4"/>
    <w:rsid w:val="00633B3B"/>
    <w:rsid w:val="00633C6A"/>
    <w:rsid w:val="00633E1B"/>
    <w:rsid w:val="00633E60"/>
    <w:rsid w:val="00633F6F"/>
    <w:rsid w:val="00634077"/>
    <w:rsid w:val="0063408E"/>
    <w:rsid w:val="006341F8"/>
    <w:rsid w:val="00634360"/>
    <w:rsid w:val="006347D2"/>
    <w:rsid w:val="00634BCD"/>
    <w:rsid w:val="00634C0C"/>
    <w:rsid w:val="00634C8C"/>
    <w:rsid w:val="00634F4B"/>
    <w:rsid w:val="006350EF"/>
    <w:rsid w:val="0063514B"/>
    <w:rsid w:val="0063529C"/>
    <w:rsid w:val="00635435"/>
    <w:rsid w:val="00635578"/>
    <w:rsid w:val="00635684"/>
    <w:rsid w:val="006357EF"/>
    <w:rsid w:val="0063585C"/>
    <w:rsid w:val="0063587B"/>
    <w:rsid w:val="00635B36"/>
    <w:rsid w:val="00635B48"/>
    <w:rsid w:val="00635BD2"/>
    <w:rsid w:val="00635CCC"/>
    <w:rsid w:val="00635D94"/>
    <w:rsid w:val="00635F50"/>
    <w:rsid w:val="00636463"/>
    <w:rsid w:val="006364FD"/>
    <w:rsid w:val="00636522"/>
    <w:rsid w:val="0063667B"/>
    <w:rsid w:val="006367DD"/>
    <w:rsid w:val="00636C13"/>
    <w:rsid w:val="00636D4A"/>
    <w:rsid w:val="00636D71"/>
    <w:rsid w:val="00637019"/>
    <w:rsid w:val="00637348"/>
    <w:rsid w:val="00637458"/>
    <w:rsid w:val="006374F9"/>
    <w:rsid w:val="0063766F"/>
    <w:rsid w:val="0063799C"/>
    <w:rsid w:val="006379B3"/>
    <w:rsid w:val="00637B1E"/>
    <w:rsid w:val="00637E6D"/>
    <w:rsid w:val="006400F0"/>
    <w:rsid w:val="006403F8"/>
    <w:rsid w:val="00640649"/>
    <w:rsid w:val="0064072A"/>
    <w:rsid w:val="0064079C"/>
    <w:rsid w:val="006408F2"/>
    <w:rsid w:val="00640AEF"/>
    <w:rsid w:val="00640C0F"/>
    <w:rsid w:val="00640C21"/>
    <w:rsid w:val="00640C50"/>
    <w:rsid w:val="0064101F"/>
    <w:rsid w:val="00641283"/>
    <w:rsid w:val="006412B6"/>
    <w:rsid w:val="00641475"/>
    <w:rsid w:val="006414BA"/>
    <w:rsid w:val="00641825"/>
    <w:rsid w:val="00641A5E"/>
    <w:rsid w:val="00641B8F"/>
    <w:rsid w:val="00641DFC"/>
    <w:rsid w:val="00642040"/>
    <w:rsid w:val="006420A8"/>
    <w:rsid w:val="006420E1"/>
    <w:rsid w:val="006421DC"/>
    <w:rsid w:val="006423A6"/>
    <w:rsid w:val="00642420"/>
    <w:rsid w:val="006424E9"/>
    <w:rsid w:val="006426D1"/>
    <w:rsid w:val="00642883"/>
    <w:rsid w:val="00642A24"/>
    <w:rsid w:val="00642B63"/>
    <w:rsid w:val="00642CCA"/>
    <w:rsid w:val="00642E52"/>
    <w:rsid w:val="00642ECE"/>
    <w:rsid w:val="00643267"/>
    <w:rsid w:val="0064386D"/>
    <w:rsid w:val="00643981"/>
    <w:rsid w:val="00643A17"/>
    <w:rsid w:val="00644026"/>
    <w:rsid w:val="0064417C"/>
    <w:rsid w:val="00644262"/>
    <w:rsid w:val="006442A6"/>
    <w:rsid w:val="00644720"/>
    <w:rsid w:val="006447DA"/>
    <w:rsid w:val="00644AEB"/>
    <w:rsid w:val="00644C58"/>
    <w:rsid w:val="00644CAE"/>
    <w:rsid w:val="00644CF2"/>
    <w:rsid w:val="00644E04"/>
    <w:rsid w:val="00644E5E"/>
    <w:rsid w:val="00644F38"/>
    <w:rsid w:val="0064501D"/>
    <w:rsid w:val="006451B8"/>
    <w:rsid w:val="006452C5"/>
    <w:rsid w:val="006452EF"/>
    <w:rsid w:val="006453EA"/>
    <w:rsid w:val="006454AA"/>
    <w:rsid w:val="00645E4E"/>
    <w:rsid w:val="00645FE5"/>
    <w:rsid w:val="0064602E"/>
    <w:rsid w:val="006460E5"/>
    <w:rsid w:val="0064627A"/>
    <w:rsid w:val="0064636A"/>
    <w:rsid w:val="00646412"/>
    <w:rsid w:val="006468BE"/>
    <w:rsid w:val="006468EA"/>
    <w:rsid w:val="00646C78"/>
    <w:rsid w:val="00646DAA"/>
    <w:rsid w:val="0064717B"/>
    <w:rsid w:val="00647485"/>
    <w:rsid w:val="00647501"/>
    <w:rsid w:val="006477E8"/>
    <w:rsid w:val="00647FDD"/>
    <w:rsid w:val="0065004E"/>
    <w:rsid w:val="00650258"/>
    <w:rsid w:val="006504D4"/>
    <w:rsid w:val="00650525"/>
    <w:rsid w:val="006506D4"/>
    <w:rsid w:val="00650700"/>
    <w:rsid w:val="00650B6A"/>
    <w:rsid w:val="00650C02"/>
    <w:rsid w:val="00650CD2"/>
    <w:rsid w:val="00650E19"/>
    <w:rsid w:val="00651097"/>
    <w:rsid w:val="00651379"/>
    <w:rsid w:val="00651447"/>
    <w:rsid w:val="00651644"/>
    <w:rsid w:val="00651681"/>
    <w:rsid w:val="006516E4"/>
    <w:rsid w:val="0065172B"/>
    <w:rsid w:val="00651AAB"/>
    <w:rsid w:val="006526EF"/>
    <w:rsid w:val="006528C4"/>
    <w:rsid w:val="006528D3"/>
    <w:rsid w:val="00652E47"/>
    <w:rsid w:val="006530EA"/>
    <w:rsid w:val="0065321C"/>
    <w:rsid w:val="00653498"/>
    <w:rsid w:val="006534EA"/>
    <w:rsid w:val="006537EB"/>
    <w:rsid w:val="00653858"/>
    <w:rsid w:val="006539F6"/>
    <w:rsid w:val="00653C83"/>
    <w:rsid w:val="00653C91"/>
    <w:rsid w:val="00653E92"/>
    <w:rsid w:val="00653EFE"/>
    <w:rsid w:val="00654080"/>
    <w:rsid w:val="00654122"/>
    <w:rsid w:val="00654239"/>
    <w:rsid w:val="00654338"/>
    <w:rsid w:val="0065434F"/>
    <w:rsid w:val="0065476E"/>
    <w:rsid w:val="0065488E"/>
    <w:rsid w:val="00654984"/>
    <w:rsid w:val="00654A44"/>
    <w:rsid w:val="00654EA5"/>
    <w:rsid w:val="00655044"/>
    <w:rsid w:val="0065532C"/>
    <w:rsid w:val="0065548C"/>
    <w:rsid w:val="006555D9"/>
    <w:rsid w:val="006557AB"/>
    <w:rsid w:val="00655B5E"/>
    <w:rsid w:val="00655C66"/>
    <w:rsid w:val="00655FDA"/>
    <w:rsid w:val="006560D5"/>
    <w:rsid w:val="0065642C"/>
    <w:rsid w:val="006569BD"/>
    <w:rsid w:val="00656B9D"/>
    <w:rsid w:val="00656D23"/>
    <w:rsid w:val="0065718F"/>
    <w:rsid w:val="006574D1"/>
    <w:rsid w:val="006574F6"/>
    <w:rsid w:val="006575D8"/>
    <w:rsid w:val="00657658"/>
    <w:rsid w:val="006577E2"/>
    <w:rsid w:val="00657F28"/>
    <w:rsid w:val="00657F6F"/>
    <w:rsid w:val="006601A5"/>
    <w:rsid w:val="006601E4"/>
    <w:rsid w:val="006604E4"/>
    <w:rsid w:val="00660F82"/>
    <w:rsid w:val="006610C3"/>
    <w:rsid w:val="006611E0"/>
    <w:rsid w:val="00661962"/>
    <w:rsid w:val="006619F4"/>
    <w:rsid w:val="00661C75"/>
    <w:rsid w:val="00661D07"/>
    <w:rsid w:val="00661DBF"/>
    <w:rsid w:val="006623AF"/>
    <w:rsid w:val="00662581"/>
    <w:rsid w:val="0066283B"/>
    <w:rsid w:val="00662887"/>
    <w:rsid w:val="00662B89"/>
    <w:rsid w:val="00662CCC"/>
    <w:rsid w:val="00662F84"/>
    <w:rsid w:val="00662FC9"/>
    <w:rsid w:val="006630DA"/>
    <w:rsid w:val="0066312A"/>
    <w:rsid w:val="00663165"/>
    <w:rsid w:val="00663185"/>
    <w:rsid w:val="006633C5"/>
    <w:rsid w:val="00663496"/>
    <w:rsid w:val="006647A5"/>
    <w:rsid w:val="006648D1"/>
    <w:rsid w:val="006649C2"/>
    <w:rsid w:val="00664A01"/>
    <w:rsid w:val="00664AE8"/>
    <w:rsid w:val="00664BB5"/>
    <w:rsid w:val="00664EED"/>
    <w:rsid w:val="006654FA"/>
    <w:rsid w:val="006655F1"/>
    <w:rsid w:val="00665626"/>
    <w:rsid w:val="00665678"/>
    <w:rsid w:val="006656AA"/>
    <w:rsid w:val="006659AB"/>
    <w:rsid w:val="006659AF"/>
    <w:rsid w:val="00665C84"/>
    <w:rsid w:val="00665EBB"/>
    <w:rsid w:val="00665EF5"/>
    <w:rsid w:val="00666143"/>
    <w:rsid w:val="00666846"/>
    <w:rsid w:val="006668C9"/>
    <w:rsid w:val="00666A1B"/>
    <w:rsid w:val="00667017"/>
    <w:rsid w:val="0066704F"/>
    <w:rsid w:val="006672B3"/>
    <w:rsid w:val="006673BE"/>
    <w:rsid w:val="00667473"/>
    <w:rsid w:val="0066765C"/>
    <w:rsid w:val="0066772D"/>
    <w:rsid w:val="006678A1"/>
    <w:rsid w:val="006678BB"/>
    <w:rsid w:val="006678DE"/>
    <w:rsid w:val="00667ADD"/>
    <w:rsid w:val="00667AEF"/>
    <w:rsid w:val="00667E05"/>
    <w:rsid w:val="00667E56"/>
    <w:rsid w:val="00667EC1"/>
    <w:rsid w:val="00667F3C"/>
    <w:rsid w:val="00667F59"/>
    <w:rsid w:val="006702B1"/>
    <w:rsid w:val="0067063E"/>
    <w:rsid w:val="0067076B"/>
    <w:rsid w:val="006708DC"/>
    <w:rsid w:val="00670B4F"/>
    <w:rsid w:val="00670C40"/>
    <w:rsid w:val="00670CC7"/>
    <w:rsid w:val="0067134C"/>
    <w:rsid w:val="006714F9"/>
    <w:rsid w:val="006717A5"/>
    <w:rsid w:val="0067193D"/>
    <w:rsid w:val="00671D3F"/>
    <w:rsid w:val="00671D9E"/>
    <w:rsid w:val="00671DF9"/>
    <w:rsid w:val="00672335"/>
    <w:rsid w:val="00672660"/>
    <w:rsid w:val="006727D8"/>
    <w:rsid w:val="00672EB2"/>
    <w:rsid w:val="00672F2E"/>
    <w:rsid w:val="00673037"/>
    <w:rsid w:val="006730B1"/>
    <w:rsid w:val="00673155"/>
    <w:rsid w:val="00673246"/>
    <w:rsid w:val="0067328B"/>
    <w:rsid w:val="00673742"/>
    <w:rsid w:val="00673CB3"/>
    <w:rsid w:val="00673DFA"/>
    <w:rsid w:val="00673E51"/>
    <w:rsid w:val="00673FA7"/>
    <w:rsid w:val="00674175"/>
    <w:rsid w:val="006741C7"/>
    <w:rsid w:val="0067474B"/>
    <w:rsid w:val="00674784"/>
    <w:rsid w:val="00674ED0"/>
    <w:rsid w:val="00674F95"/>
    <w:rsid w:val="00674FCD"/>
    <w:rsid w:val="006751C2"/>
    <w:rsid w:val="0067536B"/>
    <w:rsid w:val="006753D6"/>
    <w:rsid w:val="00675482"/>
    <w:rsid w:val="006754BB"/>
    <w:rsid w:val="00675658"/>
    <w:rsid w:val="00675705"/>
    <w:rsid w:val="006757AB"/>
    <w:rsid w:val="006757DE"/>
    <w:rsid w:val="00675AAD"/>
    <w:rsid w:val="00675B85"/>
    <w:rsid w:val="00675D4B"/>
    <w:rsid w:val="00675EF6"/>
    <w:rsid w:val="00675FA3"/>
    <w:rsid w:val="00676487"/>
    <w:rsid w:val="00676585"/>
    <w:rsid w:val="006767ED"/>
    <w:rsid w:val="006769A4"/>
    <w:rsid w:val="00676B2A"/>
    <w:rsid w:val="00676D28"/>
    <w:rsid w:val="00676F97"/>
    <w:rsid w:val="006770DE"/>
    <w:rsid w:val="0067732F"/>
    <w:rsid w:val="0067733A"/>
    <w:rsid w:val="00677497"/>
    <w:rsid w:val="00677D2F"/>
    <w:rsid w:val="00677FFA"/>
    <w:rsid w:val="0068012C"/>
    <w:rsid w:val="00680200"/>
    <w:rsid w:val="006804C0"/>
    <w:rsid w:val="0068073D"/>
    <w:rsid w:val="00680FDC"/>
    <w:rsid w:val="00681BAB"/>
    <w:rsid w:val="00681CDC"/>
    <w:rsid w:val="006821F8"/>
    <w:rsid w:val="006823B6"/>
    <w:rsid w:val="006824C4"/>
    <w:rsid w:val="0068285B"/>
    <w:rsid w:val="00682D0C"/>
    <w:rsid w:val="0068302A"/>
    <w:rsid w:val="0068325A"/>
    <w:rsid w:val="006833F2"/>
    <w:rsid w:val="0068348E"/>
    <w:rsid w:val="006835AB"/>
    <w:rsid w:val="00683C20"/>
    <w:rsid w:val="00683D49"/>
    <w:rsid w:val="00683E2F"/>
    <w:rsid w:val="00683F41"/>
    <w:rsid w:val="00683FA0"/>
    <w:rsid w:val="00683FAF"/>
    <w:rsid w:val="006840F1"/>
    <w:rsid w:val="006842CC"/>
    <w:rsid w:val="006849C8"/>
    <w:rsid w:val="00684B00"/>
    <w:rsid w:val="00684BE9"/>
    <w:rsid w:val="00684C17"/>
    <w:rsid w:val="006850E4"/>
    <w:rsid w:val="0068517B"/>
    <w:rsid w:val="006851C3"/>
    <w:rsid w:val="00685994"/>
    <w:rsid w:val="00685ACE"/>
    <w:rsid w:val="00685C18"/>
    <w:rsid w:val="00685E84"/>
    <w:rsid w:val="006860BA"/>
    <w:rsid w:val="00686177"/>
    <w:rsid w:val="00686205"/>
    <w:rsid w:val="006864C2"/>
    <w:rsid w:val="00686568"/>
    <w:rsid w:val="006869F8"/>
    <w:rsid w:val="00686CE3"/>
    <w:rsid w:val="00687329"/>
    <w:rsid w:val="00687598"/>
    <w:rsid w:val="006876C3"/>
    <w:rsid w:val="006877D2"/>
    <w:rsid w:val="00687803"/>
    <w:rsid w:val="00687BEC"/>
    <w:rsid w:val="00687BF2"/>
    <w:rsid w:val="00687F3E"/>
    <w:rsid w:val="00687F51"/>
    <w:rsid w:val="006900DF"/>
    <w:rsid w:val="00690135"/>
    <w:rsid w:val="006903CF"/>
    <w:rsid w:val="00690717"/>
    <w:rsid w:val="00690DF6"/>
    <w:rsid w:val="00691410"/>
    <w:rsid w:val="006914A9"/>
    <w:rsid w:val="00691890"/>
    <w:rsid w:val="006918D6"/>
    <w:rsid w:val="00691F03"/>
    <w:rsid w:val="006920B6"/>
    <w:rsid w:val="00692281"/>
    <w:rsid w:val="006923BA"/>
    <w:rsid w:val="00692740"/>
    <w:rsid w:val="006927B6"/>
    <w:rsid w:val="00692AC7"/>
    <w:rsid w:val="00692C52"/>
    <w:rsid w:val="00692EC0"/>
    <w:rsid w:val="006931DF"/>
    <w:rsid w:val="0069340C"/>
    <w:rsid w:val="00693479"/>
    <w:rsid w:val="00693569"/>
    <w:rsid w:val="0069367A"/>
    <w:rsid w:val="006938C4"/>
    <w:rsid w:val="00693D20"/>
    <w:rsid w:val="00693D51"/>
    <w:rsid w:val="00693E3F"/>
    <w:rsid w:val="006944A4"/>
    <w:rsid w:val="006944E6"/>
    <w:rsid w:val="006948CE"/>
    <w:rsid w:val="006949E9"/>
    <w:rsid w:val="00694C1C"/>
    <w:rsid w:val="00694C24"/>
    <w:rsid w:val="00694D9F"/>
    <w:rsid w:val="0069513F"/>
    <w:rsid w:val="0069521F"/>
    <w:rsid w:val="00695246"/>
    <w:rsid w:val="006956BF"/>
    <w:rsid w:val="00695A87"/>
    <w:rsid w:val="006960D9"/>
    <w:rsid w:val="0069620B"/>
    <w:rsid w:val="00696334"/>
    <w:rsid w:val="0069645F"/>
    <w:rsid w:val="0069668E"/>
    <w:rsid w:val="0069668F"/>
    <w:rsid w:val="00696B81"/>
    <w:rsid w:val="00696B8B"/>
    <w:rsid w:val="00696CE5"/>
    <w:rsid w:val="006970A5"/>
    <w:rsid w:val="00697394"/>
    <w:rsid w:val="006976F1"/>
    <w:rsid w:val="006978C1"/>
    <w:rsid w:val="0069791B"/>
    <w:rsid w:val="00697D27"/>
    <w:rsid w:val="00697DE5"/>
    <w:rsid w:val="006A0237"/>
    <w:rsid w:val="006A0281"/>
    <w:rsid w:val="006A0376"/>
    <w:rsid w:val="006A03B2"/>
    <w:rsid w:val="006A059A"/>
    <w:rsid w:val="006A06EC"/>
    <w:rsid w:val="006A0A3A"/>
    <w:rsid w:val="006A0AA9"/>
    <w:rsid w:val="006A0D55"/>
    <w:rsid w:val="006A0D6E"/>
    <w:rsid w:val="006A108C"/>
    <w:rsid w:val="006A109A"/>
    <w:rsid w:val="006A14DD"/>
    <w:rsid w:val="006A1561"/>
    <w:rsid w:val="006A1763"/>
    <w:rsid w:val="006A1972"/>
    <w:rsid w:val="006A1A5A"/>
    <w:rsid w:val="006A1AE1"/>
    <w:rsid w:val="006A1B62"/>
    <w:rsid w:val="006A1D9D"/>
    <w:rsid w:val="006A28B8"/>
    <w:rsid w:val="006A29ED"/>
    <w:rsid w:val="006A2D8B"/>
    <w:rsid w:val="006A2DD2"/>
    <w:rsid w:val="006A2EBA"/>
    <w:rsid w:val="006A336F"/>
    <w:rsid w:val="006A3458"/>
    <w:rsid w:val="006A3611"/>
    <w:rsid w:val="006A3716"/>
    <w:rsid w:val="006A3B6C"/>
    <w:rsid w:val="006A3B98"/>
    <w:rsid w:val="006A3BA9"/>
    <w:rsid w:val="006A3BFC"/>
    <w:rsid w:val="006A3DCF"/>
    <w:rsid w:val="006A423C"/>
    <w:rsid w:val="006A4F10"/>
    <w:rsid w:val="006A4FDB"/>
    <w:rsid w:val="006A52C1"/>
    <w:rsid w:val="006A580E"/>
    <w:rsid w:val="006A5CB6"/>
    <w:rsid w:val="006A5E03"/>
    <w:rsid w:val="006A5F08"/>
    <w:rsid w:val="006A626D"/>
    <w:rsid w:val="006A6A00"/>
    <w:rsid w:val="006A6D88"/>
    <w:rsid w:val="006A6EBF"/>
    <w:rsid w:val="006A7186"/>
    <w:rsid w:val="006A7234"/>
    <w:rsid w:val="006A7255"/>
    <w:rsid w:val="006A72BA"/>
    <w:rsid w:val="006A73A4"/>
    <w:rsid w:val="006A73A8"/>
    <w:rsid w:val="006A793E"/>
    <w:rsid w:val="006A7955"/>
    <w:rsid w:val="006A7C08"/>
    <w:rsid w:val="006A7E03"/>
    <w:rsid w:val="006A7F8B"/>
    <w:rsid w:val="006B019F"/>
    <w:rsid w:val="006B02DF"/>
    <w:rsid w:val="006B04A1"/>
    <w:rsid w:val="006B0AE9"/>
    <w:rsid w:val="006B0B2F"/>
    <w:rsid w:val="006B0D00"/>
    <w:rsid w:val="006B0D52"/>
    <w:rsid w:val="006B0E9C"/>
    <w:rsid w:val="006B1066"/>
    <w:rsid w:val="006B1382"/>
    <w:rsid w:val="006B171F"/>
    <w:rsid w:val="006B18FB"/>
    <w:rsid w:val="006B1C79"/>
    <w:rsid w:val="006B1CF3"/>
    <w:rsid w:val="006B1E5C"/>
    <w:rsid w:val="006B1F78"/>
    <w:rsid w:val="006B24E9"/>
    <w:rsid w:val="006B2533"/>
    <w:rsid w:val="006B2AE1"/>
    <w:rsid w:val="006B2B29"/>
    <w:rsid w:val="006B2B6D"/>
    <w:rsid w:val="006B2BD6"/>
    <w:rsid w:val="006B2DE0"/>
    <w:rsid w:val="006B2E7F"/>
    <w:rsid w:val="006B30D7"/>
    <w:rsid w:val="006B3288"/>
    <w:rsid w:val="006B3291"/>
    <w:rsid w:val="006B351F"/>
    <w:rsid w:val="006B3524"/>
    <w:rsid w:val="006B35BB"/>
    <w:rsid w:val="006B36B6"/>
    <w:rsid w:val="006B37F2"/>
    <w:rsid w:val="006B3977"/>
    <w:rsid w:val="006B3F29"/>
    <w:rsid w:val="006B40BA"/>
    <w:rsid w:val="006B4197"/>
    <w:rsid w:val="006B41B3"/>
    <w:rsid w:val="006B4200"/>
    <w:rsid w:val="006B466A"/>
    <w:rsid w:val="006B4678"/>
    <w:rsid w:val="006B4A98"/>
    <w:rsid w:val="006B4AA7"/>
    <w:rsid w:val="006B4D70"/>
    <w:rsid w:val="006B4E70"/>
    <w:rsid w:val="006B4EF8"/>
    <w:rsid w:val="006B4F47"/>
    <w:rsid w:val="006B51AD"/>
    <w:rsid w:val="006B553F"/>
    <w:rsid w:val="006B573F"/>
    <w:rsid w:val="006B5AC1"/>
    <w:rsid w:val="006B5F02"/>
    <w:rsid w:val="006B5F7E"/>
    <w:rsid w:val="006B60DD"/>
    <w:rsid w:val="006B614C"/>
    <w:rsid w:val="006B61B2"/>
    <w:rsid w:val="006B660E"/>
    <w:rsid w:val="006B6745"/>
    <w:rsid w:val="006B6A44"/>
    <w:rsid w:val="006B6BD2"/>
    <w:rsid w:val="006B6C16"/>
    <w:rsid w:val="006B6C85"/>
    <w:rsid w:val="006B7492"/>
    <w:rsid w:val="006B755B"/>
    <w:rsid w:val="006B76F5"/>
    <w:rsid w:val="006B788F"/>
    <w:rsid w:val="006B7933"/>
    <w:rsid w:val="006B7C0C"/>
    <w:rsid w:val="006B7FAA"/>
    <w:rsid w:val="006C054C"/>
    <w:rsid w:val="006C0DFC"/>
    <w:rsid w:val="006C107E"/>
    <w:rsid w:val="006C13EB"/>
    <w:rsid w:val="006C1470"/>
    <w:rsid w:val="006C14C8"/>
    <w:rsid w:val="006C155A"/>
    <w:rsid w:val="006C1635"/>
    <w:rsid w:val="006C16F8"/>
    <w:rsid w:val="006C1B0A"/>
    <w:rsid w:val="006C1F5D"/>
    <w:rsid w:val="006C2098"/>
    <w:rsid w:val="006C220C"/>
    <w:rsid w:val="006C224A"/>
    <w:rsid w:val="006C288F"/>
    <w:rsid w:val="006C29BF"/>
    <w:rsid w:val="006C3B98"/>
    <w:rsid w:val="006C3BC5"/>
    <w:rsid w:val="006C3E87"/>
    <w:rsid w:val="006C486F"/>
    <w:rsid w:val="006C48F2"/>
    <w:rsid w:val="006C4AB5"/>
    <w:rsid w:val="006C4B19"/>
    <w:rsid w:val="006C4DAF"/>
    <w:rsid w:val="006C507C"/>
    <w:rsid w:val="006C55EB"/>
    <w:rsid w:val="006C57F8"/>
    <w:rsid w:val="006C5AA2"/>
    <w:rsid w:val="006C5C98"/>
    <w:rsid w:val="006C5CDC"/>
    <w:rsid w:val="006C5D79"/>
    <w:rsid w:val="006C5F36"/>
    <w:rsid w:val="006C619A"/>
    <w:rsid w:val="006C62B8"/>
    <w:rsid w:val="006C6428"/>
    <w:rsid w:val="006C647C"/>
    <w:rsid w:val="006C65B4"/>
    <w:rsid w:val="006C6A3A"/>
    <w:rsid w:val="006C6B72"/>
    <w:rsid w:val="006C6C1A"/>
    <w:rsid w:val="006C6DFA"/>
    <w:rsid w:val="006C6EA4"/>
    <w:rsid w:val="006C6F32"/>
    <w:rsid w:val="006C7201"/>
    <w:rsid w:val="006C7824"/>
    <w:rsid w:val="006C7A38"/>
    <w:rsid w:val="006C7AB0"/>
    <w:rsid w:val="006C7B8D"/>
    <w:rsid w:val="006C7C5F"/>
    <w:rsid w:val="006D00BC"/>
    <w:rsid w:val="006D0245"/>
    <w:rsid w:val="006D042D"/>
    <w:rsid w:val="006D0494"/>
    <w:rsid w:val="006D0539"/>
    <w:rsid w:val="006D06CD"/>
    <w:rsid w:val="006D075C"/>
    <w:rsid w:val="006D136F"/>
    <w:rsid w:val="006D151B"/>
    <w:rsid w:val="006D1690"/>
    <w:rsid w:val="006D1695"/>
    <w:rsid w:val="006D1817"/>
    <w:rsid w:val="006D188D"/>
    <w:rsid w:val="006D1C49"/>
    <w:rsid w:val="006D1DE6"/>
    <w:rsid w:val="006D1E66"/>
    <w:rsid w:val="006D1EE5"/>
    <w:rsid w:val="006D2263"/>
    <w:rsid w:val="006D2500"/>
    <w:rsid w:val="006D27AD"/>
    <w:rsid w:val="006D2CB9"/>
    <w:rsid w:val="006D2CD6"/>
    <w:rsid w:val="006D2CFF"/>
    <w:rsid w:val="006D2E50"/>
    <w:rsid w:val="006D2EB8"/>
    <w:rsid w:val="006D2FD7"/>
    <w:rsid w:val="006D319E"/>
    <w:rsid w:val="006D353C"/>
    <w:rsid w:val="006D3671"/>
    <w:rsid w:val="006D3732"/>
    <w:rsid w:val="006D38A6"/>
    <w:rsid w:val="006D3A72"/>
    <w:rsid w:val="006D3C39"/>
    <w:rsid w:val="006D3CEA"/>
    <w:rsid w:val="006D400D"/>
    <w:rsid w:val="006D43F5"/>
    <w:rsid w:val="006D4A56"/>
    <w:rsid w:val="006D4AA6"/>
    <w:rsid w:val="006D4B8E"/>
    <w:rsid w:val="006D5015"/>
    <w:rsid w:val="006D50C9"/>
    <w:rsid w:val="006D545B"/>
    <w:rsid w:val="006D5602"/>
    <w:rsid w:val="006D5912"/>
    <w:rsid w:val="006D5A8B"/>
    <w:rsid w:val="006D5C48"/>
    <w:rsid w:val="006D5CDB"/>
    <w:rsid w:val="006D6057"/>
    <w:rsid w:val="006D610D"/>
    <w:rsid w:val="006D6959"/>
    <w:rsid w:val="006D6D0A"/>
    <w:rsid w:val="006D6E85"/>
    <w:rsid w:val="006D6EA1"/>
    <w:rsid w:val="006D7152"/>
    <w:rsid w:val="006D724B"/>
    <w:rsid w:val="006D738B"/>
    <w:rsid w:val="006D74EB"/>
    <w:rsid w:val="006D75D9"/>
    <w:rsid w:val="006D77A9"/>
    <w:rsid w:val="006D78A3"/>
    <w:rsid w:val="006D7A94"/>
    <w:rsid w:val="006D7C25"/>
    <w:rsid w:val="006D7C3B"/>
    <w:rsid w:val="006E015C"/>
    <w:rsid w:val="006E036E"/>
    <w:rsid w:val="006E0531"/>
    <w:rsid w:val="006E053F"/>
    <w:rsid w:val="006E05C0"/>
    <w:rsid w:val="006E09A5"/>
    <w:rsid w:val="006E0EEB"/>
    <w:rsid w:val="006E1044"/>
    <w:rsid w:val="006E11B9"/>
    <w:rsid w:val="006E1693"/>
    <w:rsid w:val="006E1853"/>
    <w:rsid w:val="006E191A"/>
    <w:rsid w:val="006E1A93"/>
    <w:rsid w:val="006E1AC3"/>
    <w:rsid w:val="006E1BDB"/>
    <w:rsid w:val="006E1C38"/>
    <w:rsid w:val="006E210C"/>
    <w:rsid w:val="006E229E"/>
    <w:rsid w:val="006E26EF"/>
    <w:rsid w:val="006E26FB"/>
    <w:rsid w:val="006E2E58"/>
    <w:rsid w:val="006E2EDB"/>
    <w:rsid w:val="006E2FF6"/>
    <w:rsid w:val="006E314F"/>
    <w:rsid w:val="006E320A"/>
    <w:rsid w:val="006E326F"/>
    <w:rsid w:val="006E3293"/>
    <w:rsid w:val="006E3428"/>
    <w:rsid w:val="006E3A84"/>
    <w:rsid w:val="006E3B30"/>
    <w:rsid w:val="006E4313"/>
    <w:rsid w:val="006E4363"/>
    <w:rsid w:val="006E439A"/>
    <w:rsid w:val="006E442D"/>
    <w:rsid w:val="006E446F"/>
    <w:rsid w:val="006E487E"/>
    <w:rsid w:val="006E49C3"/>
    <w:rsid w:val="006E4A02"/>
    <w:rsid w:val="006E4C7C"/>
    <w:rsid w:val="006E4E04"/>
    <w:rsid w:val="006E50F4"/>
    <w:rsid w:val="006E561C"/>
    <w:rsid w:val="006E5674"/>
    <w:rsid w:val="006E5CF2"/>
    <w:rsid w:val="006E5D16"/>
    <w:rsid w:val="006E5F64"/>
    <w:rsid w:val="006E60EB"/>
    <w:rsid w:val="006E6230"/>
    <w:rsid w:val="006E6695"/>
    <w:rsid w:val="006E6779"/>
    <w:rsid w:val="006E6920"/>
    <w:rsid w:val="006E6953"/>
    <w:rsid w:val="006E699F"/>
    <w:rsid w:val="006E6FED"/>
    <w:rsid w:val="006E6FF0"/>
    <w:rsid w:val="006E7116"/>
    <w:rsid w:val="006E7607"/>
    <w:rsid w:val="006E772D"/>
    <w:rsid w:val="006E7D49"/>
    <w:rsid w:val="006E7F4A"/>
    <w:rsid w:val="006F02A0"/>
    <w:rsid w:val="006F0308"/>
    <w:rsid w:val="006F0A1F"/>
    <w:rsid w:val="006F0A70"/>
    <w:rsid w:val="006F0B77"/>
    <w:rsid w:val="006F0DA3"/>
    <w:rsid w:val="006F1508"/>
    <w:rsid w:val="006F16A8"/>
    <w:rsid w:val="006F171C"/>
    <w:rsid w:val="006F18A5"/>
    <w:rsid w:val="006F1C1A"/>
    <w:rsid w:val="006F203D"/>
    <w:rsid w:val="006F2160"/>
    <w:rsid w:val="006F24DB"/>
    <w:rsid w:val="006F2AA5"/>
    <w:rsid w:val="006F2C0F"/>
    <w:rsid w:val="006F3143"/>
    <w:rsid w:val="006F3226"/>
    <w:rsid w:val="006F337D"/>
    <w:rsid w:val="006F338D"/>
    <w:rsid w:val="006F35F9"/>
    <w:rsid w:val="006F35FF"/>
    <w:rsid w:val="006F3669"/>
    <w:rsid w:val="006F366A"/>
    <w:rsid w:val="006F3694"/>
    <w:rsid w:val="006F3849"/>
    <w:rsid w:val="006F3BC8"/>
    <w:rsid w:val="006F3C3C"/>
    <w:rsid w:val="006F4048"/>
    <w:rsid w:val="006F40C5"/>
    <w:rsid w:val="006F43BE"/>
    <w:rsid w:val="006F43DF"/>
    <w:rsid w:val="006F4AB2"/>
    <w:rsid w:val="006F4CBB"/>
    <w:rsid w:val="006F4CDC"/>
    <w:rsid w:val="006F4DB1"/>
    <w:rsid w:val="006F50AA"/>
    <w:rsid w:val="006F513C"/>
    <w:rsid w:val="006F5466"/>
    <w:rsid w:val="006F54CC"/>
    <w:rsid w:val="006F589C"/>
    <w:rsid w:val="006F5AC3"/>
    <w:rsid w:val="006F5EA9"/>
    <w:rsid w:val="006F5FA5"/>
    <w:rsid w:val="006F63C9"/>
    <w:rsid w:val="006F6887"/>
    <w:rsid w:val="006F6B7B"/>
    <w:rsid w:val="006F6EE7"/>
    <w:rsid w:val="006F71BF"/>
    <w:rsid w:val="006F73AA"/>
    <w:rsid w:val="006F76ED"/>
    <w:rsid w:val="006F7970"/>
    <w:rsid w:val="006F7D2A"/>
    <w:rsid w:val="00700378"/>
    <w:rsid w:val="00700575"/>
    <w:rsid w:val="0070058E"/>
    <w:rsid w:val="007005F2"/>
    <w:rsid w:val="00700B7E"/>
    <w:rsid w:val="00700BE0"/>
    <w:rsid w:val="007010F9"/>
    <w:rsid w:val="0070114B"/>
    <w:rsid w:val="007013BB"/>
    <w:rsid w:val="00701649"/>
    <w:rsid w:val="0070174B"/>
    <w:rsid w:val="00701AAB"/>
    <w:rsid w:val="00701BB4"/>
    <w:rsid w:val="0070213B"/>
    <w:rsid w:val="007025B8"/>
    <w:rsid w:val="007026C5"/>
    <w:rsid w:val="00702783"/>
    <w:rsid w:val="00702882"/>
    <w:rsid w:val="007029F6"/>
    <w:rsid w:val="00702C7D"/>
    <w:rsid w:val="00702E44"/>
    <w:rsid w:val="00702E7D"/>
    <w:rsid w:val="007030E2"/>
    <w:rsid w:val="0070337B"/>
    <w:rsid w:val="007035B1"/>
    <w:rsid w:val="00703B4F"/>
    <w:rsid w:val="00703B55"/>
    <w:rsid w:val="00703B61"/>
    <w:rsid w:val="00704CDE"/>
    <w:rsid w:val="007051FD"/>
    <w:rsid w:val="0070530D"/>
    <w:rsid w:val="00705754"/>
    <w:rsid w:val="007059D2"/>
    <w:rsid w:val="00705C21"/>
    <w:rsid w:val="0070617A"/>
    <w:rsid w:val="00706257"/>
    <w:rsid w:val="0070672E"/>
    <w:rsid w:val="007067A9"/>
    <w:rsid w:val="007068B5"/>
    <w:rsid w:val="0070690E"/>
    <w:rsid w:val="00706BE0"/>
    <w:rsid w:val="00706E53"/>
    <w:rsid w:val="00706F23"/>
    <w:rsid w:val="0070721A"/>
    <w:rsid w:val="00707248"/>
    <w:rsid w:val="0070772D"/>
    <w:rsid w:val="00707960"/>
    <w:rsid w:val="00707EF1"/>
    <w:rsid w:val="00707FDE"/>
    <w:rsid w:val="00710102"/>
    <w:rsid w:val="00710A07"/>
    <w:rsid w:val="00710A0B"/>
    <w:rsid w:val="00710C7A"/>
    <w:rsid w:val="00710F8F"/>
    <w:rsid w:val="0071132B"/>
    <w:rsid w:val="0071146D"/>
    <w:rsid w:val="0071184E"/>
    <w:rsid w:val="00711878"/>
    <w:rsid w:val="0071193C"/>
    <w:rsid w:val="00711AB1"/>
    <w:rsid w:val="00711DB3"/>
    <w:rsid w:val="00711EF4"/>
    <w:rsid w:val="00711F42"/>
    <w:rsid w:val="007121F2"/>
    <w:rsid w:val="007123BF"/>
    <w:rsid w:val="007124A9"/>
    <w:rsid w:val="00712B6D"/>
    <w:rsid w:val="00713545"/>
    <w:rsid w:val="007137BC"/>
    <w:rsid w:val="00713B86"/>
    <w:rsid w:val="00713BE2"/>
    <w:rsid w:val="00713BFD"/>
    <w:rsid w:val="00713C19"/>
    <w:rsid w:val="00713CA2"/>
    <w:rsid w:val="007140AE"/>
    <w:rsid w:val="0071446F"/>
    <w:rsid w:val="00714801"/>
    <w:rsid w:val="00714809"/>
    <w:rsid w:val="00714947"/>
    <w:rsid w:val="00714A5E"/>
    <w:rsid w:val="00714B47"/>
    <w:rsid w:val="00714BE0"/>
    <w:rsid w:val="00714C2C"/>
    <w:rsid w:val="00715021"/>
    <w:rsid w:val="00715422"/>
    <w:rsid w:val="007154BF"/>
    <w:rsid w:val="00715576"/>
    <w:rsid w:val="00715D32"/>
    <w:rsid w:val="00715D7F"/>
    <w:rsid w:val="007160C7"/>
    <w:rsid w:val="007162FC"/>
    <w:rsid w:val="0071641C"/>
    <w:rsid w:val="007164A4"/>
    <w:rsid w:val="00716764"/>
    <w:rsid w:val="0071695E"/>
    <w:rsid w:val="00716B8F"/>
    <w:rsid w:val="00716D67"/>
    <w:rsid w:val="00716FC8"/>
    <w:rsid w:val="00717068"/>
    <w:rsid w:val="0071716F"/>
    <w:rsid w:val="0071728E"/>
    <w:rsid w:val="007173DD"/>
    <w:rsid w:val="007175A7"/>
    <w:rsid w:val="00717637"/>
    <w:rsid w:val="007176A3"/>
    <w:rsid w:val="007178D1"/>
    <w:rsid w:val="00717A77"/>
    <w:rsid w:val="00717C84"/>
    <w:rsid w:val="0072009E"/>
    <w:rsid w:val="007200F7"/>
    <w:rsid w:val="0072039A"/>
    <w:rsid w:val="00720647"/>
    <w:rsid w:val="0072065B"/>
    <w:rsid w:val="007207D1"/>
    <w:rsid w:val="0072098C"/>
    <w:rsid w:val="00720A29"/>
    <w:rsid w:val="00720B60"/>
    <w:rsid w:val="00720BD1"/>
    <w:rsid w:val="00720C54"/>
    <w:rsid w:val="00720CA8"/>
    <w:rsid w:val="00720DB0"/>
    <w:rsid w:val="00720F61"/>
    <w:rsid w:val="007216DD"/>
    <w:rsid w:val="00721DBB"/>
    <w:rsid w:val="00721F51"/>
    <w:rsid w:val="00721FB6"/>
    <w:rsid w:val="00721FFE"/>
    <w:rsid w:val="007221C0"/>
    <w:rsid w:val="007222DB"/>
    <w:rsid w:val="0072245C"/>
    <w:rsid w:val="007224B4"/>
    <w:rsid w:val="007224E9"/>
    <w:rsid w:val="0072268D"/>
    <w:rsid w:val="00722773"/>
    <w:rsid w:val="00722968"/>
    <w:rsid w:val="00722C98"/>
    <w:rsid w:val="00722ED7"/>
    <w:rsid w:val="00722FED"/>
    <w:rsid w:val="007230B2"/>
    <w:rsid w:val="007232FE"/>
    <w:rsid w:val="0072338D"/>
    <w:rsid w:val="00723482"/>
    <w:rsid w:val="007234B8"/>
    <w:rsid w:val="00723581"/>
    <w:rsid w:val="00723769"/>
    <w:rsid w:val="007237F0"/>
    <w:rsid w:val="00723BAB"/>
    <w:rsid w:val="00723D90"/>
    <w:rsid w:val="00723E73"/>
    <w:rsid w:val="00723F50"/>
    <w:rsid w:val="0072417F"/>
    <w:rsid w:val="0072443F"/>
    <w:rsid w:val="00724559"/>
    <w:rsid w:val="00724971"/>
    <w:rsid w:val="007249B3"/>
    <w:rsid w:val="00724B39"/>
    <w:rsid w:val="00724B98"/>
    <w:rsid w:val="00724BA2"/>
    <w:rsid w:val="00725011"/>
    <w:rsid w:val="0072501B"/>
    <w:rsid w:val="00725300"/>
    <w:rsid w:val="007253E2"/>
    <w:rsid w:val="007253E4"/>
    <w:rsid w:val="007254D2"/>
    <w:rsid w:val="0072567D"/>
    <w:rsid w:val="00725740"/>
    <w:rsid w:val="00725BF1"/>
    <w:rsid w:val="00725C9C"/>
    <w:rsid w:val="00725D41"/>
    <w:rsid w:val="0072612F"/>
    <w:rsid w:val="007261F9"/>
    <w:rsid w:val="00726276"/>
    <w:rsid w:val="007264DD"/>
    <w:rsid w:val="00726EE7"/>
    <w:rsid w:val="00726F37"/>
    <w:rsid w:val="00727178"/>
    <w:rsid w:val="0072722A"/>
    <w:rsid w:val="0072754A"/>
    <w:rsid w:val="007276F2"/>
    <w:rsid w:val="007277AF"/>
    <w:rsid w:val="0072780B"/>
    <w:rsid w:val="00727C1E"/>
    <w:rsid w:val="00727EB2"/>
    <w:rsid w:val="00730072"/>
    <w:rsid w:val="007302A8"/>
    <w:rsid w:val="0073036B"/>
    <w:rsid w:val="0073046B"/>
    <w:rsid w:val="007304AB"/>
    <w:rsid w:val="00730597"/>
    <w:rsid w:val="0073059E"/>
    <w:rsid w:val="00730800"/>
    <w:rsid w:val="007308A5"/>
    <w:rsid w:val="0073099B"/>
    <w:rsid w:val="0073100F"/>
    <w:rsid w:val="00731018"/>
    <w:rsid w:val="007311F9"/>
    <w:rsid w:val="00731420"/>
    <w:rsid w:val="00731434"/>
    <w:rsid w:val="0073163A"/>
    <w:rsid w:val="007317BB"/>
    <w:rsid w:val="0073187F"/>
    <w:rsid w:val="00731B0D"/>
    <w:rsid w:val="00731CA2"/>
    <w:rsid w:val="00731D24"/>
    <w:rsid w:val="00731E33"/>
    <w:rsid w:val="0073223E"/>
    <w:rsid w:val="00732CB9"/>
    <w:rsid w:val="00732EB6"/>
    <w:rsid w:val="00733071"/>
    <w:rsid w:val="0073318B"/>
    <w:rsid w:val="0073325C"/>
    <w:rsid w:val="007333F7"/>
    <w:rsid w:val="007336D3"/>
    <w:rsid w:val="0073390C"/>
    <w:rsid w:val="007339AE"/>
    <w:rsid w:val="00733B11"/>
    <w:rsid w:val="00733BA9"/>
    <w:rsid w:val="00733C7C"/>
    <w:rsid w:val="00733D49"/>
    <w:rsid w:val="00733D4A"/>
    <w:rsid w:val="00733D86"/>
    <w:rsid w:val="00733FC2"/>
    <w:rsid w:val="007340BC"/>
    <w:rsid w:val="0073431B"/>
    <w:rsid w:val="0073438A"/>
    <w:rsid w:val="007349BB"/>
    <w:rsid w:val="00734D39"/>
    <w:rsid w:val="007350EA"/>
    <w:rsid w:val="00735295"/>
    <w:rsid w:val="0073531F"/>
    <w:rsid w:val="00735558"/>
    <w:rsid w:val="007357A5"/>
    <w:rsid w:val="0073583E"/>
    <w:rsid w:val="00735A19"/>
    <w:rsid w:val="00735A94"/>
    <w:rsid w:val="00735C12"/>
    <w:rsid w:val="00735DB1"/>
    <w:rsid w:val="0073605C"/>
    <w:rsid w:val="007360D5"/>
    <w:rsid w:val="007362C6"/>
    <w:rsid w:val="0073674D"/>
    <w:rsid w:val="00736943"/>
    <w:rsid w:val="00736E07"/>
    <w:rsid w:val="00736F53"/>
    <w:rsid w:val="007371B2"/>
    <w:rsid w:val="007375D2"/>
    <w:rsid w:val="00737910"/>
    <w:rsid w:val="00737A3F"/>
    <w:rsid w:val="00737A6E"/>
    <w:rsid w:val="00737F38"/>
    <w:rsid w:val="00740147"/>
    <w:rsid w:val="0074017B"/>
    <w:rsid w:val="00740223"/>
    <w:rsid w:val="0074023A"/>
    <w:rsid w:val="0074029F"/>
    <w:rsid w:val="007406C7"/>
    <w:rsid w:val="0074084C"/>
    <w:rsid w:val="0074094F"/>
    <w:rsid w:val="00740B8D"/>
    <w:rsid w:val="00740C69"/>
    <w:rsid w:val="0074125E"/>
    <w:rsid w:val="0074151E"/>
    <w:rsid w:val="00741C23"/>
    <w:rsid w:val="007422EB"/>
    <w:rsid w:val="007425BF"/>
    <w:rsid w:val="007426A3"/>
    <w:rsid w:val="007426CC"/>
    <w:rsid w:val="007428F5"/>
    <w:rsid w:val="0074305F"/>
    <w:rsid w:val="00743154"/>
    <w:rsid w:val="00743391"/>
    <w:rsid w:val="00743443"/>
    <w:rsid w:val="00743479"/>
    <w:rsid w:val="007434F1"/>
    <w:rsid w:val="0074358B"/>
    <w:rsid w:val="007435CE"/>
    <w:rsid w:val="007435D6"/>
    <w:rsid w:val="0074376E"/>
    <w:rsid w:val="0074387F"/>
    <w:rsid w:val="0074392B"/>
    <w:rsid w:val="00743943"/>
    <w:rsid w:val="00743B67"/>
    <w:rsid w:val="00744385"/>
    <w:rsid w:val="007445C4"/>
    <w:rsid w:val="00744885"/>
    <w:rsid w:val="00744BC9"/>
    <w:rsid w:val="00744C32"/>
    <w:rsid w:val="00744DE6"/>
    <w:rsid w:val="00745313"/>
    <w:rsid w:val="007453A2"/>
    <w:rsid w:val="0074540A"/>
    <w:rsid w:val="00745494"/>
    <w:rsid w:val="007454BF"/>
    <w:rsid w:val="007459A6"/>
    <w:rsid w:val="00745A5C"/>
    <w:rsid w:val="00745ACA"/>
    <w:rsid w:val="00745F6F"/>
    <w:rsid w:val="007464FD"/>
    <w:rsid w:val="00746543"/>
    <w:rsid w:val="00746862"/>
    <w:rsid w:val="00746A67"/>
    <w:rsid w:val="00746D3D"/>
    <w:rsid w:val="00746FC4"/>
    <w:rsid w:val="007470A9"/>
    <w:rsid w:val="007471D6"/>
    <w:rsid w:val="00747E53"/>
    <w:rsid w:val="007503E4"/>
    <w:rsid w:val="007504C3"/>
    <w:rsid w:val="00750BCE"/>
    <w:rsid w:val="00750C40"/>
    <w:rsid w:val="00750E64"/>
    <w:rsid w:val="007513A1"/>
    <w:rsid w:val="00751B30"/>
    <w:rsid w:val="00751FF6"/>
    <w:rsid w:val="00752648"/>
    <w:rsid w:val="007526B6"/>
    <w:rsid w:val="007529D2"/>
    <w:rsid w:val="007529FF"/>
    <w:rsid w:val="00752AE7"/>
    <w:rsid w:val="00752D7E"/>
    <w:rsid w:val="007530C9"/>
    <w:rsid w:val="00753127"/>
    <w:rsid w:val="0075324B"/>
    <w:rsid w:val="0075344F"/>
    <w:rsid w:val="007535FA"/>
    <w:rsid w:val="00753656"/>
    <w:rsid w:val="00753677"/>
    <w:rsid w:val="007538FA"/>
    <w:rsid w:val="00753BFC"/>
    <w:rsid w:val="00753DD8"/>
    <w:rsid w:val="007540D0"/>
    <w:rsid w:val="007541A6"/>
    <w:rsid w:val="007542EB"/>
    <w:rsid w:val="0075443D"/>
    <w:rsid w:val="007545AA"/>
    <w:rsid w:val="007547EA"/>
    <w:rsid w:val="00754A63"/>
    <w:rsid w:val="00754FA3"/>
    <w:rsid w:val="00755512"/>
    <w:rsid w:val="00755704"/>
    <w:rsid w:val="00755A22"/>
    <w:rsid w:val="00755D58"/>
    <w:rsid w:val="00755F63"/>
    <w:rsid w:val="00755F78"/>
    <w:rsid w:val="0075608A"/>
    <w:rsid w:val="007569D5"/>
    <w:rsid w:val="00756A2D"/>
    <w:rsid w:val="00756D0C"/>
    <w:rsid w:val="00756DDF"/>
    <w:rsid w:val="00756EB1"/>
    <w:rsid w:val="00756FDD"/>
    <w:rsid w:val="007575EB"/>
    <w:rsid w:val="00757917"/>
    <w:rsid w:val="00760028"/>
    <w:rsid w:val="0076035E"/>
    <w:rsid w:val="007604FB"/>
    <w:rsid w:val="00760AEA"/>
    <w:rsid w:val="00760EEF"/>
    <w:rsid w:val="0076103F"/>
    <w:rsid w:val="007610AB"/>
    <w:rsid w:val="0076134F"/>
    <w:rsid w:val="00761412"/>
    <w:rsid w:val="00761587"/>
    <w:rsid w:val="00761691"/>
    <w:rsid w:val="00761786"/>
    <w:rsid w:val="0076192C"/>
    <w:rsid w:val="00761B96"/>
    <w:rsid w:val="00761B9D"/>
    <w:rsid w:val="00761C9C"/>
    <w:rsid w:val="00761F2E"/>
    <w:rsid w:val="0076262E"/>
    <w:rsid w:val="007626D8"/>
    <w:rsid w:val="00762788"/>
    <w:rsid w:val="007627B1"/>
    <w:rsid w:val="00762869"/>
    <w:rsid w:val="00762AE6"/>
    <w:rsid w:val="00762CEF"/>
    <w:rsid w:val="00762D2D"/>
    <w:rsid w:val="00762E1F"/>
    <w:rsid w:val="00763185"/>
    <w:rsid w:val="007631A3"/>
    <w:rsid w:val="00763222"/>
    <w:rsid w:val="00763430"/>
    <w:rsid w:val="007637C2"/>
    <w:rsid w:val="00763940"/>
    <w:rsid w:val="00763B53"/>
    <w:rsid w:val="007640CC"/>
    <w:rsid w:val="00764298"/>
    <w:rsid w:val="0076442E"/>
    <w:rsid w:val="00764467"/>
    <w:rsid w:val="00764532"/>
    <w:rsid w:val="00764CBA"/>
    <w:rsid w:val="00764CC2"/>
    <w:rsid w:val="007650DB"/>
    <w:rsid w:val="007653FE"/>
    <w:rsid w:val="00765459"/>
    <w:rsid w:val="00765DB3"/>
    <w:rsid w:val="00766421"/>
    <w:rsid w:val="0076719E"/>
    <w:rsid w:val="00767379"/>
    <w:rsid w:val="0076747B"/>
    <w:rsid w:val="00767AEC"/>
    <w:rsid w:val="00767BED"/>
    <w:rsid w:val="00767C9D"/>
    <w:rsid w:val="00767FD3"/>
    <w:rsid w:val="00770076"/>
    <w:rsid w:val="00770098"/>
    <w:rsid w:val="007701F4"/>
    <w:rsid w:val="007705F1"/>
    <w:rsid w:val="007708ED"/>
    <w:rsid w:val="007709D8"/>
    <w:rsid w:val="00770C45"/>
    <w:rsid w:val="00770C88"/>
    <w:rsid w:val="00770D03"/>
    <w:rsid w:val="00770F70"/>
    <w:rsid w:val="007710DB"/>
    <w:rsid w:val="007711BB"/>
    <w:rsid w:val="0077177B"/>
    <w:rsid w:val="0077191D"/>
    <w:rsid w:val="00771CE7"/>
    <w:rsid w:val="007720C3"/>
    <w:rsid w:val="007721E2"/>
    <w:rsid w:val="00772575"/>
    <w:rsid w:val="007728E3"/>
    <w:rsid w:val="007728F8"/>
    <w:rsid w:val="00772CE9"/>
    <w:rsid w:val="00772E44"/>
    <w:rsid w:val="00773051"/>
    <w:rsid w:val="00773690"/>
    <w:rsid w:val="0077370F"/>
    <w:rsid w:val="0077413B"/>
    <w:rsid w:val="00774646"/>
    <w:rsid w:val="00774A71"/>
    <w:rsid w:val="00774CAF"/>
    <w:rsid w:val="00774D29"/>
    <w:rsid w:val="00774DDA"/>
    <w:rsid w:val="00775153"/>
    <w:rsid w:val="007753E7"/>
    <w:rsid w:val="007753EC"/>
    <w:rsid w:val="007754DD"/>
    <w:rsid w:val="00775757"/>
    <w:rsid w:val="00775B80"/>
    <w:rsid w:val="00775C67"/>
    <w:rsid w:val="00775FF2"/>
    <w:rsid w:val="00776099"/>
    <w:rsid w:val="007760AD"/>
    <w:rsid w:val="007760D8"/>
    <w:rsid w:val="007765BD"/>
    <w:rsid w:val="007765C0"/>
    <w:rsid w:val="00776671"/>
    <w:rsid w:val="007767EF"/>
    <w:rsid w:val="00776CAD"/>
    <w:rsid w:val="00777558"/>
    <w:rsid w:val="00777605"/>
    <w:rsid w:val="00777698"/>
    <w:rsid w:val="0077783D"/>
    <w:rsid w:val="00777D9F"/>
    <w:rsid w:val="00780038"/>
    <w:rsid w:val="00780163"/>
    <w:rsid w:val="00780423"/>
    <w:rsid w:val="00780470"/>
    <w:rsid w:val="007804E7"/>
    <w:rsid w:val="007806D9"/>
    <w:rsid w:val="007806FB"/>
    <w:rsid w:val="00780850"/>
    <w:rsid w:val="007808D0"/>
    <w:rsid w:val="007809B6"/>
    <w:rsid w:val="00780AA6"/>
    <w:rsid w:val="00780ABE"/>
    <w:rsid w:val="00780DA6"/>
    <w:rsid w:val="00780DDB"/>
    <w:rsid w:val="00780F1F"/>
    <w:rsid w:val="00781882"/>
    <w:rsid w:val="007818F2"/>
    <w:rsid w:val="00781992"/>
    <w:rsid w:val="00781C64"/>
    <w:rsid w:val="00781E3D"/>
    <w:rsid w:val="00782049"/>
    <w:rsid w:val="00782A00"/>
    <w:rsid w:val="00782A69"/>
    <w:rsid w:val="00782CCD"/>
    <w:rsid w:val="00782D15"/>
    <w:rsid w:val="00782F4A"/>
    <w:rsid w:val="007830B5"/>
    <w:rsid w:val="007834CA"/>
    <w:rsid w:val="00783547"/>
    <w:rsid w:val="00783FE2"/>
    <w:rsid w:val="0078402A"/>
    <w:rsid w:val="00784091"/>
    <w:rsid w:val="007840B2"/>
    <w:rsid w:val="007844B4"/>
    <w:rsid w:val="00784C16"/>
    <w:rsid w:val="00784CE8"/>
    <w:rsid w:val="00784DDA"/>
    <w:rsid w:val="0078523A"/>
    <w:rsid w:val="007854B2"/>
    <w:rsid w:val="00785744"/>
    <w:rsid w:val="00785AEB"/>
    <w:rsid w:val="00785B0F"/>
    <w:rsid w:val="00785C07"/>
    <w:rsid w:val="00785C17"/>
    <w:rsid w:val="00785C2A"/>
    <w:rsid w:val="007860F2"/>
    <w:rsid w:val="00786331"/>
    <w:rsid w:val="0078639C"/>
    <w:rsid w:val="007863F1"/>
    <w:rsid w:val="0078642A"/>
    <w:rsid w:val="0078643D"/>
    <w:rsid w:val="0078720B"/>
    <w:rsid w:val="007873A3"/>
    <w:rsid w:val="007876C9"/>
    <w:rsid w:val="007879C3"/>
    <w:rsid w:val="00787C21"/>
    <w:rsid w:val="00790467"/>
    <w:rsid w:val="007905F6"/>
    <w:rsid w:val="007906C6"/>
    <w:rsid w:val="007907E2"/>
    <w:rsid w:val="00790A80"/>
    <w:rsid w:val="00790B6F"/>
    <w:rsid w:val="00790B88"/>
    <w:rsid w:val="00790C34"/>
    <w:rsid w:val="00790DDC"/>
    <w:rsid w:val="00790DF5"/>
    <w:rsid w:val="0079116D"/>
    <w:rsid w:val="00791198"/>
    <w:rsid w:val="00791476"/>
    <w:rsid w:val="007916B3"/>
    <w:rsid w:val="00791A23"/>
    <w:rsid w:val="00791EC5"/>
    <w:rsid w:val="007922CB"/>
    <w:rsid w:val="00792430"/>
    <w:rsid w:val="007925D9"/>
    <w:rsid w:val="007927DE"/>
    <w:rsid w:val="00793330"/>
    <w:rsid w:val="00793432"/>
    <w:rsid w:val="00793794"/>
    <w:rsid w:val="00793B17"/>
    <w:rsid w:val="00793CC5"/>
    <w:rsid w:val="007941B8"/>
    <w:rsid w:val="00794633"/>
    <w:rsid w:val="00794875"/>
    <w:rsid w:val="00794A27"/>
    <w:rsid w:val="00794AA8"/>
    <w:rsid w:val="00794D17"/>
    <w:rsid w:val="00794E56"/>
    <w:rsid w:val="00794F15"/>
    <w:rsid w:val="00794F18"/>
    <w:rsid w:val="00794FC3"/>
    <w:rsid w:val="00795311"/>
    <w:rsid w:val="00795876"/>
    <w:rsid w:val="00795984"/>
    <w:rsid w:val="00795AAD"/>
    <w:rsid w:val="00795D48"/>
    <w:rsid w:val="00795E37"/>
    <w:rsid w:val="00795FA2"/>
    <w:rsid w:val="00796144"/>
    <w:rsid w:val="00796221"/>
    <w:rsid w:val="007965B5"/>
    <w:rsid w:val="00796E25"/>
    <w:rsid w:val="00796EF6"/>
    <w:rsid w:val="00797006"/>
    <w:rsid w:val="00797025"/>
    <w:rsid w:val="00797137"/>
    <w:rsid w:val="0079713D"/>
    <w:rsid w:val="0079725E"/>
    <w:rsid w:val="00797495"/>
    <w:rsid w:val="007976B8"/>
    <w:rsid w:val="007976BA"/>
    <w:rsid w:val="00797799"/>
    <w:rsid w:val="00797B07"/>
    <w:rsid w:val="00797B8D"/>
    <w:rsid w:val="00797CB5"/>
    <w:rsid w:val="00797FB6"/>
    <w:rsid w:val="007A01DA"/>
    <w:rsid w:val="007A075B"/>
    <w:rsid w:val="007A094C"/>
    <w:rsid w:val="007A09C6"/>
    <w:rsid w:val="007A0DA5"/>
    <w:rsid w:val="007A0E24"/>
    <w:rsid w:val="007A10D4"/>
    <w:rsid w:val="007A1302"/>
    <w:rsid w:val="007A1354"/>
    <w:rsid w:val="007A1909"/>
    <w:rsid w:val="007A1D8A"/>
    <w:rsid w:val="007A210F"/>
    <w:rsid w:val="007A23E7"/>
    <w:rsid w:val="007A2432"/>
    <w:rsid w:val="007A26AF"/>
    <w:rsid w:val="007A295A"/>
    <w:rsid w:val="007A2A32"/>
    <w:rsid w:val="007A2A84"/>
    <w:rsid w:val="007A2D0F"/>
    <w:rsid w:val="007A2FE1"/>
    <w:rsid w:val="007A316C"/>
    <w:rsid w:val="007A33CD"/>
    <w:rsid w:val="007A3731"/>
    <w:rsid w:val="007A38A1"/>
    <w:rsid w:val="007A3EDD"/>
    <w:rsid w:val="007A4022"/>
    <w:rsid w:val="007A41F4"/>
    <w:rsid w:val="007A4204"/>
    <w:rsid w:val="007A4565"/>
    <w:rsid w:val="007A4CD0"/>
    <w:rsid w:val="007A4EFB"/>
    <w:rsid w:val="007A5552"/>
    <w:rsid w:val="007A55F6"/>
    <w:rsid w:val="007A5812"/>
    <w:rsid w:val="007A5A4D"/>
    <w:rsid w:val="007A5CBB"/>
    <w:rsid w:val="007A60C1"/>
    <w:rsid w:val="007A60F4"/>
    <w:rsid w:val="007A63B0"/>
    <w:rsid w:val="007A654B"/>
    <w:rsid w:val="007A6694"/>
    <w:rsid w:val="007A67ED"/>
    <w:rsid w:val="007A6999"/>
    <w:rsid w:val="007A69DA"/>
    <w:rsid w:val="007A6D2B"/>
    <w:rsid w:val="007A6D49"/>
    <w:rsid w:val="007A765C"/>
    <w:rsid w:val="007A7767"/>
    <w:rsid w:val="007A77C8"/>
    <w:rsid w:val="007A7821"/>
    <w:rsid w:val="007A7CCD"/>
    <w:rsid w:val="007A7CDC"/>
    <w:rsid w:val="007A7DBC"/>
    <w:rsid w:val="007A7E6F"/>
    <w:rsid w:val="007B07D9"/>
    <w:rsid w:val="007B08E2"/>
    <w:rsid w:val="007B0A7B"/>
    <w:rsid w:val="007B0D85"/>
    <w:rsid w:val="007B117C"/>
    <w:rsid w:val="007B126A"/>
    <w:rsid w:val="007B1305"/>
    <w:rsid w:val="007B1578"/>
    <w:rsid w:val="007B17BD"/>
    <w:rsid w:val="007B1F2A"/>
    <w:rsid w:val="007B2014"/>
    <w:rsid w:val="007B204D"/>
    <w:rsid w:val="007B20B1"/>
    <w:rsid w:val="007B2397"/>
    <w:rsid w:val="007B23D6"/>
    <w:rsid w:val="007B241A"/>
    <w:rsid w:val="007B24C5"/>
    <w:rsid w:val="007B2587"/>
    <w:rsid w:val="007B270F"/>
    <w:rsid w:val="007B2A70"/>
    <w:rsid w:val="007B2B59"/>
    <w:rsid w:val="007B2B94"/>
    <w:rsid w:val="007B2BAA"/>
    <w:rsid w:val="007B2C27"/>
    <w:rsid w:val="007B2F56"/>
    <w:rsid w:val="007B317B"/>
    <w:rsid w:val="007B3325"/>
    <w:rsid w:val="007B3780"/>
    <w:rsid w:val="007B3905"/>
    <w:rsid w:val="007B39D5"/>
    <w:rsid w:val="007B4177"/>
    <w:rsid w:val="007B44CB"/>
    <w:rsid w:val="007B492B"/>
    <w:rsid w:val="007B4D31"/>
    <w:rsid w:val="007B531F"/>
    <w:rsid w:val="007B53FA"/>
    <w:rsid w:val="007B5403"/>
    <w:rsid w:val="007B5445"/>
    <w:rsid w:val="007B55E7"/>
    <w:rsid w:val="007B578F"/>
    <w:rsid w:val="007B58C3"/>
    <w:rsid w:val="007B59F5"/>
    <w:rsid w:val="007B5D80"/>
    <w:rsid w:val="007B5F41"/>
    <w:rsid w:val="007B60F5"/>
    <w:rsid w:val="007B63DD"/>
    <w:rsid w:val="007B65C9"/>
    <w:rsid w:val="007B6677"/>
    <w:rsid w:val="007B668D"/>
    <w:rsid w:val="007B6799"/>
    <w:rsid w:val="007B6960"/>
    <w:rsid w:val="007B6A7B"/>
    <w:rsid w:val="007B6BE0"/>
    <w:rsid w:val="007B6C1B"/>
    <w:rsid w:val="007B6C8C"/>
    <w:rsid w:val="007B6D68"/>
    <w:rsid w:val="007B6F6F"/>
    <w:rsid w:val="007B6FC9"/>
    <w:rsid w:val="007B72AF"/>
    <w:rsid w:val="007B72C5"/>
    <w:rsid w:val="007B76BF"/>
    <w:rsid w:val="007B78BB"/>
    <w:rsid w:val="007B7BBB"/>
    <w:rsid w:val="007B7E7A"/>
    <w:rsid w:val="007C0112"/>
    <w:rsid w:val="007C055E"/>
    <w:rsid w:val="007C06AD"/>
    <w:rsid w:val="007C06F9"/>
    <w:rsid w:val="007C07A9"/>
    <w:rsid w:val="007C0882"/>
    <w:rsid w:val="007C0B69"/>
    <w:rsid w:val="007C0EBA"/>
    <w:rsid w:val="007C0FDB"/>
    <w:rsid w:val="007C16FD"/>
    <w:rsid w:val="007C1831"/>
    <w:rsid w:val="007C1AE4"/>
    <w:rsid w:val="007C1DC0"/>
    <w:rsid w:val="007C1F07"/>
    <w:rsid w:val="007C20FE"/>
    <w:rsid w:val="007C2280"/>
    <w:rsid w:val="007C2286"/>
    <w:rsid w:val="007C297B"/>
    <w:rsid w:val="007C299E"/>
    <w:rsid w:val="007C29AE"/>
    <w:rsid w:val="007C2A13"/>
    <w:rsid w:val="007C2E25"/>
    <w:rsid w:val="007C3066"/>
    <w:rsid w:val="007C3174"/>
    <w:rsid w:val="007C3339"/>
    <w:rsid w:val="007C335C"/>
    <w:rsid w:val="007C33ED"/>
    <w:rsid w:val="007C3448"/>
    <w:rsid w:val="007C35A6"/>
    <w:rsid w:val="007C392F"/>
    <w:rsid w:val="007C3E11"/>
    <w:rsid w:val="007C4650"/>
    <w:rsid w:val="007C49DA"/>
    <w:rsid w:val="007C4A1E"/>
    <w:rsid w:val="007C4A8D"/>
    <w:rsid w:val="007C50E7"/>
    <w:rsid w:val="007C525A"/>
    <w:rsid w:val="007C5464"/>
    <w:rsid w:val="007C5598"/>
    <w:rsid w:val="007C568D"/>
    <w:rsid w:val="007C59DF"/>
    <w:rsid w:val="007C5EA3"/>
    <w:rsid w:val="007C6012"/>
    <w:rsid w:val="007C607E"/>
    <w:rsid w:val="007C6781"/>
    <w:rsid w:val="007C69C5"/>
    <w:rsid w:val="007C6A53"/>
    <w:rsid w:val="007C6B73"/>
    <w:rsid w:val="007C6FFC"/>
    <w:rsid w:val="007C7075"/>
    <w:rsid w:val="007C72C4"/>
    <w:rsid w:val="007C72D0"/>
    <w:rsid w:val="007C748C"/>
    <w:rsid w:val="007C7496"/>
    <w:rsid w:val="007C7650"/>
    <w:rsid w:val="007C76A0"/>
    <w:rsid w:val="007C7A4A"/>
    <w:rsid w:val="007C7AD0"/>
    <w:rsid w:val="007C7C25"/>
    <w:rsid w:val="007C7F99"/>
    <w:rsid w:val="007D006E"/>
    <w:rsid w:val="007D008A"/>
    <w:rsid w:val="007D04E9"/>
    <w:rsid w:val="007D0574"/>
    <w:rsid w:val="007D099D"/>
    <w:rsid w:val="007D0FC7"/>
    <w:rsid w:val="007D10D0"/>
    <w:rsid w:val="007D117C"/>
    <w:rsid w:val="007D14D0"/>
    <w:rsid w:val="007D1618"/>
    <w:rsid w:val="007D17AC"/>
    <w:rsid w:val="007D187C"/>
    <w:rsid w:val="007D199B"/>
    <w:rsid w:val="007D1B7B"/>
    <w:rsid w:val="007D1F56"/>
    <w:rsid w:val="007D2228"/>
    <w:rsid w:val="007D237A"/>
    <w:rsid w:val="007D2645"/>
    <w:rsid w:val="007D2756"/>
    <w:rsid w:val="007D28BD"/>
    <w:rsid w:val="007D29B3"/>
    <w:rsid w:val="007D2DEC"/>
    <w:rsid w:val="007D3553"/>
    <w:rsid w:val="007D375F"/>
    <w:rsid w:val="007D378F"/>
    <w:rsid w:val="007D3B93"/>
    <w:rsid w:val="007D3FD0"/>
    <w:rsid w:val="007D430C"/>
    <w:rsid w:val="007D436B"/>
    <w:rsid w:val="007D47FD"/>
    <w:rsid w:val="007D493D"/>
    <w:rsid w:val="007D50B1"/>
    <w:rsid w:val="007D51BD"/>
    <w:rsid w:val="007D527F"/>
    <w:rsid w:val="007D5695"/>
    <w:rsid w:val="007D57EB"/>
    <w:rsid w:val="007D590C"/>
    <w:rsid w:val="007D5B43"/>
    <w:rsid w:val="007D5B6B"/>
    <w:rsid w:val="007D6206"/>
    <w:rsid w:val="007D62A9"/>
    <w:rsid w:val="007D7691"/>
    <w:rsid w:val="007D775C"/>
    <w:rsid w:val="007D7A95"/>
    <w:rsid w:val="007D7BB9"/>
    <w:rsid w:val="007D7DBA"/>
    <w:rsid w:val="007D7E68"/>
    <w:rsid w:val="007E0003"/>
    <w:rsid w:val="007E01BF"/>
    <w:rsid w:val="007E0259"/>
    <w:rsid w:val="007E028C"/>
    <w:rsid w:val="007E060D"/>
    <w:rsid w:val="007E0C6C"/>
    <w:rsid w:val="007E0DE3"/>
    <w:rsid w:val="007E1267"/>
    <w:rsid w:val="007E1521"/>
    <w:rsid w:val="007E17F9"/>
    <w:rsid w:val="007E1A5B"/>
    <w:rsid w:val="007E1DF6"/>
    <w:rsid w:val="007E2319"/>
    <w:rsid w:val="007E233E"/>
    <w:rsid w:val="007E25E3"/>
    <w:rsid w:val="007E267C"/>
    <w:rsid w:val="007E2781"/>
    <w:rsid w:val="007E2975"/>
    <w:rsid w:val="007E2C7B"/>
    <w:rsid w:val="007E2DDB"/>
    <w:rsid w:val="007E333D"/>
    <w:rsid w:val="007E3BFB"/>
    <w:rsid w:val="007E3FB4"/>
    <w:rsid w:val="007E403B"/>
    <w:rsid w:val="007E4618"/>
    <w:rsid w:val="007E47E1"/>
    <w:rsid w:val="007E4890"/>
    <w:rsid w:val="007E4B63"/>
    <w:rsid w:val="007E5151"/>
    <w:rsid w:val="007E5592"/>
    <w:rsid w:val="007E5B1F"/>
    <w:rsid w:val="007E5C55"/>
    <w:rsid w:val="007E5C80"/>
    <w:rsid w:val="007E5C89"/>
    <w:rsid w:val="007E5CA9"/>
    <w:rsid w:val="007E5E2B"/>
    <w:rsid w:val="007E5F16"/>
    <w:rsid w:val="007E6109"/>
    <w:rsid w:val="007E62BD"/>
    <w:rsid w:val="007E65E8"/>
    <w:rsid w:val="007E68B9"/>
    <w:rsid w:val="007E6A35"/>
    <w:rsid w:val="007E6AA2"/>
    <w:rsid w:val="007E6B5E"/>
    <w:rsid w:val="007E6C7D"/>
    <w:rsid w:val="007E6CEE"/>
    <w:rsid w:val="007E6EA0"/>
    <w:rsid w:val="007E7221"/>
    <w:rsid w:val="007E7A53"/>
    <w:rsid w:val="007E7CA7"/>
    <w:rsid w:val="007E7DFB"/>
    <w:rsid w:val="007E7EE0"/>
    <w:rsid w:val="007F0080"/>
    <w:rsid w:val="007F010B"/>
    <w:rsid w:val="007F07FB"/>
    <w:rsid w:val="007F095D"/>
    <w:rsid w:val="007F0A5E"/>
    <w:rsid w:val="007F0E4B"/>
    <w:rsid w:val="007F0F7E"/>
    <w:rsid w:val="007F1305"/>
    <w:rsid w:val="007F13B3"/>
    <w:rsid w:val="007F1526"/>
    <w:rsid w:val="007F1625"/>
    <w:rsid w:val="007F1687"/>
    <w:rsid w:val="007F1722"/>
    <w:rsid w:val="007F1859"/>
    <w:rsid w:val="007F18E0"/>
    <w:rsid w:val="007F1AC7"/>
    <w:rsid w:val="007F1D1C"/>
    <w:rsid w:val="007F1D91"/>
    <w:rsid w:val="007F2250"/>
    <w:rsid w:val="007F23D2"/>
    <w:rsid w:val="007F2549"/>
    <w:rsid w:val="007F25DF"/>
    <w:rsid w:val="007F32FE"/>
    <w:rsid w:val="007F33FA"/>
    <w:rsid w:val="007F344A"/>
    <w:rsid w:val="007F34B1"/>
    <w:rsid w:val="007F353D"/>
    <w:rsid w:val="007F3889"/>
    <w:rsid w:val="007F392D"/>
    <w:rsid w:val="007F3A3F"/>
    <w:rsid w:val="007F3EA2"/>
    <w:rsid w:val="007F4119"/>
    <w:rsid w:val="007F4277"/>
    <w:rsid w:val="007F437A"/>
    <w:rsid w:val="007F4398"/>
    <w:rsid w:val="007F49B0"/>
    <w:rsid w:val="007F4AF1"/>
    <w:rsid w:val="007F4D1D"/>
    <w:rsid w:val="007F4E4E"/>
    <w:rsid w:val="007F4EAE"/>
    <w:rsid w:val="007F51BC"/>
    <w:rsid w:val="007F5270"/>
    <w:rsid w:val="007F55C4"/>
    <w:rsid w:val="007F55D0"/>
    <w:rsid w:val="007F5675"/>
    <w:rsid w:val="007F5AFA"/>
    <w:rsid w:val="007F5B17"/>
    <w:rsid w:val="007F5C80"/>
    <w:rsid w:val="007F5E37"/>
    <w:rsid w:val="007F627C"/>
    <w:rsid w:val="007F6311"/>
    <w:rsid w:val="007F6711"/>
    <w:rsid w:val="007F694D"/>
    <w:rsid w:val="007F6AFC"/>
    <w:rsid w:val="007F6B17"/>
    <w:rsid w:val="007F6FF9"/>
    <w:rsid w:val="007F7074"/>
    <w:rsid w:val="007F7C42"/>
    <w:rsid w:val="007F7C66"/>
    <w:rsid w:val="007F7D5B"/>
    <w:rsid w:val="007F7ED3"/>
    <w:rsid w:val="00800132"/>
    <w:rsid w:val="0080022F"/>
    <w:rsid w:val="00800883"/>
    <w:rsid w:val="00800954"/>
    <w:rsid w:val="00800963"/>
    <w:rsid w:val="00800E26"/>
    <w:rsid w:val="00800E32"/>
    <w:rsid w:val="00800EAB"/>
    <w:rsid w:val="00800F5C"/>
    <w:rsid w:val="00801019"/>
    <w:rsid w:val="008010DE"/>
    <w:rsid w:val="0080124F"/>
    <w:rsid w:val="0080134F"/>
    <w:rsid w:val="0080136B"/>
    <w:rsid w:val="00801A43"/>
    <w:rsid w:val="00801CBF"/>
    <w:rsid w:val="00801D45"/>
    <w:rsid w:val="00801DEC"/>
    <w:rsid w:val="0080220D"/>
    <w:rsid w:val="008023CE"/>
    <w:rsid w:val="00802479"/>
    <w:rsid w:val="008024AA"/>
    <w:rsid w:val="00802574"/>
    <w:rsid w:val="008029AA"/>
    <w:rsid w:val="00802A71"/>
    <w:rsid w:val="00802F35"/>
    <w:rsid w:val="00803310"/>
    <w:rsid w:val="008033FE"/>
    <w:rsid w:val="008035D0"/>
    <w:rsid w:val="00803772"/>
    <w:rsid w:val="00803832"/>
    <w:rsid w:val="00803970"/>
    <w:rsid w:val="00803985"/>
    <w:rsid w:val="00803B6E"/>
    <w:rsid w:val="00803BC6"/>
    <w:rsid w:val="00803C3C"/>
    <w:rsid w:val="00803D3C"/>
    <w:rsid w:val="00803F14"/>
    <w:rsid w:val="00803F9D"/>
    <w:rsid w:val="00803FB1"/>
    <w:rsid w:val="0080427C"/>
    <w:rsid w:val="00804291"/>
    <w:rsid w:val="00804689"/>
    <w:rsid w:val="0080491D"/>
    <w:rsid w:val="0080497F"/>
    <w:rsid w:val="008049DC"/>
    <w:rsid w:val="00804A07"/>
    <w:rsid w:val="00804FDB"/>
    <w:rsid w:val="00805051"/>
    <w:rsid w:val="00805574"/>
    <w:rsid w:val="00805585"/>
    <w:rsid w:val="0080583B"/>
    <w:rsid w:val="00805FF3"/>
    <w:rsid w:val="008062F8"/>
    <w:rsid w:val="008064F2"/>
    <w:rsid w:val="00806534"/>
    <w:rsid w:val="008065FF"/>
    <w:rsid w:val="00806844"/>
    <w:rsid w:val="00806865"/>
    <w:rsid w:val="0080691B"/>
    <w:rsid w:val="00806C5F"/>
    <w:rsid w:val="00806EF5"/>
    <w:rsid w:val="00806EF8"/>
    <w:rsid w:val="00806F93"/>
    <w:rsid w:val="00807049"/>
    <w:rsid w:val="0080715C"/>
    <w:rsid w:val="00807365"/>
    <w:rsid w:val="0080744D"/>
    <w:rsid w:val="0080784A"/>
    <w:rsid w:val="00807919"/>
    <w:rsid w:val="008079A5"/>
    <w:rsid w:val="00807C28"/>
    <w:rsid w:val="00807DE6"/>
    <w:rsid w:val="00807E7B"/>
    <w:rsid w:val="00807EA6"/>
    <w:rsid w:val="00807F44"/>
    <w:rsid w:val="0081010D"/>
    <w:rsid w:val="008102D3"/>
    <w:rsid w:val="008103E2"/>
    <w:rsid w:val="0081041D"/>
    <w:rsid w:val="008106D6"/>
    <w:rsid w:val="008107E1"/>
    <w:rsid w:val="008108B1"/>
    <w:rsid w:val="008109BC"/>
    <w:rsid w:val="00810BFC"/>
    <w:rsid w:val="00810E49"/>
    <w:rsid w:val="00810E4E"/>
    <w:rsid w:val="00811076"/>
    <w:rsid w:val="0081113C"/>
    <w:rsid w:val="008114AC"/>
    <w:rsid w:val="00811633"/>
    <w:rsid w:val="00811A99"/>
    <w:rsid w:val="00811CCD"/>
    <w:rsid w:val="00811DB3"/>
    <w:rsid w:val="00811F1C"/>
    <w:rsid w:val="0081224C"/>
    <w:rsid w:val="008123B9"/>
    <w:rsid w:val="008123E5"/>
    <w:rsid w:val="0081253C"/>
    <w:rsid w:val="00812581"/>
    <w:rsid w:val="008129FF"/>
    <w:rsid w:val="00812CED"/>
    <w:rsid w:val="00812DA5"/>
    <w:rsid w:val="00812DCF"/>
    <w:rsid w:val="00812EA4"/>
    <w:rsid w:val="00812EF7"/>
    <w:rsid w:val="00812FA8"/>
    <w:rsid w:val="00812FD2"/>
    <w:rsid w:val="008138F9"/>
    <w:rsid w:val="00813903"/>
    <w:rsid w:val="00813A4F"/>
    <w:rsid w:val="00813AAE"/>
    <w:rsid w:val="00813BE4"/>
    <w:rsid w:val="0081409A"/>
    <w:rsid w:val="0081413D"/>
    <w:rsid w:val="008142FC"/>
    <w:rsid w:val="0081495E"/>
    <w:rsid w:val="008149A6"/>
    <w:rsid w:val="00814A01"/>
    <w:rsid w:val="00814A85"/>
    <w:rsid w:val="00814AB8"/>
    <w:rsid w:val="00814CF6"/>
    <w:rsid w:val="00814D3C"/>
    <w:rsid w:val="00814EC6"/>
    <w:rsid w:val="00814ED1"/>
    <w:rsid w:val="00814FB9"/>
    <w:rsid w:val="008152FF"/>
    <w:rsid w:val="008153FB"/>
    <w:rsid w:val="008154A6"/>
    <w:rsid w:val="008157C9"/>
    <w:rsid w:val="00815907"/>
    <w:rsid w:val="0081596B"/>
    <w:rsid w:val="00815CCA"/>
    <w:rsid w:val="008160B9"/>
    <w:rsid w:val="008161E4"/>
    <w:rsid w:val="0081629C"/>
    <w:rsid w:val="008162AC"/>
    <w:rsid w:val="008164FE"/>
    <w:rsid w:val="008165F5"/>
    <w:rsid w:val="00816653"/>
    <w:rsid w:val="008166F9"/>
    <w:rsid w:val="00816BD6"/>
    <w:rsid w:val="00816C1F"/>
    <w:rsid w:val="008174BB"/>
    <w:rsid w:val="008175CD"/>
    <w:rsid w:val="00817CDD"/>
    <w:rsid w:val="00817D24"/>
    <w:rsid w:val="00817D3B"/>
    <w:rsid w:val="00817E24"/>
    <w:rsid w:val="00817EF9"/>
    <w:rsid w:val="0082077B"/>
    <w:rsid w:val="00820AC2"/>
    <w:rsid w:val="00820C65"/>
    <w:rsid w:val="00820F57"/>
    <w:rsid w:val="0082129E"/>
    <w:rsid w:val="008212C6"/>
    <w:rsid w:val="008214BB"/>
    <w:rsid w:val="008215D9"/>
    <w:rsid w:val="00821840"/>
    <w:rsid w:val="00821906"/>
    <w:rsid w:val="00821B47"/>
    <w:rsid w:val="00821B61"/>
    <w:rsid w:val="00821F92"/>
    <w:rsid w:val="00822078"/>
    <w:rsid w:val="008223B5"/>
    <w:rsid w:val="008223D1"/>
    <w:rsid w:val="008224AE"/>
    <w:rsid w:val="008229B8"/>
    <w:rsid w:val="00822E01"/>
    <w:rsid w:val="00822EEE"/>
    <w:rsid w:val="0082300F"/>
    <w:rsid w:val="008230E9"/>
    <w:rsid w:val="00823158"/>
    <w:rsid w:val="00823C88"/>
    <w:rsid w:val="00823D73"/>
    <w:rsid w:val="00823FAA"/>
    <w:rsid w:val="00824484"/>
    <w:rsid w:val="008244C8"/>
    <w:rsid w:val="00824D46"/>
    <w:rsid w:val="00824D71"/>
    <w:rsid w:val="00824EEE"/>
    <w:rsid w:val="00824F9F"/>
    <w:rsid w:val="00825242"/>
    <w:rsid w:val="008252F4"/>
    <w:rsid w:val="00825340"/>
    <w:rsid w:val="0082548B"/>
    <w:rsid w:val="008254CA"/>
    <w:rsid w:val="0082559B"/>
    <w:rsid w:val="00825880"/>
    <w:rsid w:val="00825AEF"/>
    <w:rsid w:val="00825FDC"/>
    <w:rsid w:val="00826179"/>
    <w:rsid w:val="0082683C"/>
    <w:rsid w:val="008269AE"/>
    <w:rsid w:val="00826F12"/>
    <w:rsid w:val="008270D2"/>
    <w:rsid w:val="008272E9"/>
    <w:rsid w:val="00827562"/>
    <w:rsid w:val="008277C6"/>
    <w:rsid w:val="008279B3"/>
    <w:rsid w:val="0083004C"/>
    <w:rsid w:val="00830976"/>
    <w:rsid w:val="00830D64"/>
    <w:rsid w:val="008313C5"/>
    <w:rsid w:val="008314DD"/>
    <w:rsid w:val="00831617"/>
    <w:rsid w:val="00831A5B"/>
    <w:rsid w:val="00831B8E"/>
    <w:rsid w:val="00831BD8"/>
    <w:rsid w:val="00831C32"/>
    <w:rsid w:val="00831CF1"/>
    <w:rsid w:val="00831E3A"/>
    <w:rsid w:val="00831F5A"/>
    <w:rsid w:val="00832063"/>
    <w:rsid w:val="00832534"/>
    <w:rsid w:val="008326C2"/>
    <w:rsid w:val="00832998"/>
    <w:rsid w:val="00832A83"/>
    <w:rsid w:val="00832AEF"/>
    <w:rsid w:val="00832B8A"/>
    <w:rsid w:val="00832C31"/>
    <w:rsid w:val="00832F3A"/>
    <w:rsid w:val="00833143"/>
    <w:rsid w:val="00833167"/>
    <w:rsid w:val="008332F8"/>
    <w:rsid w:val="00833553"/>
    <w:rsid w:val="00833882"/>
    <w:rsid w:val="00833B0D"/>
    <w:rsid w:val="00833C93"/>
    <w:rsid w:val="00833DE1"/>
    <w:rsid w:val="00833E31"/>
    <w:rsid w:val="00833E81"/>
    <w:rsid w:val="00833EE4"/>
    <w:rsid w:val="00834197"/>
    <w:rsid w:val="0083426E"/>
    <w:rsid w:val="008344E7"/>
    <w:rsid w:val="00834AF8"/>
    <w:rsid w:val="00834D4A"/>
    <w:rsid w:val="00834FAA"/>
    <w:rsid w:val="008356A2"/>
    <w:rsid w:val="0083579B"/>
    <w:rsid w:val="008357E6"/>
    <w:rsid w:val="00835C20"/>
    <w:rsid w:val="00835D85"/>
    <w:rsid w:val="008362EE"/>
    <w:rsid w:val="008365BB"/>
    <w:rsid w:val="00836669"/>
    <w:rsid w:val="0083674B"/>
    <w:rsid w:val="00836EA8"/>
    <w:rsid w:val="00837229"/>
    <w:rsid w:val="0083726E"/>
    <w:rsid w:val="0083731F"/>
    <w:rsid w:val="00837943"/>
    <w:rsid w:val="00837B70"/>
    <w:rsid w:val="00837BC2"/>
    <w:rsid w:val="00840204"/>
    <w:rsid w:val="0084027E"/>
    <w:rsid w:val="00840295"/>
    <w:rsid w:val="00840866"/>
    <w:rsid w:val="00840A25"/>
    <w:rsid w:val="00840AAB"/>
    <w:rsid w:val="00840B50"/>
    <w:rsid w:val="00840CAB"/>
    <w:rsid w:val="00841296"/>
    <w:rsid w:val="00841398"/>
    <w:rsid w:val="00841624"/>
    <w:rsid w:val="0084194E"/>
    <w:rsid w:val="00841B59"/>
    <w:rsid w:val="00841D80"/>
    <w:rsid w:val="00841F53"/>
    <w:rsid w:val="00841FA8"/>
    <w:rsid w:val="00842345"/>
    <w:rsid w:val="008424E1"/>
    <w:rsid w:val="00842546"/>
    <w:rsid w:val="008427DD"/>
    <w:rsid w:val="00842952"/>
    <w:rsid w:val="00842A59"/>
    <w:rsid w:val="00842B84"/>
    <w:rsid w:val="0084325D"/>
    <w:rsid w:val="00843278"/>
    <w:rsid w:val="008436D9"/>
    <w:rsid w:val="00843AC2"/>
    <w:rsid w:val="00843DC2"/>
    <w:rsid w:val="008440DF"/>
    <w:rsid w:val="00844656"/>
    <w:rsid w:val="00844865"/>
    <w:rsid w:val="00844914"/>
    <w:rsid w:val="00844A2E"/>
    <w:rsid w:val="00844A39"/>
    <w:rsid w:val="00844EE2"/>
    <w:rsid w:val="00845179"/>
    <w:rsid w:val="00845250"/>
    <w:rsid w:val="00845343"/>
    <w:rsid w:val="008453BA"/>
    <w:rsid w:val="00845480"/>
    <w:rsid w:val="00845533"/>
    <w:rsid w:val="00845808"/>
    <w:rsid w:val="00845A32"/>
    <w:rsid w:val="00845AF4"/>
    <w:rsid w:val="00845ECF"/>
    <w:rsid w:val="0084615A"/>
    <w:rsid w:val="0084619F"/>
    <w:rsid w:val="008461A4"/>
    <w:rsid w:val="00846304"/>
    <w:rsid w:val="00846383"/>
    <w:rsid w:val="008463BE"/>
    <w:rsid w:val="0084676D"/>
    <w:rsid w:val="00846CBF"/>
    <w:rsid w:val="00846DD5"/>
    <w:rsid w:val="008474A5"/>
    <w:rsid w:val="00847712"/>
    <w:rsid w:val="00847959"/>
    <w:rsid w:val="008479B7"/>
    <w:rsid w:val="008479C6"/>
    <w:rsid w:val="00847BF0"/>
    <w:rsid w:val="00847C15"/>
    <w:rsid w:val="00847C7C"/>
    <w:rsid w:val="00847CE6"/>
    <w:rsid w:val="00850111"/>
    <w:rsid w:val="008502D9"/>
    <w:rsid w:val="00850380"/>
    <w:rsid w:val="0085040D"/>
    <w:rsid w:val="008504FD"/>
    <w:rsid w:val="00850D23"/>
    <w:rsid w:val="00850E05"/>
    <w:rsid w:val="00850E85"/>
    <w:rsid w:val="0085131B"/>
    <w:rsid w:val="0085137A"/>
    <w:rsid w:val="00851553"/>
    <w:rsid w:val="00851573"/>
    <w:rsid w:val="0085170B"/>
    <w:rsid w:val="0085178E"/>
    <w:rsid w:val="00851900"/>
    <w:rsid w:val="00851D76"/>
    <w:rsid w:val="00851EFF"/>
    <w:rsid w:val="00852204"/>
    <w:rsid w:val="00852404"/>
    <w:rsid w:val="00852466"/>
    <w:rsid w:val="00852583"/>
    <w:rsid w:val="00852A49"/>
    <w:rsid w:val="00852A8A"/>
    <w:rsid w:val="00852C5D"/>
    <w:rsid w:val="00852D3C"/>
    <w:rsid w:val="00852F2E"/>
    <w:rsid w:val="0085305F"/>
    <w:rsid w:val="008531E8"/>
    <w:rsid w:val="0085339A"/>
    <w:rsid w:val="008534EB"/>
    <w:rsid w:val="008534FA"/>
    <w:rsid w:val="00853531"/>
    <w:rsid w:val="00853639"/>
    <w:rsid w:val="008536E4"/>
    <w:rsid w:val="00853701"/>
    <w:rsid w:val="00853B40"/>
    <w:rsid w:val="00853F10"/>
    <w:rsid w:val="0085465C"/>
    <w:rsid w:val="00854A07"/>
    <w:rsid w:val="00854C02"/>
    <w:rsid w:val="00854C84"/>
    <w:rsid w:val="00854E51"/>
    <w:rsid w:val="008552AC"/>
    <w:rsid w:val="008555D8"/>
    <w:rsid w:val="008558E0"/>
    <w:rsid w:val="008559B0"/>
    <w:rsid w:val="00855D8F"/>
    <w:rsid w:val="00855DA2"/>
    <w:rsid w:val="00855DB5"/>
    <w:rsid w:val="008561FA"/>
    <w:rsid w:val="0085627E"/>
    <w:rsid w:val="00856319"/>
    <w:rsid w:val="008563F3"/>
    <w:rsid w:val="00856447"/>
    <w:rsid w:val="008564B4"/>
    <w:rsid w:val="00856539"/>
    <w:rsid w:val="008565F8"/>
    <w:rsid w:val="00856A61"/>
    <w:rsid w:val="00856A83"/>
    <w:rsid w:val="00856D32"/>
    <w:rsid w:val="0085765A"/>
    <w:rsid w:val="00857CA7"/>
    <w:rsid w:val="00857EFC"/>
    <w:rsid w:val="00857F95"/>
    <w:rsid w:val="00860479"/>
    <w:rsid w:val="00860764"/>
    <w:rsid w:val="00860895"/>
    <w:rsid w:val="00860B86"/>
    <w:rsid w:val="00860C62"/>
    <w:rsid w:val="008612B7"/>
    <w:rsid w:val="0086152D"/>
    <w:rsid w:val="0086197C"/>
    <w:rsid w:val="00861B83"/>
    <w:rsid w:val="00861F35"/>
    <w:rsid w:val="008620A6"/>
    <w:rsid w:val="00862263"/>
    <w:rsid w:val="00862488"/>
    <w:rsid w:val="00862763"/>
    <w:rsid w:val="0086280D"/>
    <w:rsid w:val="0086287A"/>
    <w:rsid w:val="00862CF3"/>
    <w:rsid w:val="008631E4"/>
    <w:rsid w:val="0086324B"/>
    <w:rsid w:val="00863286"/>
    <w:rsid w:val="0086330E"/>
    <w:rsid w:val="0086353F"/>
    <w:rsid w:val="008637C2"/>
    <w:rsid w:val="00863AA3"/>
    <w:rsid w:val="00863B37"/>
    <w:rsid w:val="00864172"/>
    <w:rsid w:val="00864202"/>
    <w:rsid w:val="00864445"/>
    <w:rsid w:val="008645C1"/>
    <w:rsid w:val="00864750"/>
    <w:rsid w:val="00864C0C"/>
    <w:rsid w:val="00865188"/>
    <w:rsid w:val="00865317"/>
    <w:rsid w:val="0086543C"/>
    <w:rsid w:val="0086575E"/>
    <w:rsid w:val="00865873"/>
    <w:rsid w:val="00865AAB"/>
    <w:rsid w:val="00865E24"/>
    <w:rsid w:val="0086620F"/>
    <w:rsid w:val="00866C66"/>
    <w:rsid w:val="00866DC4"/>
    <w:rsid w:val="00867A91"/>
    <w:rsid w:val="00867BCD"/>
    <w:rsid w:val="00867BE8"/>
    <w:rsid w:val="00867CE5"/>
    <w:rsid w:val="008700E0"/>
    <w:rsid w:val="00870122"/>
    <w:rsid w:val="0087021B"/>
    <w:rsid w:val="008703B8"/>
    <w:rsid w:val="008705EB"/>
    <w:rsid w:val="00870AB3"/>
    <w:rsid w:val="00870BD7"/>
    <w:rsid w:val="00870CA9"/>
    <w:rsid w:val="00870E55"/>
    <w:rsid w:val="00870EBA"/>
    <w:rsid w:val="00871382"/>
    <w:rsid w:val="0087151F"/>
    <w:rsid w:val="00871764"/>
    <w:rsid w:val="008718DE"/>
    <w:rsid w:val="00871D97"/>
    <w:rsid w:val="00872577"/>
    <w:rsid w:val="00872877"/>
    <w:rsid w:val="008729AD"/>
    <w:rsid w:val="00872C24"/>
    <w:rsid w:val="00873239"/>
    <w:rsid w:val="008735C2"/>
    <w:rsid w:val="00873994"/>
    <w:rsid w:val="00873AE0"/>
    <w:rsid w:val="00873DB4"/>
    <w:rsid w:val="00874301"/>
    <w:rsid w:val="008743FB"/>
    <w:rsid w:val="008746AE"/>
    <w:rsid w:val="008746DF"/>
    <w:rsid w:val="00874A2D"/>
    <w:rsid w:val="00874F4C"/>
    <w:rsid w:val="00875742"/>
    <w:rsid w:val="008758D3"/>
    <w:rsid w:val="00875B2E"/>
    <w:rsid w:val="00875FC9"/>
    <w:rsid w:val="008761B6"/>
    <w:rsid w:val="00876479"/>
    <w:rsid w:val="0087652D"/>
    <w:rsid w:val="00876542"/>
    <w:rsid w:val="00876591"/>
    <w:rsid w:val="008766FF"/>
    <w:rsid w:val="00876AA6"/>
    <w:rsid w:val="008770F7"/>
    <w:rsid w:val="008775BB"/>
    <w:rsid w:val="00877B5A"/>
    <w:rsid w:val="00880082"/>
    <w:rsid w:val="00880329"/>
    <w:rsid w:val="00880918"/>
    <w:rsid w:val="00880A6B"/>
    <w:rsid w:val="00880B71"/>
    <w:rsid w:val="00880E0C"/>
    <w:rsid w:val="0088100D"/>
    <w:rsid w:val="00881879"/>
    <w:rsid w:val="0088197C"/>
    <w:rsid w:val="0088197F"/>
    <w:rsid w:val="00881A46"/>
    <w:rsid w:val="00881A5E"/>
    <w:rsid w:val="00881ECA"/>
    <w:rsid w:val="008821ED"/>
    <w:rsid w:val="00882315"/>
    <w:rsid w:val="008823C6"/>
    <w:rsid w:val="008823D6"/>
    <w:rsid w:val="008826AA"/>
    <w:rsid w:val="008826BD"/>
    <w:rsid w:val="00882738"/>
    <w:rsid w:val="008827E2"/>
    <w:rsid w:val="00882E6F"/>
    <w:rsid w:val="00882FC0"/>
    <w:rsid w:val="0088306B"/>
    <w:rsid w:val="008830F6"/>
    <w:rsid w:val="008832AE"/>
    <w:rsid w:val="00883358"/>
    <w:rsid w:val="00883386"/>
    <w:rsid w:val="008833FF"/>
    <w:rsid w:val="008845C7"/>
    <w:rsid w:val="00884667"/>
    <w:rsid w:val="0088530E"/>
    <w:rsid w:val="00885415"/>
    <w:rsid w:val="008854BB"/>
    <w:rsid w:val="008855EA"/>
    <w:rsid w:val="00885A67"/>
    <w:rsid w:val="00885AAA"/>
    <w:rsid w:val="00885B60"/>
    <w:rsid w:val="00885EFE"/>
    <w:rsid w:val="008861BF"/>
    <w:rsid w:val="008861C3"/>
    <w:rsid w:val="00886277"/>
    <w:rsid w:val="008866E5"/>
    <w:rsid w:val="008866FB"/>
    <w:rsid w:val="00886C41"/>
    <w:rsid w:val="00886D3F"/>
    <w:rsid w:val="00886E0C"/>
    <w:rsid w:val="00886EFC"/>
    <w:rsid w:val="008870DD"/>
    <w:rsid w:val="0088766F"/>
    <w:rsid w:val="008876FE"/>
    <w:rsid w:val="00887869"/>
    <w:rsid w:val="00887C0F"/>
    <w:rsid w:val="00887ED3"/>
    <w:rsid w:val="00887FF0"/>
    <w:rsid w:val="008900D8"/>
    <w:rsid w:val="00890123"/>
    <w:rsid w:val="008901B9"/>
    <w:rsid w:val="008902DB"/>
    <w:rsid w:val="00890427"/>
    <w:rsid w:val="008904D5"/>
    <w:rsid w:val="008906F6"/>
    <w:rsid w:val="00890B1D"/>
    <w:rsid w:val="00890B40"/>
    <w:rsid w:val="00890C56"/>
    <w:rsid w:val="00891462"/>
    <w:rsid w:val="008917D5"/>
    <w:rsid w:val="00891B13"/>
    <w:rsid w:val="00891CF2"/>
    <w:rsid w:val="00891DDD"/>
    <w:rsid w:val="008921FA"/>
    <w:rsid w:val="0089231C"/>
    <w:rsid w:val="00892445"/>
    <w:rsid w:val="008926DE"/>
    <w:rsid w:val="00892B36"/>
    <w:rsid w:val="00892D68"/>
    <w:rsid w:val="00893178"/>
    <w:rsid w:val="00893329"/>
    <w:rsid w:val="008935E8"/>
    <w:rsid w:val="0089380C"/>
    <w:rsid w:val="00893B0A"/>
    <w:rsid w:val="00893C19"/>
    <w:rsid w:val="00893E41"/>
    <w:rsid w:val="00893E85"/>
    <w:rsid w:val="0089424E"/>
    <w:rsid w:val="008946B3"/>
    <w:rsid w:val="00894725"/>
    <w:rsid w:val="0089478C"/>
    <w:rsid w:val="0089480A"/>
    <w:rsid w:val="00894880"/>
    <w:rsid w:val="00894EA5"/>
    <w:rsid w:val="00894FC4"/>
    <w:rsid w:val="0089539C"/>
    <w:rsid w:val="00895455"/>
    <w:rsid w:val="00895528"/>
    <w:rsid w:val="00895723"/>
    <w:rsid w:val="008960C7"/>
    <w:rsid w:val="0089625F"/>
    <w:rsid w:val="0089697D"/>
    <w:rsid w:val="00896AF0"/>
    <w:rsid w:val="00896C68"/>
    <w:rsid w:val="008971E9"/>
    <w:rsid w:val="008972D7"/>
    <w:rsid w:val="00897490"/>
    <w:rsid w:val="00897542"/>
    <w:rsid w:val="008978F4"/>
    <w:rsid w:val="008978FD"/>
    <w:rsid w:val="00897AB1"/>
    <w:rsid w:val="00897D47"/>
    <w:rsid w:val="00897F1C"/>
    <w:rsid w:val="008A02EB"/>
    <w:rsid w:val="008A0459"/>
    <w:rsid w:val="008A090B"/>
    <w:rsid w:val="008A0C50"/>
    <w:rsid w:val="008A0EB9"/>
    <w:rsid w:val="008A0EFC"/>
    <w:rsid w:val="008A0F23"/>
    <w:rsid w:val="008A1077"/>
    <w:rsid w:val="008A158C"/>
    <w:rsid w:val="008A1610"/>
    <w:rsid w:val="008A180E"/>
    <w:rsid w:val="008A1BE4"/>
    <w:rsid w:val="008A1C1D"/>
    <w:rsid w:val="008A1D08"/>
    <w:rsid w:val="008A1E62"/>
    <w:rsid w:val="008A1F23"/>
    <w:rsid w:val="008A1F43"/>
    <w:rsid w:val="008A2037"/>
    <w:rsid w:val="008A24DB"/>
    <w:rsid w:val="008A27A4"/>
    <w:rsid w:val="008A2848"/>
    <w:rsid w:val="008A29A1"/>
    <w:rsid w:val="008A29DE"/>
    <w:rsid w:val="008A2A67"/>
    <w:rsid w:val="008A2B80"/>
    <w:rsid w:val="008A2C45"/>
    <w:rsid w:val="008A2E9A"/>
    <w:rsid w:val="008A34BF"/>
    <w:rsid w:val="008A3600"/>
    <w:rsid w:val="008A3895"/>
    <w:rsid w:val="008A3B9E"/>
    <w:rsid w:val="008A3C3B"/>
    <w:rsid w:val="008A3C93"/>
    <w:rsid w:val="008A4052"/>
    <w:rsid w:val="008A4193"/>
    <w:rsid w:val="008A438A"/>
    <w:rsid w:val="008A48D0"/>
    <w:rsid w:val="008A49D9"/>
    <w:rsid w:val="008A4A0F"/>
    <w:rsid w:val="008A4A7F"/>
    <w:rsid w:val="008A4A91"/>
    <w:rsid w:val="008A4A9E"/>
    <w:rsid w:val="008A4AD4"/>
    <w:rsid w:val="008A4D95"/>
    <w:rsid w:val="008A4E20"/>
    <w:rsid w:val="008A5233"/>
    <w:rsid w:val="008A53CB"/>
    <w:rsid w:val="008A55DA"/>
    <w:rsid w:val="008A5657"/>
    <w:rsid w:val="008A5688"/>
    <w:rsid w:val="008A5696"/>
    <w:rsid w:val="008A5807"/>
    <w:rsid w:val="008A5A8F"/>
    <w:rsid w:val="008A5BAA"/>
    <w:rsid w:val="008A5D22"/>
    <w:rsid w:val="008A5DFD"/>
    <w:rsid w:val="008A5E8C"/>
    <w:rsid w:val="008A6110"/>
    <w:rsid w:val="008A6286"/>
    <w:rsid w:val="008A6308"/>
    <w:rsid w:val="008A6432"/>
    <w:rsid w:val="008A6483"/>
    <w:rsid w:val="008A65E3"/>
    <w:rsid w:val="008A6AAF"/>
    <w:rsid w:val="008A6CF1"/>
    <w:rsid w:val="008A6D2E"/>
    <w:rsid w:val="008A750F"/>
    <w:rsid w:val="008A765F"/>
    <w:rsid w:val="008A7718"/>
    <w:rsid w:val="008A7816"/>
    <w:rsid w:val="008A793D"/>
    <w:rsid w:val="008B0252"/>
    <w:rsid w:val="008B03AC"/>
    <w:rsid w:val="008B069A"/>
    <w:rsid w:val="008B0F22"/>
    <w:rsid w:val="008B102A"/>
    <w:rsid w:val="008B103B"/>
    <w:rsid w:val="008B114E"/>
    <w:rsid w:val="008B129B"/>
    <w:rsid w:val="008B1C01"/>
    <w:rsid w:val="008B1C3F"/>
    <w:rsid w:val="008B1EDF"/>
    <w:rsid w:val="008B20A7"/>
    <w:rsid w:val="008B2142"/>
    <w:rsid w:val="008B21D0"/>
    <w:rsid w:val="008B251B"/>
    <w:rsid w:val="008B25C2"/>
    <w:rsid w:val="008B26FC"/>
    <w:rsid w:val="008B2A6A"/>
    <w:rsid w:val="008B2B81"/>
    <w:rsid w:val="008B2C45"/>
    <w:rsid w:val="008B2E52"/>
    <w:rsid w:val="008B2E61"/>
    <w:rsid w:val="008B301E"/>
    <w:rsid w:val="008B303E"/>
    <w:rsid w:val="008B32D4"/>
    <w:rsid w:val="008B33D4"/>
    <w:rsid w:val="008B360A"/>
    <w:rsid w:val="008B3663"/>
    <w:rsid w:val="008B393D"/>
    <w:rsid w:val="008B39BD"/>
    <w:rsid w:val="008B39C2"/>
    <w:rsid w:val="008B3D45"/>
    <w:rsid w:val="008B3D61"/>
    <w:rsid w:val="008B452A"/>
    <w:rsid w:val="008B467D"/>
    <w:rsid w:val="008B4755"/>
    <w:rsid w:val="008B4820"/>
    <w:rsid w:val="008B49EF"/>
    <w:rsid w:val="008B4A92"/>
    <w:rsid w:val="008B4C3A"/>
    <w:rsid w:val="008B4D7C"/>
    <w:rsid w:val="008B4E49"/>
    <w:rsid w:val="008B4F31"/>
    <w:rsid w:val="008B4F8F"/>
    <w:rsid w:val="008B506D"/>
    <w:rsid w:val="008B5127"/>
    <w:rsid w:val="008B53C7"/>
    <w:rsid w:val="008B576D"/>
    <w:rsid w:val="008B5874"/>
    <w:rsid w:val="008B5D70"/>
    <w:rsid w:val="008B6358"/>
    <w:rsid w:val="008B63D1"/>
    <w:rsid w:val="008B6659"/>
    <w:rsid w:val="008B6761"/>
    <w:rsid w:val="008B6C69"/>
    <w:rsid w:val="008B6CB0"/>
    <w:rsid w:val="008B6F38"/>
    <w:rsid w:val="008B6F75"/>
    <w:rsid w:val="008B7061"/>
    <w:rsid w:val="008B70CA"/>
    <w:rsid w:val="008B7817"/>
    <w:rsid w:val="008B7860"/>
    <w:rsid w:val="008B79C2"/>
    <w:rsid w:val="008B7C78"/>
    <w:rsid w:val="008B7E4F"/>
    <w:rsid w:val="008B7F4A"/>
    <w:rsid w:val="008C011B"/>
    <w:rsid w:val="008C0187"/>
    <w:rsid w:val="008C01B3"/>
    <w:rsid w:val="008C04E3"/>
    <w:rsid w:val="008C0669"/>
    <w:rsid w:val="008C076B"/>
    <w:rsid w:val="008C083D"/>
    <w:rsid w:val="008C08D9"/>
    <w:rsid w:val="008C09E2"/>
    <w:rsid w:val="008C0D83"/>
    <w:rsid w:val="008C10F1"/>
    <w:rsid w:val="008C129D"/>
    <w:rsid w:val="008C1371"/>
    <w:rsid w:val="008C1467"/>
    <w:rsid w:val="008C15B7"/>
    <w:rsid w:val="008C17E0"/>
    <w:rsid w:val="008C1A22"/>
    <w:rsid w:val="008C1D05"/>
    <w:rsid w:val="008C1D3F"/>
    <w:rsid w:val="008C1D47"/>
    <w:rsid w:val="008C1DB8"/>
    <w:rsid w:val="008C2037"/>
    <w:rsid w:val="008C2132"/>
    <w:rsid w:val="008C22F9"/>
    <w:rsid w:val="008C24E7"/>
    <w:rsid w:val="008C25D3"/>
    <w:rsid w:val="008C2AE9"/>
    <w:rsid w:val="008C2B0D"/>
    <w:rsid w:val="008C2B42"/>
    <w:rsid w:val="008C2D98"/>
    <w:rsid w:val="008C2DBD"/>
    <w:rsid w:val="008C2EBE"/>
    <w:rsid w:val="008C2ECD"/>
    <w:rsid w:val="008C2F6D"/>
    <w:rsid w:val="008C3075"/>
    <w:rsid w:val="008C33ED"/>
    <w:rsid w:val="008C3954"/>
    <w:rsid w:val="008C3994"/>
    <w:rsid w:val="008C39A8"/>
    <w:rsid w:val="008C3A38"/>
    <w:rsid w:val="008C3DF2"/>
    <w:rsid w:val="008C3E6D"/>
    <w:rsid w:val="008C419A"/>
    <w:rsid w:val="008C4300"/>
    <w:rsid w:val="008C4492"/>
    <w:rsid w:val="008C4B02"/>
    <w:rsid w:val="008C4B42"/>
    <w:rsid w:val="008C4E73"/>
    <w:rsid w:val="008C534F"/>
    <w:rsid w:val="008C578F"/>
    <w:rsid w:val="008C5904"/>
    <w:rsid w:val="008C5937"/>
    <w:rsid w:val="008C5A92"/>
    <w:rsid w:val="008C5D8B"/>
    <w:rsid w:val="008C5E17"/>
    <w:rsid w:val="008C5E42"/>
    <w:rsid w:val="008C5E75"/>
    <w:rsid w:val="008C6223"/>
    <w:rsid w:val="008C6558"/>
    <w:rsid w:val="008C666A"/>
    <w:rsid w:val="008C66C2"/>
    <w:rsid w:val="008C66EC"/>
    <w:rsid w:val="008C6873"/>
    <w:rsid w:val="008C6A7B"/>
    <w:rsid w:val="008C6ADF"/>
    <w:rsid w:val="008C6D17"/>
    <w:rsid w:val="008C7200"/>
    <w:rsid w:val="008C7252"/>
    <w:rsid w:val="008C73D0"/>
    <w:rsid w:val="008C759B"/>
    <w:rsid w:val="008C76AE"/>
    <w:rsid w:val="008D0061"/>
    <w:rsid w:val="008D008A"/>
    <w:rsid w:val="008D0196"/>
    <w:rsid w:val="008D09E6"/>
    <w:rsid w:val="008D0AB9"/>
    <w:rsid w:val="008D108C"/>
    <w:rsid w:val="008D1372"/>
    <w:rsid w:val="008D146D"/>
    <w:rsid w:val="008D1974"/>
    <w:rsid w:val="008D1B99"/>
    <w:rsid w:val="008D1BC1"/>
    <w:rsid w:val="008D1D6B"/>
    <w:rsid w:val="008D1E04"/>
    <w:rsid w:val="008D22DD"/>
    <w:rsid w:val="008D25B5"/>
    <w:rsid w:val="008D29EC"/>
    <w:rsid w:val="008D2AB9"/>
    <w:rsid w:val="008D2C53"/>
    <w:rsid w:val="008D3121"/>
    <w:rsid w:val="008D323E"/>
    <w:rsid w:val="008D374E"/>
    <w:rsid w:val="008D3D5E"/>
    <w:rsid w:val="008D3E3C"/>
    <w:rsid w:val="008D3F94"/>
    <w:rsid w:val="008D40BC"/>
    <w:rsid w:val="008D4197"/>
    <w:rsid w:val="008D447A"/>
    <w:rsid w:val="008D44DB"/>
    <w:rsid w:val="008D46CB"/>
    <w:rsid w:val="008D47EB"/>
    <w:rsid w:val="008D49A9"/>
    <w:rsid w:val="008D4B0F"/>
    <w:rsid w:val="008D4BF6"/>
    <w:rsid w:val="008D4C72"/>
    <w:rsid w:val="008D508F"/>
    <w:rsid w:val="008D5333"/>
    <w:rsid w:val="008D5358"/>
    <w:rsid w:val="008D54BC"/>
    <w:rsid w:val="008D561F"/>
    <w:rsid w:val="008D5899"/>
    <w:rsid w:val="008D5F03"/>
    <w:rsid w:val="008D63BB"/>
    <w:rsid w:val="008D6620"/>
    <w:rsid w:val="008D67A1"/>
    <w:rsid w:val="008D6875"/>
    <w:rsid w:val="008D694E"/>
    <w:rsid w:val="008D6A1E"/>
    <w:rsid w:val="008D6BC0"/>
    <w:rsid w:val="008D6C4A"/>
    <w:rsid w:val="008D6CDF"/>
    <w:rsid w:val="008D6F36"/>
    <w:rsid w:val="008D7855"/>
    <w:rsid w:val="008E0079"/>
    <w:rsid w:val="008E0264"/>
    <w:rsid w:val="008E04A5"/>
    <w:rsid w:val="008E04C5"/>
    <w:rsid w:val="008E0802"/>
    <w:rsid w:val="008E0BB9"/>
    <w:rsid w:val="008E0C30"/>
    <w:rsid w:val="008E0FDD"/>
    <w:rsid w:val="008E111C"/>
    <w:rsid w:val="008E113A"/>
    <w:rsid w:val="008E12E2"/>
    <w:rsid w:val="008E131F"/>
    <w:rsid w:val="008E1756"/>
    <w:rsid w:val="008E18E8"/>
    <w:rsid w:val="008E1A83"/>
    <w:rsid w:val="008E1D24"/>
    <w:rsid w:val="008E1DB1"/>
    <w:rsid w:val="008E1E27"/>
    <w:rsid w:val="008E1E2F"/>
    <w:rsid w:val="008E1FB1"/>
    <w:rsid w:val="008E2578"/>
    <w:rsid w:val="008E286F"/>
    <w:rsid w:val="008E2870"/>
    <w:rsid w:val="008E29C9"/>
    <w:rsid w:val="008E2C1D"/>
    <w:rsid w:val="008E2DC8"/>
    <w:rsid w:val="008E2FB7"/>
    <w:rsid w:val="008E3214"/>
    <w:rsid w:val="008E327B"/>
    <w:rsid w:val="008E3541"/>
    <w:rsid w:val="008E368E"/>
    <w:rsid w:val="008E391F"/>
    <w:rsid w:val="008E39DB"/>
    <w:rsid w:val="008E3CD4"/>
    <w:rsid w:val="008E3DB5"/>
    <w:rsid w:val="008E41F5"/>
    <w:rsid w:val="008E451C"/>
    <w:rsid w:val="008E47CB"/>
    <w:rsid w:val="008E483A"/>
    <w:rsid w:val="008E48D1"/>
    <w:rsid w:val="008E4F9A"/>
    <w:rsid w:val="008E500C"/>
    <w:rsid w:val="008E5363"/>
    <w:rsid w:val="008E5547"/>
    <w:rsid w:val="008E5F70"/>
    <w:rsid w:val="008E5FDE"/>
    <w:rsid w:val="008E69A2"/>
    <w:rsid w:val="008E6FFE"/>
    <w:rsid w:val="008E7337"/>
    <w:rsid w:val="008E73AD"/>
    <w:rsid w:val="008E76F1"/>
    <w:rsid w:val="008E7890"/>
    <w:rsid w:val="008E7993"/>
    <w:rsid w:val="008E7AF0"/>
    <w:rsid w:val="008E7D36"/>
    <w:rsid w:val="008E7D9E"/>
    <w:rsid w:val="008E7E1E"/>
    <w:rsid w:val="008E7FEF"/>
    <w:rsid w:val="008F017E"/>
    <w:rsid w:val="008F03E1"/>
    <w:rsid w:val="008F0613"/>
    <w:rsid w:val="008F06B8"/>
    <w:rsid w:val="008F093A"/>
    <w:rsid w:val="008F0B55"/>
    <w:rsid w:val="008F0CDA"/>
    <w:rsid w:val="008F0CDE"/>
    <w:rsid w:val="008F100E"/>
    <w:rsid w:val="008F119F"/>
    <w:rsid w:val="008F12F1"/>
    <w:rsid w:val="008F1500"/>
    <w:rsid w:val="008F1B42"/>
    <w:rsid w:val="008F203B"/>
    <w:rsid w:val="008F2163"/>
    <w:rsid w:val="008F2241"/>
    <w:rsid w:val="008F2587"/>
    <w:rsid w:val="008F25AB"/>
    <w:rsid w:val="008F2796"/>
    <w:rsid w:val="008F27A6"/>
    <w:rsid w:val="008F2834"/>
    <w:rsid w:val="008F2942"/>
    <w:rsid w:val="008F296E"/>
    <w:rsid w:val="008F2ADB"/>
    <w:rsid w:val="008F2D77"/>
    <w:rsid w:val="008F2DBD"/>
    <w:rsid w:val="008F2EC0"/>
    <w:rsid w:val="008F2F3D"/>
    <w:rsid w:val="008F3127"/>
    <w:rsid w:val="008F321E"/>
    <w:rsid w:val="008F35F0"/>
    <w:rsid w:val="008F3660"/>
    <w:rsid w:val="008F386C"/>
    <w:rsid w:val="008F38B1"/>
    <w:rsid w:val="008F428B"/>
    <w:rsid w:val="008F466B"/>
    <w:rsid w:val="008F46D0"/>
    <w:rsid w:val="008F4E03"/>
    <w:rsid w:val="008F4EBE"/>
    <w:rsid w:val="008F50CC"/>
    <w:rsid w:val="008F5470"/>
    <w:rsid w:val="008F54A0"/>
    <w:rsid w:val="008F5552"/>
    <w:rsid w:val="008F5697"/>
    <w:rsid w:val="008F5767"/>
    <w:rsid w:val="008F5CB7"/>
    <w:rsid w:val="008F5F35"/>
    <w:rsid w:val="008F5FBC"/>
    <w:rsid w:val="008F64F6"/>
    <w:rsid w:val="008F668D"/>
    <w:rsid w:val="008F66AB"/>
    <w:rsid w:val="008F6854"/>
    <w:rsid w:val="008F68A2"/>
    <w:rsid w:val="008F6928"/>
    <w:rsid w:val="008F692E"/>
    <w:rsid w:val="008F69CC"/>
    <w:rsid w:val="008F6AE9"/>
    <w:rsid w:val="008F6E0B"/>
    <w:rsid w:val="008F6FCC"/>
    <w:rsid w:val="008F7269"/>
    <w:rsid w:val="008F7312"/>
    <w:rsid w:val="008F76F1"/>
    <w:rsid w:val="008F7A8D"/>
    <w:rsid w:val="008F7F02"/>
    <w:rsid w:val="008F7F81"/>
    <w:rsid w:val="0090040A"/>
    <w:rsid w:val="0090052A"/>
    <w:rsid w:val="00900548"/>
    <w:rsid w:val="0090072F"/>
    <w:rsid w:val="00900754"/>
    <w:rsid w:val="00900D67"/>
    <w:rsid w:val="00900E30"/>
    <w:rsid w:val="00901155"/>
    <w:rsid w:val="009011F6"/>
    <w:rsid w:val="00901840"/>
    <w:rsid w:val="009018BF"/>
    <w:rsid w:val="00901908"/>
    <w:rsid w:val="00901AA5"/>
    <w:rsid w:val="009022B8"/>
    <w:rsid w:val="0090254D"/>
    <w:rsid w:val="009025DC"/>
    <w:rsid w:val="00903069"/>
    <w:rsid w:val="00903079"/>
    <w:rsid w:val="009034CF"/>
    <w:rsid w:val="00903B7D"/>
    <w:rsid w:val="00903B94"/>
    <w:rsid w:val="00904081"/>
    <w:rsid w:val="00904089"/>
    <w:rsid w:val="009040E1"/>
    <w:rsid w:val="0090427D"/>
    <w:rsid w:val="0090431C"/>
    <w:rsid w:val="00904464"/>
    <w:rsid w:val="009044EF"/>
    <w:rsid w:val="00904820"/>
    <w:rsid w:val="00904AB7"/>
    <w:rsid w:val="00904DD6"/>
    <w:rsid w:val="00904EDF"/>
    <w:rsid w:val="00904F57"/>
    <w:rsid w:val="00905065"/>
    <w:rsid w:val="00905214"/>
    <w:rsid w:val="009052FF"/>
    <w:rsid w:val="00905C9D"/>
    <w:rsid w:val="00905DD0"/>
    <w:rsid w:val="00905EBD"/>
    <w:rsid w:val="00905F0E"/>
    <w:rsid w:val="00905FD5"/>
    <w:rsid w:val="00906015"/>
    <w:rsid w:val="00906400"/>
    <w:rsid w:val="00906486"/>
    <w:rsid w:val="00906A11"/>
    <w:rsid w:val="00906AE7"/>
    <w:rsid w:val="00906D86"/>
    <w:rsid w:val="00906E0F"/>
    <w:rsid w:val="00907038"/>
    <w:rsid w:val="0090707E"/>
    <w:rsid w:val="00907797"/>
    <w:rsid w:val="0090788C"/>
    <w:rsid w:val="00907A61"/>
    <w:rsid w:val="00907C3A"/>
    <w:rsid w:val="00907ED4"/>
    <w:rsid w:val="00907F08"/>
    <w:rsid w:val="00910283"/>
    <w:rsid w:val="0091068F"/>
    <w:rsid w:val="009107C2"/>
    <w:rsid w:val="0091089D"/>
    <w:rsid w:val="00910917"/>
    <w:rsid w:val="00910C1D"/>
    <w:rsid w:val="00910E30"/>
    <w:rsid w:val="00910EEA"/>
    <w:rsid w:val="009110C6"/>
    <w:rsid w:val="00911250"/>
    <w:rsid w:val="0091130E"/>
    <w:rsid w:val="0091144F"/>
    <w:rsid w:val="00911586"/>
    <w:rsid w:val="00911942"/>
    <w:rsid w:val="009119DA"/>
    <w:rsid w:val="00911AA1"/>
    <w:rsid w:val="00911B12"/>
    <w:rsid w:val="00911B49"/>
    <w:rsid w:val="00911DF7"/>
    <w:rsid w:val="00911EEC"/>
    <w:rsid w:val="009120C5"/>
    <w:rsid w:val="009128CC"/>
    <w:rsid w:val="00912918"/>
    <w:rsid w:val="00912AFB"/>
    <w:rsid w:val="00912CC1"/>
    <w:rsid w:val="00912D08"/>
    <w:rsid w:val="00913413"/>
    <w:rsid w:val="009135A5"/>
    <w:rsid w:val="00913779"/>
    <w:rsid w:val="00913883"/>
    <w:rsid w:val="00913C25"/>
    <w:rsid w:val="00913E62"/>
    <w:rsid w:val="009141D0"/>
    <w:rsid w:val="00914501"/>
    <w:rsid w:val="00914A33"/>
    <w:rsid w:val="00914A4C"/>
    <w:rsid w:val="00914C0F"/>
    <w:rsid w:val="00914DBB"/>
    <w:rsid w:val="009150D5"/>
    <w:rsid w:val="009152A5"/>
    <w:rsid w:val="009153D1"/>
    <w:rsid w:val="009153F0"/>
    <w:rsid w:val="009156CE"/>
    <w:rsid w:val="009158BF"/>
    <w:rsid w:val="00915BD1"/>
    <w:rsid w:val="00915E64"/>
    <w:rsid w:val="00916049"/>
    <w:rsid w:val="00916395"/>
    <w:rsid w:val="009163D5"/>
    <w:rsid w:val="009168D7"/>
    <w:rsid w:val="00916A82"/>
    <w:rsid w:val="00916F78"/>
    <w:rsid w:val="00916FEE"/>
    <w:rsid w:val="00917030"/>
    <w:rsid w:val="0091713D"/>
    <w:rsid w:val="00917607"/>
    <w:rsid w:val="00917658"/>
    <w:rsid w:val="0091785B"/>
    <w:rsid w:val="009179B3"/>
    <w:rsid w:val="00920047"/>
    <w:rsid w:val="00920107"/>
    <w:rsid w:val="00920503"/>
    <w:rsid w:val="00920571"/>
    <w:rsid w:val="0092070D"/>
    <w:rsid w:val="00920807"/>
    <w:rsid w:val="00920955"/>
    <w:rsid w:val="009212A2"/>
    <w:rsid w:val="009212B0"/>
    <w:rsid w:val="00921377"/>
    <w:rsid w:val="009214F6"/>
    <w:rsid w:val="00921561"/>
    <w:rsid w:val="0092181B"/>
    <w:rsid w:val="00921894"/>
    <w:rsid w:val="009218F6"/>
    <w:rsid w:val="00921952"/>
    <w:rsid w:val="009219C7"/>
    <w:rsid w:val="00921C1D"/>
    <w:rsid w:val="00921C73"/>
    <w:rsid w:val="00921E80"/>
    <w:rsid w:val="00921EA6"/>
    <w:rsid w:val="009224FC"/>
    <w:rsid w:val="009225AA"/>
    <w:rsid w:val="00922C6D"/>
    <w:rsid w:val="00922D2F"/>
    <w:rsid w:val="009230D4"/>
    <w:rsid w:val="00923167"/>
    <w:rsid w:val="009232B4"/>
    <w:rsid w:val="00923708"/>
    <w:rsid w:val="00923935"/>
    <w:rsid w:val="00923A7C"/>
    <w:rsid w:val="00923A7F"/>
    <w:rsid w:val="00923CBD"/>
    <w:rsid w:val="00923F81"/>
    <w:rsid w:val="00923FF2"/>
    <w:rsid w:val="0092440B"/>
    <w:rsid w:val="0092451B"/>
    <w:rsid w:val="00924629"/>
    <w:rsid w:val="00924697"/>
    <w:rsid w:val="0092476D"/>
    <w:rsid w:val="0092492A"/>
    <w:rsid w:val="00924A0C"/>
    <w:rsid w:val="00924BDA"/>
    <w:rsid w:val="00924C01"/>
    <w:rsid w:val="00924C75"/>
    <w:rsid w:val="00924F2C"/>
    <w:rsid w:val="009250B5"/>
    <w:rsid w:val="00925195"/>
    <w:rsid w:val="00925206"/>
    <w:rsid w:val="0092523D"/>
    <w:rsid w:val="009252BD"/>
    <w:rsid w:val="0092532E"/>
    <w:rsid w:val="009253BA"/>
    <w:rsid w:val="009253D2"/>
    <w:rsid w:val="009253F0"/>
    <w:rsid w:val="009259B8"/>
    <w:rsid w:val="00925AD2"/>
    <w:rsid w:val="00925CDC"/>
    <w:rsid w:val="00925E3F"/>
    <w:rsid w:val="00926063"/>
    <w:rsid w:val="009260E3"/>
    <w:rsid w:val="00926437"/>
    <w:rsid w:val="009267A6"/>
    <w:rsid w:val="009267B9"/>
    <w:rsid w:val="00926E6E"/>
    <w:rsid w:val="00926F2A"/>
    <w:rsid w:val="00927878"/>
    <w:rsid w:val="00927924"/>
    <w:rsid w:val="009279C1"/>
    <w:rsid w:val="00927A87"/>
    <w:rsid w:val="00927A9B"/>
    <w:rsid w:val="00927AA9"/>
    <w:rsid w:val="00927C3B"/>
    <w:rsid w:val="00927C84"/>
    <w:rsid w:val="00927D9C"/>
    <w:rsid w:val="00927DAA"/>
    <w:rsid w:val="009300D5"/>
    <w:rsid w:val="00930485"/>
    <w:rsid w:val="009306A6"/>
    <w:rsid w:val="009306C4"/>
    <w:rsid w:val="00930F18"/>
    <w:rsid w:val="009311D5"/>
    <w:rsid w:val="009311E3"/>
    <w:rsid w:val="0093120C"/>
    <w:rsid w:val="0093126E"/>
    <w:rsid w:val="0093158F"/>
    <w:rsid w:val="0093186D"/>
    <w:rsid w:val="009318EE"/>
    <w:rsid w:val="009319A2"/>
    <w:rsid w:val="00931A41"/>
    <w:rsid w:val="00931F7A"/>
    <w:rsid w:val="00931FE9"/>
    <w:rsid w:val="009321A1"/>
    <w:rsid w:val="0093234A"/>
    <w:rsid w:val="009330D6"/>
    <w:rsid w:val="009332CB"/>
    <w:rsid w:val="00933397"/>
    <w:rsid w:val="009333E0"/>
    <w:rsid w:val="009334EF"/>
    <w:rsid w:val="009336BA"/>
    <w:rsid w:val="00933BC9"/>
    <w:rsid w:val="00933FE4"/>
    <w:rsid w:val="0093439C"/>
    <w:rsid w:val="009343AD"/>
    <w:rsid w:val="009346BD"/>
    <w:rsid w:val="009346E2"/>
    <w:rsid w:val="00934950"/>
    <w:rsid w:val="00934953"/>
    <w:rsid w:val="009349CA"/>
    <w:rsid w:val="00934B26"/>
    <w:rsid w:val="00934C43"/>
    <w:rsid w:val="00934D77"/>
    <w:rsid w:val="00934FA7"/>
    <w:rsid w:val="0093512A"/>
    <w:rsid w:val="0093518A"/>
    <w:rsid w:val="00935432"/>
    <w:rsid w:val="00935450"/>
    <w:rsid w:val="00935478"/>
    <w:rsid w:val="00935877"/>
    <w:rsid w:val="00935A47"/>
    <w:rsid w:val="00935C19"/>
    <w:rsid w:val="00935CF7"/>
    <w:rsid w:val="00935D7D"/>
    <w:rsid w:val="00935F1D"/>
    <w:rsid w:val="00936071"/>
    <w:rsid w:val="009364B5"/>
    <w:rsid w:val="0093670B"/>
    <w:rsid w:val="009368C8"/>
    <w:rsid w:val="009369C4"/>
    <w:rsid w:val="00936A35"/>
    <w:rsid w:val="00936FA4"/>
    <w:rsid w:val="00936FEC"/>
    <w:rsid w:val="009370EA"/>
    <w:rsid w:val="009375B2"/>
    <w:rsid w:val="009377F5"/>
    <w:rsid w:val="00937843"/>
    <w:rsid w:val="0093784F"/>
    <w:rsid w:val="0093787F"/>
    <w:rsid w:val="0093791E"/>
    <w:rsid w:val="00937968"/>
    <w:rsid w:val="009379F6"/>
    <w:rsid w:val="00937AAE"/>
    <w:rsid w:val="00937B53"/>
    <w:rsid w:val="0094003D"/>
    <w:rsid w:val="0094015F"/>
    <w:rsid w:val="00940301"/>
    <w:rsid w:val="0094032C"/>
    <w:rsid w:val="009403A9"/>
    <w:rsid w:val="0094041B"/>
    <w:rsid w:val="009406E9"/>
    <w:rsid w:val="00940C3F"/>
    <w:rsid w:val="00940DF5"/>
    <w:rsid w:val="00940FD1"/>
    <w:rsid w:val="009413A8"/>
    <w:rsid w:val="009415AD"/>
    <w:rsid w:val="00941669"/>
    <w:rsid w:val="009416D6"/>
    <w:rsid w:val="009417E3"/>
    <w:rsid w:val="009419D3"/>
    <w:rsid w:val="00941D52"/>
    <w:rsid w:val="00942060"/>
    <w:rsid w:val="00942868"/>
    <w:rsid w:val="00942914"/>
    <w:rsid w:val="00942AE9"/>
    <w:rsid w:val="00942B94"/>
    <w:rsid w:val="00942BB7"/>
    <w:rsid w:val="009430EA"/>
    <w:rsid w:val="00943755"/>
    <w:rsid w:val="0094379F"/>
    <w:rsid w:val="009438D7"/>
    <w:rsid w:val="009439D7"/>
    <w:rsid w:val="00943CF1"/>
    <w:rsid w:val="00943EB6"/>
    <w:rsid w:val="00943FEF"/>
    <w:rsid w:val="00944116"/>
    <w:rsid w:val="0094421E"/>
    <w:rsid w:val="009442A0"/>
    <w:rsid w:val="0094464A"/>
    <w:rsid w:val="00944A00"/>
    <w:rsid w:val="00944E15"/>
    <w:rsid w:val="00944F62"/>
    <w:rsid w:val="00944FF2"/>
    <w:rsid w:val="00945021"/>
    <w:rsid w:val="0094502D"/>
    <w:rsid w:val="009450CE"/>
    <w:rsid w:val="009450D5"/>
    <w:rsid w:val="009452FD"/>
    <w:rsid w:val="0094532C"/>
    <w:rsid w:val="0094555E"/>
    <w:rsid w:val="009459B4"/>
    <w:rsid w:val="00945B2A"/>
    <w:rsid w:val="00945C6B"/>
    <w:rsid w:val="0094603A"/>
    <w:rsid w:val="009464F5"/>
    <w:rsid w:val="00946743"/>
    <w:rsid w:val="009469FB"/>
    <w:rsid w:val="00946A3F"/>
    <w:rsid w:val="00946C0E"/>
    <w:rsid w:val="00946FE7"/>
    <w:rsid w:val="00947042"/>
    <w:rsid w:val="0094720B"/>
    <w:rsid w:val="009473AD"/>
    <w:rsid w:val="009476F5"/>
    <w:rsid w:val="009477F0"/>
    <w:rsid w:val="009477FC"/>
    <w:rsid w:val="009478F9"/>
    <w:rsid w:val="00947A81"/>
    <w:rsid w:val="00947F10"/>
    <w:rsid w:val="0095033A"/>
    <w:rsid w:val="009505DC"/>
    <w:rsid w:val="00950978"/>
    <w:rsid w:val="00950CB6"/>
    <w:rsid w:val="00950D91"/>
    <w:rsid w:val="00950F05"/>
    <w:rsid w:val="00950FFA"/>
    <w:rsid w:val="00951281"/>
    <w:rsid w:val="00951949"/>
    <w:rsid w:val="00952087"/>
    <w:rsid w:val="009522B7"/>
    <w:rsid w:val="00952341"/>
    <w:rsid w:val="00952466"/>
    <w:rsid w:val="0095263A"/>
    <w:rsid w:val="009526F0"/>
    <w:rsid w:val="0095278C"/>
    <w:rsid w:val="00952890"/>
    <w:rsid w:val="00952FC1"/>
    <w:rsid w:val="009530B3"/>
    <w:rsid w:val="009531EB"/>
    <w:rsid w:val="009533B0"/>
    <w:rsid w:val="009536A7"/>
    <w:rsid w:val="00953833"/>
    <w:rsid w:val="009539AB"/>
    <w:rsid w:val="00953CC1"/>
    <w:rsid w:val="00953D7A"/>
    <w:rsid w:val="00953E3F"/>
    <w:rsid w:val="00953E46"/>
    <w:rsid w:val="0095426F"/>
    <w:rsid w:val="0095446F"/>
    <w:rsid w:val="00954484"/>
    <w:rsid w:val="0095448B"/>
    <w:rsid w:val="009546BC"/>
    <w:rsid w:val="0095485C"/>
    <w:rsid w:val="0095490D"/>
    <w:rsid w:val="00954A02"/>
    <w:rsid w:val="00954AC7"/>
    <w:rsid w:val="00954CCB"/>
    <w:rsid w:val="00954EF0"/>
    <w:rsid w:val="00954F96"/>
    <w:rsid w:val="0095525C"/>
    <w:rsid w:val="009553DC"/>
    <w:rsid w:val="009556E0"/>
    <w:rsid w:val="009557D2"/>
    <w:rsid w:val="009558B5"/>
    <w:rsid w:val="009558DF"/>
    <w:rsid w:val="00955BDC"/>
    <w:rsid w:val="00956620"/>
    <w:rsid w:val="0095671A"/>
    <w:rsid w:val="00956948"/>
    <w:rsid w:val="00956B34"/>
    <w:rsid w:val="00956DB4"/>
    <w:rsid w:val="00956FE9"/>
    <w:rsid w:val="00957A05"/>
    <w:rsid w:val="00957DE7"/>
    <w:rsid w:val="00960292"/>
    <w:rsid w:val="00960416"/>
    <w:rsid w:val="00960454"/>
    <w:rsid w:val="00960535"/>
    <w:rsid w:val="00960590"/>
    <w:rsid w:val="009608E7"/>
    <w:rsid w:val="00960A99"/>
    <w:rsid w:val="00960BDF"/>
    <w:rsid w:val="00960E5C"/>
    <w:rsid w:val="009619F0"/>
    <w:rsid w:val="00961A19"/>
    <w:rsid w:val="00961D5B"/>
    <w:rsid w:val="00961E9F"/>
    <w:rsid w:val="00962179"/>
    <w:rsid w:val="00962182"/>
    <w:rsid w:val="0096223A"/>
    <w:rsid w:val="00962268"/>
    <w:rsid w:val="0096258C"/>
    <w:rsid w:val="009625F8"/>
    <w:rsid w:val="009627B5"/>
    <w:rsid w:val="009628FE"/>
    <w:rsid w:val="0096297E"/>
    <w:rsid w:val="00962ABE"/>
    <w:rsid w:val="00962C5F"/>
    <w:rsid w:val="00962D17"/>
    <w:rsid w:val="00962D92"/>
    <w:rsid w:val="00962F5B"/>
    <w:rsid w:val="00963020"/>
    <w:rsid w:val="0096308E"/>
    <w:rsid w:val="009635E0"/>
    <w:rsid w:val="00963F09"/>
    <w:rsid w:val="00964273"/>
    <w:rsid w:val="009649BF"/>
    <w:rsid w:val="00964C3F"/>
    <w:rsid w:val="00964CD0"/>
    <w:rsid w:val="00964ED1"/>
    <w:rsid w:val="0096532E"/>
    <w:rsid w:val="00965349"/>
    <w:rsid w:val="00965687"/>
    <w:rsid w:val="00965787"/>
    <w:rsid w:val="009659A9"/>
    <w:rsid w:val="009659B6"/>
    <w:rsid w:val="009659E3"/>
    <w:rsid w:val="00965A2B"/>
    <w:rsid w:val="00965AD1"/>
    <w:rsid w:val="00965C72"/>
    <w:rsid w:val="00965D52"/>
    <w:rsid w:val="00965DC0"/>
    <w:rsid w:val="0096635E"/>
    <w:rsid w:val="009663A5"/>
    <w:rsid w:val="0096668B"/>
    <w:rsid w:val="00966771"/>
    <w:rsid w:val="009669D5"/>
    <w:rsid w:val="009669D9"/>
    <w:rsid w:val="00966A2E"/>
    <w:rsid w:val="00966C78"/>
    <w:rsid w:val="009670BC"/>
    <w:rsid w:val="009672D7"/>
    <w:rsid w:val="009672FF"/>
    <w:rsid w:val="00967427"/>
    <w:rsid w:val="00967535"/>
    <w:rsid w:val="00967743"/>
    <w:rsid w:val="00967AE0"/>
    <w:rsid w:val="00967B87"/>
    <w:rsid w:val="00967D7E"/>
    <w:rsid w:val="00967EC1"/>
    <w:rsid w:val="00967F3F"/>
    <w:rsid w:val="00967F6F"/>
    <w:rsid w:val="009702B6"/>
    <w:rsid w:val="009702C7"/>
    <w:rsid w:val="009707C6"/>
    <w:rsid w:val="00970876"/>
    <w:rsid w:val="00970932"/>
    <w:rsid w:val="00970DBA"/>
    <w:rsid w:val="00970F1B"/>
    <w:rsid w:val="0097105F"/>
    <w:rsid w:val="009710B0"/>
    <w:rsid w:val="00971153"/>
    <w:rsid w:val="0097164A"/>
    <w:rsid w:val="00971771"/>
    <w:rsid w:val="00971FAD"/>
    <w:rsid w:val="00972188"/>
    <w:rsid w:val="0097240B"/>
    <w:rsid w:val="0097263A"/>
    <w:rsid w:val="009727F3"/>
    <w:rsid w:val="00972873"/>
    <w:rsid w:val="00972B46"/>
    <w:rsid w:val="00972D54"/>
    <w:rsid w:val="00972DAB"/>
    <w:rsid w:val="00972E83"/>
    <w:rsid w:val="0097308E"/>
    <w:rsid w:val="0097312D"/>
    <w:rsid w:val="009732A3"/>
    <w:rsid w:val="009732AE"/>
    <w:rsid w:val="0097339F"/>
    <w:rsid w:val="009733A1"/>
    <w:rsid w:val="009733F5"/>
    <w:rsid w:val="0097389F"/>
    <w:rsid w:val="00973F39"/>
    <w:rsid w:val="00973F57"/>
    <w:rsid w:val="0097401C"/>
    <w:rsid w:val="0097422B"/>
    <w:rsid w:val="00974291"/>
    <w:rsid w:val="009743C3"/>
    <w:rsid w:val="009745A0"/>
    <w:rsid w:val="009748C0"/>
    <w:rsid w:val="009749DD"/>
    <w:rsid w:val="00974D1F"/>
    <w:rsid w:val="00974F59"/>
    <w:rsid w:val="009750B6"/>
    <w:rsid w:val="00975313"/>
    <w:rsid w:val="009753C3"/>
    <w:rsid w:val="0097584F"/>
    <w:rsid w:val="0097591C"/>
    <w:rsid w:val="00975BD0"/>
    <w:rsid w:val="00975D82"/>
    <w:rsid w:val="009762C0"/>
    <w:rsid w:val="0097630B"/>
    <w:rsid w:val="0097680D"/>
    <w:rsid w:val="00976819"/>
    <w:rsid w:val="009768C9"/>
    <w:rsid w:val="009769D8"/>
    <w:rsid w:val="00976D9A"/>
    <w:rsid w:val="00976F40"/>
    <w:rsid w:val="00976FE3"/>
    <w:rsid w:val="009771DA"/>
    <w:rsid w:val="00977287"/>
    <w:rsid w:val="009774DE"/>
    <w:rsid w:val="0097755C"/>
    <w:rsid w:val="00977907"/>
    <w:rsid w:val="00977E9F"/>
    <w:rsid w:val="00980165"/>
    <w:rsid w:val="00980201"/>
    <w:rsid w:val="009802DC"/>
    <w:rsid w:val="00980583"/>
    <w:rsid w:val="0098067B"/>
    <w:rsid w:val="00980C76"/>
    <w:rsid w:val="00980D7B"/>
    <w:rsid w:val="009810CD"/>
    <w:rsid w:val="0098111A"/>
    <w:rsid w:val="00981437"/>
    <w:rsid w:val="0098153C"/>
    <w:rsid w:val="00981588"/>
    <w:rsid w:val="009817A9"/>
    <w:rsid w:val="00981994"/>
    <w:rsid w:val="00981A19"/>
    <w:rsid w:val="00981D8C"/>
    <w:rsid w:val="0098215A"/>
    <w:rsid w:val="009821BE"/>
    <w:rsid w:val="009824F4"/>
    <w:rsid w:val="00982723"/>
    <w:rsid w:val="00982C27"/>
    <w:rsid w:val="00982F38"/>
    <w:rsid w:val="00983033"/>
    <w:rsid w:val="009836FE"/>
    <w:rsid w:val="0098384A"/>
    <w:rsid w:val="0098386E"/>
    <w:rsid w:val="009839C3"/>
    <w:rsid w:val="00983C07"/>
    <w:rsid w:val="00983E7C"/>
    <w:rsid w:val="009840CC"/>
    <w:rsid w:val="0098435C"/>
    <w:rsid w:val="0098440A"/>
    <w:rsid w:val="00984D72"/>
    <w:rsid w:val="00984FA7"/>
    <w:rsid w:val="00985137"/>
    <w:rsid w:val="009853A2"/>
    <w:rsid w:val="00985678"/>
    <w:rsid w:val="009856DC"/>
    <w:rsid w:val="00985A61"/>
    <w:rsid w:val="00985BEC"/>
    <w:rsid w:val="00986043"/>
    <w:rsid w:val="009861EA"/>
    <w:rsid w:val="009866E9"/>
    <w:rsid w:val="0098674A"/>
    <w:rsid w:val="00986AB0"/>
    <w:rsid w:val="00986DA8"/>
    <w:rsid w:val="00986F1A"/>
    <w:rsid w:val="009878B8"/>
    <w:rsid w:val="00987BF7"/>
    <w:rsid w:val="00987C48"/>
    <w:rsid w:val="00987C53"/>
    <w:rsid w:val="00987C66"/>
    <w:rsid w:val="00987CC3"/>
    <w:rsid w:val="00987D1C"/>
    <w:rsid w:val="00987D8B"/>
    <w:rsid w:val="00987E72"/>
    <w:rsid w:val="00990263"/>
    <w:rsid w:val="009903AB"/>
    <w:rsid w:val="009903B3"/>
    <w:rsid w:val="00990555"/>
    <w:rsid w:val="00990572"/>
    <w:rsid w:val="009905FF"/>
    <w:rsid w:val="00990A9F"/>
    <w:rsid w:val="00991179"/>
    <w:rsid w:val="0099147B"/>
    <w:rsid w:val="0099156E"/>
    <w:rsid w:val="00991626"/>
    <w:rsid w:val="009917C5"/>
    <w:rsid w:val="009917D3"/>
    <w:rsid w:val="009917E5"/>
    <w:rsid w:val="00991AD6"/>
    <w:rsid w:val="00991B98"/>
    <w:rsid w:val="00991D5B"/>
    <w:rsid w:val="00991F5D"/>
    <w:rsid w:val="00991F9A"/>
    <w:rsid w:val="0099221C"/>
    <w:rsid w:val="00992343"/>
    <w:rsid w:val="0099265D"/>
    <w:rsid w:val="009927DD"/>
    <w:rsid w:val="009927FC"/>
    <w:rsid w:val="0099283C"/>
    <w:rsid w:val="00992C35"/>
    <w:rsid w:val="00992EAC"/>
    <w:rsid w:val="0099306F"/>
    <w:rsid w:val="009932CA"/>
    <w:rsid w:val="0099369B"/>
    <w:rsid w:val="00993B0D"/>
    <w:rsid w:val="00993C7C"/>
    <w:rsid w:val="00993E00"/>
    <w:rsid w:val="0099490D"/>
    <w:rsid w:val="00994BA3"/>
    <w:rsid w:val="00994C0E"/>
    <w:rsid w:val="00994E2C"/>
    <w:rsid w:val="00994E8A"/>
    <w:rsid w:val="00994F1D"/>
    <w:rsid w:val="0099582F"/>
    <w:rsid w:val="00995CCA"/>
    <w:rsid w:val="009961BC"/>
    <w:rsid w:val="00996422"/>
    <w:rsid w:val="009967B4"/>
    <w:rsid w:val="0099682F"/>
    <w:rsid w:val="0099688F"/>
    <w:rsid w:val="00996CC9"/>
    <w:rsid w:val="00996ED1"/>
    <w:rsid w:val="00997303"/>
    <w:rsid w:val="0099744B"/>
    <w:rsid w:val="009976F4"/>
    <w:rsid w:val="00997751"/>
    <w:rsid w:val="009977A3"/>
    <w:rsid w:val="00997A18"/>
    <w:rsid w:val="00997A2A"/>
    <w:rsid w:val="00997AB0"/>
    <w:rsid w:val="00997B28"/>
    <w:rsid w:val="00997B94"/>
    <w:rsid w:val="00997BBB"/>
    <w:rsid w:val="00997EFD"/>
    <w:rsid w:val="00997F3B"/>
    <w:rsid w:val="009A0444"/>
    <w:rsid w:val="009A049D"/>
    <w:rsid w:val="009A08AF"/>
    <w:rsid w:val="009A0EF4"/>
    <w:rsid w:val="009A0F69"/>
    <w:rsid w:val="009A0FED"/>
    <w:rsid w:val="009A0FFD"/>
    <w:rsid w:val="009A1059"/>
    <w:rsid w:val="009A1612"/>
    <w:rsid w:val="009A16D8"/>
    <w:rsid w:val="009A2333"/>
    <w:rsid w:val="009A2519"/>
    <w:rsid w:val="009A2A52"/>
    <w:rsid w:val="009A2AE3"/>
    <w:rsid w:val="009A2C22"/>
    <w:rsid w:val="009A380D"/>
    <w:rsid w:val="009A3977"/>
    <w:rsid w:val="009A3D44"/>
    <w:rsid w:val="009A3D81"/>
    <w:rsid w:val="009A3E0D"/>
    <w:rsid w:val="009A3F86"/>
    <w:rsid w:val="009A3FDB"/>
    <w:rsid w:val="009A4550"/>
    <w:rsid w:val="009A460F"/>
    <w:rsid w:val="009A46E4"/>
    <w:rsid w:val="009A470A"/>
    <w:rsid w:val="009A4720"/>
    <w:rsid w:val="009A493D"/>
    <w:rsid w:val="009A49FC"/>
    <w:rsid w:val="009A4A25"/>
    <w:rsid w:val="009A4A41"/>
    <w:rsid w:val="009A4C1A"/>
    <w:rsid w:val="009A4FEF"/>
    <w:rsid w:val="009A51A3"/>
    <w:rsid w:val="009A51B9"/>
    <w:rsid w:val="009A51BB"/>
    <w:rsid w:val="009A5D39"/>
    <w:rsid w:val="009A5FBB"/>
    <w:rsid w:val="009A61D4"/>
    <w:rsid w:val="009A66CD"/>
    <w:rsid w:val="009A6902"/>
    <w:rsid w:val="009A6B01"/>
    <w:rsid w:val="009A7326"/>
    <w:rsid w:val="009A73FF"/>
    <w:rsid w:val="009A74AC"/>
    <w:rsid w:val="009A76D3"/>
    <w:rsid w:val="009A7878"/>
    <w:rsid w:val="009A79D2"/>
    <w:rsid w:val="009A7EAE"/>
    <w:rsid w:val="009B00AD"/>
    <w:rsid w:val="009B00BA"/>
    <w:rsid w:val="009B0181"/>
    <w:rsid w:val="009B01C0"/>
    <w:rsid w:val="009B033B"/>
    <w:rsid w:val="009B0536"/>
    <w:rsid w:val="009B05AD"/>
    <w:rsid w:val="009B0853"/>
    <w:rsid w:val="009B0A6E"/>
    <w:rsid w:val="009B0BA0"/>
    <w:rsid w:val="009B0C27"/>
    <w:rsid w:val="009B0D50"/>
    <w:rsid w:val="009B0E73"/>
    <w:rsid w:val="009B0EE4"/>
    <w:rsid w:val="009B0F52"/>
    <w:rsid w:val="009B10EF"/>
    <w:rsid w:val="009B128B"/>
    <w:rsid w:val="009B1CA3"/>
    <w:rsid w:val="009B1CF8"/>
    <w:rsid w:val="009B1D4A"/>
    <w:rsid w:val="009B1DB8"/>
    <w:rsid w:val="009B1F81"/>
    <w:rsid w:val="009B2364"/>
    <w:rsid w:val="009B23DD"/>
    <w:rsid w:val="009B2615"/>
    <w:rsid w:val="009B2682"/>
    <w:rsid w:val="009B2872"/>
    <w:rsid w:val="009B28CC"/>
    <w:rsid w:val="009B2C12"/>
    <w:rsid w:val="009B39E9"/>
    <w:rsid w:val="009B3BE5"/>
    <w:rsid w:val="009B3C70"/>
    <w:rsid w:val="009B3DA9"/>
    <w:rsid w:val="009B4023"/>
    <w:rsid w:val="009B418E"/>
    <w:rsid w:val="009B41F4"/>
    <w:rsid w:val="009B43A3"/>
    <w:rsid w:val="009B43EF"/>
    <w:rsid w:val="009B444E"/>
    <w:rsid w:val="009B4538"/>
    <w:rsid w:val="009B4A47"/>
    <w:rsid w:val="009B4CD2"/>
    <w:rsid w:val="009B4EF4"/>
    <w:rsid w:val="009B4F18"/>
    <w:rsid w:val="009B5010"/>
    <w:rsid w:val="009B5012"/>
    <w:rsid w:val="009B5206"/>
    <w:rsid w:val="009B521D"/>
    <w:rsid w:val="009B532D"/>
    <w:rsid w:val="009B54E2"/>
    <w:rsid w:val="009B59A3"/>
    <w:rsid w:val="009B5C8D"/>
    <w:rsid w:val="009B5DB4"/>
    <w:rsid w:val="009B5F3F"/>
    <w:rsid w:val="009B61EE"/>
    <w:rsid w:val="009B663E"/>
    <w:rsid w:val="009B699B"/>
    <w:rsid w:val="009B6C89"/>
    <w:rsid w:val="009B6D46"/>
    <w:rsid w:val="009B6E2E"/>
    <w:rsid w:val="009B6EEE"/>
    <w:rsid w:val="009B7006"/>
    <w:rsid w:val="009B708F"/>
    <w:rsid w:val="009B7501"/>
    <w:rsid w:val="009B78D5"/>
    <w:rsid w:val="009B7DE3"/>
    <w:rsid w:val="009B7DE8"/>
    <w:rsid w:val="009B7E96"/>
    <w:rsid w:val="009C0030"/>
    <w:rsid w:val="009C00B4"/>
    <w:rsid w:val="009C01F3"/>
    <w:rsid w:val="009C0447"/>
    <w:rsid w:val="009C0589"/>
    <w:rsid w:val="009C0848"/>
    <w:rsid w:val="009C09A9"/>
    <w:rsid w:val="009C0AE8"/>
    <w:rsid w:val="009C0C7F"/>
    <w:rsid w:val="009C0D60"/>
    <w:rsid w:val="009C0E12"/>
    <w:rsid w:val="009C0E85"/>
    <w:rsid w:val="009C0F27"/>
    <w:rsid w:val="009C120E"/>
    <w:rsid w:val="009C1978"/>
    <w:rsid w:val="009C1A6E"/>
    <w:rsid w:val="009C1BF6"/>
    <w:rsid w:val="009C1DD5"/>
    <w:rsid w:val="009C247D"/>
    <w:rsid w:val="009C24FF"/>
    <w:rsid w:val="009C2613"/>
    <w:rsid w:val="009C2656"/>
    <w:rsid w:val="009C269F"/>
    <w:rsid w:val="009C297A"/>
    <w:rsid w:val="009C2AFB"/>
    <w:rsid w:val="009C2D28"/>
    <w:rsid w:val="009C2E29"/>
    <w:rsid w:val="009C3166"/>
    <w:rsid w:val="009C3A6B"/>
    <w:rsid w:val="009C3F0E"/>
    <w:rsid w:val="009C4096"/>
    <w:rsid w:val="009C4137"/>
    <w:rsid w:val="009C444F"/>
    <w:rsid w:val="009C4483"/>
    <w:rsid w:val="009C4493"/>
    <w:rsid w:val="009C4CEF"/>
    <w:rsid w:val="009C4FB9"/>
    <w:rsid w:val="009C4FE4"/>
    <w:rsid w:val="009C5192"/>
    <w:rsid w:val="009C5198"/>
    <w:rsid w:val="009C55A3"/>
    <w:rsid w:val="009C59F2"/>
    <w:rsid w:val="009C5A61"/>
    <w:rsid w:val="009C5B67"/>
    <w:rsid w:val="009C5F83"/>
    <w:rsid w:val="009C6307"/>
    <w:rsid w:val="009C6682"/>
    <w:rsid w:val="009C6710"/>
    <w:rsid w:val="009C67BB"/>
    <w:rsid w:val="009C6DD7"/>
    <w:rsid w:val="009C70A9"/>
    <w:rsid w:val="009C711D"/>
    <w:rsid w:val="009C735F"/>
    <w:rsid w:val="009C7948"/>
    <w:rsid w:val="009C7DD3"/>
    <w:rsid w:val="009C7EB7"/>
    <w:rsid w:val="009D065F"/>
    <w:rsid w:val="009D0B0D"/>
    <w:rsid w:val="009D0BC8"/>
    <w:rsid w:val="009D0C6D"/>
    <w:rsid w:val="009D0C76"/>
    <w:rsid w:val="009D0DA2"/>
    <w:rsid w:val="009D0EEF"/>
    <w:rsid w:val="009D11FC"/>
    <w:rsid w:val="009D1522"/>
    <w:rsid w:val="009D16BE"/>
    <w:rsid w:val="009D18E4"/>
    <w:rsid w:val="009D19AD"/>
    <w:rsid w:val="009D1A6A"/>
    <w:rsid w:val="009D1C26"/>
    <w:rsid w:val="009D24CF"/>
    <w:rsid w:val="009D28F2"/>
    <w:rsid w:val="009D2B49"/>
    <w:rsid w:val="009D2D2F"/>
    <w:rsid w:val="009D312B"/>
    <w:rsid w:val="009D3279"/>
    <w:rsid w:val="009D3295"/>
    <w:rsid w:val="009D35BE"/>
    <w:rsid w:val="009D3657"/>
    <w:rsid w:val="009D36B9"/>
    <w:rsid w:val="009D38ED"/>
    <w:rsid w:val="009D3F44"/>
    <w:rsid w:val="009D3F59"/>
    <w:rsid w:val="009D41CF"/>
    <w:rsid w:val="009D445C"/>
    <w:rsid w:val="009D456D"/>
    <w:rsid w:val="009D46E2"/>
    <w:rsid w:val="009D46FB"/>
    <w:rsid w:val="009D48B1"/>
    <w:rsid w:val="009D48B7"/>
    <w:rsid w:val="009D4A64"/>
    <w:rsid w:val="009D4E90"/>
    <w:rsid w:val="009D4F39"/>
    <w:rsid w:val="009D516B"/>
    <w:rsid w:val="009D5174"/>
    <w:rsid w:val="009D5403"/>
    <w:rsid w:val="009D5820"/>
    <w:rsid w:val="009D5930"/>
    <w:rsid w:val="009D5B81"/>
    <w:rsid w:val="009D5DBC"/>
    <w:rsid w:val="009D5E1A"/>
    <w:rsid w:val="009D5F55"/>
    <w:rsid w:val="009D6032"/>
    <w:rsid w:val="009D6752"/>
    <w:rsid w:val="009D6B04"/>
    <w:rsid w:val="009D6C83"/>
    <w:rsid w:val="009D6F16"/>
    <w:rsid w:val="009D70F2"/>
    <w:rsid w:val="009D73A9"/>
    <w:rsid w:val="009D7514"/>
    <w:rsid w:val="009D7541"/>
    <w:rsid w:val="009D7561"/>
    <w:rsid w:val="009D7608"/>
    <w:rsid w:val="009D7635"/>
    <w:rsid w:val="009D77B9"/>
    <w:rsid w:val="009D7996"/>
    <w:rsid w:val="009D7AA0"/>
    <w:rsid w:val="009D7CFF"/>
    <w:rsid w:val="009E015E"/>
    <w:rsid w:val="009E0321"/>
    <w:rsid w:val="009E03A1"/>
    <w:rsid w:val="009E0464"/>
    <w:rsid w:val="009E0508"/>
    <w:rsid w:val="009E050D"/>
    <w:rsid w:val="009E0837"/>
    <w:rsid w:val="009E0900"/>
    <w:rsid w:val="009E0A8E"/>
    <w:rsid w:val="009E0AB4"/>
    <w:rsid w:val="009E0B48"/>
    <w:rsid w:val="009E0E73"/>
    <w:rsid w:val="009E1347"/>
    <w:rsid w:val="009E1685"/>
    <w:rsid w:val="009E1750"/>
    <w:rsid w:val="009E175B"/>
    <w:rsid w:val="009E19CC"/>
    <w:rsid w:val="009E1C00"/>
    <w:rsid w:val="009E1E99"/>
    <w:rsid w:val="009E20BB"/>
    <w:rsid w:val="009E21A9"/>
    <w:rsid w:val="009E26BA"/>
    <w:rsid w:val="009E26D7"/>
    <w:rsid w:val="009E28BE"/>
    <w:rsid w:val="009E293C"/>
    <w:rsid w:val="009E2942"/>
    <w:rsid w:val="009E2B46"/>
    <w:rsid w:val="009E2CC9"/>
    <w:rsid w:val="009E2E8C"/>
    <w:rsid w:val="009E2EED"/>
    <w:rsid w:val="009E2F0A"/>
    <w:rsid w:val="009E305D"/>
    <w:rsid w:val="009E3141"/>
    <w:rsid w:val="009E3C74"/>
    <w:rsid w:val="009E3DE1"/>
    <w:rsid w:val="009E3F5E"/>
    <w:rsid w:val="009E4233"/>
    <w:rsid w:val="009E44FC"/>
    <w:rsid w:val="009E4528"/>
    <w:rsid w:val="009E4915"/>
    <w:rsid w:val="009E4A11"/>
    <w:rsid w:val="009E4C32"/>
    <w:rsid w:val="009E4F17"/>
    <w:rsid w:val="009E50AE"/>
    <w:rsid w:val="009E5133"/>
    <w:rsid w:val="009E57B7"/>
    <w:rsid w:val="009E583B"/>
    <w:rsid w:val="009E5A98"/>
    <w:rsid w:val="009E5B8E"/>
    <w:rsid w:val="009E5B9E"/>
    <w:rsid w:val="009E5DA3"/>
    <w:rsid w:val="009E5F61"/>
    <w:rsid w:val="009E62FC"/>
    <w:rsid w:val="009E63BC"/>
    <w:rsid w:val="009E684A"/>
    <w:rsid w:val="009E6E01"/>
    <w:rsid w:val="009E72AC"/>
    <w:rsid w:val="009E7A50"/>
    <w:rsid w:val="009E7A93"/>
    <w:rsid w:val="009E7AA6"/>
    <w:rsid w:val="009E7B7C"/>
    <w:rsid w:val="009E7CB3"/>
    <w:rsid w:val="009E7D75"/>
    <w:rsid w:val="009F00E2"/>
    <w:rsid w:val="009F0206"/>
    <w:rsid w:val="009F02D3"/>
    <w:rsid w:val="009F0307"/>
    <w:rsid w:val="009F054C"/>
    <w:rsid w:val="009F0598"/>
    <w:rsid w:val="009F0741"/>
    <w:rsid w:val="009F076C"/>
    <w:rsid w:val="009F09F1"/>
    <w:rsid w:val="009F0D78"/>
    <w:rsid w:val="009F1152"/>
    <w:rsid w:val="009F120C"/>
    <w:rsid w:val="009F1427"/>
    <w:rsid w:val="009F1868"/>
    <w:rsid w:val="009F1E86"/>
    <w:rsid w:val="009F1EFA"/>
    <w:rsid w:val="009F2507"/>
    <w:rsid w:val="009F25D5"/>
    <w:rsid w:val="009F27A0"/>
    <w:rsid w:val="009F29B6"/>
    <w:rsid w:val="009F2C75"/>
    <w:rsid w:val="009F2CB5"/>
    <w:rsid w:val="009F30ED"/>
    <w:rsid w:val="009F33CB"/>
    <w:rsid w:val="009F372E"/>
    <w:rsid w:val="009F388B"/>
    <w:rsid w:val="009F3AED"/>
    <w:rsid w:val="009F3B2F"/>
    <w:rsid w:val="009F41F2"/>
    <w:rsid w:val="009F4318"/>
    <w:rsid w:val="009F4356"/>
    <w:rsid w:val="009F4435"/>
    <w:rsid w:val="009F44E2"/>
    <w:rsid w:val="009F462E"/>
    <w:rsid w:val="009F4640"/>
    <w:rsid w:val="009F4792"/>
    <w:rsid w:val="009F49C0"/>
    <w:rsid w:val="009F4C7B"/>
    <w:rsid w:val="009F4C9B"/>
    <w:rsid w:val="009F4E30"/>
    <w:rsid w:val="009F4E99"/>
    <w:rsid w:val="009F549E"/>
    <w:rsid w:val="009F5872"/>
    <w:rsid w:val="009F5A1F"/>
    <w:rsid w:val="009F5B20"/>
    <w:rsid w:val="009F5B74"/>
    <w:rsid w:val="009F5C27"/>
    <w:rsid w:val="009F5C2A"/>
    <w:rsid w:val="009F5F09"/>
    <w:rsid w:val="009F5FDD"/>
    <w:rsid w:val="009F634F"/>
    <w:rsid w:val="009F6CCA"/>
    <w:rsid w:val="009F7125"/>
    <w:rsid w:val="009F717C"/>
    <w:rsid w:val="009F71E6"/>
    <w:rsid w:val="009F7342"/>
    <w:rsid w:val="009F73B7"/>
    <w:rsid w:val="009F7C7A"/>
    <w:rsid w:val="009F7D55"/>
    <w:rsid w:val="009F7D5E"/>
    <w:rsid w:val="009F7D68"/>
    <w:rsid w:val="00A001B7"/>
    <w:rsid w:val="00A002EB"/>
    <w:rsid w:val="00A003D6"/>
    <w:rsid w:val="00A00679"/>
    <w:rsid w:val="00A00A05"/>
    <w:rsid w:val="00A00AE2"/>
    <w:rsid w:val="00A00E08"/>
    <w:rsid w:val="00A00F2A"/>
    <w:rsid w:val="00A01010"/>
    <w:rsid w:val="00A01238"/>
    <w:rsid w:val="00A0139F"/>
    <w:rsid w:val="00A017CD"/>
    <w:rsid w:val="00A01875"/>
    <w:rsid w:val="00A01B0D"/>
    <w:rsid w:val="00A01DAA"/>
    <w:rsid w:val="00A01ED7"/>
    <w:rsid w:val="00A02102"/>
    <w:rsid w:val="00A0226F"/>
    <w:rsid w:val="00A0256B"/>
    <w:rsid w:val="00A025CC"/>
    <w:rsid w:val="00A025E0"/>
    <w:rsid w:val="00A0275B"/>
    <w:rsid w:val="00A02787"/>
    <w:rsid w:val="00A02A4B"/>
    <w:rsid w:val="00A02CC8"/>
    <w:rsid w:val="00A02CED"/>
    <w:rsid w:val="00A02E92"/>
    <w:rsid w:val="00A03113"/>
    <w:rsid w:val="00A03140"/>
    <w:rsid w:val="00A032F4"/>
    <w:rsid w:val="00A03321"/>
    <w:rsid w:val="00A03523"/>
    <w:rsid w:val="00A03A7C"/>
    <w:rsid w:val="00A03BBD"/>
    <w:rsid w:val="00A03E9D"/>
    <w:rsid w:val="00A03F8D"/>
    <w:rsid w:val="00A0400C"/>
    <w:rsid w:val="00A041DF"/>
    <w:rsid w:val="00A04221"/>
    <w:rsid w:val="00A045A1"/>
    <w:rsid w:val="00A04700"/>
    <w:rsid w:val="00A04896"/>
    <w:rsid w:val="00A048BA"/>
    <w:rsid w:val="00A051FC"/>
    <w:rsid w:val="00A05297"/>
    <w:rsid w:val="00A054B3"/>
    <w:rsid w:val="00A0560D"/>
    <w:rsid w:val="00A0562B"/>
    <w:rsid w:val="00A059D4"/>
    <w:rsid w:val="00A05E37"/>
    <w:rsid w:val="00A05E7A"/>
    <w:rsid w:val="00A0602B"/>
    <w:rsid w:val="00A061AD"/>
    <w:rsid w:val="00A0644A"/>
    <w:rsid w:val="00A06719"/>
    <w:rsid w:val="00A06DA3"/>
    <w:rsid w:val="00A06E8E"/>
    <w:rsid w:val="00A06EE7"/>
    <w:rsid w:val="00A07125"/>
    <w:rsid w:val="00A0712B"/>
    <w:rsid w:val="00A07352"/>
    <w:rsid w:val="00A078FF"/>
    <w:rsid w:val="00A07B09"/>
    <w:rsid w:val="00A1037F"/>
    <w:rsid w:val="00A104B9"/>
    <w:rsid w:val="00A10722"/>
    <w:rsid w:val="00A10770"/>
    <w:rsid w:val="00A10828"/>
    <w:rsid w:val="00A1082E"/>
    <w:rsid w:val="00A10DA0"/>
    <w:rsid w:val="00A10F0D"/>
    <w:rsid w:val="00A10F1A"/>
    <w:rsid w:val="00A10FB4"/>
    <w:rsid w:val="00A113E8"/>
    <w:rsid w:val="00A11496"/>
    <w:rsid w:val="00A115B0"/>
    <w:rsid w:val="00A115E5"/>
    <w:rsid w:val="00A1163F"/>
    <w:rsid w:val="00A116A0"/>
    <w:rsid w:val="00A119F1"/>
    <w:rsid w:val="00A11E72"/>
    <w:rsid w:val="00A11F3B"/>
    <w:rsid w:val="00A11F85"/>
    <w:rsid w:val="00A11FD1"/>
    <w:rsid w:val="00A11FE3"/>
    <w:rsid w:val="00A1208B"/>
    <w:rsid w:val="00A124C1"/>
    <w:rsid w:val="00A1263D"/>
    <w:rsid w:val="00A12684"/>
    <w:rsid w:val="00A12B00"/>
    <w:rsid w:val="00A12BBC"/>
    <w:rsid w:val="00A12BF3"/>
    <w:rsid w:val="00A12DF7"/>
    <w:rsid w:val="00A13055"/>
    <w:rsid w:val="00A13128"/>
    <w:rsid w:val="00A1353C"/>
    <w:rsid w:val="00A135B8"/>
    <w:rsid w:val="00A13676"/>
    <w:rsid w:val="00A136DA"/>
    <w:rsid w:val="00A13A2B"/>
    <w:rsid w:val="00A13A98"/>
    <w:rsid w:val="00A13CAE"/>
    <w:rsid w:val="00A13D70"/>
    <w:rsid w:val="00A13E59"/>
    <w:rsid w:val="00A13E6D"/>
    <w:rsid w:val="00A13F74"/>
    <w:rsid w:val="00A14140"/>
    <w:rsid w:val="00A141DB"/>
    <w:rsid w:val="00A144D4"/>
    <w:rsid w:val="00A14540"/>
    <w:rsid w:val="00A14661"/>
    <w:rsid w:val="00A14A08"/>
    <w:rsid w:val="00A14A2F"/>
    <w:rsid w:val="00A14A86"/>
    <w:rsid w:val="00A14CA4"/>
    <w:rsid w:val="00A15356"/>
    <w:rsid w:val="00A153AF"/>
    <w:rsid w:val="00A153DD"/>
    <w:rsid w:val="00A154A7"/>
    <w:rsid w:val="00A154D7"/>
    <w:rsid w:val="00A154DD"/>
    <w:rsid w:val="00A158A1"/>
    <w:rsid w:val="00A15A3C"/>
    <w:rsid w:val="00A15E12"/>
    <w:rsid w:val="00A15E35"/>
    <w:rsid w:val="00A15EA7"/>
    <w:rsid w:val="00A1605C"/>
    <w:rsid w:val="00A160E0"/>
    <w:rsid w:val="00A1637E"/>
    <w:rsid w:val="00A16435"/>
    <w:rsid w:val="00A165BF"/>
    <w:rsid w:val="00A16710"/>
    <w:rsid w:val="00A1683C"/>
    <w:rsid w:val="00A168E0"/>
    <w:rsid w:val="00A16B1F"/>
    <w:rsid w:val="00A16E33"/>
    <w:rsid w:val="00A176DC"/>
    <w:rsid w:val="00A179CE"/>
    <w:rsid w:val="00A17B5F"/>
    <w:rsid w:val="00A17DEE"/>
    <w:rsid w:val="00A17E0A"/>
    <w:rsid w:val="00A2008F"/>
    <w:rsid w:val="00A200A1"/>
    <w:rsid w:val="00A20129"/>
    <w:rsid w:val="00A204B9"/>
    <w:rsid w:val="00A20558"/>
    <w:rsid w:val="00A20DE4"/>
    <w:rsid w:val="00A21303"/>
    <w:rsid w:val="00A215BF"/>
    <w:rsid w:val="00A21A1E"/>
    <w:rsid w:val="00A21C3A"/>
    <w:rsid w:val="00A21EB6"/>
    <w:rsid w:val="00A21EC1"/>
    <w:rsid w:val="00A22209"/>
    <w:rsid w:val="00A224A0"/>
    <w:rsid w:val="00A22983"/>
    <w:rsid w:val="00A22B18"/>
    <w:rsid w:val="00A22BC9"/>
    <w:rsid w:val="00A22EEF"/>
    <w:rsid w:val="00A22FB5"/>
    <w:rsid w:val="00A23021"/>
    <w:rsid w:val="00A2313F"/>
    <w:rsid w:val="00A23305"/>
    <w:rsid w:val="00A234B4"/>
    <w:rsid w:val="00A23682"/>
    <w:rsid w:val="00A237DB"/>
    <w:rsid w:val="00A23992"/>
    <w:rsid w:val="00A23C00"/>
    <w:rsid w:val="00A23CB6"/>
    <w:rsid w:val="00A23D84"/>
    <w:rsid w:val="00A23DF9"/>
    <w:rsid w:val="00A2414D"/>
    <w:rsid w:val="00A241D6"/>
    <w:rsid w:val="00A24208"/>
    <w:rsid w:val="00A2426B"/>
    <w:rsid w:val="00A242DC"/>
    <w:rsid w:val="00A24469"/>
    <w:rsid w:val="00A244B3"/>
    <w:rsid w:val="00A245AD"/>
    <w:rsid w:val="00A246D3"/>
    <w:rsid w:val="00A2474E"/>
    <w:rsid w:val="00A24BC2"/>
    <w:rsid w:val="00A24BD5"/>
    <w:rsid w:val="00A24C1A"/>
    <w:rsid w:val="00A24D58"/>
    <w:rsid w:val="00A24E63"/>
    <w:rsid w:val="00A24E6F"/>
    <w:rsid w:val="00A24E7A"/>
    <w:rsid w:val="00A24ED5"/>
    <w:rsid w:val="00A251DA"/>
    <w:rsid w:val="00A25B6B"/>
    <w:rsid w:val="00A25CF4"/>
    <w:rsid w:val="00A25D0F"/>
    <w:rsid w:val="00A2600C"/>
    <w:rsid w:val="00A2601A"/>
    <w:rsid w:val="00A26109"/>
    <w:rsid w:val="00A2621E"/>
    <w:rsid w:val="00A263CE"/>
    <w:rsid w:val="00A264AA"/>
    <w:rsid w:val="00A26623"/>
    <w:rsid w:val="00A26A74"/>
    <w:rsid w:val="00A272BC"/>
    <w:rsid w:val="00A273D5"/>
    <w:rsid w:val="00A2755E"/>
    <w:rsid w:val="00A27778"/>
    <w:rsid w:val="00A27A00"/>
    <w:rsid w:val="00A27AA0"/>
    <w:rsid w:val="00A27BB6"/>
    <w:rsid w:val="00A27BE1"/>
    <w:rsid w:val="00A27D4D"/>
    <w:rsid w:val="00A27D90"/>
    <w:rsid w:val="00A27DDF"/>
    <w:rsid w:val="00A3039B"/>
    <w:rsid w:val="00A30443"/>
    <w:rsid w:val="00A3094E"/>
    <w:rsid w:val="00A30D72"/>
    <w:rsid w:val="00A30DB4"/>
    <w:rsid w:val="00A30E08"/>
    <w:rsid w:val="00A311EF"/>
    <w:rsid w:val="00A314CD"/>
    <w:rsid w:val="00A3173D"/>
    <w:rsid w:val="00A317B4"/>
    <w:rsid w:val="00A317B7"/>
    <w:rsid w:val="00A319F6"/>
    <w:rsid w:val="00A32068"/>
    <w:rsid w:val="00A3236B"/>
    <w:rsid w:val="00A3270C"/>
    <w:rsid w:val="00A3281D"/>
    <w:rsid w:val="00A32897"/>
    <w:rsid w:val="00A32BD0"/>
    <w:rsid w:val="00A32C60"/>
    <w:rsid w:val="00A32C66"/>
    <w:rsid w:val="00A32DB5"/>
    <w:rsid w:val="00A32F66"/>
    <w:rsid w:val="00A33171"/>
    <w:rsid w:val="00A3320D"/>
    <w:rsid w:val="00A3360B"/>
    <w:rsid w:val="00A3369E"/>
    <w:rsid w:val="00A339C8"/>
    <w:rsid w:val="00A339F7"/>
    <w:rsid w:val="00A33AE5"/>
    <w:rsid w:val="00A33CC0"/>
    <w:rsid w:val="00A33E91"/>
    <w:rsid w:val="00A34000"/>
    <w:rsid w:val="00A3413B"/>
    <w:rsid w:val="00A342C8"/>
    <w:rsid w:val="00A34758"/>
    <w:rsid w:val="00A3478B"/>
    <w:rsid w:val="00A348D5"/>
    <w:rsid w:val="00A348D9"/>
    <w:rsid w:val="00A34B1F"/>
    <w:rsid w:val="00A34D32"/>
    <w:rsid w:val="00A3532F"/>
    <w:rsid w:val="00A35449"/>
    <w:rsid w:val="00A3553F"/>
    <w:rsid w:val="00A35585"/>
    <w:rsid w:val="00A356A9"/>
    <w:rsid w:val="00A362A8"/>
    <w:rsid w:val="00A364B7"/>
    <w:rsid w:val="00A36582"/>
    <w:rsid w:val="00A365B0"/>
    <w:rsid w:val="00A36869"/>
    <w:rsid w:val="00A3687E"/>
    <w:rsid w:val="00A369F9"/>
    <w:rsid w:val="00A37014"/>
    <w:rsid w:val="00A371B8"/>
    <w:rsid w:val="00A37206"/>
    <w:rsid w:val="00A372DF"/>
    <w:rsid w:val="00A373A3"/>
    <w:rsid w:val="00A374C2"/>
    <w:rsid w:val="00A37A68"/>
    <w:rsid w:val="00A37BD5"/>
    <w:rsid w:val="00A37BEB"/>
    <w:rsid w:val="00A40A61"/>
    <w:rsid w:val="00A40E0D"/>
    <w:rsid w:val="00A41570"/>
    <w:rsid w:val="00A41677"/>
    <w:rsid w:val="00A41AEA"/>
    <w:rsid w:val="00A41B27"/>
    <w:rsid w:val="00A41B7C"/>
    <w:rsid w:val="00A41B85"/>
    <w:rsid w:val="00A42549"/>
    <w:rsid w:val="00A427F5"/>
    <w:rsid w:val="00A4283D"/>
    <w:rsid w:val="00A42DED"/>
    <w:rsid w:val="00A43209"/>
    <w:rsid w:val="00A4328C"/>
    <w:rsid w:val="00A436E3"/>
    <w:rsid w:val="00A43714"/>
    <w:rsid w:val="00A43BD8"/>
    <w:rsid w:val="00A43E70"/>
    <w:rsid w:val="00A43FCE"/>
    <w:rsid w:val="00A445E7"/>
    <w:rsid w:val="00A44A0A"/>
    <w:rsid w:val="00A44C8B"/>
    <w:rsid w:val="00A44E22"/>
    <w:rsid w:val="00A44FE4"/>
    <w:rsid w:val="00A4524B"/>
    <w:rsid w:val="00A45361"/>
    <w:rsid w:val="00A45478"/>
    <w:rsid w:val="00A45620"/>
    <w:rsid w:val="00A456DC"/>
    <w:rsid w:val="00A457B5"/>
    <w:rsid w:val="00A458F2"/>
    <w:rsid w:val="00A45E38"/>
    <w:rsid w:val="00A45EB8"/>
    <w:rsid w:val="00A45ECD"/>
    <w:rsid w:val="00A4653A"/>
    <w:rsid w:val="00A46609"/>
    <w:rsid w:val="00A46936"/>
    <w:rsid w:val="00A46A5D"/>
    <w:rsid w:val="00A46BEA"/>
    <w:rsid w:val="00A46F61"/>
    <w:rsid w:val="00A46FEF"/>
    <w:rsid w:val="00A47002"/>
    <w:rsid w:val="00A47541"/>
    <w:rsid w:val="00A47568"/>
    <w:rsid w:val="00A47842"/>
    <w:rsid w:val="00A47A2A"/>
    <w:rsid w:val="00A47C83"/>
    <w:rsid w:val="00A47D0F"/>
    <w:rsid w:val="00A47F47"/>
    <w:rsid w:val="00A50025"/>
    <w:rsid w:val="00A5003D"/>
    <w:rsid w:val="00A502AC"/>
    <w:rsid w:val="00A509A1"/>
    <w:rsid w:val="00A50BBC"/>
    <w:rsid w:val="00A5121D"/>
    <w:rsid w:val="00A514D9"/>
    <w:rsid w:val="00A515D4"/>
    <w:rsid w:val="00A51609"/>
    <w:rsid w:val="00A51706"/>
    <w:rsid w:val="00A5175B"/>
    <w:rsid w:val="00A51CB7"/>
    <w:rsid w:val="00A51D70"/>
    <w:rsid w:val="00A51E3B"/>
    <w:rsid w:val="00A51E4B"/>
    <w:rsid w:val="00A51F5D"/>
    <w:rsid w:val="00A522E0"/>
    <w:rsid w:val="00A5261D"/>
    <w:rsid w:val="00A526F8"/>
    <w:rsid w:val="00A5280F"/>
    <w:rsid w:val="00A52A72"/>
    <w:rsid w:val="00A52E60"/>
    <w:rsid w:val="00A53248"/>
    <w:rsid w:val="00A53251"/>
    <w:rsid w:val="00A533E3"/>
    <w:rsid w:val="00A534F5"/>
    <w:rsid w:val="00A535FA"/>
    <w:rsid w:val="00A5360C"/>
    <w:rsid w:val="00A53A76"/>
    <w:rsid w:val="00A53C0A"/>
    <w:rsid w:val="00A54183"/>
    <w:rsid w:val="00A5442B"/>
    <w:rsid w:val="00A546A8"/>
    <w:rsid w:val="00A546B3"/>
    <w:rsid w:val="00A5487B"/>
    <w:rsid w:val="00A54BF1"/>
    <w:rsid w:val="00A54BF4"/>
    <w:rsid w:val="00A54C25"/>
    <w:rsid w:val="00A553EC"/>
    <w:rsid w:val="00A5563C"/>
    <w:rsid w:val="00A556C1"/>
    <w:rsid w:val="00A557DD"/>
    <w:rsid w:val="00A55AD0"/>
    <w:rsid w:val="00A55CE2"/>
    <w:rsid w:val="00A55D34"/>
    <w:rsid w:val="00A55DBE"/>
    <w:rsid w:val="00A5658A"/>
    <w:rsid w:val="00A567B4"/>
    <w:rsid w:val="00A56B1D"/>
    <w:rsid w:val="00A56FAF"/>
    <w:rsid w:val="00A5709C"/>
    <w:rsid w:val="00A57209"/>
    <w:rsid w:val="00A573BB"/>
    <w:rsid w:val="00A574BD"/>
    <w:rsid w:val="00A575ED"/>
    <w:rsid w:val="00A575EF"/>
    <w:rsid w:val="00A577D0"/>
    <w:rsid w:val="00A57871"/>
    <w:rsid w:val="00A5794B"/>
    <w:rsid w:val="00A57C76"/>
    <w:rsid w:val="00A57C8A"/>
    <w:rsid w:val="00A57F25"/>
    <w:rsid w:val="00A605AD"/>
    <w:rsid w:val="00A605BF"/>
    <w:rsid w:val="00A6066A"/>
    <w:rsid w:val="00A60671"/>
    <w:rsid w:val="00A60986"/>
    <w:rsid w:val="00A60B60"/>
    <w:rsid w:val="00A60C69"/>
    <w:rsid w:val="00A60DA2"/>
    <w:rsid w:val="00A60E44"/>
    <w:rsid w:val="00A60E92"/>
    <w:rsid w:val="00A610A2"/>
    <w:rsid w:val="00A612A3"/>
    <w:rsid w:val="00A6147D"/>
    <w:rsid w:val="00A615B9"/>
    <w:rsid w:val="00A615D7"/>
    <w:rsid w:val="00A61C44"/>
    <w:rsid w:val="00A61E2D"/>
    <w:rsid w:val="00A61EAD"/>
    <w:rsid w:val="00A62010"/>
    <w:rsid w:val="00A62309"/>
    <w:rsid w:val="00A6238E"/>
    <w:rsid w:val="00A62489"/>
    <w:rsid w:val="00A624F7"/>
    <w:rsid w:val="00A62882"/>
    <w:rsid w:val="00A62F00"/>
    <w:rsid w:val="00A630AD"/>
    <w:rsid w:val="00A635AA"/>
    <w:rsid w:val="00A637B8"/>
    <w:rsid w:val="00A63968"/>
    <w:rsid w:val="00A63BA6"/>
    <w:rsid w:val="00A63D6D"/>
    <w:rsid w:val="00A6477C"/>
    <w:rsid w:val="00A6489D"/>
    <w:rsid w:val="00A64999"/>
    <w:rsid w:val="00A649AE"/>
    <w:rsid w:val="00A64BB7"/>
    <w:rsid w:val="00A65052"/>
    <w:rsid w:val="00A6521D"/>
    <w:rsid w:val="00A653B2"/>
    <w:rsid w:val="00A65B03"/>
    <w:rsid w:val="00A65B75"/>
    <w:rsid w:val="00A65C12"/>
    <w:rsid w:val="00A65C2E"/>
    <w:rsid w:val="00A6618B"/>
    <w:rsid w:val="00A66219"/>
    <w:rsid w:val="00A66866"/>
    <w:rsid w:val="00A66999"/>
    <w:rsid w:val="00A66E46"/>
    <w:rsid w:val="00A66F60"/>
    <w:rsid w:val="00A66FC4"/>
    <w:rsid w:val="00A67137"/>
    <w:rsid w:val="00A67139"/>
    <w:rsid w:val="00A671CB"/>
    <w:rsid w:val="00A673EE"/>
    <w:rsid w:val="00A67CB5"/>
    <w:rsid w:val="00A700A8"/>
    <w:rsid w:val="00A701FA"/>
    <w:rsid w:val="00A70275"/>
    <w:rsid w:val="00A70290"/>
    <w:rsid w:val="00A702EE"/>
    <w:rsid w:val="00A70300"/>
    <w:rsid w:val="00A70566"/>
    <w:rsid w:val="00A706A1"/>
    <w:rsid w:val="00A706E4"/>
    <w:rsid w:val="00A706FE"/>
    <w:rsid w:val="00A7071D"/>
    <w:rsid w:val="00A70735"/>
    <w:rsid w:val="00A70916"/>
    <w:rsid w:val="00A709E7"/>
    <w:rsid w:val="00A709F7"/>
    <w:rsid w:val="00A70A5A"/>
    <w:rsid w:val="00A70B12"/>
    <w:rsid w:val="00A70B1B"/>
    <w:rsid w:val="00A70E3B"/>
    <w:rsid w:val="00A70EC5"/>
    <w:rsid w:val="00A70F18"/>
    <w:rsid w:val="00A712F6"/>
    <w:rsid w:val="00A7139A"/>
    <w:rsid w:val="00A71572"/>
    <w:rsid w:val="00A71610"/>
    <w:rsid w:val="00A71A60"/>
    <w:rsid w:val="00A71B08"/>
    <w:rsid w:val="00A71D09"/>
    <w:rsid w:val="00A71D53"/>
    <w:rsid w:val="00A71D62"/>
    <w:rsid w:val="00A71F3C"/>
    <w:rsid w:val="00A71F78"/>
    <w:rsid w:val="00A71FEC"/>
    <w:rsid w:val="00A7204F"/>
    <w:rsid w:val="00A72105"/>
    <w:rsid w:val="00A72284"/>
    <w:rsid w:val="00A724C4"/>
    <w:rsid w:val="00A728D9"/>
    <w:rsid w:val="00A72916"/>
    <w:rsid w:val="00A72BEF"/>
    <w:rsid w:val="00A72C79"/>
    <w:rsid w:val="00A72D4A"/>
    <w:rsid w:val="00A72DD3"/>
    <w:rsid w:val="00A72E9C"/>
    <w:rsid w:val="00A72F4C"/>
    <w:rsid w:val="00A733CC"/>
    <w:rsid w:val="00A735D1"/>
    <w:rsid w:val="00A73869"/>
    <w:rsid w:val="00A73904"/>
    <w:rsid w:val="00A73979"/>
    <w:rsid w:val="00A73A08"/>
    <w:rsid w:val="00A73E0F"/>
    <w:rsid w:val="00A74165"/>
    <w:rsid w:val="00A74279"/>
    <w:rsid w:val="00A74329"/>
    <w:rsid w:val="00A74407"/>
    <w:rsid w:val="00A74606"/>
    <w:rsid w:val="00A74608"/>
    <w:rsid w:val="00A746A5"/>
    <w:rsid w:val="00A74764"/>
    <w:rsid w:val="00A7491C"/>
    <w:rsid w:val="00A74C01"/>
    <w:rsid w:val="00A74D19"/>
    <w:rsid w:val="00A7505B"/>
    <w:rsid w:val="00A750FC"/>
    <w:rsid w:val="00A7530F"/>
    <w:rsid w:val="00A75B70"/>
    <w:rsid w:val="00A75B87"/>
    <w:rsid w:val="00A75E72"/>
    <w:rsid w:val="00A7624E"/>
    <w:rsid w:val="00A762C6"/>
    <w:rsid w:val="00A76429"/>
    <w:rsid w:val="00A76482"/>
    <w:rsid w:val="00A766D4"/>
    <w:rsid w:val="00A76972"/>
    <w:rsid w:val="00A7699C"/>
    <w:rsid w:val="00A76C0E"/>
    <w:rsid w:val="00A76C3A"/>
    <w:rsid w:val="00A76CDD"/>
    <w:rsid w:val="00A76DF2"/>
    <w:rsid w:val="00A77319"/>
    <w:rsid w:val="00A77881"/>
    <w:rsid w:val="00A77896"/>
    <w:rsid w:val="00A77AB9"/>
    <w:rsid w:val="00A77C32"/>
    <w:rsid w:val="00A77C37"/>
    <w:rsid w:val="00A77CCE"/>
    <w:rsid w:val="00A77E5E"/>
    <w:rsid w:val="00A77ED8"/>
    <w:rsid w:val="00A77FF5"/>
    <w:rsid w:val="00A80319"/>
    <w:rsid w:val="00A80930"/>
    <w:rsid w:val="00A8094B"/>
    <w:rsid w:val="00A80BAE"/>
    <w:rsid w:val="00A80C77"/>
    <w:rsid w:val="00A80E27"/>
    <w:rsid w:val="00A80F09"/>
    <w:rsid w:val="00A80F4D"/>
    <w:rsid w:val="00A80F80"/>
    <w:rsid w:val="00A80F88"/>
    <w:rsid w:val="00A80F8E"/>
    <w:rsid w:val="00A80FE6"/>
    <w:rsid w:val="00A81385"/>
    <w:rsid w:val="00A813E3"/>
    <w:rsid w:val="00A81473"/>
    <w:rsid w:val="00A818E8"/>
    <w:rsid w:val="00A81909"/>
    <w:rsid w:val="00A81D6F"/>
    <w:rsid w:val="00A81DAD"/>
    <w:rsid w:val="00A81F12"/>
    <w:rsid w:val="00A823F5"/>
    <w:rsid w:val="00A82555"/>
    <w:rsid w:val="00A82557"/>
    <w:rsid w:val="00A8272F"/>
    <w:rsid w:val="00A82946"/>
    <w:rsid w:val="00A82B20"/>
    <w:rsid w:val="00A82C15"/>
    <w:rsid w:val="00A82C9F"/>
    <w:rsid w:val="00A82E37"/>
    <w:rsid w:val="00A83578"/>
    <w:rsid w:val="00A839D9"/>
    <w:rsid w:val="00A83A81"/>
    <w:rsid w:val="00A83AEE"/>
    <w:rsid w:val="00A83B1E"/>
    <w:rsid w:val="00A83D58"/>
    <w:rsid w:val="00A83DB2"/>
    <w:rsid w:val="00A83ED6"/>
    <w:rsid w:val="00A8411C"/>
    <w:rsid w:val="00A841A9"/>
    <w:rsid w:val="00A84407"/>
    <w:rsid w:val="00A84658"/>
    <w:rsid w:val="00A849EF"/>
    <w:rsid w:val="00A84B2A"/>
    <w:rsid w:val="00A84B76"/>
    <w:rsid w:val="00A84E03"/>
    <w:rsid w:val="00A85506"/>
    <w:rsid w:val="00A8582A"/>
    <w:rsid w:val="00A858D9"/>
    <w:rsid w:val="00A85A50"/>
    <w:rsid w:val="00A85D90"/>
    <w:rsid w:val="00A85F8A"/>
    <w:rsid w:val="00A863DD"/>
    <w:rsid w:val="00A8642C"/>
    <w:rsid w:val="00A867B6"/>
    <w:rsid w:val="00A8684E"/>
    <w:rsid w:val="00A86886"/>
    <w:rsid w:val="00A868AC"/>
    <w:rsid w:val="00A868F2"/>
    <w:rsid w:val="00A8699D"/>
    <w:rsid w:val="00A869AD"/>
    <w:rsid w:val="00A86B67"/>
    <w:rsid w:val="00A86CAA"/>
    <w:rsid w:val="00A86FF5"/>
    <w:rsid w:val="00A87108"/>
    <w:rsid w:val="00A87C0A"/>
    <w:rsid w:val="00A87C5C"/>
    <w:rsid w:val="00A87DE9"/>
    <w:rsid w:val="00A87EC6"/>
    <w:rsid w:val="00A87F1E"/>
    <w:rsid w:val="00A87F4D"/>
    <w:rsid w:val="00A9018B"/>
    <w:rsid w:val="00A901B1"/>
    <w:rsid w:val="00A9028F"/>
    <w:rsid w:val="00A9044A"/>
    <w:rsid w:val="00A90608"/>
    <w:rsid w:val="00A906D8"/>
    <w:rsid w:val="00A908F2"/>
    <w:rsid w:val="00A90CD5"/>
    <w:rsid w:val="00A90E8B"/>
    <w:rsid w:val="00A91186"/>
    <w:rsid w:val="00A913AE"/>
    <w:rsid w:val="00A91A4A"/>
    <w:rsid w:val="00A91AB5"/>
    <w:rsid w:val="00A91B34"/>
    <w:rsid w:val="00A91B37"/>
    <w:rsid w:val="00A91F8D"/>
    <w:rsid w:val="00A92193"/>
    <w:rsid w:val="00A92615"/>
    <w:rsid w:val="00A92C49"/>
    <w:rsid w:val="00A92E23"/>
    <w:rsid w:val="00A9318D"/>
    <w:rsid w:val="00A932CE"/>
    <w:rsid w:val="00A933FE"/>
    <w:rsid w:val="00A9340D"/>
    <w:rsid w:val="00A937F2"/>
    <w:rsid w:val="00A93AFF"/>
    <w:rsid w:val="00A93D3A"/>
    <w:rsid w:val="00A94188"/>
    <w:rsid w:val="00A942A5"/>
    <w:rsid w:val="00A94796"/>
    <w:rsid w:val="00A9494F"/>
    <w:rsid w:val="00A949CC"/>
    <w:rsid w:val="00A94BBD"/>
    <w:rsid w:val="00A94DA5"/>
    <w:rsid w:val="00A94F91"/>
    <w:rsid w:val="00A950C9"/>
    <w:rsid w:val="00A95183"/>
    <w:rsid w:val="00A95231"/>
    <w:rsid w:val="00A953D9"/>
    <w:rsid w:val="00A95614"/>
    <w:rsid w:val="00A95A0E"/>
    <w:rsid w:val="00A95B0F"/>
    <w:rsid w:val="00A95C9C"/>
    <w:rsid w:val="00A95D3B"/>
    <w:rsid w:val="00A95DBF"/>
    <w:rsid w:val="00A95F0A"/>
    <w:rsid w:val="00A95FAD"/>
    <w:rsid w:val="00A96036"/>
    <w:rsid w:val="00A961C9"/>
    <w:rsid w:val="00A9624D"/>
    <w:rsid w:val="00A962B8"/>
    <w:rsid w:val="00A962F0"/>
    <w:rsid w:val="00A964CB"/>
    <w:rsid w:val="00A9650F"/>
    <w:rsid w:val="00A96556"/>
    <w:rsid w:val="00A965AC"/>
    <w:rsid w:val="00A966A3"/>
    <w:rsid w:val="00A9672B"/>
    <w:rsid w:val="00A968FA"/>
    <w:rsid w:val="00A96FA9"/>
    <w:rsid w:val="00A96FD1"/>
    <w:rsid w:val="00A97024"/>
    <w:rsid w:val="00A970D8"/>
    <w:rsid w:val="00A97132"/>
    <w:rsid w:val="00A97473"/>
    <w:rsid w:val="00A976C2"/>
    <w:rsid w:val="00A977A3"/>
    <w:rsid w:val="00A978B2"/>
    <w:rsid w:val="00AA0048"/>
    <w:rsid w:val="00AA011B"/>
    <w:rsid w:val="00AA045B"/>
    <w:rsid w:val="00AA04B6"/>
    <w:rsid w:val="00AA0983"/>
    <w:rsid w:val="00AA0BDD"/>
    <w:rsid w:val="00AA10FB"/>
    <w:rsid w:val="00AA128C"/>
    <w:rsid w:val="00AA14AB"/>
    <w:rsid w:val="00AA1581"/>
    <w:rsid w:val="00AA1894"/>
    <w:rsid w:val="00AA1904"/>
    <w:rsid w:val="00AA1B2E"/>
    <w:rsid w:val="00AA1C12"/>
    <w:rsid w:val="00AA1D25"/>
    <w:rsid w:val="00AA2110"/>
    <w:rsid w:val="00AA2194"/>
    <w:rsid w:val="00AA2374"/>
    <w:rsid w:val="00AA27FF"/>
    <w:rsid w:val="00AA3038"/>
    <w:rsid w:val="00AA311D"/>
    <w:rsid w:val="00AA312E"/>
    <w:rsid w:val="00AA3B74"/>
    <w:rsid w:val="00AA3EFA"/>
    <w:rsid w:val="00AA3F46"/>
    <w:rsid w:val="00AA4030"/>
    <w:rsid w:val="00AA40E3"/>
    <w:rsid w:val="00AA49BC"/>
    <w:rsid w:val="00AA4C02"/>
    <w:rsid w:val="00AA4C0D"/>
    <w:rsid w:val="00AA5529"/>
    <w:rsid w:val="00AA574A"/>
    <w:rsid w:val="00AA5CDA"/>
    <w:rsid w:val="00AA5D36"/>
    <w:rsid w:val="00AA5E78"/>
    <w:rsid w:val="00AA6217"/>
    <w:rsid w:val="00AA64F5"/>
    <w:rsid w:val="00AA68F8"/>
    <w:rsid w:val="00AA6D32"/>
    <w:rsid w:val="00AA73EC"/>
    <w:rsid w:val="00AA74FA"/>
    <w:rsid w:val="00AA75CC"/>
    <w:rsid w:val="00AA7772"/>
    <w:rsid w:val="00AA7C74"/>
    <w:rsid w:val="00AA7DE4"/>
    <w:rsid w:val="00AA7E4F"/>
    <w:rsid w:val="00AA7EC7"/>
    <w:rsid w:val="00AA7FC6"/>
    <w:rsid w:val="00AB06FE"/>
    <w:rsid w:val="00AB09D0"/>
    <w:rsid w:val="00AB0A83"/>
    <w:rsid w:val="00AB0A85"/>
    <w:rsid w:val="00AB0B78"/>
    <w:rsid w:val="00AB1183"/>
    <w:rsid w:val="00AB1191"/>
    <w:rsid w:val="00AB11FF"/>
    <w:rsid w:val="00AB161F"/>
    <w:rsid w:val="00AB173B"/>
    <w:rsid w:val="00AB177C"/>
    <w:rsid w:val="00AB188B"/>
    <w:rsid w:val="00AB1B1D"/>
    <w:rsid w:val="00AB2106"/>
    <w:rsid w:val="00AB2267"/>
    <w:rsid w:val="00AB22B5"/>
    <w:rsid w:val="00AB2456"/>
    <w:rsid w:val="00AB29A8"/>
    <w:rsid w:val="00AB2A2B"/>
    <w:rsid w:val="00AB2AF8"/>
    <w:rsid w:val="00AB2D4E"/>
    <w:rsid w:val="00AB306D"/>
    <w:rsid w:val="00AB313C"/>
    <w:rsid w:val="00AB399D"/>
    <w:rsid w:val="00AB39EC"/>
    <w:rsid w:val="00AB3AE4"/>
    <w:rsid w:val="00AB3D3D"/>
    <w:rsid w:val="00AB462F"/>
    <w:rsid w:val="00AB482D"/>
    <w:rsid w:val="00AB48EA"/>
    <w:rsid w:val="00AB4AD8"/>
    <w:rsid w:val="00AB4ADC"/>
    <w:rsid w:val="00AB5287"/>
    <w:rsid w:val="00AB5315"/>
    <w:rsid w:val="00AB548A"/>
    <w:rsid w:val="00AB5662"/>
    <w:rsid w:val="00AB5C07"/>
    <w:rsid w:val="00AB5CDB"/>
    <w:rsid w:val="00AB5CFF"/>
    <w:rsid w:val="00AB5D93"/>
    <w:rsid w:val="00AB63A3"/>
    <w:rsid w:val="00AB677B"/>
    <w:rsid w:val="00AB6D61"/>
    <w:rsid w:val="00AB6D80"/>
    <w:rsid w:val="00AB6E9D"/>
    <w:rsid w:val="00AB6EE3"/>
    <w:rsid w:val="00AB7125"/>
    <w:rsid w:val="00AB75A6"/>
    <w:rsid w:val="00AB76FE"/>
    <w:rsid w:val="00AB78DD"/>
    <w:rsid w:val="00AB7CE2"/>
    <w:rsid w:val="00AC007D"/>
    <w:rsid w:val="00AC00CE"/>
    <w:rsid w:val="00AC01CA"/>
    <w:rsid w:val="00AC09E8"/>
    <w:rsid w:val="00AC0CC4"/>
    <w:rsid w:val="00AC0F59"/>
    <w:rsid w:val="00AC0F5F"/>
    <w:rsid w:val="00AC110E"/>
    <w:rsid w:val="00AC132C"/>
    <w:rsid w:val="00AC1EAD"/>
    <w:rsid w:val="00AC1EB9"/>
    <w:rsid w:val="00AC1FE3"/>
    <w:rsid w:val="00AC232B"/>
    <w:rsid w:val="00AC2391"/>
    <w:rsid w:val="00AC23B6"/>
    <w:rsid w:val="00AC23D2"/>
    <w:rsid w:val="00AC246A"/>
    <w:rsid w:val="00AC279F"/>
    <w:rsid w:val="00AC2C7B"/>
    <w:rsid w:val="00AC2C80"/>
    <w:rsid w:val="00AC2F65"/>
    <w:rsid w:val="00AC3099"/>
    <w:rsid w:val="00AC33A4"/>
    <w:rsid w:val="00AC33DC"/>
    <w:rsid w:val="00AC3568"/>
    <w:rsid w:val="00AC364E"/>
    <w:rsid w:val="00AC3743"/>
    <w:rsid w:val="00AC3825"/>
    <w:rsid w:val="00AC3852"/>
    <w:rsid w:val="00AC387A"/>
    <w:rsid w:val="00AC3984"/>
    <w:rsid w:val="00AC3A31"/>
    <w:rsid w:val="00AC3E2C"/>
    <w:rsid w:val="00AC3E98"/>
    <w:rsid w:val="00AC3FCA"/>
    <w:rsid w:val="00AC4379"/>
    <w:rsid w:val="00AC4486"/>
    <w:rsid w:val="00AC468E"/>
    <w:rsid w:val="00AC4726"/>
    <w:rsid w:val="00AC4A5B"/>
    <w:rsid w:val="00AC520D"/>
    <w:rsid w:val="00AC530D"/>
    <w:rsid w:val="00AC5677"/>
    <w:rsid w:val="00AC5789"/>
    <w:rsid w:val="00AC5BAE"/>
    <w:rsid w:val="00AC5CFC"/>
    <w:rsid w:val="00AC5D4D"/>
    <w:rsid w:val="00AC5DAD"/>
    <w:rsid w:val="00AC5E3F"/>
    <w:rsid w:val="00AC5EB5"/>
    <w:rsid w:val="00AC6287"/>
    <w:rsid w:val="00AC6365"/>
    <w:rsid w:val="00AC64AE"/>
    <w:rsid w:val="00AC65DE"/>
    <w:rsid w:val="00AC6A1B"/>
    <w:rsid w:val="00AC6B85"/>
    <w:rsid w:val="00AC6E71"/>
    <w:rsid w:val="00AC7041"/>
    <w:rsid w:val="00AC70EB"/>
    <w:rsid w:val="00AC789D"/>
    <w:rsid w:val="00AC7B81"/>
    <w:rsid w:val="00AC7BFB"/>
    <w:rsid w:val="00AC7C53"/>
    <w:rsid w:val="00AC7F4F"/>
    <w:rsid w:val="00AD007B"/>
    <w:rsid w:val="00AD03F7"/>
    <w:rsid w:val="00AD0520"/>
    <w:rsid w:val="00AD0752"/>
    <w:rsid w:val="00AD09D5"/>
    <w:rsid w:val="00AD0C12"/>
    <w:rsid w:val="00AD0C9A"/>
    <w:rsid w:val="00AD0ECB"/>
    <w:rsid w:val="00AD1405"/>
    <w:rsid w:val="00AD1A96"/>
    <w:rsid w:val="00AD1AF4"/>
    <w:rsid w:val="00AD1C69"/>
    <w:rsid w:val="00AD1D05"/>
    <w:rsid w:val="00AD21A9"/>
    <w:rsid w:val="00AD2370"/>
    <w:rsid w:val="00AD239B"/>
    <w:rsid w:val="00AD2BD4"/>
    <w:rsid w:val="00AD2C46"/>
    <w:rsid w:val="00AD2CD1"/>
    <w:rsid w:val="00AD2E45"/>
    <w:rsid w:val="00AD30FA"/>
    <w:rsid w:val="00AD312A"/>
    <w:rsid w:val="00AD34A1"/>
    <w:rsid w:val="00AD369D"/>
    <w:rsid w:val="00AD3A32"/>
    <w:rsid w:val="00AD3B49"/>
    <w:rsid w:val="00AD3BD7"/>
    <w:rsid w:val="00AD3D60"/>
    <w:rsid w:val="00AD3FB9"/>
    <w:rsid w:val="00AD40D1"/>
    <w:rsid w:val="00AD42F6"/>
    <w:rsid w:val="00AD4552"/>
    <w:rsid w:val="00AD4B93"/>
    <w:rsid w:val="00AD4C2D"/>
    <w:rsid w:val="00AD4D16"/>
    <w:rsid w:val="00AD4D8D"/>
    <w:rsid w:val="00AD4E84"/>
    <w:rsid w:val="00AD51C1"/>
    <w:rsid w:val="00AD5406"/>
    <w:rsid w:val="00AD55E1"/>
    <w:rsid w:val="00AD5743"/>
    <w:rsid w:val="00AD575E"/>
    <w:rsid w:val="00AD5797"/>
    <w:rsid w:val="00AD57C2"/>
    <w:rsid w:val="00AD5AD1"/>
    <w:rsid w:val="00AD5D3C"/>
    <w:rsid w:val="00AD5EBD"/>
    <w:rsid w:val="00AD6011"/>
    <w:rsid w:val="00AD61B8"/>
    <w:rsid w:val="00AD659D"/>
    <w:rsid w:val="00AD67C7"/>
    <w:rsid w:val="00AD68FD"/>
    <w:rsid w:val="00AD6C45"/>
    <w:rsid w:val="00AD74E4"/>
    <w:rsid w:val="00AD7B27"/>
    <w:rsid w:val="00AD7D15"/>
    <w:rsid w:val="00AD7E42"/>
    <w:rsid w:val="00AE0618"/>
    <w:rsid w:val="00AE0C2E"/>
    <w:rsid w:val="00AE0D18"/>
    <w:rsid w:val="00AE0E1C"/>
    <w:rsid w:val="00AE0E71"/>
    <w:rsid w:val="00AE0F25"/>
    <w:rsid w:val="00AE0FA6"/>
    <w:rsid w:val="00AE10E9"/>
    <w:rsid w:val="00AE15C1"/>
    <w:rsid w:val="00AE15C2"/>
    <w:rsid w:val="00AE1AC9"/>
    <w:rsid w:val="00AE1B82"/>
    <w:rsid w:val="00AE1BFD"/>
    <w:rsid w:val="00AE1DE3"/>
    <w:rsid w:val="00AE1F05"/>
    <w:rsid w:val="00AE204B"/>
    <w:rsid w:val="00AE2565"/>
    <w:rsid w:val="00AE25A8"/>
    <w:rsid w:val="00AE2677"/>
    <w:rsid w:val="00AE26BE"/>
    <w:rsid w:val="00AE29E9"/>
    <w:rsid w:val="00AE2AFB"/>
    <w:rsid w:val="00AE2D1F"/>
    <w:rsid w:val="00AE2E39"/>
    <w:rsid w:val="00AE31EC"/>
    <w:rsid w:val="00AE3331"/>
    <w:rsid w:val="00AE338C"/>
    <w:rsid w:val="00AE343D"/>
    <w:rsid w:val="00AE3598"/>
    <w:rsid w:val="00AE3B7F"/>
    <w:rsid w:val="00AE412C"/>
    <w:rsid w:val="00AE4185"/>
    <w:rsid w:val="00AE420A"/>
    <w:rsid w:val="00AE4813"/>
    <w:rsid w:val="00AE49F4"/>
    <w:rsid w:val="00AE4A7F"/>
    <w:rsid w:val="00AE4A85"/>
    <w:rsid w:val="00AE4CC6"/>
    <w:rsid w:val="00AE4E2E"/>
    <w:rsid w:val="00AE4E60"/>
    <w:rsid w:val="00AE4F63"/>
    <w:rsid w:val="00AE5267"/>
    <w:rsid w:val="00AE52C0"/>
    <w:rsid w:val="00AE5429"/>
    <w:rsid w:val="00AE5605"/>
    <w:rsid w:val="00AE57CA"/>
    <w:rsid w:val="00AE58D2"/>
    <w:rsid w:val="00AE592D"/>
    <w:rsid w:val="00AE593D"/>
    <w:rsid w:val="00AE5A4E"/>
    <w:rsid w:val="00AE5AC7"/>
    <w:rsid w:val="00AE5D03"/>
    <w:rsid w:val="00AE5EB7"/>
    <w:rsid w:val="00AE5FA3"/>
    <w:rsid w:val="00AE62F9"/>
    <w:rsid w:val="00AE64E9"/>
    <w:rsid w:val="00AE6540"/>
    <w:rsid w:val="00AE670A"/>
    <w:rsid w:val="00AE6899"/>
    <w:rsid w:val="00AE6E47"/>
    <w:rsid w:val="00AE706C"/>
    <w:rsid w:val="00AE70D4"/>
    <w:rsid w:val="00AE7716"/>
    <w:rsid w:val="00AE77E2"/>
    <w:rsid w:val="00AE7A47"/>
    <w:rsid w:val="00AE7B3C"/>
    <w:rsid w:val="00AE7DCE"/>
    <w:rsid w:val="00AE7E0F"/>
    <w:rsid w:val="00AF00D9"/>
    <w:rsid w:val="00AF02D1"/>
    <w:rsid w:val="00AF030B"/>
    <w:rsid w:val="00AF0343"/>
    <w:rsid w:val="00AF068A"/>
    <w:rsid w:val="00AF0858"/>
    <w:rsid w:val="00AF1176"/>
    <w:rsid w:val="00AF12D6"/>
    <w:rsid w:val="00AF13B7"/>
    <w:rsid w:val="00AF142F"/>
    <w:rsid w:val="00AF144B"/>
    <w:rsid w:val="00AF17F7"/>
    <w:rsid w:val="00AF1959"/>
    <w:rsid w:val="00AF1CB1"/>
    <w:rsid w:val="00AF1D33"/>
    <w:rsid w:val="00AF202A"/>
    <w:rsid w:val="00AF27F6"/>
    <w:rsid w:val="00AF296B"/>
    <w:rsid w:val="00AF2B82"/>
    <w:rsid w:val="00AF2C62"/>
    <w:rsid w:val="00AF2D9C"/>
    <w:rsid w:val="00AF300E"/>
    <w:rsid w:val="00AF3252"/>
    <w:rsid w:val="00AF33D9"/>
    <w:rsid w:val="00AF3485"/>
    <w:rsid w:val="00AF36A0"/>
    <w:rsid w:val="00AF3838"/>
    <w:rsid w:val="00AF38D6"/>
    <w:rsid w:val="00AF38FB"/>
    <w:rsid w:val="00AF3A17"/>
    <w:rsid w:val="00AF3D79"/>
    <w:rsid w:val="00AF3DBF"/>
    <w:rsid w:val="00AF4859"/>
    <w:rsid w:val="00AF4920"/>
    <w:rsid w:val="00AF49E6"/>
    <w:rsid w:val="00AF5217"/>
    <w:rsid w:val="00AF5333"/>
    <w:rsid w:val="00AF53D5"/>
    <w:rsid w:val="00AF5439"/>
    <w:rsid w:val="00AF59B7"/>
    <w:rsid w:val="00AF59D7"/>
    <w:rsid w:val="00AF5B4C"/>
    <w:rsid w:val="00AF5BE7"/>
    <w:rsid w:val="00AF5C20"/>
    <w:rsid w:val="00AF6107"/>
    <w:rsid w:val="00AF6332"/>
    <w:rsid w:val="00AF66B4"/>
    <w:rsid w:val="00AF7013"/>
    <w:rsid w:val="00AF72A7"/>
    <w:rsid w:val="00AF77A8"/>
    <w:rsid w:val="00AF7CD5"/>
    <w:rsid w:val="00AF7D88"/>
    <w:rsid w:val="00AF7F4B"/>
    <w:rsid w:val="00B0017D"/>
    <w:rsid w:val="00B0055D"/>
    <w:rsid w:val="00B0085D"/>
    <w:rsid w:val="00B008E3"/>
    <w:rsid w:val="00B0099D"/>
    <w:rsid w:val="00B00A05"/>
    <w:rsid w:val="00B00B2F"/>
    <w:rsid w:val="00B00DCF"/>
    <w:rsid w:val="00B00EDC"/>
    <w:rsid w:val="00B00F80"/>
    <w:rsid w:val="00B00FF9"/>
    <w:rsid w:val="00B01142"/>
    <w:rsid w:val="00B012FD"/>
    <w:rsid w:val="00B013AF"/>
    <w:rsid w:val="00B01541"/>
    <w:rsid w:val="00B01659"/>
    <w:rsid w:val="00B016CA"/>
    <w:rsid w:val="00B0185C"/>
    <w:rsid w:val="00B019F5"/>
    <w:rsid w:val="00B01A19"/>
    <w:rsid w:val="00B01A35"/>
    <w:rsid w:val="00B01BE2"/>
    <w:rsid w:val="00B01CFE"/>
    <w:rsid w:val="00B023C4"/>
    <w:rsid w:val="00B0272A"/>
    <w:rsid w:val="00B0291E"/>
    <w:rsid w:val="00B02D3B"/>
    <w:rsid w:val="00B02EA6"/>
    <w:rsid w:val="00B030BA"/>
    <w:rsid w:val="00B032C0"/>
    <w:rsid w:val="00B03416"/>
    <w:rsid w:val="00B03530"/>
    <w:rsid w:val="00B03703"/>
    <w:rsid w:val="00B037B5"/>
    <w:rsid w:val="00B039D8"/>
    <w:rsid w:val="00B03A16"/>
    <w:rsid w:val="00B03B01"/>
    <w:rsid w:val="00B03CBF"/>
    <w:rsid w:val="00B03E99"/>
    <w:rsid w:val="00B0409F"/>
    <w:rsid w:val="00B0423A"/>
    <w:rsid w:val="00B042A6"/>
    <w:rsid w:val="00B0483D"/>
    <w:rsid w:val="00B04844"/>
    <w:rsid w:val="00B048F4"/>
    <w:rsid w:val="00B0494D"/>
    <w:rsid w:val="00B04C40"/>
    <w:rsid w:val="00B04C7A"/>
    <w:rsid w:val="00B04D35"/>
    <w:rsid w:val="00B04F07"/>
    <w:rsid w:val="00B05116"/>
    <w:rsid w:val="00B056F4"/>
    <w:rsid w:val="00B057D5"/>
    <w:rsid w:val="00B05874"/>
    <w:rsid w:val="00B05FFC"/>
    <w:rsid w:val="00B06106"/>
    <w:rsid w:val="00B061B3"/>
    <w:rsid w:val="00B06301"/>
    <w:rsid w:val="00B065DA"/>
    <w:rsid w:val="00B06767"/>
    <w:rsid w:val="00B06DA0"/>
    <w:rsid w:val="00B0740D"/>
    <w:rsid w:val="00B0756F"/>
    <w:rsid w:val="00B07803"/>
    <w:rsid w:val="00B07AE3"/>
    <w:rsid w:val="00B07B2D"/>
    <w:rsid w:val="00B07E63"/>
    <w:rsid w:val="00B07F9A"/>
    <w:rsid w:val="00B07FCC"/>
    <w:rsid w:val="00B100CE"/>
    <w:rsid w:val="00B10106"/>
    <w:rsid w:val="00B1042A"/>
    <w:rsid w:val="00B10602"/>
    <w:rsid w:val="00B108B6"/>
    <w:rsid w:val="00B1098C"/>
    <w:rsid w:val="00B10A27"/>
    <w:rsid w:val="00B10A4E"/>
    <w:rsid w:val="00B10BAA"/>
    <w:rsid w:val="00B10C69"/>
    <w:rsid w:val="00B10DB7"/>
    <w:rsid w:val="00B10DFF"/>
    <w:rsid w:val="00B10E4A"/>
    <w:rsid w:val="00B110A8"/>
    <w:rsid w:val="00B11181"/>
    <w:rsid w:val="00B111A7"/>
    <w:rsid w:val="00B1124C"/>
    <w:rsid w:val="00B1147A"/>
    <w:rsid w:val="00B1165F"/>
    <w:rsid w:val="00B117AC"/>
    <w:rsid w:val="00B1229F"/>
    <w:rsid w:val="00B12389"/>
    <w:rsid w:val="00B123EA"/>
    <w:rsid w:val="00B1240C"/>
    <w:rsid w:val="00B1261F"/>
    <w:rsid w:val="00B1264A"/>
    <w:rsid w:val="00B128D9"/>
    <w:rsid w:val="00B128EF"/>
    <w:rsid w:val="00B12EBE"/>
    <w:rsid w:val="00B1359F"/>
    <w:rsid w:val="00B13789"/>
    <w:rsid w:val="00B13919"/>
    <w:rsid w:val="00B139F0"/>
    <w:rsid w:val="00B13AC8"/>
    <w:rsid w:val="00B13E12"/>
    <w:rsid w:val="00B13F20"/>
    <w:rsid w:val="00B1401D"/>
    <w:rsid w:val="00B1418A"/>
    <w:rsid w:val="00B141F6"/>
    <w:rsid w:val="00B14891"/>
    <w:rsid w:val="00B148DA"/>
    <w:rsid w:val="00B14A39"/>
    <w:rsid w:val="00B14C3A"/>
    <w:rsid w:val="00B14E0C"/>
    <w:rsid w:val="00B15104"/>
    <w:rsid w:val="00B15AE3"/>
    <w:rsid w:val="00B15C44"/>
    <w:rsid w:val="00B15FFE"/>
    <w:rsid w:val="00B1603F"/>
    <w:rsid w:val="00B16096"/>
    <w:rsid w:val="00B16112"/>
    <w:rsid w:val="00B1636B"/>
    <w:rsid w:val="00B163F7"/>
    <w:rsid w:val="00B164BB"/>
    <w:rsid w:val="00B16598"/>
    <w:rsid w:val="00B16646"/>
    <w:rsid w:val="00B168C1"/>
    <w:rsid w:val="00B168E7"/>
    <w:rsid w:val="00B16B15"/>
    <w:rsid w:val="00B16F63"/>
    <w:rsid w:val="00B17149"/>
    <w:rsid w:val="00B171DC"/>
    <w:rsid w:val="00B17206"/>
    <w:rsid w:val="00B174AE"/>
    <w:rsid w:val="00B17599"/>
    <w:rsid w:val="00B176A5"/>
    <w:rsid w:val="00B1774C"/>
    <w:rsid w:val="00B1792E"/>
    <w:rsid w:val="00B17AAC"/>
    <w:rsid w:val="00B17C03"/>
    <w:rsid w:val="00B17D1E"/>
    <w:rsid w:val="00B17E1D"/>
    <w:rsid w:val="00B202AE"/>
    <w:rsid w:val="00B202C5"/>
    <w:rsid w:val="00B20772"/>
    <w:rsid w:val="00B20A0A"/>
    <w:rsid w:val="00B20CBC"/>
    <w:rsid w:val="00B20E25"/>
    <w:rsid w:val="00B20EB8"/>
    <w:rsid w:val="00B21038"/>
    <w:rsid w:val="00B21084"/>
    <w:rsid w:val="00B2136D"/>
    <w:rsid w:val="00B2161F"/>
    <w:rsid w:val="00B2168F"/>
    <w:rsid w:val="00B21761"/>
    <w:rsid w:val="00B21B5B"/>
    <w:rsid w:val="00B21E90"/>
    <w:rsid w:val="00B220C6"/>
    <w:rsid w:val="00B22133"/>
    <w:rsid w:val="00B22293"/>
    <w:rsid w:val="00B22474"/>
    <w:rsid w:val="00B224BB"/>
    <w:rsid w:val="00B22639"/>
    <w:rsid w:val="00B2274F"/>
    <w:rsid w:val="00B22765"/>
    <w:rsid w:val="00B2283B"/>
    <w:rsid w:val="00B22870"/>
    <w:rsid w:val="00B22C4A"/>
    <w:rsid w:val="00B230CF"/>
    <w:rsid w:val="00B23223"/>
    <w:rsid w:val="00B2322F"/>
    <w:rsid w:val="00B234B6"/>
    <w:rsid w:val="00B23618"/>
    <w:rsid w:val="00B23B12"/>
    <w:rsid w:val="00B23B6B"/>
    <w:rsid w:val="00B23D3C"/>
    <w:rsid w:val="00B23DE5"/>
    <w:rsid w:val="00B23E27"/>
    <w:rsid w:val="00B23EEA"/>
    <w:rsid w:val="00B24265"/>
    <w:rsid w:val="00B24624"/>
    <w:rsid w:val="00B24643"/>
    <w:rsid w:val="00B24921"/>
    <w:rsid w:val="00B24AD7"/>
    <w:rsid w:val="00B24BD2"/>
    <w:rsid w:val="00B24EAA"/>
    <w:rsid w:val="00B251BF"/>
    <w:rsid w:val="00B2531F"/>
    <w:rsid w:val="00B257C5"/>
    <w:rsid w:val="00B25A93"/>
    <w:rsid w:val="00B25AB9"/>
    <w:rsid w:val="00B25DBB"/>
    <w:rsid w:val="00B26089"/>
    <w:rsid w:val="00B263D8"/>
    <w:rsid w:val="00B2685B"/>
    <w:rsid w:val="00B26A00"/>
    <w:rsid w:val="00B26A0B"/>
    <w:rsid w:val="00B26DC8"/>
    <w:rsid w:val="00B26E52"/>
    <w:rsid w:val="00B27BA2"/>
    <w:rsid w:val="00B27C65"/>
    <w:rsid w:val="00B27DAD"/>
    <w:rsid w:val="00B27ECF"/>
    <w:rsid w:val="00B3030F"/>
    <w:rsid w:val="00B30AC1"/>
    <w:rsid w:val="00B30B47"/>
    <w:rsid w:val="00B30E8D"/>
    <w:rsid w:val="00B31352"/>
    <w:rsid w:val="00B3160C"/>
    <w:rsid w:val="00B31647"/>
    <w:rsid w:val="00B31938"/>
    <w:rsid w:val="00B31ACD"/>
    <w:rsid w:val="00B31BE1"/>
    <w:rsid w:val="00B31D0C"/>
    <w:rsid w:val="00B31D3E"/>
    <w:rsid w:val="00B31DC9"/>
    <w:rsid w:val="00B31DEC"/>
    <w:rsid w:val="00B32055"/>
    <w:rsid w:val="00B322AA"/>
    <w:rsid w:val="00B32425"/>
    <w:rsid w:val="00B324A4"/>
    <w:rsid w:val="00B324E5"/>
    <w:rsid w:val="00B325BA"/>
    <w:rsid w:val="00B32710"/>
    <w:rsid w:val="00B329F4"/>
    <w:rsid w:val="00B329F9"/>
    <w:rsid w:val="00B32ADC"/>
    <w:rsid w:val="00B32F8A"/>
    <w:rsid w:val="00B333EE"/>
    <w:rsid w:val="00B33825"/>
    <w:rsid w:val="00B338E2"/>
    <w:rsid w:val="00B33A51"/>
    <w:rsid w:val="00B33C94"/>
    <w:rsid w:val="00B33CA5"/>
    <w:rsid w:val="00B34464"/>
    <w:rsid w:val="00B34692"/>
    <w:rsid w:val="00B34878"/>
    <w:rsid w:val="00B34A8F"/>
    <w:rsid w:val="00B34C0F"/>
    <w:rsid w:val="00B35134"/>
    <w:rsid w:val="00B355B2"/>
    <w:rsid w:val="00B356FC"/>
    <w:rsid w:val="00B35893"/>
    <w:rsid w:val="00B35B79"/>
    <w:rsid w:val="00B35F8E"/>
    <w:rsid w:val="00B360D9"/>
    <w:rsid w:val="00B361C1"/>
    <w:rsid w:val="00B362E7"/>
    <w:rsid w:val="00B36303"/>
    <w:rsid w:val="00B36343"/>
    <w:rsid w:val="00B3654E"/>
    <w:rsid w:val="00B36766"/>
    <w:rsid w:val="00B36798"/>
    <w:rsid w:val="00B368C3"/>
    <w:rsid w:val="00B368E8"/>
    <w:rsid w:val="00B36CAD"/>
    <w:rsid w:val="00B36DCB"/>
    <w:rsid w:val="00B36DF8"/>
    <w:rsid w:val="00B36FDE"/>
    <w:rsid w:val="00B3703C"/>
    <w:rsid w:val="00B372C8"/>
    <w:rsid w:val="00B37875"/>
    <w:rsid w:val="00B3796D"/>
    <w:rsid w:val="00B37A7B"/>
    <w:rsid w:val="00B37C4E"/>
    <w:rsid w:val="00B37EF1"/>
    <w:rsid w:val="00B402C8"/>
    <w:rsid w:val="00B40348"/>
    <w:rsid w:val="00B4037E"/>
    <w:rsid w:val="00B40722"/>
    <w:rsid w:val="00B409DC"/>
    <w:rsid w:val="00B40AE8"/>
    <w:rsid w:val="00B40B92"/>
    <w:rsid w:val="00B40C3B"/>
    <w:rsid w:val="00B40DE4"/>
    <w:rsid w:val="00B40E5E"/>
    <w:rsid w:val="00B40F9D"/>
    <w:rsid w:val="00B41323"/>
    <w:rsid w:val="00B41466"/>
    <w:rsid w:val="00B41503"/>
    <w:rsid w:val="00B417F4"/>
    <w:rsid w:val="00B41CDA"/>
    <w:rsid w:val="00B41DAA"/>
    <w:rsid w:val="00B421AF"/>
    <w:rsid w:val="00B4227C"/>
    <w:rsid w:val="00B422B4"/>
    <w:rsid w:val="00B4286B"/>
    <w:rsid w:val="00B429A8"/>
    <w:rsid w:val="00B42BC0"/>
    <w:rsid w:val="00B42D21"/>
    <w:rsid w:val="00B42D3B"/>
    <w:rsid w:val="00B434A5"/>
    <w:rsid w:val="00B43863"/>
    <w:rsid w:val="00B43871"/>
    <w:rsid w:val="00B43AE7"/>
    <w:rsid w:val="00B43B86"/>
    <w:rsid w:val="00B43C13"/>
    <w:rsid w:val="00B43E84"/>
    <w:rsid w:val="00B44344"/>
    <w:rsid w:val="00B4459D"/>
    <w:rsid w:val="00B44ABC"/>
    <w:rsid w:val="00B44D93"/>
    <w:rsid w:val="00B44FF3"/>
    <w:rsid w:val="00B45286"/>
    <w:rsid w:val="00B45425"/>
    <w:rsid w:val="00B4542D"/>
    <w:rsid w:val="00B45652"/>
    <w:rsid w:val="00B459DD"/>
    <w:rsid w:val="00B45BD0"/>
    <w:rsid w:val="00B45C2C"/>
    <w:rsid w:val="00B45EE9"/>
    <w:rsid w:val="00B46048"/>
    <w:rsid w:val="00B46128"/>
    <w:rsid w:val="00B46409"/>
    <w:rsid w:val="00B46482"/>
    <w:rsid w:val="00B4669A"/>
    <w:rsid w:val="00B467ED"/>
    <w:rsid w:val="00B467F7"/>
    <w:rsid w:val="00B46820"/>
    <w:rsid w:val="00B46B83"/>
    <w:rsid w:val="00B46BC1"/>
    <w:rsid w:val="00B46CD8"/>
    <w:rsid w:val="00B46D3E"/>
    <w:rsid w:val="00B46E80"/>
    <w:rsid w:val="00B4703D"/>
    <w:rsid w:val="00B470FD"/>
    <w:rsid w:val="00B47106"/>
    <w:rsid w:val="00B472D7"/>
    <w:rsid w:val="00B47531"/>
    <w:rsid w:val="00B47587"/>
    <w:rsid w:val="00B475CA"/>
    <w:rsid w:val="00B4760C"/>
    <w:rsid w:val="00B47669"/>
    <w:rsid w:val="00B47CC1"/>
    <w:rsid w:val="00B50101"/>
    <w:rsid w:val="00B50162"/>
    <w:rsid w:val="00B5021E"/>
    <w:rsid w:val="00B50650"/>
    <w:rsid w:val="00B50827"/>
    <w:rsid w:val="00B50AAA"/>
    <w:rsid w:val="00B50D85"/>
    <w:rsid w:val="00B5110D"/>
    <w:rsid w:val="00B51670"/>
    <w:rsid w:val="00B5204B"/>
    <w:rsid w:val="00B522D1"/>
    <w:rsid w:val="00B52409"/>
    <w:rsid w:val="00B52529"/>
    <w:rsid w:val="00B52738"/>
    <w:rsid w:val="00B528C0"/>
    <w:rsid w:val="00B53193"/>
    <w:rsid w:val="00B53533"/>
    <w:rsid w:val="00B5357F"/>
    <w:rsid w:val="00B5359E"/>
    <w:rsid w:val="00B53971"/>
    <w:rsid w:val="00B53EE7"/>
    <w:rsid w:val="00B543AD"/>
    <w:rsid w:val="00B545C9"/>
    <w:rsid w:val="00B5462B"/>
    <w:rsid w:val="00B54685"/>
    <w:rsid w:val="00B54818"/>
    <w:rsid w:val="00B5487D"/>
    <w:rsid w:val="00B549CD"/>
    <w:rsid w:val="00B551C5"/>
    <w:rsid w:val="00B5526A"/>
    <w:rsid w:val="00B55DA9"/>
    <w:rsid w:val="00B55EC0"/>
    <w:rsid w:val="00B55F01"/>
    <w:rsid w:val="00B55F2F"/>
    <w:rsid w:val="00B56198"/>
    <w:rsid w:val="00B563DC"/>
    <w:rsid w:val="00B563E4"/>
    <w:rsid w:val="00B564E3"/>
    <w:rsid w:val="00B565EE"/>
    <w:rsid w:val="00B56812"/>
    <w:rsid w:val="00B568F6"/>
    <w:rsid w:val="00B56BDA"/>
    <w:rsid w:val="00B56C38"/>
    <w:rsid w:val="00B57660"/>
    <w:rsid w:val="00B579AD"/>
    <w:rsid w:val="00B579D5"/>
    <w:rsid w:val="00B57A54"/>
    <w:rsid w:val="00B57C53"/>
    <w:rsid w:val="00B603A2"/>
    <w:rsid w:val="00B60461"/>
    <w:rsid w:val="00B60610"/>
    <w:rsid w:val="00B607EE"/>
    <w:rsid w:val="00B6092D"/>
    <w:rsid w:val="00B60A13"/>
    <w:rsid w:val="00B60AAC"/>
    <w:rsid w:val="00B60B1D"/>
    <w:rsid w:val="00B60C2D"/>
    <w:rsid w:val="00B60E1D"/>
    <w:rsid w:val="00B60F9B"/>
    <w:rsid w:val="00B61005"/>
    <w:rsid w:val="00B61123"/>
    <w:rsid w:val="00B61158"/>
    <w:rsid w:val="00B61159"/>
    <w:rsid w:val="00B61448"/>
    <w:rsid w:val="00B618D2"/>
    <w:rsid w:val="00B61E16"/>
    <w:rsid w:val="00B61FD9"/>
    <w:rsid w:val="00B621C2"/>
    <w:rsid w:val="00B62210"/>
    <w:rsid w:val="00B622C8"/>
    <w:rsid w:val="00B62432"/>
    <w:rsid w:val="00B624D9"/>
    <w:rsid w:val="00B62799"/>
    <w:rsid w:val="00B627F6"/>
    <w:rsid w:val="00B629C4"/>
    <w:rsid w:val="00B63061"/>
    <w:rsid w:val="00B631FD"/>
    <w:rsid w:val="00B636E5"/>
    <w:rsid w:val="00B6380B"/>
    <w:rsid w:val="00B63843"/>
    <w:rsid w:val="00B63BB9"/>
    <w:rsid w:val="00B63FFE"/>
    <w:rsid w:val="00B640C1"/>
    <w:rsid w:val="00B6424C"/>
    <w:rsid w:val="00B64365"/>
    <w:rsid w:val="00B643B5"/>
    <w:rsid w:val="00B644E4"/>
    <w:rsid w:val="00B64506"/>
    <w:rsid w:val="00B645C0"/>
    <w:rsid w:val="00B649CA"/>
    <w:rsid w:val="00B64B4C"/>
    <w:rsid w:val="00B64E23"/>
    <w:rsid w:val="00B64E7C"/>
    <w:rsid w:val="00B64F8C"/>
    <w:rsid w:val="00B64FC7"/>
    <w:rsid w:val="00B6550D"/>
    <w:rsid w:val="00B6552C"/>
    <w:rsid w:val="00B65555"/>
    <w:rsid w:val="00B655E4"/>
    <w:rsid w:val="00B65606"/>
    <w:rsid w:val="00B6569F"/>
    <w:rsid w:val="00B656AF"/>
    <w:rsid w:val="00B6571B"/>
    <w:rsid w:val="00B657FD"/>
    <w:rsid w:val="00B6589F"/>
    <w:rsid w:val="00B65B8A"/>
    <w:rsid w:val="00B65BB0"/>
    <w:rsid w:val="00B65DFB"/>
    <w:rsid w:val="00B65E34"/>
    <w:rsid w:val="00B66005"/>
    <w:rsid w:val="00B66079"/>
    <w:rsid w:val="00B6615F"/>
    <w:rsid w:val="00B66318"/>
    <w:rsid w:val="00B66505"/>
    <w:rsid w:val="00B6660E"/>
    <w:rsid w:val="00B666FD"/>
    <w:rsid w:val="00B66B72"/>
    <w:rsid w:val="00B66C84"/>
    <w:rsid w:val="00B66E5E"/>
    <w:rsid w:val="00B6707E"/>
    <w:rsid w:val="00B6718A"/>
    <w:rsid w:val="00B672EB"/>
    <w:rsid w:val="00B6734E"/>
    <w:rsid w:val="00B67A74"/>
    <w:rsid w:val="00B67B7A"/>
    <w:rsid w:val="00B67BFC"/>
    <w:rsid w:val="00B700C8"/>
    <w:rsid w:val="00B70990"/>
    <w:rsid w:val="00B70B2D"/>
    <w:rsid w:val="00B70BC2"/>
    <w:rsid w:val="00B70DB4"/>
    <w:rsid w:val="00B71040"/>
    <w:rsid w:val="00B71279"/>
    <w:rsid w:val="00B71514"/>
    <w:rsid w:val="00B71B4D"/>
    <w:rsid w:val="00B71DC4"/>
    <w:rsid w:val="00B72013"/>
    <w:rsid w:val="00B720A6"/>
    <w:rsid w:val="00B72620"/>
    <w:rsid w:val="00B729D7"/>
    <w:rsid w:val="00B72DB4"/>
    <w:rsid w:val="00B731B8"/>
    <w:rsid w:val="00B737F1"/>
    <w:rsid w:val="00B73859"/>
    <w:rsid w:val="00B73B66"/>
    <w:rsid w:val="00B7420A"/>
    <w:rsid w:val="00B74CB2"/>
    <w:rsid w:val="00B74EFE"/>
    <w:rsid w:val="00B751E9"/>
    <w:rsid w:val="00B7529E"/>
    <w:rsid w:val="00B7545C"/>
    <w:rsid w:val="00B75631"/>
    <w:rsid w:val="00B756CA"/>
    <w:rsid w:val="00B75766"/>
    <w:rsid w:val="00B759EA"/>
    <w:rsid w:val="00B75ADB"/>
    <w:rsid w:val="00B75CCD"/>
    <w:rsid w:val="00B75D2F"/>
    <w:rsid w:val="00B75D3E"/>
    <w:rsid w:val="00B76178"/>
    <w:rsid w:val="00B761D8"/>
    <w:rsid w:val="00B76837"/>
    <w:rsid w:val="00B7687A"/>
    <w:rsid w:val="00B76A50"/>
    <w:rsid w:val="00B76AED"/>
    <w:rsid w:val="00B76DD7"/>
    <w:rsid w:val="00B76E10"/>
    <w:rsid w:val="00B76EFD"/>
    <w:rsid w:val="00B774D2"/>
    <w:rsid w:val="00B775A4"/>
    <w:rsid w:val="00B7762B"/>
    <w:rsid w:val="00B776A2"/>
    <w:rsid w:val="00B7775F"/>
    <w:rsid w:val="00B77813"/>
    <w:rsid w:val="00B77AC9"/>
    <w:rsid w:val="00B80264"/>
    <w:rsid w:val="00B8040A"/>
    <w:rsid w:val="00B80683"/>
    <w:rsid w:val="00B806F0"/>
    <w:rsid w:val="00B806F8"/>
    <w:rsid w:val="00B808B4"/>
    <w:rsid w:val="00B80974"/>
    <w:rsid w:val="00B80A3C"/>
    <w:rsid w:val="00B81101"/>
    <w:rsid w:val="00B8118A"/>
    <w:rsid w:val="00B811BE"/>
    <w:rsid w:val="00B811E9"/>
    <w:rsid w:val="00B81519"/>
    <w:rsid w:val="00B8175F"/>
    <w:rsid w:val="00B817F4"/>
    <w:rsid w:val="00B81B95"/>
    <w:rsid w:val="00B81D55"/>
    <w:rsid w:val="00B81D66"/>
    <w:rsid w:val="00B81DF3"/>
    <w:rsid w:val="00B81E8D"/>
    <w:rsid w:val="00B8239F"/>
    <w:rsid w:val="00B82805"/>
    <w:rsid w:val="00B82870"/>
    <w:rsid w:val="00B828D2"/>
    <w:rsid w:val="00B82C50"/>
    <w:rsid w:val="00B8349A"/>
    <w:rsid w:val="00B83599"/>
    <w:rsid w:val="00B83615"/>
    <w:rsid w:val="00B836DD"/>
    <w:rsid w:val="00B838D8"/>
    <w:rsid w:val="00B8390C"/>
    <w:rsid w:val="00B83A20"/>
    <w:rsid w:val="00B83FF4"/>
    <w:rsid w:val="00B84015"/>
    <w:rsid w:val="00B840D9"/>
    <w:rsid w:val="00B840ED"/>
    <w:rsid w:val="00B84216"/>
    <w:rsid w:val="00B8483E"/>
    <w:rsid w:val="00B8502C"/>
    <w:rsid w:val="00B850B7"/>
    <w:rsid w:val="00B85422"/>
    <w:rsid w:val="00B85465"/>
    <w:rsid w:val="00B85473"/>
    <w:rsid w:val="00B8549B"/>
    <w:rsid w:val="00B858D1"/>
    <w:rsid w:val="00B859A0"/>
    <w:rsid w:val="00B85BB7"/>
    <w:rsid w:val="00B86017"/>
    <w:rsid w:val="00B8609B"/>
    <w:rsid w:val="00B86186"/>
    <w:rsid w:val="00B8624A"/>
    <w:rsid w:val="00B86794"/>
    <w:rsid w:val="00B86959"/>
    <w:rsid w:val="00B86A86"/>
    <w:rsid w:val="00B86BD6"/>
    <w:rsid w:val="00B86DE6"/>
    <w:rsid w:val="00B86E72"/>
    <w:rsid w:val="00B86F7B"/>
    <w:rsid w:val="00B86FA3"/>
    <w:rsid w:val="00B87167"/>
    <w:rsid w:val="00B876BD"/>
    <w:rsid w:val="00B8799D"/>
    <w:rsid w:val="00B87A21"/>
    <w:rsid w:val="00B87AC9"/>
    <w:rsid w:val="00B87C24"/>
    <w:rsid w:val="00B87C8C"/>
    <w:rsid w:val="00B87FF6"/>
    <w:rsid w:val="00B90257"/>
    <w:rsid w:val="00B90290"/>
    <w:rsid w:val="00B90661"/>
    <w:rsid w:val="00B907E0"/>
    <w:rsid w:val="00B90815"/>
    <w:rsid w:val="00B90849"/>
    <w:rsid w:val="00B90A1F"/>
    <w:rsid w:val="00B90C76"/>
    <w:rsid w:val="00B90C89"/>
    <w:rsid w:val="00B90E05"/>
    <w:rsid w:val="00B90EDF"/>
    <w:rsid w:val="00B90EFC"/>
    <w:rsid w:val="00B91199"/>
    <w:rsid w:val="00B9123B"/>
    <w:rsid w:val="00B912A4"/>
    <w:rsid w:val="00B91301"/>
    <w:rsid w:val="00B913B7"/>
    <w:rsid w:val="00B914E1"/>
    <w:rsid w:val="00B915BA"/>
    <w:rsid w:val="00B91BD0"/>
    <w:rsid w:val="00B91E53"/>
    <w:rsid w:val="00B91F79"/>
    <w:rsid w:val="00B91FC3"/>
    <w:rsid w:val="00B92551"/>
    <w:rsid w:val="00B92590"/>
    <w:rsid w:val="00B927E6"/>
    <w:rsid w:val="00B92AA6"/>
    <w:rsid w:val="00B92B5E"/>
    <w:rsid w:val="00B92B9F"/>
    <w:rsid w:val="00B92BA7"/>
    <w:rsid w:val="00B92D4E"/>
    <w:rsid w:val="00B93255"/>
    <w:rsid w:val="00B93363"/>
    <w:rsid w:val="00B9336C"/>
    <w:rsid w:val="00B939AC"/>
    <w:rsid w:val="00B93CC4"/>
    <w:rsid w:val="00B93D8B"/>
    <w:rsid w:val="00B940C5"/>
    <w:rsid w:val="00B94243"/>
    <w:rsid w:val="00B9451D"/>
    <w:rsid w:val="00B9452B"/>
    <w:rsid w:val="00B94546"/>
    <w:rsid w:val="00B949E6"/>
    <w:rsid w:val="00B94A8F"/>
    <w:rsid w:val="00B94BAB"/>
    <w:rsid w:val="00B94CE3"/>
    <w:rsid w:val="00B94DFB"/>
    <w:rsid w:val="00B94E2D"/>
    <w:rsid w:val="00B950A9"/>
    <w:rsid w:val="00B954E4"/>
    <w:rsid w:val="00B9587B"/>
    <w:rsid w:val="00B9587F"/>
    <w:rsid w:val="00B96059"/>
    <w:rsid w:val="00B962C7"/>
    <w:rsid w:val="00B9688B"/>
    <w:rsid w:val="00B96B34"/>
    <w:rsid w:val="00B96BAC"/>
    <w:rsid w:val="00B96C22"/>
    <w:rsid w:val="00B96D4C"/>
    <w:rsid w:val="00B9733D"/>
    <w:rsid w:val="00B9735E"/>
    <w:rsid w:val="00B9744B"/>
    <w:rsid w:val="00B9744E"/>
    <w:rsid w:val="00B97BBC"/>
    <w:rsid w:val="00B97C65"/>
    <w:rsid w:val="00B97ED4"/>
    <w:rsid w:val="00BA023B"/>
    <w:rsid w:val="00BA04A5"/>
    <w:rsid w:val="00BA0569"/>
    <w:rsid w:val="00BA06A7"/>
    <w:rsid w:val="00BA0A13"/>
    <w:rsid w:val="00BA0A15"/>
    <w:rsid w:val="00BA0A43"/>
    <w:rsid w:val="00BA0E27"/>
    <w:rsid w:val="00BA12B0"/>
    <w:rsid w:val="00BA137E"/>
    <w:rsid w:val="00BA14C0"/>
    <w:rsid w:val="00BA1532"/>
    <w:rsid w:val="00BA1564"/>
    <w:rsid w:val="00BA1671"/>
    <w:rsid w:val="00BA168D"/>
    <w:rsid w:val="00BA1891"/>
    <w:rsid w:val="00BA1935"/>
    <w:rsid w:val="00BA1A55"/>
    <w:rsid w:val="00BA1A9D"/>
    <w:rsid w:val="00BA1AC2"/>
    <w:rsid w:val="00BA1B22"/>
    <w:rsid w:val="00BA1C83"/>
    <w:rsid w:val="00BA1D15"/>
    <w:rsid w:val="00BA1D2E"/>
    <w:rsid w:val="00BA1DE6"/>
    <w:rsid w:val="00BA2526"/>
    <w:rsid w:val="00BA2668"/>
    <w:rsid w:val="00BA26C7"/>
    <w:rsid w:val="00BA288F"/>
    <w:rsid w:val="00BA2D49"/>
    <w:rsid w:val="00BA32B5"/>
    <w:rsid w:val="00BA39D6"/>
    <w:rsid w:val="00BA3ACC"/>
    <w:rsid w:val="00BA3DFC"/>
    <w:rsid w:val="00BA3FC3"/>
    <w:rsid w:val="00BA3FD9"/>
    <w:rsid w:val="00BA4190"/>
    <w:rsid w:val="00BA421F"/>
    <w:rsid w:val="00BA435D"/>
    <w:rsid w:val="00BA44ED"/>
    <w:rsid w:val="00BA4CA9"/>
    <w:rsid w:val="00BA5032"/>
    <w:rsid w:val="00BA507B"/>
    <w:rsid w:val="00BA539C"/>
    <w:rsid w:val="00BA5755"/>
    <w:rsid w:val="00BA57AC"/>
    <w:rsid w:val="00BA5974"/>
    <w:rsid w:val="00BA5D1D"/>
    <w:rsid w:val="00BA605A"/>
    <w:rsid w:val="00BA6091"/>
    <w:rsid w:val="00BA6963"/>
    <w:rsid w:val="00BA699D"/>
    <w:rsid w:val="00BA7751"/>
    <w:rsid w:val="00BA7759"/>
    <w:rsid w:val="00BA78D0"/>
    <w:rsid w:val="00BA79FF"/>
    <w:rsid w:val="00BA7A02"/>
    <w:rsid w:val="00BA7A47"/>
    <w:rsid w:val="00BA7E1A"/>
    <w:rsid w:val="00BA7F49"/>
    <w:rsid w:val="00BA7F81"/>
    <w:rsid w:val="00BB0164"/>
    <w:rsid w:val="00BB0430"/>
    <w:rsid w:val="00BB0618"/>
    <w:rsid w:val="00BB06B7"/>
    <w:rsid w:val="00BB072F"/>
    <w:rsid w:val="00BB1084"/>
    <w:rsid w:val="00BB13BB"/>
    <w:rsid w:val="00BB15EB"/>
    <w:rsid w:val="00BB16A9"/>
    <w:rsid w:val="00BB1907"/>
    <w:rsid w:val="00BB1B10"/>
    <w:rsid w:val="00BB1B56"/>
    <w:rsid w:val="00BB1FC6"/>
    <w:rsid w:val="00BB211F"/>
    <w:rsid w:val="00BB2572"/>
    <w:rsid w:val="00BB266F"/>
    <w:rsid w:val="00BB2687"/>
    <w:rsid w:val="00BB26C2"/>
    <w:rsid w:val="00BB279C"/>
    <w:rsid w:val="00BB27AE"/>
    <w:rsid w:val="00BB2802"/>
    <w:rsid w:val="00BB2951"/>
    <w:rsid w:val="00BB2DFD"/>
    <w:rsid w:val="00BB3130"/>
    <w:rsid w:val="00BB3249"/>
    <w:rsid w:val="00BB34C8"/>
    <w:rsid w:val="00BB3A61"/>
    <w:rsid w:val="00BB3CB1"/>
    <w:rsid w:val="00BB3F3E"/>
    <w:rsid w:val="00BB41DC"/>
    <w:rsid w:val="00BB4294"/>
    <w:rsid w:val="00BB44AA"/>
    <w:rsid w:val="00BB529F"/>
    <w:rsid w:val="00BB535E"/>
    <w:rsid w:val="00BB55BC"/>
    <w:rsid w:val="00BB593C"/>
    <w:rsid w:val="00BB5C45"/>
    <w:rsid w:val="00BB6195"/>
    <w:rsid w:val="00BB62A5"/>
    <w:rsid w:val="00BB63A0"/>
    <w:rsid w:val="00BB6943"/>
    <w:rsid w:val="00BB6A4D"/>
    <w:rsid w:val="00BB6CF7"/>
    <w:rsid w:val="00BB6DA0"/>
    <w:rsid w:val="00BB6E60"/>
    <w:rsid w:val="00BB70D2"/>
    <w:rsid w:val="00BB7840"/>
    <w:rsid w:val="00BB7953"/>
    <w:rsid w:val="00BB7BF0"/>
    <w:rsid w:val="00BC00EC"/>
    <w:rsid w:val="00BC0165"/>
    <w:rsid w:val="00BC018D"/>
    <w:rsid w:val="00BC01AC"/>
    <w:rsid w:val="00BC0371"/>
    <w:rsid w:val="00BC04A5"/>
    <w:rsid w:val="00BC0877"/>
    <w:rsid w:val="00BC0AE9"/>
    <w:rsid w:val="00BC0F96"/>
    <w:rsid w:val="00BC1468"/>
    <w:rsid w:val="00BC193E"/>
    <w:rsid w:val="00BC19D2"/>
    <w:rsid w:val="00BC1BEA"/>
    <w:rsid w:val="00BC1E87"/>
    <w:rsid w:val="00BC2145"/>
    <w:rsid w:val="00BC23CA"/>
    <w:rsid w:val="00BC24A7"/>
    <w:rsid w:val="00BC279E"/>
    <w:rsid w:val="00BC28E5"/>
    <w:rsid w:val="00BC29D4"/>
    <w:rsid w:val="00BC29DF"/>
    <w:rsid w:val="00BC2BD8"/>
    <w:rsid w:val="00BC2CD3"/>
    <w:rsid w:val="00BC2E3A"/>
    <w:rsid w:val="00BC355D"/>
    <w:rsid w:val="00BC3649"/>
    <w:rsid w:val="00BC37D1"/>
    <w:rsid w:val="00BC3800"/>
    <w:rsid w:val="00BC38A6"/>
    <w:rsid w:val="00BC3C16"/>
    <w:rsid w:val="00BC3C9D"/>
    <w:rsid w:val="00BC4501"/>
    <w:rsid w:val="00BC47BB"/>
    <w:rsid w:val="00BC4969"/>
    <w:rsid w:val="00BC4B61"/>
    <w:rsid w:val="00BC4D96"/>
    <w:rsid w:val="00BC4DBF"/>
    <w:rsid w:val="00BC4E1C"/>
    <w:rsid w:val="00BC52FF"/>
    <w:rsid w:val="00BC5675"/>
    <w:rsid w:val="00BC590F"/>
    <w:rsid w:val="00BC5DF8"/>
    <w:rsid w:val="00BC5F30"/>
    <w:rsid w:val="00BC6513"/>
    <w:rsid w:val="00BC658F"/>
    <w:rsid w:val="00BC6EB0"/>
    <w:rsid w:val="00BC7035"/>
    <w:rsid w:val="00BC7077"/>
    <w:rsid w:val="00BC7154"/>
    <w:rsid w:val="00BC72E1"/>
    <w:rsid w:val="00BC732B"/>
    <w:rsid w:val="00BC7885"/>
    <w:rsid w:val="00BC7B2A"/>
    <w:rsid w:val="00BC7D7E"/>
    <w:rsid w:val="00BC7EC6"/>
    <w:rsid w:val="00BD00FF"/>
    <w:rsid w:val="00BD015E"/>
    <w:rsid w:val="00BD0179"/>
    <w:rsid w:val="00BD063C"/>
    <w:rsid w:val="00BD07CE"/>
    <w:rsid w:val="00BD08B3"/>
    <w:rsid w:val="00BD091D"/>
    <w:rsid w:val="00BD09D5"/>
    <w:rsid w:val="00BD09F3"/>
    <w:rsid w:val="00BD0F94"/>
    <w:rsid w:val="00BD129C"/>
    <w:rsid w:val="00BD1690"/>
    <w:rsid w:val="00BD17CB"/>
    <w:rsid w:val="00BD1927"/>
    <w:rsid w:val="00BD21E4"/>
    <w:rsid w:val="00BD2384"/>
    <w:rsid w:val="00BD23E9"/>
    <w:rsid w:val="00BD267B"/>
    <w:rsid w:val="00BD26A6"/>
    <w:rsid w:val="00BD28D8"/>
    <w:rsid w:val="00BD3092"/>
    <w:rsid w:val="00BD3127"/>
    <w:rsid w:val="00BD31E8"/>
    <w:rsid w:val="00BD33B7"/>
    <w:rsid w:val="00BD3558"/>
    <w:rsid w:val="00BD38F1"/>
    <w:rsid w:val="00BD3C39"/>
    <w:rsid w:val="00BD4393"/>
    <w:rsid w:val="00BD4473"/>
    <w:rsid w:val="00BD453E"/>
    <w:rsid w:val="00BD467F"/>
    <w:rsid w:val="00BD47C0"/>
    <w:rsid w:val="00BD4988"/>
    <w:rsid w:val="00BD49D3"/>
    <w:rsid w:val="00BD5073"/>
    <w:rsid w:val="00BD50A9"/>
    <w:rsid w:val="00BD53D6"/>
    <w:rsid w:val="00BD565C"/>
    <w:rsid w:val="00BD569F"/>
    <w:rsid w:val="00BD5C38"/>
    <w:rsid w:val="00BD5EAA"/>
    <w:rsid w:val="00BD5F5A"/>
    <w:rsid w:val="00BD5F95"/>
    <w:rsid w:val="00BD5FDD"/>
    <w:rsid w:val="00BD6094"/>
    <w:rsid w:val="00BD6673"/>
    <w:rsid w:val="00BD6A42"/>
    <w:rsid w:val="00BD6D4A"/>
    <w:rsid w:val="00BD6EF6"/>
    <w:rsid w:val="00BD714C"/>
    <w:rsid w:val="00BD719B"/>
    <w:rsid w:val="00BD71E6"/>
    <w:rsid w:val="00BD725F"/>
    <w:rsid w:val="00BD7456"/>
    <w:rsid w:val="00BD74DE"/>
    <w:rsid w:val="00BD7A7C"/>
    <w:rsid w:val="00BD7B8A"/>
    <w:rsid w:val="00BD7E64"/>
    <w:rsid w:val="00BD7F8E"/>
    <w:rsid w:val="00BE0304"/>
    <w:rsid w:val="00BE03C4"/>
    <w:rsid w:val="00BE08AB"/>
    <w:rsid w:val="00BE093F"/>
    <w:rsid w:val="00BE0A88"/>
    <w:rsid w:val="00BE0BA2"/>
    <w:rsid w:val="00BE0D18"/>
    <w:rsid w:val="00BE1218"/>
    <w:rsid w:val="00BE123A"/>
    <w:rsid w:val="00BE1250"/>
    <w:rsid w:val="00BE1289"/>
    <w:rsid w:val="00BE129D"/>
    <w:rsid w:val="00BE1B48"/>
    <w:rsid w:val="00BE1FD2"/>
    <w:rsid w:val="00BE206D"/>
    <w:rsid w:val="00BE212F"/>
    <w:rsid w:val="00BE22A1"/>
    <w:rsid w:val="00BE22B1"/>
    <w:rsid w:val="00BE22DD"/>
    <w:rsid w:val="00BE2384"/>
    <w:rsid w:val="00BE2424"/>
    <w:rsid w:val="00BE242F"/>
    <w:rsid w:val="00BE2758"/>
    <w:rsid w:val="00BE293F"/>
    <w:rsid w:val="00BE295F"/>
    <w:rsid w:val="00BE2A11"/>
    <w:rsid w:val="00BE2A44"/>
    <w:rsid w:val="00BE2A8F"/>
    <w:rsid w:val="00BE2E1F"/>
    <w:rsid w:val="00BE2F49"/>
    <w:rsid w:val="00BE3897"/>
    <w:rsid w:val="00BE38BA"/>
    <w:rsid w:val="00BE38D5"/>
    <w:rsid w:val="00BE3993"/>
    <w:rsid w:val="00BE3CFD"/>
    <w:rsid w:val="00BE3F84"/>
    <w:rsid w:val="00BE4203"/>
    <w:rsid w:val="00BE474B"/>
    <w:rsid w:val="00BE4C76"/>
    <w:rsid w:val="00BE50B3"/>
    <w:rsid w:val="00BE5118"/>
    <w:rsid w:val="00BE51B9"/>
    <w:rsid w:val="00BE51E8"/>
    <w:rsid w:val="00BE59EB"/>
    <w:rsid w:val="00BE5ACC"/>
    <w:rsid w:val="00BE5B2D"/>
    <w:rsid w:val="00BE5EB9"/>
    <w:rsid w:val="00BE6244"/>
    <w:rsid w:val="00BE6245"/>
    <w:rsid w:val="00BE63FE"/>
    <w:rsid w:val="00BE66D3"/>
    <w:rsid w:val="00BE6768"/>
    <w:rsid w:val="00BE6CEF"/>
    <w:rsid w:val="00BE7023"/>
    <w:rsid w:val="00BE7173"/>
    <w:rsid w:val="00BE75DB"/>
    <w:rsid w:val="00BE7DB0"/>
    <w:rsid w:val="00BE7E48"/>
    <w:rsid w:val="00BF0030"/>
    <w:rsid w:val="00BF01BC"/>
    <w:rsid w:val="00BF0284"/>
    <w:rsid w:val="00BF05F6"/>
    <w:rsid w:val="00BF08CC"/>
    <w:rsid w:val="00BF0A7C"/>
    <w:rsid w:val="00BF0B07"/>
    <w:rsid w:val="00BF0D96"/>
    <w:rsid w:val="00BF0DCA"/>
    <w:rsid w:val="00BF0E0C"/>
    <w:rsid w:val="00BF0F93"/>
    <w:rsid w:val="00BF1244"/>
    <w:rsid w:val="00BF1319"/>
    <w:rsid w:val="00BF150D"/>
    <w:rsid w:val="00BF16FE"/>
    <w:rsid w:val="00BF1925"/>
    <w:rsid w:val="00BF1BFF"/>
    <w:rsid w:val="00BF1DA6"/>
    <w:rsid w:val="00BF2572"/>
    <w:rsid w:val="00BF25BE"/>
    <w:rsid w:val="00BF266F"/>
    <w:rsid w:val="00BF270F"/>
    <w:rsid w:val="00BF2842"/>
    <w:rsid w:val="00BF2A49"/>
    <w:rsid w:val="00BF2CF0"/>
    <w:rsid w:val="00BF2D22"/>
    <w:rsid w:val="00BF2DAD"/>
    <w:rsid w:val="00BF31CB"/>
    <w:rsid w:val="00BF3252"/>
    <w:rsid w:val="00BF342F"/>
    <w:rsid w:val="00BF3477"/>
    <w:rsid w:val="00BF365D"/>
    <w:rsid w:val="00BF382D"/>
    <w:rsid w:val="00BF387A"/>
    <w:rsid w:val="00BF3AE3"/>
    <w:rsid w:val="00BF3BE5"/>
    <w:rsid w:val="00BF3C3A"/>
    <w:rsid w:val="00BF3EA0"/>
    <w:rsid w:val="00BF400E"/>
    <w:rsid w:val="00BF4035"/>
    <w:rsid w:val="00BF41CA"/>
    <w:rsid w:val="00BF43AD"/>
    <w:rsid w:val="00BF461B"/>
    <w:rsid w:val="00BF4F1E"/>
    <w:rsid w:val="00BF5166"/>
    <w:rsid w:val="00BF525E"/>
    <w:rsid w:val="00BF52C0"/>
    <w:rsid w:val="00BF5700"/>
    <w:rsid w:val="00BF5714"/>
    <w:rsid w:val="00BF58D1"/>
    <w:rsid w:val="00BF60DD"/>
    <w:rsid w:val="00BF6180"/>
    <w:rsid w:val="00BF62EC"/>
    <w:rsid w:val="00BF65AA"/>
    <w:rsid w:val="00BF69C8"/>
    <w:rsid w:val="00BF6B86"/>
    <w:rsid w:val="00BF6E16"/>
    <w:rsid w:val="00BF6FB6"/>
    <w:rsid w:val="00BF74BD"/>
    <w:rsid w:val="00BF75BC"/>
    <w:rsid w:val="00BF76BE"/>
    <w:rsid w:val="00BF78F4"/>
    <w:rsid w:val="00BF7E83"/>
    <w:rsid w:val="00BF7FF2"/>
    <w:rsid w:val="00C0018E"/>
    <w:rsid w:val="00C004C5"/>
    <w:rsid w:val="00C007B3"/>
    <w:rsid w:val="00C00AF7"/>
    <w:rsid w:val="00C00B2F"/>
    <w:rsid w:val="00C00FFA"/>
    <w:rsid w:val="00C0173E"/>
    <w:rsid w:val="00C017AD"/>
    <w:rsid w:val="00C01BF0"/>
    <w:rsid w:val="00C021A6"/>
    <w:rsid w:val="00C021B8"/>
    <w:rsid w:val="00C021D4"/>
    <w:rsid w:val="00C02B6F"/>
    <w:rsid w:val="00C02C8D"/>
    <w:rsid w:val="00C02CE7"/>
    <w:rsid w:val="00C02EBD"/>
    <w:rsid w:val="00C02F74"/>
    <w:rsid w:val="00C02F83"/>
    <w:rsid w:val="00C031E6"/>
    <w:rsid w:val="00C031EB"/>
    <w:rsid w:val="00C03E3F"/>
    <w:rsid w:val="00C03EBE"/>
    <w:rsid w:val="00C03ED6"/>
    <w:rsid w:val="00C04746"/>
    <w:rsid w:val="00C04CC9"/>
    <w:rsid w:val="00C05131"/>
    <w:rsid w:val="00C05834"/>
    <w:rsid w:val="00C06396"/>
    <w:rsid w:val="00C06619"/>
    <w:rsid w:val="00C06928"/>
    <w:rsid w:val="00C06993"/>
    <w:rsid w:val="00C073BC"/>
    <w:rsid w:val="00C07492"/>
    <w:rsid w:val="00C07525"/>
    <w:rsid w:val="00C07685"/>
    <w:rsid w:val="00C0784D"/>
    <w:rsid w:val="00C078BD"/>
    <w:rsid w:val="00C0797A"/>
    <w:rsid w:val="00C07E92"/>
    <w:rsid w:val="00C104A9"/>
    <w:rsid w:val="00C1063F"/>
    <w:rsid w:val="00C10B98"/>
    <w:rsid w:val="00C10C5B"/>
    <w:rsid w:val="00C10CE9"/>
    <w:rsid w:val="00C112AE"/>
    <w:rsid w:val="00C113DD"/>
    <w:rsid w:val="00C115C9"/>
    <w:rsid w:val="00C1191A"/>
    <w:rsid w:val="00C11AFA"/>
    <w:rsid w:val="00C11EA2"/>
    <w:rsid w:val="00C122AB"/>
    <w:rsid w:val="00C12392"/>
    <w:rsid w:val="00C125D0"/>
    <w:rsid w:val="00C12662"/>
    <w:rsid w:val="00C12686"/>
    <w:rsid w:val="00C12CD1"/>
    <w:rsid w:val="00C12ECE"/>
    <w:rsid w:val="00C130D1"/>
    <w:rsid w:val="00C132AB"/>
    <w:rsid w:val="00C13540"/>
    <w:rsid w:val="00C13C59"/>
    <w:rsid w:val="00C13C64"/>
    <w:rsid w:val="00C13D2E"/>
    <w:rsid w:val="00C13DA2"/>
    <w:rsid w:val="00C14258"/>
    <w:rsid w:val="00C1425A"/>
    <w:rsid w:val="00C142EC"/>
    <w:rsid w:val="00C14534"/>
    <w:rsid w:val="00C146CF"/>
    <w:rsid w:val="00C149B9"/>
    <w:rsid w:val="00C14A26"/>
    <w:rsid w:val="00C14EEF"/>
    <w:rsid w:val="00C14FC9"/>
    <w:rsid w:val="00C150ED"/>
    <w:rsid w:val="00C15344"/>
    <w:rsid w:val="00C153C8"/>
    <w:rsid w:val="00C1556E"/>
    <w:rsid w:val="00C15583"/>
    <w:rsid w:val="00C156D7"/>
    <w:rsid w:val="00C15A0C"/>
    <w:rsid w:val="00C15AD9"/>
    <w:rsid w:val="00C15BAD"/>
    <w:rsid w:val="00C15E1A"/>
    <w:rsid w:val="00C15E5F"/>
    <w:rsid w:val="00C15EDA"/>
    <w:rsid w:val="00C16074"/>
    <w:rsid w:val="00C160B5"/>
    <w:rsid w:val="00C161D3"/>
    <w:rsid w:val="00C1629F"/>
    <w:rsid w:val="00C1660B"/>
    <w:rsid w:val="00C16633"/>
    <w:rsid w:val="00C16A3D"/>
    <w:rsid w:val="00C16CDB"/>
    <w:rsid w:val="00C16DBD"/>
    <w:rsid w:val="00C16FC8"/>
    <w:rsid w:val="00C1700A"/>
    <w:rsid w:val="00C17012"/>
    <w:rsid w:val="00C17423"/>
    <w:rsid w:val="00C1774B"/>
    <w:rsid w:val="00C17898"/>
    <w:rsid w:val="00C17B0D"/>
    <w:rsid w:val="00C17B25"/>
    <w:rsid w:val="00C17F5F"/>
    <w:rsid w:val="00C2018A"/>
    <w:rsid w:val="00C205B1"/>
    <w:rsid w:val="00C205D3"/>
    <w:rsid w:val="00C20B4B"/>
    <w:rsid w:val="00C20C2D"/>
    <w:rsid w:val="00C20E63"/>
    <w:rsid w:val="00C212D4"/>
    <w:rsid w:val="00C212FE"/>
    <w:rsid w:val="00C21384"/>
    <w:rsid w:val="00C21802"/>
    <w:rsid w:val="00C21910"/>
    <w:rsid w:val="00C21B4B"/>
    <w:rsid w:val="00C21C15"/>
    <w:rsid w:val="00C223E8"/>
    <w:rsid w:val="00C224E2"/>
    <w:rsid w:val="00C225D2"/>
    <w:rsid w:val="00C22949"/>
    <w:rsid w:val="00C22B01"/>
    <w:rsid w:val="00C230A4"/>
    <w:rsid w:val="00C235BC"/>
    <w:rsid w:val="00C235EC"/>
    <w:rsid w:val="00C2365F"/>
    <w:rsid w:val="00C23665"/>
    <w:rsid w:val="00C23807"/>
    <w:rsid w:val="00C239F1"/>
    <w:rsid w:val="00C23A18"/>
    <w:rsid w:val="00C23A61"/>
    <w:rsid w:val="00C23BCB"/>
    <w:rsid w:val="00C23C99"/>
    <w:rsid w:val="00C23F65"/>
    <w:rsid w:val="00C2469E"/>
    <w:rsid w:val="00C24B9A"/>
    <w:rsid w:val="00C24EAE"/>
    <w:rsid w:val="00C24F29"/>
    <w:rsid w:val="00C24F77"/>
    <w:rsid w:val="00C2536B"/>
    <w:rsid w:val="00C254AE"/>
    <w:rsid w:val="00C25649"/>
    <w:rsid w:val="00C25848"/>
    <w:rsid w:val="00C2591C"/>
    <w:rsid w:val="00C25B48"/>
    <w:rsid w:val="00C25F2C"/>
    <w:rsid w:val="00C25F7A"/>
    <w:rsid w:val="00C26059"/>
    <w:rsid w:val="00C262C5"/>
    <w:rsid w:val="00C26304"/>
    <w:rsid w:val="00C265ED"/>
    <w:rsid w:val="00C267C2"/>
    <w:rsid w:val="00C2697F"/>
    <w:rsid w:val="00C26E99"/>
    <w:rsid w:val="00C2713A"/>
    <w:rsid w:val="00C271E6"/>
    <w:rsid w:val="00C27691"/>
    <w:rsid w:val="00C27C2C"/>
    <w:rsid w:val="00C3048B"/>
    <w:rsid w:val="00C304F8"/>
    <w:rsid w:val="00C30522"/>
    <w:rsid w:val="00C305B2"/>
    <w:rsid w:val="00C30759"/>
    <w:rsid w:val="00C30D07"/>
    <w:rsid w:val="00C30DFF"/>
    <w:rsid w:val="00C30E4F"/>
    <w:rsid w:val="00C30FF3"/>
    <w:rsid w:val="00C3104C"/>
    <w:rsid w:val="00C31078"/>
    <w:rsid w:val="00C31368"/>
    <w:rsid w:val="00C31BED"/>
    <w:rsid w:val="00C32044"/>
    <w:rsid w:val="00C320DE"/>
    <w:rsid w:val="00C3252E"/>
    <w:rsid w:val="00C325A4"/>
    <w:rsid w:val="00C326C6"/>
    <w:rsid w:val="00C32A18"/>
    <w:rsid w:val="00C32B3A"/>
    <w:rsid w:val="00C32EDD"/>
    <w:rsid w:val="00C33035"/>
    <w:rsid w:val="00C333D5"/>
    <w:rsid w:val="00C3371C"/>
    <w:rsid w:val="00C33937"/>
    <w:rsid w:val="00C33ABA"/>
    <w:rsid w:val="00C33C80"/>
    <w:rsid w:val="00C3415C"/>
    <w:rsid w:val="00C346A6"/>
    <w:rsid w:val="00C348CA"/>
    <w:rsid w:val="00C34AE9"/>
    <w:rsid w:val="00C34BC5"/>
    <w:rsid w:val="00C34DC9"/>
    <w:rsid w:val="00C34E02"/>
    <w:rsid w:val="00C34E99"/>
    <w:rsid w:val="00C34F46"/>
    <w:rsid w:val="00C3521B"/>
    <w:rsid w:val="00C35600"/>
    <w:rsid w:val="00C35D24"/>
    <w:rsid w:val="00C35DE4"/>
    <w:rsid w:val="00C3618B"/>
    <w:rsid w:val="00C3642F"/>
    <w:rsid w:val="00C36488"/>
    <w:rsid w:val="00C3689A"/>
    <w:rsid w:val="00C368EE"/>
    <w:rsid w:val="00C36BBF"/>
    <w:rsid w:val="00C36D6C"/>
    <w:rsid w:val="00C36DA2"/>
    <w:rsid w:val="00C36E20"/>
    <w:rsid w:val="00C3711D"/>
    <w:rsid w:val="00C3713F"/>
    <w:rsid w:val="00C37251"/>
    <w:rsid w:val="00C37537"/>
    <w:rsid w:val="00C37A46"/>
    <w:rsid w:val="00C37D91"/>
    <w:rsid w:val="00C400FF"/>
    <w:rsid w:val="00C403EB"/>
    <w:rsid w:val="00C4053B"/>
    <w:rsid w:val="00C4053D"/>
    <w:rsid w:val="00C406C2"/>
    <w:rsid w:val="00C40A0A"/>
    <w:rsid w:val="00C40C01"/>
    <w:rsid w:val="00C40C3E"/>
    <w:rsid w:val="00C40FE3"/>
    <w:rsid w:val="00C41069"/>
    <w:rsid w:val="00C41300"/>
    <w:rsid w:val="00C41402"/>
    <w:rsid w:val="00C4166D"/>
    <w:rsid w:val="00C41A3A"/>
    <w:rsid w:val="00C41AC5"/>
    <w:rsid w:val="00C41BBF"/>
    <w:rsid w:val="00C41CE6"/>
    <w:rsid w:val="00C41EC2"/>
    <w:rsid w:val="00C420A9"/>
    <w:rsid w:val="00C422AF"/>
    <w:rsid w:val="00C428E7"/>
    <w:rsid w:val="00C42A4B"/>
    <w:rsid w:val="00C42A59"/>
    <w:rsid w:val="00C42A76"/>
    <w:rsid w:val="00C430DD"/>
    <w:rsid w:val="00C43498"/>
    <w:rsid w:val="00C4363C"/>
    <w:rsid w:val="00C43788"/>
    <w:rsid w:val="00C43822"/>
    <w:rsid w:val="00C438E0"/>
    <w:rsid w:val="00C43904"/>
    <w:rsid w:val="00C440E6"/>
    <w:rsid w:val="00C442C1"/>
    <w:rsid w:val="00C443E4"/>
    <w:rsid w:val="00C4479F"/>
    <w:rsid w:val="00C4493C"/>
    <w:rsid w:val="00C44B3D"/>
    <w:rsid w:val="00C44BB0"/>
    <w:rsid w:val="00C44BFC"/>
    <w:rsid w:val="00C44CCD"/>
    <w:rsid w:val="00C44D86"/>
    <w:rsid w:val="00C44F9F"/>
    <w:rsid w:val="00C45011"/>
    <w:rsid w:val="00C4553C"/>
    <w:rsid w:val="00C456D7"/>
    <w:rsid w:val="00C45896"/>
    <w:rsid w:val="00C45A60"/>
    <w:rsid w:val="00C45C22"/>
    <w:rsid w:val="00C4653C"/>
    <w:rsid w:val="00C46588"/>
    <w:rsid w:val="00C466CE"/>
    <w:rsid w:val="00C46A06"/>
    <w:rsid w:val="00C46B1D"/>
    <w:rsid w:val="00C46EF6"/>
    <w:rsid w:val="00C46F88"/>
    <w:rsid w:val="00C4720D"/>
    <w:rsid w:val="00C473B2"/>
    <w:rsid w:val="00C478EE"/>
    <w:rsid w:val="00C504AF"/>
    <w:rsid w:val="00C50603"/>
    <w:rsid w:val="00C50682"/>
    <w:rsid w:val="00C50710"/>
    <w:rsid w:val="00C5090B"/>
    <w:rsid w:val="00C50977"/>
    <w:rsid w:val="00C5098B"/>
    <w:rsid w:val="00C50E2F"/>
    <w:rsid w:val="00C512A2"/>
    <w:rsid w:val="00C51460"/>
    <w:rsid w:val="00C515E9"/>
    <w:rsid w:val="00C516A8"/>
    <w:rsid w:val="00C51B04"/>
    <w:rsid w:val="00C51B25"/>
    <w:rsid w:val="00C51B92"/>
    <w:rsid w:val="00C51DC0"/>
    <w:rsid w:val="00C51F1A"/>
    <w:rsid w:val="00C51F35"/>
    <w:rsid w:val="00C51F4C"/>
    <w:rsid w:val="00C52150"/>
    <w:rsid w:val="00C52258"/>
    <w:rsid w:val="00C523D4"/>
    <w:rsid w:val="00C5243B"/>
    <w:rsid w:val="00C527A8"/>
    <w:rsid w:val="00C52836"/>
    <w:rsid w:val="00C52ABD"/>
    <w:rsid w:val="00C52B34"/>
    <w:rsid w:val="00C52D9E"/>
    <w:rsid w:val="00C52F13"/>
    <w:rsid w:val="00C531A1"/>
    <w:rsid w:val="00C53445"/>
    <w:rsid w:val="00C535A2"/>
    <w:rsid w:val="00C535E5"/>
    <w:rsid w:val="00C537CC"/>
    <w:rsid w:val="00C5394A"/>
    <w:rsid w:val="00C5397A"/>
    <w:rsid w:val="00C539AE"/>
    <w:rsid w:val="00C539D3"/>
    <w:rsid w:val="00C53AC1"/>
    <w:rsid w:val="00C53BBC"/>
    <w:rsid w:val="00C53DC2"/>
    <w:rsid w:val="00C54161"/>
    <w:rsid w:val="00C54270"/>
    <w:rsid w:val="00C543BD"/>
    <w:rsid w:val="00C546A7"/>
    <w:rsid w:val="00C54824"/>
    <w:rsid w:val="00C548CB"/>
    <w:rsid w:val="00C5495A"/>
    <w:rsid w:val="00C54D81"/>
    <w:rsid w:val="00C550D9"/>
    <w:rsid w:val="00C55851"/>
    <w:rsid w:val="00C55950"/>
    <w:rsid w:val="00C560A2"/>
    <w:rsid w:val="00C56285"/>
    <w:rsid w:val="00C562B7"/>
    <w:rsid w:val="00C563A9"/>
    <w:rsid w:val="00C565B8"/>
    <w:rsid w:val="00C56BC9"/>
    <w:rsid w:val="00C56C70"/>
    <w:rsid w:val="00C56D77"/>
    <w:rsid w:val="00C56F4B"/>
    <w:rsid w:val="00C57056"/>
    <w:rsid w:val="00C57059"/>
    <w:rsid w:val="00C571C9"/>
    <w:rsid w:val="00C579A5"/>
    <w:rsid w:val="00C57A41"/>
    <w:rsid w:val="00C57D04"/>
    <w:rsid w:val="00C57EDC"/>
    <w:rsid w:val="00C60471"/>
    <w:rsid w:val="00C604FA"/>
    <w:rsid w:val="00C60A7D"/>
    <w:rsid w:val="00C60BE1"/>
    <w:rsid w:val="00C60D2E"/>
    <w:rsid w:val="00C60F39"/>
    <w:rsid w:val="00C60F6A"/>
    <w:rsid w:val="00C60FFA"/>
    <w:rsid w:val="00C614BE"/>
    <w:rsid w:val="00C61A0B"/>
    <w:rsid w:val="00C62127"/>
    <w:rsid w:val="00C6218B"/>
    <w:rsid w:val="00C6228D"/>
    <w:rsid w:val="00C622D9"/>
    <w:rsid w:val="00C62400"/>
    <w:rsid w:val="00C625CB"/>
    <w:rsid w:val="00C62789"/>
    <w:rsid w:val="00C627E1"/>
    <w:rsid w:val="00C6292D"/>
    <w:rsid w:val="00C62A84"/>
    <w:rsid w:val="00C62D57"/>
    <w:rsid w:val="00C62D6C"/>
    <w:rsid w:val="00C62DC4"/>
    <w:rsid w:val="00C632E9"/>
    <w:rsid w:val="00C635DD"/>
    <w:rsid w:val="00C6367A"/>
    <w:rsid w:val="00C63748"/>
    <w:rsid w:val="00C638D7"/>
    <w:rsid w:val="00C63EDE"/>
    <w:rsid w:val="00C63F3D"/>
    <w:rsid w:val="00C63F95"/>
    <w:rsid w:val="00C63FD5"/>
    <w:rsid w:val="00C64295"/>
    <w:rsid w:val="00C64390"/>
    <w:rsid w:val="00C649DB"/>
    <w:rsid w:val="00C651FD"/>
    <w:rsid w:val="00C6573A"/>
    <w:rsid w:val="00C65753"/>
    <w:rsid w:val="00C65787"/>
    <w:rsid w:val="00C6594C"/>
    <w:rsid w:val="00C65DD2"/>
    <w:rsid w:val="00C66063"/>
    <w:rsid w:val="00C661BE"/>
    <w:rsid w:val="00C663EB"/>
    <w:rsid w:val="00C66868"/>
    <w:rsid w:val="00C66BD3"/>
    <w:rsid w:val="00C67393"/>
    <w:rsid w:val="00C67456"/>
    <w:rsid w:val="00C67574"/>
    <w:rsid w:val="00C67A0D"/>
    <w:rsid w:val="00C67BCB"/>
    <w:rsid w:val="00C67E65"/>
    <w:rsid w:val="00C700F2"/>
    <w:rsid w:val="00C70274"/>
    <w:rsid w:val="00C7034D"/>
    <w:rsid w:val="00C70553"/>
    <w:rsid w:val="00C70594"/>
    <w:rsid w:val="00C707B6"/>
    <w:rsid w:val="00C70E18"/>
    <w:rsid w:val="00C71533"/>
    <w:rsid w:val="00C71586"/>
    <w:rsid w:val="00C71A29"/>
    <w:rsid w:val="00C71F74"/>
    <w:rsid w:val="00C72046"/>
    <w:rsid w:val="00C72123"/>
    <w:rsid w:val="00C72471"/>
    <w:rsid w:val="00C724EA"/>
    <w:rsid w:val="00C72564"/>
    <w:rsid w:val="00C725AE"/>
    <w:rsid w:val="00C726A0"/>
    <w:rsid w:val="00C726B1"/>
    <w:rsid w:val="00C727EF"/>
    <w:rsid w:val="00C72AFC"/>
    <w:rsid w:val="00C72D76"/>
    <w:rsid w:val="00C73244"/>
    <w:rsid w:val="00C7330B"/>
    <w:rsid w:val="00C73572"/>
    <w:rsid w:val="00C7389B"/>
    <w:rsid w:val="00C738FB"/>
    <w:rsid w:val="00C73B2D"/>
    <w:rsid w:val="00C73F41"/>
    <w:rsid w:val="00C74456"/>
    <w:rsid w:val="00C74706"/>
    <w:rsid w:val="00C7487E"/>
    <w:rsid w:val="00C748C2"/>
    <w:rsid w:val="00C748E2"/>
    <w:rsid w:val="00C74BB1"/>
    <w:rsid w:val="00C74FEE"/>
    <w:rsid w:val="00C75092"/>
    <w:rsid w:val="00C75318"/>
    <w:rsid w:val="00C75405"/>
    <w:rsid w:val="00C755FA"/>
    <w:rsid w:val="00C75CF3"/>
    <w:rsid w:val="00C75D67"/>
    <w:rsid w:val="00C75E45"/>
    <w:rsid w:val="00C75F9E"/>
    <w:rsid w:val="00C76954"/>
    <w:rsid w:val="00C775F2"/>
    <w:rsid w:val="00C776D2"/>
    <w:rsid w:val="00C7782E"/>
    <w:rsid w:val="00C77836"/>
    <w:rsid w:val="00C7785B"/>
    <w:rsid w:val="00C77B4A"/>
    <w:rsid w:val="00C77FCE"/>
    <w:rsid w:val="00C800BC"/>
    <w:rsid w:val="00C802C4"/>
    <w:rsid w:val="00C80649"/>
    <w:rsid w:val="00C8084A"/>
    <w:rsid w:val="00C8084B"/>
    <w:rsid w:val="00C8084D"/>
    <w:rsid w:val="00C80E5E"/>
    <w:rsid w:val="00C80E9A"/>
    <w:rsid w:val="00C80EF6"/>
    <w:rsid w:val="00C8100C"/>
    <w:rsid w:val="00C817AB"/>
    <w:rsid w:val="00C8186E"/>
    <w:rsid w:val="00C819D3"/>
    <w:rsid w:val="00C81A9C"/>
    <w:rsid w:val="00C81C81"/>
    <w:rsid w:val="00C81D43"/>
    <w:rsid w:val="00C81EBD"/>
    <w:rsid w:val="00C82067"/>
    <w:rsid w:val="00C82393"/>
    <w:rsid w:val="00C82632"/>
    <w:rsid w:val="00C8280B"/>
    <w:rsid w:val="00C82C87"/>
    <w:rsid w:val="00C82EAD"/>
    <w:rsid w:val="00C83015"/>
    <w:rsid w:val="00C830CC"/>
    <w:rsid w:val="00C832E7"/>
    <w:rsid w:val="00C83480"/>
    <w:rsid w:val="00C83837"/>
    <w:rsid w:val="00C838B9"/>
    <w:rsid w:val="00C83B46"/>
    <w:rsid w:val="00C83F8F"/>
    <w:rsid w:val="00C83FFE"/>
    <w:rsid w:val="00C841FC"/>
    <w:rsid w:val="00C842B3"/>
    <w:rsid w:val="00C8433A"/>
    <w:rsid w:val="00C84357"/>
    <w:rsid w:val="00C843F3"/>
    <w:rsid w:val="00C84771"/>
    <w:rsid w:val="00C84B11"/>
    <w:rsid w:val="00C84B2E"/>
    <w:rsid w:val="00C84BD4"/>
    <w:rsid w:val="00C84E06"/>
    <w:rsid w:val="00C84F62"/>
    <w:rsid w:val="00C84FBF"/>
    <w:rsid w:val="00C8500D"/>
    <w:rsid w:val="00C85098"/>
    <w:rsid w:val="00C85246"/>
    <w:rsid w:val="00C85335"/>
    <w:rsid w:val="00C855CA"/>
    <w:rsid w:val="00C85641"/>
    <w:rsid w:val="00C859DF"/>
    <w:rsid w:val="00C85A20"/>
    <w:rsid w:val="00C85BD4"/>
    <w:rsid w:val="00C86380"/>
    <w:rsid w:val="00C864E2"/>
    <w:rsid w:val="00C86682"/>
    <w:rsid w:val="00C86812"/>
    <w:rsid w:val="00C86A2A"/>
    <w:rsid w:val="00C86D21"/>
    <w:rsid w:val="00C86F36"/>
    <w:rsid w:val="00C8763C"/>
    <w:rsid w:val="00C878F7"/>
    <w:rsid w:val="00C87A22"/>
    <w:rsid w:val="00C87B01"/>
    <w:rsid w:val="00C87B04"/>
    <w:rsid w:val="00C87B37"/>
    <w:rsid w:val="00C9018A"/>
    <w:rsid w:val="00C903EC"/>
    <w:rsid w:val="00C904C5"/>
    <w:rsid w:val="00C90767"/>
    <w:rsid w:val="00C909EE"/>
    <w:rsid w:val="00C90A4D"/>
    <w:rsid w:val="00C90A83"/>
    <w:rsid w:val="00C90ADA"/>
    <w:rsid w:val="00C90D89"/>
    <w:rsid w:val="00C90DD7"/>
    <w:rsid w:val="00C90E19"/>
    <w:rsid w:val="00C90FB5"/>
    <w:rsid w:val="00C91054"/>
    <w:rsid w:val="00C91143"/>
    <w:rsid w:val="00C91359"/>
    <w:rsid w:val="00C91606"/>
    <w:rsid w:val="00C91621"/>
    <w:rsid w:val="00C917B1"/>
    <w:rsid w:val="00C917C7"/>
    <w:rsid w:val="00C919C1"/>
    <w:rsid w:val="00C91A87"/>
    <w:rsid w:val="00C91C04"/>
    <w:rsid w:val="00C91D4E"/>
    <w:rsid w:val="00C92064"/>
    <w:rsid w:val="00C9209B"/>
    <w:rsid w:val="00C9209D"/>
    <w:rsid w:val="00C9210F"/>
    <w:rsid w:val="00C925E4"/>
    <w:rsid w:val="00C927C7"/>
    <w:rsid w:val="00C92832"/>
    <w:rsid w:val="00C92B78"/>
    <w:rsid w:val="00C92F26"/>
    <w:rsid w:val="00C92F41"/>
    <w:rsid w:val="00C92F4D"/>
    <w:rsid w:val="00C92F7E"/>
    <w:rsid w:val="00C93864"/>
    <w:rsid w:val="00C93B75"/>
    <w:rsid w:val="00C93CF5"/>
    <w:rsid w:val="00C93E8D"/>
    <w:rsid w:val="00C9402C"/>
    <w:rsid w:val="00C941FE"/>
    <w:rsid w:val="00C9427F"/>
    <w:rsid w:val="00C944C9"/>
    <w:rsid w:val="00C944D2"/>
    <w:rsid w:val="00C9472F"/>
    <w:rsid w:val="00C94842"/>
    <w:rsid w:val="00C94BAD"/>
    <w:rsid w:val="00C9507F"/>
    <w:rsid w:val="00C95229"/>
    <w:rsid w:val="00C95274"/>
    <w:rsid w:val="00C9529A"/>
    <w:rsid w:val="00C95365"/>
    <w:rsid w:val="00C95479"/>
    <w:rsid w:val="00C9566A"/>
    <w:rsid w:val="00C95717"/>
    <w:rsid w:val="00C95908"/>
    <w:rsid w:val="00C9593C"/>
    <w:rsid w:val="00C95A15"/>
    <w:rsid w:val="00C9602A"/>
    <w:rsid w:val="00C96111"/>
    <w:rsid w:val="00C9613F"/>
    <w:rsid w:val="00C967D1"/>
    <w:rsid w:val="00C967F0"/>
    <w:rsid w:val="00C9698B"/>
    <w:rsid w:val="00C96A52"/>
    <w:rsid w:val="00C96A7B"/>
    <w:rsid w:val="00C96B20"/>
    <w:rsid w:val="00C96B55"/>
    <w:rsid w:val="00C96C36"/>
    <w:rsid w:val="00C97210"/>
    <w:rsid w:val="00C9726D"/>
    <w:rsid w:val="00C972E9"/>
    <w:rsid w:val="00C972F9"/>
    <w:rsid w:val="00C974A0"/>
    <w:rsid w:val="00C97625"/>
    <w:rsid w:val="00C9764E"/>
    <w:rsid w:val="00C9772E"/>
    <w:rsid w:val="00C9787C"/>
    <w:rsid w:val="00C979B1"/>
    <w:rsid w:val="00C97E8B"/>
    <w:rsid w:val="00CA00A9"/>
    <w:rsid w:val="00CA023C"/>
    <w:rsid w:val="00CA0295"/>
    <w:rsid w:val="00CA0309"/>
    <w:rsid w:val="00CA09E9"/>
    <w:rsid w:val="00CA0B75"/>
    <w:rsid w:val="00CA0E49"/>
    <w:rsid w:val="00CA0EAC"/>
    <w:rsid w:val="00CA0F87"/>
    <w:rsid w:val="00CA0F99"/>
    <w:rsid w:val="00CA0FB9"/>
    <w:rsid w:val="00CA127D"/>
    <w:rsid w:val="00CA14B4"/>
    <w:rsid w:val="00CA1658"/>
    <w:rsid w:val="00CA1A43"/>
    <w:rsid w:val="00CA1C91"/>
    <w:rsid w:val="00CA22DE"/>
    <w:rsid w:val="00CA257E"/>
    <w:rsid w:val="00CA2ACB"/>
    <w:rsid w:val="00CA2AFF"/>
    <w:rsid w:val="00CA2BA4"/>
    <w:rsid w:val="00CA2BAC"/>
    <w:rsid w:val="00CA3016"/>
    <w:rsid w:val="00CA3551"/>
    <w:rsid w:val="00CA37B6"/>
    <w:rsid w:val="00CA3845"/>
    <w:rsid w:val="00CA384E"/>
    <w:rsid w:val="00CA3AAF"/>
    <w:rsid w:val="00CA3B0E"/>
    <w:rsid w:val="00CA426E"/>
    <w:rsid w:val="00CA4432"/>
    <w:rsid w:val="00CA45A3"/>
    <w:rsid w:val="00CA46B7"/>
    <w:rsid w:val="00CA4D79"/>
    <w:rsid w:val="00CA4D8F"/>
    <w:rsid w:val="00CA4EC7"/>
    <w:rsid w:val="00CA4F17"/>
    <w:rsid w:val="00CA5044"/>
    <w:rsid w:val="00CA506E"/>
    <w:rsid w:val="00CA53B6"/>
    <w:rsid w:val="00CA5470"/>
    <w:rsid w:val="00CA54DC"/>
    <w:rsid w:val="00CA5AA6"/>
    <w:rsid w:val="00CA5B26"/>
    <w:rsid w:val="00CA5FEA"/>
    <w:rsid w:val="00CA613C"/>
    <w:rsid w:val="00CA62BF"/>
    <w:rsid w:val="00CA63F3"/>
    <w:rsid w:val="00CA692B"/>
    <w:rsid w:val="00CA6B2B"/>
    <w:rsid w:val="00CA6F19"/>
    <w:rsid w:val="00CA725D"/>
    <w:rsid w:val="00CA75A7"/>
    <w:rsid w:val="00CA7693"/>
    <w:rsid w:val="00CA7786"/>
    <w:rsid w:val="00CA79AC"/>
    <w:rsid w:val="00CA79BB"/>
    <w:rsid w:val="00CA7B56"/>
    <w:rsid w:val="00CB0064"/>
    <w:rsid w:val="00CB00A1"/>
    <w:rsid w:val="00CB025B"/>
    <w:rsid w:val="00CB0284"/>
    <w:rsid w:val="00CB062F"/>
    <w:rsid w:val="00CB073A"/>
    <w:rsid w:val="00CB07EF"/>
    <w:rsid w:val="00CB0A13"/>
    <w:rsid w:val="00CB0BC4"/>
    <w:rsid w:val="00CB0C30"/>
    <w:rsid w:val="00CB0E47"/>
    <w:rsid w:val="00CB10F5"/>
    <w:rsid w:val="00CB1466"/>
    <w:rsid w:val="00CB1BB1"/>
    <w:rsid w:val="00CB1D09"/>
    <w:rsid w:val="00CB1D76"/>
    <w:rsid w:val="00CB1F4A"/>
    <w:rsid w:val="00CB2330"/>
    <w:rsid w:val="00CB25E2"/>
    <w:rsid w:val="00CB26CB"/>
    <w:rsid w:val="00CB2FC4"/>
    <w:rsid w:val="00CB30B5"/>
    <w:rsid w:val="00CB357A"/>
    <w:rsid w:val="00CB35F0"/>
    <w:rsid w:val="00CB3938"/>
    <w:rsid w:val="00CB39C1"/>
    <w:rsid w:val="00CB3AFF"/>
    <w:rsid w:val="00CB3C56"/>
    <w:rsid w:val="00CB3D60"/>
    <w:rsid w:val="00CB3E67"/>
    <w:rsid w:val="00CB3E9E"/>
    <w:rsid w:val="00CB3EAF"/>
    <w:rsid w:val="00CB3FD9"/>
    <w:rsid w:val="00CB402E"/>
    <w:rsid w:val="00CB4774"/>
    <w:rsid w:val="00CB48D0"/>
    <w:rsid w:val="00CB4E9F"/>
    <w:rsid w:val="00CB513A"/>
    <w:rsid w:val="00CB519F"/>
    <w:rsid w:val="00CB53B0"/>
    <w:rsid w:val="00CB5496"/>
    <w:rsid w:val="00CB5642"/>
    <w:rsid w:val="00CB58D8"/>
    <w:rsid w:val="00CB5CB4"/>
    <w:rsid w:val="00CB603D"/>
    <w:rsid w:val="00CB60B6"/>
    <w:rsid w:val="00CB6874"/>
    <w:rsid w:val="00CB6BB4"/>
    <w:rsid w:val="00CB762E"/>
    <w:rsid w:val="00CB792C"/>
    <w:rsid w:val="00CB796C"/>
    <w:rsid w:val="00CB7AF4"/>
    <w:rsid w:val="00CB7D5D"/>
    <w:rsid w:val="00CB7DA0"/>
    <w:rsid w:val="00CB7DCD"/>
    <w:rsid w:val="00CB7ECF"/>
    <w:rsid w:val="00CC01A7"/>
    <w:rsid w:val="00CC0291"/>
    <w:rsid w:val="00CC03CF"/>
    <w:rsid w:val="00CC0750"/>
    <w:rsid w:val="00CC0D75"/>
    <w:rsid w:val="00CC10E1"/>
    <w:rsid w:val="00CC1B27"/>
    <w:rsid w:val="00CC24BF"/>
    <w:rsid w:val="00CC26B5"/>
    <w:rsid w:val="00CC2A99"/>
    <w:rsid w:val="00CC2B7E"/>
    <w:rsid w:val="00CC2DB3"/>
    <w:rsid w:val="00CC2E36"/>
    <w:rsid w:val="00CC2EC9"/>
    <w:rsid w:val="00CC3062"/>
    <w:rsid w:val="00CC306E"/>
    <w:rsid w:val="00CC3288"/>
    <w:rsid w:val="00CC32D5"/>
    <w:rsid w:val="00CC3594"/>
    <w:rsid w:val="00CC3611"/>
    <w:rsid w:val="00CC390E"/>
    <w:rsid w:val="00CC3AE1"/>
    <w:rsid w:val="00CC3B3F"/>
    <w:rsid w:val="00CC3B7A"/>
    <w:rsid w:val="00CC3D10"/>
    <w:rsid w:val="00CC4164"/>
    <w:rsid w:val="00CC41B8"/>
    <w:rsid w:val="00CC45B2"/>
    <w:rsid w:val="00CC4801"/>
    <w:rsid w:val="00CC4A22"/>
    <w:rsid w:val="00CC4E53"/>
    <w:rsid w:val="00CC50CA"/>
    <w:rsid w:val="00CC5117"/>
    <w:rsid w:val="00CC5251"/>
    <w:rsid w:val="00CC53A5"/>
    <w:rsid w:val="00CC55EA"/>
    <w:rsid w:val="00CC5ED1"/>
    <w:rsid w:val="00CC65B7"/>
    <w:rsid w:val="00CC679F"/>
    <w:rsid w:val="00CC6829"/>
    <w:rsid w:val="00CC68B1"/>
    <w:rsid w:val="00CC6C2D"/>
    <w:rsid w:val="00CC6F71"/>
    <w:rsid w:val="00CC7051"/>
    <w:rsid w:val="00CC717C"/>
    <w:rsid w:val="00CC71B4"/>
    <w:rsid w:val="00CC7530"/>
    <w:rsid w:val="00CC7BBD"/>
    <w:rsid w:val="00CC7D3E"/>
    <w:rsid w:val="00CC7E29"/>
    <w:rsid w:val="00CC7F19"/>
    <w:rsid w:val="00CC7F8D"/>
    <w:rsid w:val="00CD03DC"/>
    <w:rsid w:val="00CD0660"/>
    <w:rsid w:val="00CD087C"/>
    <w:rsid w:val="00CD0DFA"/>
    <w:rsid w:val="00CD0EE3"/>
    <w:rsid w:val="00CD1457"/>
    <w:rsid w:val="00CD1556"/>
    <w:rsid w:val="00CD174F"/>
    <w:rsid w:val="00CD1759"/>
    <w:rsid w:val="00CD1BBC"/>
    <w:rsid w:val="00CD1C64"/>
    <w:rsid w:val="00CD1E7F"/>
    <w:rsid w:val="00CD1F3C"/>
    <w:rsid w:val="00CD203C"/>
    <w:rsid w:val="00CD210D"/>
    <w:rsid w:val="00CD21A2"/>
    <w:rsid w:val="00CD28D6"/>
    <w:rsid w:val="00CD2CE7"/>
    <w:rsid w:val="00CD2EC5"/>
    <w:rsid w:val="00CD2ECD"/>
    <w:rsid w:val="00CD2FCF"/>
    <w:rsid w:val="00CD3005"/>
    <w:rsid w:val="00CD31D3"/>
    <w:rsid w:val="00CD352E"/>
    <w:rsid w:val="00CD3749"/>
    <w:rsid w:val="00CD3D23"/>
    <w:rsid w:val="00CD3E1A"/>
    <w:rsid w:val="00CD4360"/>
    <w:rsid w:val="00CD444F"/>
    <w:rsid w:val="00CD49D9"/>
    <w:rsid w:val="00CD4C5B"/>
    <w:rsid w:val="00CD4CFD"/>
    <w:rsid w:val="00CD4F2D"/>
    <w:rsid w:val="00CD4F46"/>
    <w:rsid w:val="00CD51DB"/>
    <w:rsid w:val="00CD526B"/>
    <w:rsid w:val="00CD52F3"/>
    <w:rsid w:val="00CD52F6"/>
    <w:rsid w:val="00CD5497"/>
    <w:rsid w:val="00CD54D8"/>
    <w:rsid w:val="00CD55F0"/>
    <w:rsid w:val="00CD573B"/>
    <w:rsid w:val="00CD57FF"/>
    <w:rsid w:val="00CD5A2E"/>
    <w:rsid w:val="00CD5CA7"/>
    <w:rsid w:val="00CD60D2"/>
    <w:rsid w:val="00CD626E"/>
    <w:rsid w:val="00CD6297"/>
    <w:rsid w:val="00CD658A"/>
    <w:rsid w:val="00CD6763"/>
    <w:rsid w:val="00CD6766"/>
    <w:rsid w:val="00CD678E"/>
    <w:rsid w:val="00CD67E0"/>
    <w:rsid w:val="00CD69E1"/>
    <w:rsid w:val="00CD6A9A"/>
    <w:rsid w:val="00CD7002"/>
    <w:rsid w:val="00CD7003"/>
    <w:rsid w:val="00CD700D"/>
    <w:rsid w:val="00CD7479"/>
    <w:rsid w:val="00CD76E5"/>
    <w:rsid w:val="00CD772B"/>
    <w:rsid w:val="00CD77AE"/>
    <w:rsid w:val="00CD7C21"/>
    <w:rsid w:val="00CD7C73"/>
    <w:rsid w:val="00CD7DC3"/>
    <w:rsid w:val="00CD7DFB"/>
    <w:rsid w:val="00CD7F1F"/>
    <w:rsid w:val="00CE005B"/>
    <w:rsid w:val="00CE04C7"/>
    <w:rsid w:val="00CE054B"/>
    <w:rsid w:val="00CE0588"/>
    <w:rsid w:val="00CE0620"/>
    <w:rsid w:val="00CE09EE"/>
    <w:rsid w:val="00CE0B4A"/>
    <w:rsid w:val="00CE12B2"/>
    <w:rsid w:val="00CE149D"/>
    <w:rsid w:val="00CE1888"/>
    <w:rsid w:val="00CE18F0"/>
    <w:rsid w:val="00CE1952"/>
    <w:rsid w:val="00CE19B1"/>
    <w:rsid w:val="00CE1BD0"/>
    <w:rsid w:val="00CE1C64"/>
    <w:rsid w:val="00CE1CE1"/>
    <w:rsid w:val="00CE1D33"/>
    <w:rsid w:val="00CE1DE3"/>
    <w:rsid w:val="00CE1DFA"/>
    <w:rsid w:val="00CE1FA5"/>
    <w:rsid w:val="00CE21F5"/>
    <w:rsid w:val="00CE2835"/>
    <w:rsid w:val="00CE28E0"/>
    <w:rsid w:val="00CE28F6"/>
    <w:rsid w:val="00CE29AE"/>
    <w:rsid w:val="00CE2A5C"/>
    <w:rsid w:val="00CE2C01"/>
    <w:rsid w:val="00CE2CA9"/>
    <w:rsid w:val="00CE2CB7"/>
    <w:rsid w:val="00CE2D4F"/>
    <w:rsid w:val="00CE2F83"/>
    <w:rsid w:val="00CE34C1"/>
    <w:rsid w:val="00CE36F6"/>
    <w:rsid w:val="00CE3948"/>
    <w:rsid w:val="00CE3D4F"/>
    <w:rsid w:val="00CE3E35"/>
    <w:rsid w:val="00CE4152"/>
    <w:rsid w:val="00CE4628"/>
    <w:rsid w:val="00CE485D"/>
    <w:rsid w:val="00CE4BDA"/>
    <w:rsid w:val="00CE4D39"/>
    <w:rsid w:val="00CE4FCB"/>
    <w:rsid w:val="00CE515D"/>
    <w:rsid w:val="00CE541E"/>
    <w:rsid w:val="00CE54BE"/>
    <w:rsid w:val="00CE5729"/>
    <w:rsid w:val="00CE58EC"/>
    <w:rsid w:val="00CE5C9D"/>
    <w:rsid w:val="00CE61B2"/>
    <w:rsid w:val="00CE63E3"/>
    <w:rsid w:val="00CE64F5"/>
    <w:rsid w:val="00CE6611"/>
    <w:rsid w:val="00CE6685"/>
    <w:rsid w:val="00CE6D53"/>
    <w:rsid w:val="00CE6D7A"/>
    <w:rsid w:val="00CE6DE9"/>
    <w:rsid w:val="00CE6F3A"/>
    <w:rsid w:val="00CE6FA3"/>
    <w:rsid w:val="00CE70CF"/>
    <w:rsid w:val="00CE7466"/>
    <w:rsid w:val="00CE771D"/>
    <w:rsid w:val="00CE7757"/>
    <w:rsid w:val="00CE777E"/>
    <w:rsid w:val="00CE789B"/>
    <w:rsid w:val="00CE791B"/>
    <w:rsid w:val="00CE7982"/>
    <w:rsid w:val="00CF0212"/>
    <w:rsid w:val="00CF0523"/>
    <w:rsid w:val="00CF06BD"/>
    <w:rsid w:val="00CF0BBC"/>
    <w:rsid w:val="00CF0CE9"/>
    <w:rsid w:val="00CF0DFA"/>
    <w:rsid w:val="00CF1437"/>
    <w:rsid w:val="00CF1506"/>
    <w:rsid w:val="00CF1B1A"/>
    <w:rsid w:val="00CF1B67"/>
    <w:rsid w:val="00CF1E72"/>
    <w:rsid w:val="00CF226B"/>
    <w:rsid w:val="00CF230F"/>
    <w:rsid w:val="00CF26A5"/>
    <w:rsid w:val="00CF272E"/>
    <w:rsid w:val="00CF2CCC"/>
    <w:rsid w:val="00CF30C6"/>
    <w:rsid w:val="00CF317B"/>
    <w:rsid w:val="00CF328D"/>
    <w:rsid w:val="00CF345C"/>
    <w:rsid w:val="00CF34C0"/>
    <w:rsid w:val="00CF355B"/>
    <w:rsid w:val="00CF3E7B"/>
    <w:rsid w:val="00CF400E"/>
    <w:rsid w:val="00CF4114"/>
    <w:rsid w:val="00CF41EB"/>
    <w:rsid w:val="00CF43FF"/>
    <w:rsid w:val="00CF4758"/>
    <w:rsid w:val="00CF47CC"/>
    <w:rsid w:val="00CF4874"/>
    <w:rsid w:val="00CF48CF"/>
    <w:rsid w:val="00CF4FC2"/>
    <w:rsid w:val="00CF5361"/>
    <w:rsid w:val="00CF5719"/>
    <w:rsid w:val="00CF5BCE"/>
    <w:rsid w:val="00CF622B"/>
    <w:rsid w:val="00CF653F"/>
    <w:rsid w:val="00CF6579"/>
    <w:rsid w:val="00CF65B5"/>
    <w:rsid w:val="00CF6AE2"/>
    <w:rsid w:val="00CF6B31"/>
    <w:rsid w:val="00CF6DB8"/>
    <w:rsid w:val="00CF702F"/>
    <w:rsid w:val="00CF7234"/>
    <w:rsid w:val="00CF7265"/>
    <w:rsid w:val="00CF7846"/>
    <w:rsid w:val="00CF79C7"/>
    <w:rsid w:val="00CF7A47"/>
    <w:rsid w:val="00CF7B1E"/>
    <w:rsid w:val="00CF7D66"/>
    <w:rsid w:val="00CF7E8D"/>
    <w:rsid w:val="00CF7E9A"/>
    <w:rsid w:val="00CF7FB2"/>
    <w:rsid w:val="00D0013F"/>
    <w:rsid w:val="00D0014B"/>
    <w:rsid w:val="00D003F8"/>
    <w:rsid w:val="00D00415"/>
    <w:rsid w:val="00D0069D"/>
    <w:rsid w:val="00D007CD"/>
    <w:rsid w:val="00D007DE"/>
    <w:rsid w:val="00D0098C"/>
    <w:rsid w:val="00D00A8C"/>
    <w:rsid w:val="00D00BAB"/>
    <w:rsid w:val="00D00C65"/>
    <w:rsid w:val="00D00EBC"/>
    <w:rsid w:val="00D018D0"/>
    <w:rsid w:val="00D01AB4"/>
    <w:rsid w:val="00D01C8D"/>
    <w:rsid w:val="00D01E1A"/>
    <w:rsid w:val="00D01E4F"/>
    <w:rsid w:val="00D01E83"/>
    <w:rsid w:val="00D0209D"/>
    <w:rsid w:val="00D020F4"/>
    <w:rsid w:val="00D023B3"/>
    <w:rsid w:val="00D02A76"/>
    <w:rsid w:val="00D02CE5"/>
    <w:rsid w:val="00D02EBE"/>
    <w:rsid w:val="00D0334E"/>
    <w:rsid w:val="00D0335D"/>
    <w:rsid w:val="00D03574"/>
    <w:rsid w:val="00D0365D"/>
    <w:rsid w:val="00D03789"/>
    <w:rsid w:val="00D039D3"/>
    <w:rsid w:val="00D039F6"/>
    <w:rsid w:val="00D03F36"/>
    <w:rsid w:val="00D03FD3"/>
    <w:rsid w:val="00D042B4"/>
    <w:rsid w:val="00D04881"/>
    <w:rsid w:val="00D04983"/>
    <w:rsid w:val="00D04A29"/>
    <w:rsid w:val="00D04ECD"/>
    <w:rsid w:val="00D04F11"/>
    <w:rsid w:val="00D05359"/>
    <w:rsid w:val="00D05613"/>
    <w:rsid w:val="00D059CD"/>
    <w:rsid w:val="00D05D84"/>
    <w:rsid w:val="00D05DDA"/>
    <w:rsid w:val="00D05F98"/>
    <w:rsid w:val="00D064A6"/>
    <w:rsid w:val="00D06780"/>
    <w:rsid w:val="00D0691A"/>
    <w:rsid w:val="00D06958"/>
    <w:rsid w:val="00D06A9A"/>
    <w:rsid w:val="00D06F32"/>
    <w:rsid w:val="00D07342"/>
    <w:rsid w:val="00D077F4"/>
    <w:rsid w:val="00D07AAB"/>
    <w:rsid w:val="00D07BF8"/>
    <w:rsid w:val="00D07E75"/>
    <w:rsid w:val="00D1024C"/>
    <w:rsid w:val="00D1042B"/>
    <w:rsid w:val="00D10505"/>
    <w:rsid w:val="00D1052F"/>
    <w:rsid w:val="00D1061B"/>
    <w:rsid w:val="00D1065A"/>
    <w:rsid w:val="00D106B3"/>
    <w:rsid w:val="00D10945"/>
    <w:rsid w:val="00D11176"/>
    <w:rsid w:val="00D11275"/>
    <w:rsid w:val="00D11410"/>
    <w:rsid w:val="00D116A3"/>
    <w:rsid w:val="00D116B4"/>
    <w:rsid w:val="00D116B6"/>
    <w:rsid w:val="00D117EA"/>
    <w:rsid w:val="00D11881"/>
    <w:rsid w:val="00D11ACD"/>
    <w:rsid w:val="00D11D21"/>
    <w:rsid w:val="00D11F44"/>
    <w:rsid w:val="00D1207B"/>
    <w:rsid w:val="00D12231"/>
    <w:rsid w:val="00D12319"/>
    <w:rsid w:val="00D12681"/>
    <w:rsid w:val="00D12685"/>
    <w:rsid w:val="00D12706"/>
    <w:rsid w:val="00D12A97"/>
    <w:rsid w:val="00D12D18"/>
    <w:rsid w:val="00D12D87"/>
    <w:rsid w:val="00D12D97"/>
    <w:rsid w:val="00D12F92"/>
    <w:rsid w:val="00D1301F"/>
    <w:rsid w:val="00D13191"/>
    <w:rsid w:val="00D13252"/>
    <w:rsid w:val="00D13332"/>
    <w:rsid w:val="00D13358"/>
    <w:rsid w:val="00D1335D"/>
    <w:rsid w:val="00D133CC"/>
    <w:rsid w:val="00D133F7"/>
    <w:rsid w:val="00D13659"/>
    <w:rsid w:val="00D13687"/>
    <w:rsid w:val="00D137F5"/>
    <w:rsid w:val="00D1393A"/>
    <w:rsid w:val="00D13BA0"/>
    <w:rsid w:val="00D13BEF"/>
    <w:rsid w:val="00D13CAD"/>
    <w:rsid w:val="00D13FDD"/>
    <w:rsid w:val="00D147E4"/>
    <w:rsid w:val="00D14814"/>
    <w:rsid w:val="00D14B9A"/>
    <w:rsid w:val="00D14D06"/>
    <w:rsid w:val="00D14D1E"/>
    <w:rsid w:val="00D14FD3"/>
    <w:rsid w:val="00D14FF8"/>
    <w:rsid w:val="00D15043"/>
    <w:rsid w:val="00D156D1"/>
    <w:rsid w:val="00D15D01"/>
    <w:rsid w:val="00D15DEE"/>
    <w:rsid w:val="00D15F41"/>
    <w:rsid w:val="00D160CC"/>
    <w:rsid w:val="00D1619C"/>
    <w:rsid w:val="00D16448"/>
    <w:rsid w:val="00D169AB"/>
    <w:rsid w:val="00D16A4C"/>
    <w:rsid w:val="00D16BAC"/>
    <w:rsid w:val="00D16D92"/>
    <w:rsid w:val="00D16D9A"/>
    <w:rsid w:val="00D16F29"/>
    <w:rsid w:val="00D16FAB"/>
    <w:rsid w:val="00D16FBE"/>
    <w:rsid w:val="00D16FC9"/>
    <w:rsid w:val="00D17068"/>
    <w:rsid w:val="00D17264"/>
    <w:rsid w:val="00D17315"/>
    <w:rsid w:val="00D17395"/>
    <w:rsid w:val="00D17473"/>
    <w:rsid w:val="00D17599"/>
    <w:rsid w:val="00D176D0"/>
    <w:rsid w:val="00D17776"/>
    <w:rsid w:val="00D17988"/>
    <w:rsid w:val="00D17B98"/>
    <w:rsid w:val="00D17C50"/>
    <w:rsid w:val="00D17E6F"/>
    <w:rsid w:val="00D201BB"/>
    <w:rsid w:val="00D20BEE"/>
    <w:rsid w:val="00D210FB"/>
    <w:rsid w:val="00D21164"/>
    <w:rsid w:val="00D21167"/>
    <w:rsid w:val="00D21256"/>
    <w:rsid w:val="00D2182A"/>
    <w:rsid w:val="00D21864"/>
    <w:rsid w:val="00D21BD3"/>
    <w:rsid w:val="00D21C3E"/>
    <w:rsid w:val="00D21CB4"/>
    <w:rsid w:val="00D21D91"/>
    <w:rsid w:val="00D21D9D"/>
    <w:rsid w:val="00D21DCD"/>
    <w:rsid w:val="00D21ECB"/>
    <w:rsid w:val="00D224A2"/>
    <w:rsid w:val="00D225AB"/>
    <w:rsid w:val="00D2297B"/>
    <w:rsid w:val="00D23058"/>
    <w:rsid w:val="00D2365F"/>
    <w:rsid w:val="00D23C00"/>
    <w:rsid w:val="00D23C22"/>
    <w:rsid w:val="00D23DC1"/>
    <w:rsid w:val="00D23F26"/>
    <w:rsid w:val="00D24306"/>
    <w:rsid w:val="00D2487E"/>
    <w:rsid w:val="00D24ADE"/>
    <w:rsid w:val="00D24FAD"/>
    <w:rsid w:val="00D25258"/>
    <w:rsid w:val="00D2547F"/>
    <w:rsid w:val="00D255A9"/>
    <w:rsid w:val="00D258DE"/>
    <w:rsid w:val="00D25BFE"/>
    <w:rsid w:val="00D26148"/>
    <w:rsid w:val="00D263CD"/>
    <w:rsid w:val="00D2654D"/>
    <w:rsid w:val="00D26601"/>
    <w:rsid w:val="00D26630"/>
    <w:rsid w:val="00D26736"/>
    <w:rsid w:val="00D269E8"/>
    <w:rsid w:val="00D26B8D"/>
    <w:rsid w:val="00D270CD"/>
    <w:rsid w:val="00D2715B"/>
    <w:rsid w:val="00D27202"/>
    <w:rsid w:val="00D2759A"/>
    <w:rsid w:val="00D2771F"/>
    <w:rsid w:val="00D27876"/>
    <w:rsid w:val="00D27884"/>
    <w:rsid w:val="00D278F4"/>
    <w:rsid w:val="00D27A06"/>
    <w:rsid w:val="00D27A72"/>
    <w:rsid w:val="00D27B00"/>
    <w:rsid w:val="00D27E29"/>
    <w:rsid w:val="00D30330"/>
    <w:rsid w:val="00D30375"/>
    <w:rsid w:val="00D30642"/>
    <w:rsid w:val="00D306F5"/>
    <w:rsid w:val="00D30FBB"/>
    <w:rsid w:val="00D31211"/>
    <w:rsid w:val="00D31255"/>
    <w:rsid w:val="00D31D79"/>
    <w:rsid w:val="00D31ECF"/>
    <w:rsid w:val="00D32254"/>
    <w:rsid w:val="00D322DA"/>
    <w:rsid w:val="00D3277C"/>
    <w:rsid w:val="00D3282A"/>
    <w:rsid w:val="00D32C69"/>
    <w:rsid w:val="00D32C99"/>
    <w:rsid w:val="00D32F88"/>
    <w:rsid w:val="00D3313A"/>
    <w:rsid w:val="00D3343E"/>
    <w:rsid w:val="00D336DB"/>
    <w:rsid w:val="00D33BAF"/>
    <w:rsid w:val="00D340C6"/>
    <w:rsid w:val="00D345A1"/>
    <w:rsid w:val="00D346E3"/>
    <w:rsid w:val="00D34908"/>
    <w:rsid w:val="00D34FA6"/>
    <w:rsid w:val="00D35086"/>
    <w:rsid w:val="00D351D4"/>
    <w:rsid w:val="00D355EA"/>
    <w:rsid w:val="00D35712"/>
    <w:rsid w:val="00D357D6"/>
    <w:rsid w:val="00D35888"/>
    <w:rsid w:val="00D35F3E"/>
    <w:rsid w:val="00D35F8C"/>
    <w:rsid w:val="00D36218"/>
    <w:rsid w:val="00D362AC"/>
    <w:rsid w:val="00D36345"/>
    <w:rsid w:val="00D3684D"/>
    <w:rsid w:val="00D368D0"/>
    <w:rsid w:val="00D36DEF"/>
    <w:rsid w:val="00D36EA7"/>
    <w:rsid w:val="00D37AB4"/>
    <w:rsid w:val="00D401D6"/>
    <w:rsid w:val="00D403ED"/>
    <w:rsid w:val="00D404A9"/>
    <w:rsid w:val="00D404ED"/>
    <w:rsid w:val="00D40707"/>
    <w:rsid w:val="00D4071E"/>
    <w:rsid w:val="00D40917"/>
    <w:rsid w:val="00D40B0A"/>
    <w:rsid w:val="00D40C7B"/>
    <w:rsid w:val="00D40C7C"/>
    <w:rsid w:val="00D414EE"/>
    <w:rsid w:val="00D4181C"/>
    <w:rsid w:val="00D41A64"/>
    <w:rsid w:val="00D41D3C"/>
    <w:rsid w:val="00D41F29"/>
    <w:rsid w:val="00D42021"/>
    <w:rsid w:val="00D4226B"/>
    <w:rsid w:val="00D4238F"/>
    <w:rsid w:val="00D42818"/>
    <w:rsid w:val="00D4286D"/>
    <w:rsid w:val="00D42C38"/>
    <w:rsid w:val="00D4302E"/>
    <w:rsid w:val="00D432D6"/>
    <w:rsid w:val="00D436FE"/>
    <w:rsid w:val="00D438BB"/>
    <w:rsid w:val="00D438DF"/>
    <w:rsid w:val="00D43F58"/>
    <w:rsid w:val="00D445E2"/>
    <w:rsid w:val="00D44981"/>
    <w:rsid w:val="00D44AE7"/>
    <w:rsid w:val="00D454B4"/>
    <w:rsid w:val="00D4556C"/>
    <w:rsid w:val="00D458BE"/>
    <w:rsid w:val="00D458DD"/>
    <w:rsid w:val="00D45901"/>
    <w:rsid w:val="00D459AB"/>
    <w:rsid w:val="00D46398"/>
    <w:rsid w:val="00D465C4"/>
    <w:rsid w:val="00D467D3"/>
    <w:rsid w:val="00D4686C"/>
    <w:rsid w:val="00D4688A"/>
    <w:rsid w:val="00D46BF4"/>
    <w:rsid w:val="00D46D0B"/>
    <w:rsid w:val="00D46D9C"/>
    <w:rsid w:val="00D46DE8"/>
    <w:rsid w:val="00D46E43"/>
    <w:rsid w:val="00D46EA6"/>
    <w:rsid w:val="00D46EAB"/>
    <w:rsid w:val="00D472BA"/>
    <w:rsid w:val="00D47738"/>
    <w:rsid w:val="00D478ED"/>
    <w:rsid w:val="00D47A89"/>
    <w:rsid w:val="00D500BC"/>
    <w:rsid w:val="00D5012C"/>
    <w:rsid w:val="00D503D5"/>
    <w:rsid w:val="00D504CD"/>
    <w:rsid w:val="00D5081F"/>
    <w:rsid w:val="00D509F6"/>
    <w:rsid w:val="00D50E4A"/>
    <w:rsid w:val="00D5109F"/>
    <w:rsid w:val="00D51636"/>
    <w:rsid w:val="00D51E03"/>
    <w:rsid w:val="00D52072"/>
    <w:rsid w:val="00D52310"/>
    <w:rsid w:val="00D5239C"/>
    <w:rsid w:val="00D52498"/>
    <w:rsid w:val="00D5285D"/>
    <w:rsid w:val="00D52F8B"/>
    <w:rsid w:val="00D53018"/>
    <w:rsid w:val="00D531E5"/>
    <w:rsid w:val="00D53BEC"/>
    <w:rsid w:val="00D53D24"/>
    <w:rsid w:val="00D545EE"/>
    <w:rsid w:val="00D5496B"/>
    <w:rsid w:val="00D54A85"/>
    <w:rsid w:val="00D54DA7"/>
    <w:rsid w:val="00D55106"/>
    <w:rsid w:val="00D55157"/>
    <w:rsid w:val="00D55441"/>
    <w:rsid w:val="00D5569E"/>
    <w:rsid w:val="00D558A5"/>
    <w:rsid w:val="00D55974"/>
    <w:rsid w:val="00D55C8A"/>
    <w:rsid w:val="00D5616F"/>
    <w:rsid w:val="00D56200"/>
    <w:rsid w:val="00D5632C"/>
    <w:rsid w:val="00D5642E"/>
    <w:rsid w:val="00D5656B"/>
    <w:rsid w:val="00D5656F"/>
    <w:rsid w:val="00D56701"/>
    <w:rsid w:val="00D56936"/>
    <w:rsid w:val="00D56CA3"/>
    <w:rsid w:val="00D56D11"/>
    <w:rsid w:val="00D56DD2"/>
    <w:rsid w:val="00D56E5E"/>
    <w:rsid w:val="00D56F78"/>
    <w:rsid w:val="00D5728A"/>
    <w:rsid w:val="00D573CE"/>
    <w:rsid w:val="00D57434"/>
    <w:rsid w:val="00D57601"/>
    <w:rsid w:val="00D576BD"/>
    <w:rsid w:val="00D57A17"/>
    <w:rsid w:val="00D57D7C"/>
    <w:rsid w:val="00D60233"/>
    <w:rsid w:val="00D6039E"/>
    <w:rsid w:val="00D60688"/>
    <w:rsid w:val="00D606C0"/>
    <w:rsid w:val="00D6080A"/>
    <w:rsid w:val="00D6080B"/>
    <w:rsid w:val="00D608CD"/>
    <w:rsid w:val="00D60A52"/>
    <w:rsid w:val="00D60F64"/>
    <w:rsid w:val="00D6107F"/>
    <w:rsid w:val="00D61766"/>
    <w:rsid w:val="00D61B2A"/>
    <w:rsid w:val="00D62050"/>
    <w:rsid w:val="00D62150"/>
    <w:rsid w:val="00D62205"/>
    <w:rsid w:val="00D62271"/>
    <w:rsid w:val="00D62676"/>
    <w:rsid w:val="00D62961"/>
    <w:rsid w:val="00D62AFC"/>
    <w:rsid w:val="00D62BDF"/>
    <w:rsid w:val="00D62F44"/>
    <w:rsid w:val="00D632C0"/>
    <w:rsid w:val="00D63434"/>
    <w:rsid w:val="00D6350E"/>
    <w:rsid w:val="00D636DC"/>
    <w:rsid w:val="00D63A88"/>
    <w:rsid w:val="00D63B72"/>
    <w:rsid w:val="00D63BFF"/>
    <w:rsid w:val="00D63E3F"/>
    <w:rsid w:val="00D63E81"/>
    <w:rsid w:val="00D63F06"/>
    <w:rsid w:val="00D63F33"/>
    <w:rsid w:val="00D6408D"/>
    <w:rsid w:val="00D6414B"/>
    <w:rsid w:val="00D641C7"/>
    <w:rsid w:val="00D6440F"/>
    <w:rsid w:val="00D645AE"/>
    <w:rsid w:val="00D6466A"/>
    <w:rsid w:val="00D64778"/>
    <w:rsid w:val="00D64779"/>
    <w:rsid w:val="00D648AC"/>
    <w:rsid w:val="00D648BC"/>
    <w:rsid w:val="00D64D9B"/>
    <w:rsid w:val="00D650BA"/>
    <w:rsid w:val="00D650E3"/>
    <w:rsid w:val="00D65409"/>
    <w:rsid w:val="00D655CE"/>
    <w:rsid w:val="00D65817"/>
    <w:rsid w:val="00D658C9"/>
    <w:rsid w:val="00D65AA1"/>
    <w:rsid w:val="00D65E51"/>
    <w:rsid w:val="00D65EE5"/>
    <w:rsid w:val="00D65F2D"/>
    <w:rsid w:val="00D65F8B"/>
    <w:rsid w:val="00D66009"/>
    <w:rsid w:val="00D6605B"/>
    <w:rsid w:val="00D6611F"/>
    <w:rsid w:val="00D661F9"/>
    <w:rsid w:val="00D66485"/>
    <w:rsid w:val="00D66725"/>
    <w:rsid w:val="00D6673E"/>
    <w:rsid w:val="00D668BD"/>
    <w:rsid w:val="00D66BF1"/>
    <w:rsid w:val="00D66F33"/>
    <w:rsid w:val="00D66FF7"/>
    <w:rsid w:val="00D6740A"/>
    <w:rsid w:val="00D679A8"/>
    <w:rsid w:val="00D67C33"/>
    <w:rsid w:val="00D67ED4"/>
    <w:rsid w:val="00D67FB8"/>
    <w:rsid w:val="00D704DE"/>
    <w:rsid w:val="00D7099F"/>
    <w:rsid w:val="00D70A32"/>
    <w:rsid w:val="00D70B39"/>
    <w:rsid w:val="00D70DBE"/>
    <w:rsid w:val="00D711D7"/>
    <w:rsid w:val="00D71307"/>
    <w:rsid w:val="00D7147B"/>
    <w:rsid w:val="00D71663"/>
    <w:rsid w:val="00D717C1"/>
    <w:rsid w:val="00D71C08"/>
    <w:rsid w:val="00D71D7D"/>
    <w:rsid w:val="00D71F1A"/>
    <w:rsid w:val="00D721B7"/>
    <w:rsid w:val="00D721E5"/>
    <w:rsid w:val="00D72385"/>
    <w:rsid w:val="00D723EF"/>
    <w:rsid w:val="00D72530"/>
    <w:rsid w:val="00D72796"/>
    <w:rsid w:val="00D7296A"/>
    <w:rsid w:val="00D72981"/>
    <w:rsid w:val="00D72A2A"/>
    <w:rsid w:val="00D72D5B"/>
    <w:rsid w:val="00D72E52"/>
    <w:rsid w:val="00D72F43"/>
    <w:rsid w:val="00D730EF"/>
    <w:rsid w:val="00D731C0"/>
    <w:rsid w:val="00D73221"/>
    <w:rsid w:val="00D733C4"/>
    <w:rsid w:val="00D73773"/>
    <w:rsid w:val="00D73801"/>
    <w:rsid w:val="00D73A40"/>
    <w:rsid w:val="00D73D61"/>
    <w:rsid w:val="00D73DDF"/>
    <w:rsid w:val="00D74187"/>
    <w:rsid w:val="00D74464"/>
    <w:rsid w:val="00D74D7D"/>
    <w:rsid w:val="00D7507D"/>
    <w:rsid w:val="00D751BC"/>
    <w:rsid w:val="00D75798"/>
    <w:rsid w:val="00D757CC"/>
    <w:rsid w:val="00D75826"/>
    <w:rsid w:val="00D75955"/>
    <w:rsid w:val="00D759AA"/>
    <w:rsid w:val="00D75A33"/>
    <w:rsid w:val="00D75A35"/>
    <w:rsid w:val="00D75A79"/>
    <w:rsid w:val="00D75AA0"/>
    <w:rsid w:val="00D75BF6"/>
    <w:rsid w:val="00D761F5"/>
    <w:rsid w:val="00D76378"/>
    <w:rsid w:val="00D76391"/>
    <w:rsid w:val="00D7658E"/>
    <w:rsid w:val="00D76762"/>
    <w:rsid w:val="00D767BC"/>
    <w:rsid w:val="00D76C36"/>
    <w:rsid w:val="00D76D15"/>
    <w:rsid w:val="00D76D1F"/>
    <w:rsid w:val="00D76DAD"/>
    <w:rsid w:val="00D7725F"/>
    <w:rsid w:val="00D77A33"/>
    <w:rsid w:val="00D77A6A"/>
    <w:rsid w:val="00D77AA6"/>
    <w:rsid w:val="00D77BC8"/>
    <w:rsid w:val="00D77CE3"/>
    <w:rsid w:val="00D803C3"/>
    <w:rsid w:val="00D80422"/>
    <w:rsid w:val="00D80923"/>
    <w:rsid w:val="00D80FA7"/>
    <w:rsid w:val="00D8107C"/>
    <w:rsid w:val="00D812C6"/>
    <w:rsid w:val="00D8160A"/>
    <w:rsid w:val="00D8168B"/>
    <w:rsid w:val="00D8184D"/>
    <w:rsid w:val="00D81BDC"/>
    <w:rsid w:val="00D81D47"/>
    <w:rsid w:val="00D81FEF"/>
    <w:rsid w:val="00D82040"/>
    <w:rsid w:val="00D82209"/>
    <w:rsid w:val="00D82244"/>
    <w:rsid w:val="00D8252E"/>
    <w:rsid w:val="00D826F4"/>
    <w:rsid w:val="00D82C3D"/>
    <w:rsid w:val="00D82C87"/>
    <w:rsid w:val="00D82D17"/>
    <w:rsid w:val="00D82F43"/>
    <w:rsid w:val="00D82FA2"/>
    <w:rsid w:val="00D831D5"/>
    <w:rsid w:val="00D8327A"/>
    <w:rsid w:val="00D834A0"/>
    <w:rsid w:val="00D8376B"/>
    <w:rsid w:val="00D83922"/>
    <w:rsid w:val="00D839DA"/>
    <w:rsid w:val="00D83AA9"/>
    <w:rsid w:val="00D83ACC"/>
    <w:rsid w:val="00D83CCD"/>
    <w:rsid w:val="00D84012"/>
    <w:rsid w:val="00D84275"/>
    <w:rsid w:val="00D8434F"/>
    <w:rsid w:val="00D843D1"/>
    <w:rsid w:val="00D844EB"/>
    <w:rsid w:val="00D84513"/>
    <w:rsid w:val="00D847EA"/>
    <w:rsid w:val="00D84A69"/>
    <w:rsid w:val="00D84D8C"/>
    <w:rsid w:val="00D84EBD"/>
    <w:rsid w:val="00D851D0"/>
    <w:rsid w:val="00D85212"/>
    <w:rsid w:val="00D8540F"/>
    <w:rsid w:val="00D8547F"/>
    <w:rsid w:val="00D854FE"/>
    <w:rsid w:val="00D859F5"/>
    <w:rsid w:val="00D85AAD"/>
    <w:rsid w:val="00D85ED1"/>
    <w:rsid w:val="00D86284"/>
    <w:rsid w:val="00D8644C"/>
    <w:rsid w:val="00D865D4"/>
    <w:rsid w:val="00D86A4C"/>
    <w:rsid w:val="00D86B7D"/>
    <w:rsid w:val="00D86C5E"/>
    <w:rsid w:val="00D86D1B"/>
    <w:rsid w:val="00D86F77"/>
    <w:rsid w:val="00D87035"/>
    <w:rsid w:val="00D8704C"/>
    <w:rsid w:val="00D87233"/>
    <w:rsid w:val="00D872F7"/>
    <w:rsid w:val="00D876E3"/>
    <w:rsid w:val="00D87B97"/>
    <w:rsid w:val="00D904AC"/>
    <w:rsid w:val="00D904B9"/>
    <w:rsid w:val="00D90585"/>
    <w:rsid w:val="00D9076E"/>
    <w:rsid w:val="00D908E7"/>
    <w:rsid w:val="00D90A1D"/>
    <w:rsid w:val="00D90A28"/>
    <w:rsid w:val="00D90A32"/>
    <w:rsid w:val="00D90AB0"/>
    <w:rsid w:val="00D90D58"/>
    <w:rsid w:val="00D91222"/>
    <w:rsid w:val="00D916C0"/>
    <w:rsid w:val="00D91739"/>
    <w:rsid w:val="00D917C3"/>
    <w:rsid w:val="00D91CD3"/>
    <w:rsid w:val="00D92013"/>
    <w:rsid w:val="00D92855"/>
    <w:rsid w:val="00D92933"/>
    <w:rsid w:val="00D92B2D"/>
    <w:rsid w:val="00D9304D"/>
    <w:rsid w:val="00D93093"/>
    <w:rsid w:val="00D93185"/>
    <w:rsid w:val="00D93371"/>
    <w:rsid w:val="00D940D9"/>
    <w:rsid w:val="00D94383"/>
    <w:rsid w:val="00D94CD5"/>
    <w:rsid w:val="00D94CED"/>
    <w:rsid w:val="00D951AA"/>
    <w:rsid w:val="00D95374"/>
    <w:rsid w:val="00D95423"/>
    <w:rsid w:val="00D9588D"/>
    <w:rsid w:val="00D95EC4"/>
    <w:rsid w:val="00D96307"/>
    <w:rsid w:val="00D96894"/>
    <w:rsid w:val="00D96944"/>
    <w:rsid w:val="00D96973"/>
    <w:rsid w:val="00D969DF"/>
    <w:rsid w:val="00D96B6A"/>
    <w:rsid w:val="00D96E43"/>
    <w:rsid w:val="00D96F3D"/>
    <w:rsid w:val="00D97046"/>
    <w:rsid w:val="00D97093"/>
    <w:rsid w:val="00D97125"/>
    <w:rsid w:val="00D97207"/>
    <w:rsid w:val="00D97275"/>
    <w:rsid w:val="00D972C0"/>
    <w:rsid w:val="00D975EF"/>
    <w:rsid w:val="00D97662"/>
    <w:rsid w:val="00D97801"/>
    <w:rsid w:val="00D979F6"/>
    <w:rsid w:val="00D97AF1"/>
    <w:rsid w:val="00D97D3D"/>
    <w:rsid w:val="00DA0014"/>
    <w:rsid w:val="00DA00A1"/>
    <w:rsid w:val="00DA00A2"/>
    <w:rsid w:val="00DA014D"/>
    <w:rsid w:val="00DA02C5"/>
    <w:rsid w:val="00DA034F"/>
    <w:rsid w:val="00DA0590"/>
    <w:rsid w:val="00DA07B0"/>
    <w:rsid w:val="00DA089E"/>
    <w:rsid w:val="00DA0BC2"/>
    <w:rsid w:val="00DA12F2"/>
    <w:rsid w:val="00DA135F"/>
    <w:rsid w:val="00DA1419"/>
    <w:rsid w:val="00DA1630"/>
    <w:rsid w:val="00DA17DF"/>
    <w:rsid w:val="00DA17F5"/>
    <w:rsid w:val="00DA18BB"/>
    <w:rsid w:val="00DA18E7"/>
    <w:rsid w:val="00DA1C4C"/>
    <w:rsid w:val="00DA214F"/>
    <w:rsid w:val="00DA2153"/>
    <w:rsid w:val="00DA221A"/>
    <w:rsid w:val="00DA2296"/>
    <w:rsid w:val="00DA2389"/>
    <w:rsid w:val="00DA2503"/>
    <w:rsid w:val="00DA2531"/>
    <w:rsid w:val="00DA26C9"/>
    <w:rsid w:val="00DA28AD"/>
    <w:rsid w:val="00DA2BBA"/>
    <w:rsid w:val="00DA2DD2"/>
    <w:rsid w:val="00DA3351"/>
    <w:rsid w:val="00DA335B"/>
    <w:rsid w:val="00DA356D"/>
    <w:rsid w:val="00DA36DC"/>
    <w:rsid w:val="00DA379A"/>
    <w:rsid w:val="00DA387F"/>
    <w:rsid w:val="00DA38AB"/>
    <w:rsid w:val="00DA3B92"/>
    <w:rsid w:val="00DA3F7D"/>
    <w:rsid w:val="00DA4881"/>
    <w:rsid w:val="00DA496E"/>
    <w:rsid w:val="00DA49C7"/>
    <w:rsid w:val="00DA49DB"/>
    <w:rsid w:val="00DA4B7B"/>
    <w:rsid w:val="00DA4C5B"/>
    <w:rsid w:val="00DA4CC5"/>
    <w:rsid w:val="00DA4F38"/>
    <w:rsid w:val="00DA5103"/>
    <w:rsid w:val="00DA53E8"/>
    <w:rsid w:val="00DA547E"/>
    <w:rsid w:val="00DA54F7"/>
    <w:rsid w:val="00DA586C"/>
    <w:rsid w:val="00DA58BF"/>
    <w:rsid w:val="00DA5A03"/>
    <w:rsid w:val="00DA5B6A"/>
    <w:rsid w:val="00DA5BA9"/>
    <w:rsid w:val="00DA5BF4"/>
    <w:rsid w:val="00DA5DC5"/>
    <w:rsid w:val="00DA5E5A"/>
    <w:rsid w:val="00DA625F"/>
    <w:rsid w:val="00DA6590"/>
    <w:rsid w:val="00DA65B2"/>
    <w:rsid w:val="00DA6656"/>
    <w:rsid w:val="00DA6812"/>
    <w:rsid w:val="00DA6883"/>
    <w:rsid w:val="00DA6B20"/>
    <w:rsid w:val="00DA6BF8"/>
    <w:rsid w:val="00DA6C1C"/>
    <w:rsid w:val="00DA6C3D"/>
    <w:rsid w:val="00DA6D77"/>
    <w:rsid w:val="00DA6E7B"/>
    <w:rsid w:val="00DA6ED2"/>
    <w:rsid w:val="00DA6F2E"/>
    <w:rsid w:val="00DA70BA"/>
    <w:rsid w:val="00DA70D3"/>
    <w:rsid w:val="00DA7190"/>
    <w:rsid w:val="00DA719B"/>
    <w:rsid w:val="00DA743A"/>
    <w:rsid w:val="00DA778C"/>
    <w:rsid w:val="00DA7B25"/>
    <w:rsid w:val="00DA7B5B"/>
    <w:rsid w:val="00DA7CE6"/>
    <w:rsid w:val="00DA7E98"/>
    <w:rsid w:val="00DB04BC"/>
    <w:rsid w:val="00DB085D"/>
    <w:rsid w:val="00DB0A6B"/>
    <w:rsid w:val="00DB14B3"/>
    <w:rsid w:val="00DB15BC"/>
    <w:rsid w:val="00DB1690"/>
    <w:rsid w:val="00DB1708"/>
    <w:rsid w:val="00DB1CA5"/>
    <w:rsid w:val="00DB1F51"/>
    <w:rsid w:val="00DB2523"/>
    <w:rsid w:val="00DB25D9"/>
    <w:rsid w:val="00DB27D6"/>
    <w:rsid w:val="00DB2877"/>
    <w:rsid w:val="00DB29C0"/>
    <w:rsid w:val="00DB2A6F"/>
    <w:rsid w:val="00DB2A80"/>
    <w:rsid w:val="00DB2D24"/>
    <w:rsid w:val="00DB3730"/>
    <w:rsid w:val="00DB37DB"/>
    <w:rsid w:val="00DB3E22"/>
    <w:rsid w:val="00DB4264"/>
    <w:rsid w:val="00DB433B"/>
    <w:rsid w:val="00DB434E"/>
    <w:rsid w:val="00DB442F"/>
    <w:rsid w:val="00DB44DF"/>
    <w:rsid w:val="00DB4758"/>
    <w:rsid w:val="00DB48E8"/>
    <w:rsid w:val="00DB4C31"/>
    <w:rsid w:val="00DB4D28"/>
    <w:rsid w:val="00DB5026"/>
    <w:rsid w:val="00DB5077"/>
    <w:rsid w:val="00DB51AF"/>
    <w:rsid w:val="00DB53FD"/>
    <w:rsid w:val="00DB5B02"/>
    <w:rsid w:val="00DB5B6A"/>
    <w:rsid w:val="00DB5B9E"/>
    <w:rsid w:val="00DB638C"/>
    <w:rsid w:val="00DB6445"/>
    <w:rsid w:val="00DB6452"/>
    <w:rsid w:val="00DB6680"/>
    <w:rsid w:val="00DB669D"/>
    <w:rsid w:val="00DB691B"/>
    <w:rsid w:val="00DB7099"/>
    <w:rsid w:val="00DB73CE"/>
    <w:rsid w:val="00DB73E7"/>
    <w:rsid w:val="00DB76A1"/>
    <w:rsid w:val="00DB7C48"/>
    <w:rsid w:val="00DB7D6B"/>
    <w:rsid w:val="00DB7D75"/>
    <w:rsid w:val="00DB7D9B"/>
    <w:rsid w:val="00DB7DB1"/>
    <w:rsid w:val="00DB7DC1"/>
    <w:rsid w:val="00DB7F19"/>
    <w:rsid w:val="00DC00E1"/>
    <w:rsid w:val="00DC01C2"/>
    <w:rsid w:val="00DC071A"/>
    <w:rsid w:val="00DC0738"/>
    <w:rsid w:val="00DC0744"/>
    <w:rsid w:val="00DC083B"/>
    <w:rsid w:val="00DC0A96"/>
    <w:rsid w:val="00DC0CCD"/>
    <w:rsid w:val="00DC0D42"/>
    <w:rsid w:val="00DC0F1A"/>
    <w:rsid w:val="00DC16EE"/>
    <w:rsid w:val="00DC181F"/>
    <w:rsid w:val="00DC1935"/>
    <w:rsid w:val="00DC1A87"/>
    <w:rsid w:val="00DC1ACE"/>
    <w:rsid w:val="00DC21D6"/>
    <w:rsid w:val="00DC256B"/>
    <w:rsid w:val="00DC263E"/>
    <w:rsid w:val="00DC29ED"/>
    <w:rsid w:val="00DC2CBC"/>
    <w:rsid w:val="00DC2D56"/>
    <w:rsid w:val="00DC2ED7"/>
    <w:rsid w:val="00DC2F06"/>
    <w:rsid w:val="00DC307C"/>
    <w:rsid w:val="00DC326B"/>
    <w:rsid w:val="00DC32DE"/>
    <w:rsid w:val="00DC3410"/>
    <w:rsid w:val="00DC348B"/>
    <w:rsid w:val="00DC3592"/>
    <w:rsid w:val="00DC3BB9"/>
    <w:rsid w:val="00DC3C06"/>
    <w:rsid w:val="00DC402B"/>
    <w:rsid w:val="00DC49ED"/>
    <w:rsid w:val="00DC4C03"/>
    <w:rsid w:val="00DC4D64"/>
    <w:rsid w:val="00DC4D90"/>
    <w:rsid w:val="00DC4DD6"/>
    <w:rsid w:val="00DC5CCD"/>
    <w:rsid w:val="00DC5F80"/>
    <w:rsid w:val="00DC603A"/>
    <w:rsid w:val="00DC6227"/>
    <w:rsid w:val="00DC65D4"/>
    <w:rsid w:val="00DC6ADE"/>
    <w:rsid w:val="00DC6D5D"/>
    <w:rsid w:val="00DC6DD4"/>
    <w:rsid w:val="00DC6E6A"/>
    <w:rsid w:val="00DC6EF5"/>
    <w:rsid w:val="00DC7126"/>
    <w:rsid w:val="00DC71FF"/>
    <w:rsid w:val="00DC7355"/>
    <w:rsid w:val="00DC75CC"/>
    <w:rsid w:val="00DC7751"/>
    <w:rsid w:val="00DD001E"/>
    <w:rsid w:val="00DD0222"/>
    <w:rsid w:val="00DD03D2"/>
    <w:rsid w:val="00DD06B9"/>
    <w:rsid w:val="00DD07F8"/>
    <w:rsid w:val="00DD0A1A"/>
    <w:rsid w:val="00DD0DFD"/>
    <w:rsid w:val="00DD0E90"/>
    <w:rsid w:val="00DD133F"/>
    <w:rsid w:val="00DD13B1"/>
    <w:rsid w:val="00DD15BC"/>
    <w:rsid w:val="00DD15F4"/>
    <w:rsid w:val="00DD1BC3"/>
    <w:rsid w:val="00DD1DF2"/>
    <w:rsid w:val="00DD2386"/>
    <w:rsid w:val="00DD241B"/>
    <w:rsid w:val="00DD24F6"/>
    <w:rsid w:val="00DD25A6"/>
    <w:rsid w:val="00DD26BC"/>
    <w:rsid w:val="00DD273F"/>
    <w:rsid w:val="00DD3567"/>
    <w:rsid w:val="00DD38EE"/>
    <w:rsid w:val="00DD3A9D"/>
    <w:rsid w:val="00DD3C72"/>
    <w:rsid w:val="00DD3E14"/>
    <w:rsid w:val="00DD3E5D"/>
    <w:rsid w:val="00DD40E6"/>
    <w:rsid w:val="00DD4D4E"/>
    <w:rsid w:val="00DD50C7"/>
    <w:rsid w:val="00DD5152"/>
    <w:rsid w:val="00DD5195"/>
    <w:rsid w:val="00DD531D"/>
    <w:rsid w:val="00DD54B5"/>
    <w:rsid w:val="00DD56CE"/>
    <w:rsid w:val="00DD5E15"/>
    <w:rsid w:val="00DD604F"/>
    <w:rsid w:val="00DD62BD"/>
    <w:rsid w:val="00DD636C"/>
    <w:rsid w:val="00DD64A9"/>
    <w:rsid w:val="00DD666B"/>
    <w:rsid w:val="00DD669C"/>
    <w:rsid w:val="00DD6CDF"/>
    <w:rsid w:val="00DD6D43"/>
    <w:rsid w:val="00DD6FAA"/>
    <w:rsid w:val="00DD7230"/>
    <w:rsid w:val="00DD7395"/>
    <w:rsid w:val="00DD7748"/>
    <w:rsid w:val="00DD7813"/>
    <w:rsid w:val="00DD784F"/>
    <w:rsid w:val="00DD7A9D"/>
    <w:rsid w:val="00DD7C67"/>
    <w:rsid w:val="00DD7CFE"/>
    <w:rsid w:val="00DE002A"/>
    <w:rsid w:val="00DE0845"/>
    <w:rsid w:val="00DE08AB"/>
    <w:rsid w:val="00DE094F"/>
    <w:rsid w:val="00DE0FEC"/>
    <w:rsid w:val="00DE1065"/>
    <w:rsid w:val="00DE10D3"/>
    <w:rsid w:val="00DE1180"/>
    <w:rsid w:val="00DE122F"/>
    <w:rsid w:val="00DE12B2"/>
    <w:rsid w:val="00DE13D3"/>
    <w:rsid w:val="00DE15B8"/>
    <w:rsid w:val="00DE1A99"/>
    <w:rsid w:val="00DE1B20"/>
    <w:rsid w:val="00DE2405"/>
    <w:rsid w:val="00DE2409"/>
    <w:rsid w:val="00DE24BB"/>
    <w:rsid w:val="00DE259C"/>
    <w:rsid w:val="00DE28C5"/>
    <w:rsid w:val="00DE2B5E"/>
    <w:rsid w:val="00DE2BB4"/>
    <w:rsid w:val="00DE2C03"/>
    <w:rsid w:val="00DE2CFE"/>
    <w:rsid w:val="00DE31A1"/>
    <w:rsid w:val="00DE338B"/>
    <w:rsid w:val="00DE3989"/>
    <w:rsid w:val="00DE3A67"/>
    <w:rsid w:val="00DE3B28"/>
    <w:rsid w:val="00DE3C91"/>
    <w:rsid w:val="00DE44A1"/>
    <w:rsid w:val="00DE452C"/>
    <w:rsid w:val="00DE4611"/>
    <w:rsid w:val="00DE4C25"/>
    <w:rsid w:val="00DE4E97"/>
    <w:rsid w:val="00DE4EAB"/>
    <w:rsid w:val="00DE50D8"/>
    <w:rsid w:val="00DE51D7"/>
    <w:rsid w:val="00DE574F"/>
    <w:rsid w:val="00DE5D23"/>
    <w:rsid w:val="00DE5E78"/>
    <w:rsid w:val="00DE5EA3"/>
    <w:rsid w:val="00DE5F3C"/>
    <w:rsid w:val="00DE6074"/>
    <w:rsid w:val="00DE6448"/>
    <w:rsid w:val="00DE64FB"/>
    <w:rsid w:val="00DE668F"/>
    <w:rsid w:val="00DE6A27"/>
    <w:rsid w:val="00DE6CA6"/>
    <w:rsid w:val="00DE717B"/>
    <w:rsid w:val="00DE74C1"/>
    <w:rsid w:val="00DE74CE"/>
    <w:rsid w:val="00DE7769"/>
    <w:rsid w:val="00DE78F1"/>
    <w:rsid w:val="00DE79FB"/>
    <w:rsid w:val="00DE7E62"/>
    <w:rsid w:val="00DE7EB0"/>
    <w:rsid w:val="00DE7F49"/>
    <w:rsid w:val="00DF00CC"/>
    <w:rsid w:val="00DF0231"/>
    <w:rsid w:val="00DF07B5"/>
    <w:rsid w:val="00DF07C1"/>
    <w:rsid w:val="00DF0C09"/>
    <w:rsid w:val="00DF0FC1"/>
    <w:rsid w:val="00DF11B7"/>
    <w:rsid w:val="00DF12A6"/>
    <w:rsid w:val="00DF12EE"/>
    <w:rsid w:val="00DF1683"/>
    <w:rsid w:val="00DF16A5"/>
    <w:rsid w:val="00DF1B91"/>
    <w:rsid w:val="00DF1DE2"/>
    <w:rsid w:val="00DF2051"/>
    <w:rsid w:val="00DF2063"/>
    <w:rsid w:val="00DF23FA"/>
    <w:rsid w:val="00DF24B5"/>
    <w:rsid w:val="00DF264E"/>
    <w:rsid w:val="00DF291C"/>
    <w:rsid w:val="00DF2993"/>
    <w:rsid w:val="00DF32FE"/>
    <w:rsid w:val="00DF334A"/>
    <w:rsid w:val="00DF361E"/>
    <w:rsid w:val="00DF3930"/>
    <w:rsid w:val="00DF3C59"/>
    <w:rsid w:val="00DF3D53"/>
    <w:rsid w:val="00DF3D7D"/>
    <w:rsid w:val="00DF3E1E"/>
    <w:rsid w:val="00DF45F3"/>
    <w:rsid w:val="00DF48E7"/>
    <w:rsid w:val="00DF51CA"/>
    <w:rsid w:val="00DF51EC"/>
    <w:rsid w:val="00DF51F8"/>
    <w:rsid w:val="00DF5282"/>
    <w:rsid w:val="00DF528C"/>
    <w:rsid w:val="00DF531B"/>
    <w:rsid w:val="00DF5562"/>
    <w:rsid w:val="00DF5579"/>
    <w:rsid w:val="00DF5683"/>
    <w:rsid w:val="00DF58C0"/>
    <w:rsid w:val="00DF5988"/>
    <w:rsid w:val="00DF5A23"/>
    <w:rsid w:val="00DF5D41"/>
    <w:rsid w:val="00DF5EB9"/>
    <w:rsid w:val="00DF607C"/>
    <w:rsid w:val="00DF6092"/>
    <w:rsid w:val="00DF62CD"/>
    <w:rsid w:val="00DF6707"/>
    <w:rsid w:val="00DF6DC2"/>
    <w:rsid w:val="00DF6EAE"/>
    <w:rsid w:val="00DF6F50"/>
    <w:rsid w:val="00DF70E7"/>
    <w:rsid w:val="00DF72CF"/>
    <w:rsid w:val="00DF7918"/>
    <w:rsid w:val="00DF7D8D"/>
    <w:rsid w:val="00E000FB"/>
    <w:rsid w:val="00E00388"/>
    <w:rsid w:val="00E00448"/>
    <w:rsid w:val="00E0058B"/>
    <w:rsid w:val="00E00698"/>
    <w:rsid w:val="00E008C4"/>
    <w:rsid w:val="00E009F8"/>
    <w:rsid w:val="00E00B15"/>
    <w:rsid w:val="00E00BAA"/>
    <w:rsid w:val="00E01001"/>
    <w:rsid w:val="00E011E0"/>
    <w:rsid w:val="00E01310"/>
    <w:rsid w:val="00E013C0"/>
    <w:rsid w:val="00E017A3"/>
    <w:rsid w:val="00E018BC"/>
    <w:rsid w:val="00E018C6"/>
    <w:rsid w:val="00E01979"/>
    <w:rsid w:val="00E01BC9"/>
    <w:rsid w:val="00E01C90"/>
    <w:rsid w:val="00E01CCD"/>
    <w:rsid w:val="00E01D74"/>
    <w:rsid w:val="00E0245E"/>
    <w:rsid w:val="00E02551"/>
    <w:rsid w:val="00E031FF"/>
    <w:rsid w:val="00E033E4"/>
    <w:rsid w:val="00E034F0"/>
    <w:rsid w:val="00E037F2"/>
    <w:rsid w:val="00E03A11"/>
    <w:rsid w:val="00E03AB4"/>
    <w:rsid w:val="00E03BB0"/>
    <w:rsid w:val="00E03DF8"/>
    <w:rsid w:val="00E03E63"/>
    <w:rsid w:val="00E04081"/>
    <w:rsid w:val="00E04293"/>
    <w:rsid w:val="00E0454C"/>
    <w:rsid w:val="00E046A8"/>
    <w:rsid w:val="00E0483E"/>
    <w:rsid w:val="00E04CC9"/>
    <w:rsid w:val="00E04D1D"/>
    <w:rsid w:val="00E04E32"/>
    <w:rsid w:val="00E053BC"/>
    <w:rsid w:val="00E054FE"/>
    <w:rsid w:val="00E05561"/>
    <w:rsid w:val="00E05852"/>
    <w:rsid w:val="00E0594F"/>
    <w:rsid w:val="00E05A7A"/>
    <w:rsid w:val="00E05C1B"/>
    <w:rsid w:val="00E05C23"/>
    <w:rsid w:val="00E061B3"/>
    <w:rsid w:val="00E065D6"/>
    <w:rsid w:val="00E066F5"/>
    <w:rsid w:val="00E06AB7"/>
    <w:rsid w:val="00E06CAA"/>
    <w:rsid w:val="00E06D84"/>
    <w:rsid w:val="00E06FC3"/>
    <w:rsid w:val="00E07024"/>
    <w:rsid w:val="00E0743A"/>
    <w:rsid w:val="00E07491"/>
    <w:rsid w:val="00E07591"/>
    <w:rsid w:val="00E076B2"/>
    <w:rsid w:val="00E07837"/>
    <w:rsid w:val="00E07B71"/>
    <w:rsid w:val="00E07BE5"/>
    <w:rsid w:val="00E07F67"/>
    <w:rsid w:val="00E10058"/>
    <w:rsid w:val="00E10EB2"/>
    <w:rsid w:val="00E11032"/>
    <w:rsid w:val="00E11135"/>
    <w:rsid w:val="00E1149D"/>
    <w:rsid w:val="00E114BD"/>
    <w:rsid w:val="00E11513"/>
    <w:rsid w:val="00E117B4"/>
    <w:rsid w:val="00E11869"/>
    <w:rsid w:val="00E11BD4"/>
    <w:rsid w:val="00E11DB9"/>
    <w:rsid w:val="00E11E34"/>
    <w:rsid w:val="00E11F57"/>
    <w:rsid w:val="00E125DD"/>
    <w:rsid w:val="00E12843"/>
    <w:rsid w:val="00E12A26"/>
    <w:rsid w:val="00E12ABD"/>
    <w:rsid w:val="00E12CB5"/>
    <w:rsid w:val="00E12D16"/>
    <w:rsid w:val="00E12D97"/>
    <w:rsid w:val="00E12EB5"/>
    <w:rsid w:val="00E12FDA"/>
    <w:rsid w:val="00E1300C"/>
    <w:rsid w:val="00E13458"/>
    <w:rsid w:val="00E13CB9"/>
    <w:rsid w:val="00E13CBA"/>
    <w:rsid w:val="00E141C5"/>
    <w:rsid w:val="00E145FF"/>
    <w:rsid w:val="00E14611"/>
    <w:rsid w:val="00E1472D"/>
    <w:rsid w:val="00E14B51"/>
    <w:rsid w:val="00E14C30"/>
    <w:rsid w:val="00E1568D"/>
    <w:rsid w:val="00E15739"/>
    <w:rsid w:val="00E15BD5"/>
    <w:rsid w:val="00E15BFC"/>
    <w:rsid w:val="00E15E29"/>
    <w:rsid w:val="00E15F58"/>
    <w:rsid w:val="00E1603C"/>
    <w:rsid w:val="00E1611D"/>
    <w:rsid w:val="00E163E4"/>
    <w:rsid w:val="00E16CDA"/>
    <w:rsid w:val="00E16E2D"/>
    <w:rsid w:val="00E16EC7"/>
    <w:rsid w:val="00E16F4B"/>
    <w:rsid w:val="00E1730F"/>
    <w:rsid w:val="00E1734B"/>
    <w:rsid w:val="00E173EB"/>
    <w:rsid w:val="00E175A1"/>
    <w:rsid w:val="00E17B8D"/>
    <w:rsid w:val="00E20247"/>
    <w:rsid w:val="00E203D4"/>
    <w:rsid w:val="00E2086D"/>
    <w:rsid w:val="00E20AAB"/>
    <w:rsid w:val="00E20E7E"/>
    <w:rsid w:val="00E2113A"/>
    <w:rsid w:val="00E2121A"/>
    <w:rsid w:val="00E2137E"/>
    <w:rsid w:val="00E21442"/>
    <w:rsid w:val="00E21483"/>
    <w:rsid w:val="00E218B8"/>
    <w:rsid w:val="00E21A29"/>
    <w:rsid w:val="00E21CB9"/>
    <w:rsid w:val="00E21E50"/>
    <w:rsid w:val="00E21E58"/>
    <w:rsid w:val="00E21F1F"/>
    <w:rsid w:val="00E221C8"/>
    <w:rsid w:val="00E2223B"/>
    <w:rsid w:val="00E22573"/>
    <w:rsid w:val="00E22658"/>
    <w:rsid w:val="00E22706"/>
    <w:rsid w:val="00E22890"/>
    <w:rsid w:val="00E23207"/>
    <w:rsid w:val="00E234BD"/>
    <w:rsid w:val="00E23717"/>
    <w:rsid w:val="00E23735"/>
    <w:rsid w:val="00E23B63"/>
    <w:rsid w:val="00E23D63"/>
    <w:rsid w:val="00E24742"/>
    <w:rsid w:val="00E24955"/>
    <w:rsid w:val="00E24AD5"/>
    <w:rsid w:val="00E24B46"/>
    <w:rsid w:val="00E24C87"/>
    <w:rsid w:val="00E24D35"/>
    <w:rsid w:val="00E24F20"/>
    <w:rsid w:val="00E251B7"/>
    <w:rsid w:val="00E251CF"/>
    <w:rsid w:val="00E2522E"/>
    <w:rsid w:val="00E252C4"/>
    <w:rsid w:val="00E25665"/>
    <w:rsid w:val="00E25706"/>
    <w:rsid w:val="00E2580C"/>
    <w:rsid w:val="00E25A7A"/>
    <w:rsid w:val="00E25AB2"/>
    <w:rsid w:val="00E25E6F"/>
    <w:rsid w:val="00E25F5E"/>
    <w:rsid w:val="00E26007"/>
    <w:rsid w:val="00E26389"/>
    <w:rsid w:val="00E26487"/>
    <w:rsid w:val="00E265D1"/>
    <w:rsid w:val="00E265DD"/>
    <w:rsid w:val="00E26883"/>
    <w:rsid w:val="00E26940"/>
    <w:rsid w:val="00E269A3"/>
    <w:rsid w:val="00E26E86"/>
    <w:rsid w:val="00E26FB2"/>
    <w:rsid w:val="00E273D1"/>
    <w:rsid w:val="00E27502"/>
    <w:rsid w:val="00E2777F"/>
    <w:rsid w:val="00E27A37"/>
    <w:rsid w:val="00E27C95"/>
    <w:rsid w:val="00E301AC"/>
    <w:rsid w:val="00E302CC"/>
    <w:rsid w:val="00E306D4"/>
    <w:rsid w:val="00E30864"/>
    <w:rsid w:val="00E308DA"/>
    <w:rsid w:val="00E30BE7"/>
    <w:rsid w:val="00E30F70"/>
    <w:rsid w:val="00E310D8"/>
    <w:rsid w:val="00E3124C"/>
    <w:rsid w:val="00E314F1"/>
    <w:rsid w:val="00E3161F"/>
    <w:rsid w:val="00E316D3"/>
    <w:rsid w:val="00E316E5"/>
    <w:rsid w:val="00E3171F"/>
    <w:rsid w:val="00E31813"/>
    <w:rsid w:val="00E31907"/>
    <w:rsid w:val="00E31B8D"/>
    <w:rsid w:val="00E31CFF"/>
    <w:rsid w:val="00E3204B"/>
    <w:rsid w:val="00E32162"/>
    <w:rsid w:val="00E326E8"/>
    <w:rsid w:val="00E32974"/>
    <w:rsid w:val="00E32E0C"/>
    <w:rsid w:val="00E33097"/>
    <w:rsid w:val="00E33178"/>
    <w:rsid w:val="00E33236"/>
    <w:rsid w:val="00E33926"/>
    <w:rsid w:val="00E33DC7"/>
    <w:rsid w:val="00E33F7B"/>
    <w:rsid w:val="00E3490B"/>
    <w:rsid w:val="00E34C86"/>
    <w:rsid w:val="00E350B7"/>
    <w:rsid w:val="00E3522A"/>
    <w:rsid w:val="00E3525F"/>
    <w:rsid w:val="00E3579C"/>
    <w:rsid w:val="00E35B59"/>
    <w:rsid w:val="00E36072"/>
    <w:rsid w:val="00E36074"/>
    <w:rsid w:val="00E361BA"/>
    <w:rsid w:val="00E36330"/>
    <w:rsid w:val="00E3638E"/>
    <w:rsid w:val="00E3648A"/>
    <w:rsid w:val="00E364F3"/>
    <w:rsid w:val="00E36500"/>
    <w:rsid w:val="00E36B5F"/>
    <w:rsid w:val="00E36C27"/>
    <w:rsid w:val="00E36D5B"/>
    <w:rsid w:val="00E36FFE"/>
    <w:rsid w:val="00E37162"/>
    <w:rsid w:val="00E37266"/>
    <w:rsid w:val="00E3738D"/>
    <w:rsid w:val="00E37789"/>
    <w:rsid w:val="00E37B06"/>
    <w:rsid w:val="00E37C3F"/>
    <w:rsid w:val="00E402BC"/>
    <w:rsid w:val="00E402CC"/>
    <w:rsid w:val="00E4038E"/>
    <w:rsid w:val="00E4061A"/>
    <w:rsid w:val="00E40691"/>
    <w:rsid w:val="00E40B30"/>
    <w:rsid w:val="00E40BC6"/>
    <w:rsid w:val="00E40FF6"/>
    <w:rsid w:val="00E416BE"/>
    <w:rsid w:val="00E41903"/>
    <w:rsid w:val="00E41924"/>
    <w:rsid w:val="00E41C71"/>
    <w:rsid w:val="00E41CF7"/>
    <w:rsid w:val="00E41EFB"/>
    <w:rsid w:val="00E421C6"/>
    <w:rsid w:val="00E421CC"/>
    <w:rsid w:val="00E4223E"/>
    <w:rsid w:val="00E42398"/>
    <w:rsid w:val="00E423FA"/>
    <w:rsid w:val="00E42402"/>
    <w:rsid w:val="00E428B0"/>
    <w:rsid w:val="00E42B43"/>
    <w:rsid w:val="00E43449"/>
    <w:rsid w:val="00E43535"/>
    <w:rsid w:val="00E43753"/>
    <w:rsid w:val="00E438EE"/>
    <w:rsid w:val="00E4390E"/>
    <w:rsid w:val="00E439B7"/>
    <w:rsid w:val="00E439D1"/>
    <w:rsid w:val="00E43B94"/>
    <w:rsid w:val="00E43B96"/>
    <w:rsid w:val="00E43C4A"/>
    <w:rsid w:val="00E43D84"/>
    <w:rsid w:val="00E440FE"/>
    <w:rsid w:val="00E444E8"/>
    <w:rsid w:val="00E44554"/>
    <w:rsid w:val="00E445CE"/>
    <w:rsid w:val="00E446DD"/>
    <w:rsid w:val="00E4471F"/>
    <w:rsid w:val="00E44741"/>
    <w:rsid w:val="00E4481D"/>
    <w:rsid w:val="00E4495C"/>
    <w:rsid w:val="00E44B27"/>
    <w:rsid w:val="00E44D39"/>
    <w:rsid w:val="00E44D6D"/>
    <w:rsid w:val="00E45502"/>
    <w:rsid w:val="00E45599"/>
    <w:rsid w:val="00E45988"/>
    <w:rsid w:val="00E45B01"/>
    <w:rsid w:val="00E45DB1"/>
    <w:rsid w:val="00E4645B"/>
    <w:rsid w:val="00E46B62"/>
    <w:rsid w:val="00E46DB7"/>
    <w:rsid w:val="00E46EAE"/>
    <w:rsid w:val="00E46F56"/>
    <w:rsid w:val="00E47285"/>
    <w:rsid w:val="00E47332"/>
    <w:rsid w:val="00E473BB"/>
    <w:rsid w:val="00E47732"/>
    <w:rsid w:val="00E479A6"/>
    <w:rsid w:val="00E500AC"/>
    <w:rsid w:val="00E50D7E"/>
    <w:rsid w:val="00E50F5B"/>
    <w:rsid w:val="00E5152F"/>
    <w:rsid w:val="00E51554"/>
    <w:rsid w:val="00E51623"/>
    <w:rsid w:val="00E51A22"/>
    <w:rsid w:val="00E51B94"/>
    <w:rsid w:val="00E51C8A"/>
    <w:rsid w:val="00E52394"/>
    <w:rsid w:val="00E52530"/>
    <w:rsid w:val="00E525E8"/>
    <w:rsid w:val="00E526EC"/>
    <w:rsid w:val="00E52728"/>
    <w:rsid w:val="00E529D7"/>
    <w:rsid w:val="00E52B83"/>
    <w:rsid w:val="00E53314"/>
    <w:rsid w:val="00E5331E"/>
    <w:rsid w:val="00E53567"/>
    <w:rsid w:val="00E5361F"/>
    <w:rsid w:val="00E539F3"/>
    <w:rsid w:val="00E53B9E"/>
    <w:rsid w:val="00E53E05"/>
    <w:rsid w:val="00E53FAD"/>
    <w:rsid w:val="00E540D4"/>
    <w:rsid w:val="00E541B8"/>
    <w:rsid w:val="00E541C4"/>
    <w:rsid w:val="00E54504"/>
    <w:rsid w:val="00E548BB"/>
    <w:rsid w:val="00E548C5"/>
    <w:rsid w:val="00E54A3C"/>
    <w:rsid w:val="00E551C1"/>
    <w:rsid w:val="00E5547D"/>
    <w:rsid w:val="00E5555B"/>
    <w:rsid w:val="00E55BFD"/>
    <w:rsid w:val="00E55C06"/>
    <w:rsid w:val="00E55C40"/>
    <w:rsid w:val="00E55CFF"/>
    <w:rsid w:val="00E55D48"/>
    <w:rsid w:val="00E55EB8"/>
    <w:rsid w:val="00E55EDD"/>
    <w:rsid w:val="00E55F02"/>
    <w:rsid w:val="00E55F0F"/>
    <w:rsid w:val="00E55FA5"/>
    <w:rsid w:val="00E56577"/>
    <w:rsid w:val="00E569A0"/>
    <w:rsid w:val="00E56AD6"/>
    <w:rsid w:val="00E56CC7"/>
    <w:rsid w:val="00E56CEE"/>
    <w:rsid w:val="00E56E21"/>
    <w:rsid w:val="00E570FF"/>
    <w:rsid w:val="00E57140"/>
    <w:rsid w:val="00E573D3"/>
    <w:rsid w:val="00E57410"/>
    <w:rsid w:val="00E576C3"/>
    <w:rsid w:val="00E579A0"/>
    <w:rsid w:val="00E579B4"/>
    <w:rsid w:val="00E57E25"/>
    <w:rsid w:val="00E60217"/>
    <w:rsid w:val="00E603B3"/>
    <w:rsid w:val="00E604E7"/>
    <w:rsid w:val="00E60686"/>
    <w:rsid w:val="00E608DF"/>
    <w:rsid w:val="00E60911"/>
    <w:rsid w:val="00E60CF3"/>
    <w:rsid w:val="00E615E6"/>
    <w:rsid w:val="00E618E9"/>
    <w:rsid w:val="00E61B91"/>
    <w:rsid w:val="00E61BC6"/>
    <w:rsid w:val="00E61BE9"/>
    <w:rsid w:val="00E61C25"/>
    <w:rsid w:val="00E61CE7"/>
    <w:rsid w:val="00E62041"/>
    <w:rsid w:val="00E62113"/>
    <w:rsid w:val="00E62890"/>
    <w:rsid w:val="00E62983"/>
    <w:rsid w:val="00E62B07"/>
    <w:rsid w:val="00E62B9A"/>
    <w:rsid w:val="00E62BE0"/>
    <w:rsid w:val="00E62D77"/>
    <w:rsid w:val="00E62FF1"/>
    <w:rsid w:val="00E632D1"/>
    <w:rsid w:val="00E63311"/>
    <w:rsid w:val="00E635C8"/>
    <w:rsid w:val="00E63C2F"/>
    <w:rsid w:val="00E63C58"/>
    <w:rsid w:val="00E63F71"/>
    <w:rsid w:val="00E64062"/>
    <w:rsid w:val="00E640C8"/>
    <w:rsid w:val="00E641AD"/>
    <w:rsid w:val="00E6434D"/>
    <w:rsid w:val="00E643A7"/>
    <w:rsid w:val="00E64568"/>
    <w:rsid w:val="00E6483F"/>
    <w:rsid w:val="00E64F56"/>
    <w:rsid w:val="00E64FAA"/>
    <w:rsid w:val="00E6524D"/>
    <w:rsid w:val="00E652E5"/>
    <w:rsid w:val="00E653BE"/>
    <w:rsid w:val="00E6573A"/>
    <w:rsid w:val="00E65896"/>
    <w:rsid w:val="00E65962"/>
    <w:rsid w:val="00E659BD"/>
    <w:rsid w:val="00E659E4"/>
    <w:rsid w:val="00E65AAB"/>
    <w:rsid w:val="00E65ADB"/>
    <w:rsid w:val="00E65D7B"/>
    <w:rsid w:val="00E66279"/>
    <w:rsid w:val="00E662C1"/>
    <w:rsid w:val="00E66360"/>
    <w:rsid w:val="00E666A1"/>
    <w:rsid w:val="00E6670F"/>
    <w:rsid w:val="00E6672E"/>
    <w:rsid w:val="00E6689E"/>
    <w:rsid w:val="00E66B30"/>
    <w:rsid w:val="00E66C0A"/>
    <w:rsid w:val="00E672C5"/>
    <w:rsid w:val="00E67405"/>
    <w:rsid w:val="00E67468"/>
    <w:rsid w:val="00E67525"/>
    <w:rsid w:val="00E67568"/>
    <w:rsid w:val="00E675C7"/>
    <w:rsid w:val="00E67F47"/>
    <w:rsid w:val="00E7003A"/>
    <w:rsid w:val="00E702C6"/>
    <w:rsid w:val="00E702CB"/>
    <w:rsid w:val="00E703F7"/>
    <w:rsid w:val="00E70461"/>
    <w:rsid w:val="00E707FB"/>
    <w:rsid w:val="00E708FB"/>
    <w:rsid w:val="00E709A5"/>
    <w:rsid w:val="00E71037"/>
    <w:rsid w:val="00E71189"/>
    <w:rsid w:val="00E711AD"/>
    <w:rsid w:val="00E712D1"/>
    <w:rsid w:val="00E713D4"/>
    <w:rsid w:val="00E71580"/>
    <w:rsid w:val="00E715DB"/>
    <w:rsid w:val="00E716E9"/>
    <w:rsid w:val="00E7199A"/>
    <w:rsid w:val="00E71D64"/>
    <w:rsid w:val="00E71F1B"/>
    <w:rsid w:val="00E71F7C"/>
    <w:rsid w:val="00E72081"/>
    <w:rsid w:val="00E720A3"/>
    <w:rsid w:val="00E722D3"/>
    <w:rsid w:val="00E72A52"/>
    <w:rsid w:val="00E72B07"/>
    <w:rsid w:val="00E72BBB"/>
    <w:rsid w:val="00E72BCD"/>
    <w:rsid w:val="00E72E5C"/>
    <w:rsid w:val="00E72FD3"/>
    <w:rsid w:val="00E735C2"/>
    <w:rsid w:val="00E73840"/>
    <w:rsid w:val="00E7395F"/>
    <w:rsid w:val="00E73B51"/>
    <w:rsid w:val="00E73B86"/>
    <w:rsid w:val="00E73D0C"/>
    <w:rsid w:val="00E73E26"/>
    <w:rsid w:val="00E74038"/>
    <w:rsid w:val="00E7403D"/>
    <w:rsid w:val="00E74096"/>
    <w:rsid w:val="00E740A1"/>
    <w:rsid w:val="00E74134"/>
    <w:rsid w:val="00E74D9E"/>
    <w:rsid w:val="00E75232"/>
    <w:rsid w:val="00E75360"/>
    <w:rsid w:val="00E753CC"/>
    <w:rsid w:val="00E753E2"/>
    <w:rsid w:val="00E75505"/>
    <w:rsid w:val="00E755F8"/>
    <w:rsid w:val="00E7560A"/>
    <w:rsid w:val="00E75624"/>
    <w:rsid w:val="00E7567D"/>
    <w:rsid w:val="00E75726"/>
    <w:rsid w:val="00E75ED6"/>
    <w:rsid w:val="00E762E9"/>
    <w:rsid w:val="00E76B20"/>
    <w:rsid w:val="00E76C20"/>
    <w:rsid w:val="00E76C82"/>
    <w:rsid w:val="00E76E2D"/>
    <w:rsid w:val="00E76F36"/>
    <w:rsid w:val="00E77109"/>
    <w:rsid w:val="00E77140"/>
    <w:rsid w:val="00E77628"/>
    <w:rsid w:val="00E77710"/>
    <w:rsid w:val="00E77712"/>
    <w:rsid w:val="00E8009A"/>
    <w:rsid w:val="00E802A6"/>
    <w:rsid w:val="00E80859"/>
    <w:rsid w:val="00E808B1"/>
    <w:rsid w:val="00E809B4"/>
    <w:rsid w:val="00E809EE"/>
    <w:rsid w:val="00E809F0"/>
    <w:rsid w:val="00E80C6E"/>
    <w:rsid w:val="00E80CB2"/>
    <w:rsid w:val="00E810BA"/>
    <w:rsid w:val="00E81515"/>
    <w:rsid w:val="00E81733"/>
    <w:rsid w:val="00E8199D"/>
    <w:rsid w:val="00E81A17"/>
    <w:rsid w:val="00E81A1B"/>
    <w:rsid w:val="00E81CEB"/>
    <w:rsid w:val="00E81D32"/>
    <w:rsid w:val="00E81E63"/>
    <w:rsid w:val="00E81EC2"/>
    <w:rsid w:val="00E8223E"/>
    <w:rsid w:val="00E826E3"/>
    <w:rsid w:val="00E827A6"/>
    <w:rsid w:val="00E827FB"/>
    <w:rsid w:val="00E82BF3"/>
    <w:rsid w:val="00E82C30"/>
    <w:rsid w:val="00E82D41"/>
    <w:rsid w:val="00E82F36"/>
    <w:rsid w:val="00E82F4E"/>
    <w:rsid w:val="00E834FB"/>
    <w:rsid w:val="00E8368A"/>
    <w:rsid w:val="00E83707"/>
    <w:rsid w:val="00E83713"/>
    <w:rsid w:val="00E83894"/>
    <w:rsid w:val="00E83D01"/>
    <w:rsid w:val="00E84302"/>
    <w:rsid w:val="00E84426"/>
    <w:rsid w:val="00E84542"/>
    <w:rsid w:val="00E8460A"/>
    <w:rsid w:val="00E847BE"/>
    <w:rsid w:val="00E84989"/>
    <w:rsid w:val="00E8498D"/>
    <w:rsid w:val="00E84AD3"/>
    <w:rsid w:val="00E84D7D"/>
    <w:rsid w:val="00E85065"/>
    <w:rsid w:val="00E85080"/>
    <w:rsid w:val="00E85327"/>
    <w:rsid w:val="00E85630"/>
    <w:rsid w:val="00E856CD"/>
    <w:rsid w:val="00E85843"/>
    <w:rsid w:val="00E85879"/>
    <w:rsid w:val="00E8597A"/>
    <w:rsid w:val="00E859DB"/>
    <w:rsid w:val="00E85B25"/>
    <w:rsid w:val="00E85B54"/>
    <w:rsid w:val="00E85B6B"/>
    <w:rsid w:val="00E85C06"/>
    <w:rsid w:val="00E85C38"/>
    <w:rsid w:val="00E85D59"/>
    <w:rsid w:val="00E85E94"/>
    <w:rsid w:val="00E86179"/>
    <w:rsid w:val="00E862AE"/>
    <w:rsid w:val="00E8630D"/>
    <w:rsid w:val="00E86485"/>
    <w:rsid w:val="00E865E2"/>
    <w:rsid w:val="00E866D9"/>
    <w:rsid w:val="00E867AE"/>
    <w:rsid w:val="00E86945"/>
    <w:rsid w:val="00E86DC3"/>
    <w:rsid w:val="00E87556"/>
    <w:rsid w:val="00E87A12"/>
    <w:rsid w:val="00E87A31"/>
    <w:rsid w:val="00E87CB6"/>
    <w:rsid w:val="00E87FB6"/>
    <w:rsid w:val="00E87FCB"/>
    <w:rsid w:val="00E87FD2"/>
    <w:rsid w:val="00E87FE6"/>
    <w:rsid w:val="00E90068"/>
    <w:rsid w:val="00E90661"/>
    <w:rsid w:val="00E906AF"/>
    <w:rsid w:val="00E90805"/>
    <w:rsid w:val="00E90B49"/>
    <w:rsid w:val="00E90EB5"/>
    <w:rsid w:val="00E91654"/>
    <w:rsid w:val="00E918DD"/>
    <w:rsid w:val="00E918FD"/>
    <w:rsid w:val="00E91946"/>
    <w:rsid w:val="00E91B00"/>
    <w:rsid w:val="00E91C8B"/>
    <w:rsid w:val="00E91FFF"/>
    <w:rsid w:val="00E923A9"/>
    <w:rsid w:val="00E92770"/>
    <w:rsid w:val="00E9282A"/>
    <w:rsid w:val="00E92F13"/>
    <w:rsid w:val="00E930E5"/>
    <w:rsid w:val="00E93179"/>
    <w:rsid w:val="00E93236"/>
    <w:rsid w:val="00E93417"/>
    <w:rsid w:val="00E934B6"/>
    <w:rsid w:val="00E9383D"/>
    <w:rsid w:val="00E93917"/>
    <w:rsid w:val="00E93C3C"/>
    <w:rsid w:val="00E93D9A"/>
    <w:rsid w:val="00E93F91"/>
    <w:rsid w:val="00E93FDF"/>
    <w:rsid w:val="00E941B0"/>
    <w:rsid w:val="00E9445D"/>
    <w:rsid w:val="00E94B41"/>
    <w:rsid w:val="00E94CB4"/>
    <w:rsid w:val="00E94D00"/>
    <w:rsid w:val="00E95760"/>
    <w:rsid w:val="00E95B49"/>
    <w:rsid w:val="00E95BB8"/>
    <w:rsid w:val="00E95C1C"/>
    <w:rsid w:val="00E95CF4"/>
    <w:rsid w:val="00E95DE2"/>
    <w:rsid w:val="00E95FCD"/>
    <w:rsid w:val="00E95FD0"/>
    <w:rsid w:val="00E96179"/>
    <w:rsid w:val="00E96382"/>
    <w:rsid w:val="00E966C6"/>
    <w:rsid w:val="00E96783"/>
    <w:rsid w:val="00E96A24"/>
    <w:rsid w:val="00E96DB3"/>
    <w:rsid w:val="00E96DDA"/>
    <w:rsid w:val="00E96FE0"/>
    <w:rsid w:val="00E970EE"/>
    <w:rsid w:val="00E971ED"/>
    <w:rsid w:val="00E97292"/>
    <w:rsid w:val="00E972E6"/>
    <w:rsid w:val="00E978F0"/>
    <w:rsid w:val="00E97AE8"/>
    <w:rsid w:val="00E97B72"/>
    <w:rsid w:val="00E97D17"/>
    <w:rsid w:val="00E97DC9"/>
    <w:rsid w:val="00E97E5C"/>
    <w:rsid w:val="00E97F38"/>
    <w:rsid w:val="00EA02BC"/>
    <w:rsid w:val="00EA032D"/>
    <w:rsid w:val="00EA0697"/>
    <w:rsid w:val="00EA0743"/>
    <w:rsid w:val="00EA0A0D"/>
    <w:rsid w:val="00EA0C38"/>
    <w:rsid w:val="00EA0DCF"/>
    <w:rsid w:val="00EA0EA2"/>
    <w:rsid w:val="00EA10B3"/>
    <w:rsid w:val="00EA10D6"/>
    <w:rsid w:val="00EA11D3"/>
    <w:rsid w:val="00EA13D5"/>
    <w:rsid w:val="00EA14E5"/>
    <w:rsid w:val="00EA1561"/>
    <w:rsid w:val="00EA167C"/>
    <w:rsid w:val="00EA1782"/>
    <w:rsid w:val="00EA1912"/>
    <w:rsid w:val="00EA1EFC"/>
    <w:rsid w:val="00EA2063"/>
    <w:rsid w:val="00EA2081"/>
    <w:rsid w:val="00EA2251"/>
    <w:rsid w:val="00EA230D"/>
    <w:rsid w:val="00EA2382"/>
    <w:rsid w:val="00EA28E2"/>
    <w:rsid w:val="00EA2F5F"/>
    <w:rsid w:val="00EA3596"/>
    <w:rsid w:val="00EA35F7"/>
    <w:rsid w:val="00EA380C"/>
    <w:rsid w:val="00EA3A0D"/>
    <w:rsid w:val="00EA3BEA"/>
    <w:rsid w:val="00EA3C88"/>
    <w:rsid w:val="00EA3D73"/>
    <w:rsid w:val="00EA4064"/>
    <w:rsid w:val="00EA41FE"/>
    <w:rsid w:val="00EA4C32"/>
    <w:rsid w:val="00EA4C9E"/>
    <w:rsid w:val="00EA4CFE"/>
    <w:rsid w:val="00EA4F2A"/>
    <w:rsid w:val="00EA4F85"/>
    <w:rsid w:val="00EA4FCF"/>
    <w:rsid w:val="00EA4FF9"/>
    <w:rsid w:val="00EA53CD"/>
    <w:rsid w:val="00EA5640"/>
    <w:rsid w:val="00EA5B88"/>
    <w:rsid w:val="00EA5CED"/>
    <w:rsid w:val="00EA5F33"/>
    <w:rsid w:val="00EA69EB"/>
    <w:rsid w:val="00EA6CFE"/>
    <w:rsid w:val="00EA6E70"/>
    <w:rsid w:val="00EA7097"/>
    <w:rsid w:val="00EA70BA"/>
    <w:rsid w:val="00EA7321"/>
    <w:rsid w:val="00EA7359"/>
    <w:rsid w:val="00EA758D"/>
    <w:rsid w:val="00EA7668"/>
    <w:rsid w:val="00EA785E"/>
    <w:rsid w:val="00EA7D50"/>
    <w:rsid w:val="00EA7EC6"/>
    <w:rsid w:val="00EB0025"/>
    <w:rsid w:val="00EB012B"/>
    <w:rsid w:val="00EB0170"/>
    <w:rsid w:val="00EB01CB"/>
    <w:rsid w:val="00EB0376"/>
    <w:rsid w:val="00EB080C"/>
    <w:rsid w:val="00EB08CA"/>
    <w:rsid w:val="00EB0BAD"/>
    <w:rsid w:val="00EB0CB5"/>
    <w:rsid w:val="00EB0E42"/>
    <w:rsid w:val="00EB0F99"/>
    <w:rsid w:val="00EB1047"/>
    <w:rsid w:val="00EB109B"/>
    <w:rsid w:val="00EB1233"/>
    <w:rsid w:val="00EB1682"/>
    <w:rsid w:val="00EB1794"/>
    <w:rsid w:val="00EB1A1F"/>
    <w:rsid w:val="00EB2148"/>
    <w:rsid w:val="00EB24FF"/>
    <w:rsid w:val="00EB25E2"/>
    <w:rsid w:val="00EB2739"/>
    <w:rsid w:val="00EB27D8"/>
    <w:rsid w:val="00EB290B"/>
    <w:rsid w:val="00EB2D08"/>
    <w:rsid w:val="00EB2F08"/>
    <w:rsid w:val="00EB3288"/>
    <w:rsid w:val="00EB33A0"/>
    <w:rsid w:val="00EB3415"/>
    <w:rsid w:val="00EB35EC"/>
    <w:rsid w:val="00EB3871"/>
    <w:rsid w:val="00EB3920"/>
    <w:rsid w:val="00EB3A43"/>
    <w:rsid w:val="00EB3AAB"/>
    <w:rsid w:val="00EB3B31"/>
    <w:rsid w:val="00EB41AD"/>
    <w:rsid w:val="00EB41B7"/>
    <w:rsid w:val="00EB41BD"/>
    <w:rsid w:val="00EB4886"/>
    <w:rsid w:val="00EB48A2"/>
    <w:rsid w:val="00EB4DFC"/>
    <w:rsid w:val="00EB4E38"/>
    <w:rsid w:val="00EB4E6B"/>
    <w:rsid w:val="00EB529F"/>
    <w:rsid w:val="00EB534C"/>
    <w:rsid w:val="00EB5552"/>
    <w:rsid w:val="00EB57FF"/>
    <w:rsid w:val="00EB59DC"/>
    <w:rsid w:val="00EB5B4E"/>
    <w:rsid w:val="00EB5F54"/>
    <w:rsid w:val="00EB673E"/>
    <w:rsid w:val="00EB6945"/>
    <w:rsid w:val="00EB6C0D"/>
    <w:rsid w:val="00EB6ED5"/>
    <w:rsid w:val="00EB71DA"/>
    <w:rsid w:val="00EB72D9"/>
    <w:rsid w:val="00EB7619"/>
    <w:rsid w:val="00EB76BD"/>
    <w:rsid w:val="00EB780E"/>
    <w:rsid w:val="00EB790A"/>
    <w:rsid w:val="00EB7A87"/>
    <w:rsid w:val="00EB7AAA"/>
    <w:rsid w:val="00EB7ECB"/>
    <w:rsid w:val="00EC0251"/>
    <w:rsid w:val="00EC0412"/>
    <w:rsid w:val="00EC04F6"/>
    <w:rsid w:val="00EC05A8"/>
    <w:rsid w:val="00EC08B1"/>
    <w:rsid w:val="00EC0A22"/>
    <w:rsid w:val="00EC0D14"/>
    <w:rsid w:val="00EC0EAE"/>
    <w:rsid w:val="00EC0F00"/>
    <w:rsid w:val="00EC0F35"/>
    <w:rsid w:val="00EC0F3E"/>
    <w:rsid w:val="00EC0F9E"/>
    <w:rsid w:val="00EC10D3"/>
    <w:rsid w:val="00EC120E"/>
    <w:rsid w:val="00EC12D7"/>
    <w:rsid w:val="00EC13DC"/>
    <w:rsid w:val="00EC144E"/>
    <w:rsid w:val="00EC14C3"/>
    <w:rsid w:val="00EC1797"/>
    <w:rsid w:val="00EC17AC"/>
    <w:rsid w:val="00EC1B6D"/>
    <w:rsid w:val="00EC1C01"/>
    <w:rsid w:val="00EC1C3B"/>
    <w:rsid w:val="00EC1D2E"/>
    <w:rsid w:val="00EC2068"/>
    <w:rsid w:val="00EC20D3"/>
    <w:rsid w:val="00EC21BF"/>
    <w:rsid w:val="00EC22B1"/>
    <w:rsid w:val="00EC24C6"/>
    <w:rsid w:val="00EC24D8"/>
    <w:rsid w:val="00EC251F"/>
    <w:rsid w:val="00EC254C"/>
    <w:rsid w:val="00EC2748"/>
    <w:rsid w:val="00EC27A3"/>
    <w:rsid w:val="00EC2AF2"/>
    <w:rsid w:val="00EC301D"/>
    <w:rsid w:val="00EC317B"/>
    <w:rsid w:val="00EC33AE"/>
    <w:rsid w:val="00EC34F2"/>
    <w:rsid w:val="00EC357E"/>
    <w:rsid w:val="00EC36E9"/>
    <w:rsid w:val="00EC372C"/>
    <w:rsid w:val="00EC3753"/>
    <w:rsid w:val="00EC375F"/>
    <w:rsid w:val="00EC39FF"/>
    <w:rsid w:val="00EC3D55"/>
    <w:rsid w:val="00EC46E2"/>
    <w:rsid w:val="00EC47E0"/>
    <w:rsid w:val="00EC484C"/>
    <w:rsid w:val="00EC4869"/>
    <w:rsid w:val="00EC4953"/>
    <w:rsid w:val="00EC4CC3"/>
    <w:rsid w:val="00EC54A5"/>
    <w:rsid w:val="00EC5653"/>
    <w:rsid w:val="00EC5683"/>
    <w:rsid w:val="00EC56F8"/>
    <w:rsid w:val="00EC5B58"/>
    <w:rsid w:val="00EC5D3F"/>
    <w:rsid w:val="00EC5D44"/>
    <w:rsid w:val="00EC5FF7"/>
    <w:rsid w:val="00EC619A"/>
    <w:rsid w:val="00EC63DD"/>
    <w:rsid w:val="00EC693A"/>
    <w:rsid w:val="00EC6A78"/>
    <w:rsid w:val="00EC6C78"/>
    <w:rsid w:val="00EC6EA0"/>
    <w:rsid w:val="00EC6EB5"/>
    <w:rsid w:val="00EC737C"/>
    <w:rsid w:val="00EC7A14"/>
    <w:rsid w:val="00EC7D98"/>
    <w:rsid w:val="00EC7DD9"/>
    <w:rsid w:val="00EC7EE7"/>
    <w:rsid w:val="00ED005A"/>
    <w:rsid w:val="00ED009D"/>
    <w:rsid w:val="00ED014F"/>
    <w:rsid w:val="00ED03A6"/>
    <w:rsid w:val="00ED03EA"/>
    <w:rsid w:val="00ED0A1A"/>
    <w:rsid w:val="00ED0CF8"/>
    <w:rsid w:val="00ED0D30"/>
    <w:rsid w:val="00ED0EDD"/>
    <w:rsid w:val="00ED1073"/>
    <w:rsid w:val="00ED122B"/>
    <w:rsid w:val="00ED126B"/>
    <w:rsid w:val="00ED13C6"/>
    <w:rsid w:val="00ED1553"/>
    <w:rsid w:val="00ED15C1"/>
    <w:rsid w:val="00ED1E32"/>
    <w:rsid w:val="00ED1E8E"/>
    <w:rsid w:val="00ED267E"/>
    <w:rsid w:val="00ED2C60"/>
    <w:rsid w:val="00ED2D1F"/>
    <w:rsid w:val="00ED344F"/>
    <w:rsid w:val="00ED3579"/>
    <w:rsid w:val="00ED36EB"/>
    <w:rsid w:val="00ED389F"/>
    <w:rsid w:val="00ED38D8"/>
    <w:rsid w:val="00ED3EAE"/>
    <w:rsid w:val="00ED4407"/>
    <w:rsid w:val="00ED44D4"/>
    <w:rsid w:val="00ED47FB"/>
    <w:rsid w:val="00ED50B2"/>
    <w:rsid w:val="00ED5299"/>
    <w:rsid w:val="00ED542D"/>
    <w:rsid w:val="00ED5769"/>
    <w:rsid w:val="00ED57DC"/>
    <w:rsid w:val="00ED58F9"/>
    <w:rsid w:val="00ED5941"/>
    <w:rsid w:val="00ED6084"/>
    <w:rsid w:val="00ED61A3"/>
    <w:rsid w:val="00ED6BA9"/>
    <w:rsid w:val="00ED7187"/>
    <w:rsid w:val="00ED7578"/>
    <w:rsid w:val="00ED7830"/>
    <w:rsid w:val="00ED7997"/>
    <w:rsid w:val="00ED79C6"/>
    <w:rsid w:val="00ED7A0E"/>
    <w:rsid w:val="00ED7A1C"/>
    <w:rsid w:val="00ED7F5F"/>
    <w:rsid w:val="00EE0147"/>
    <w:rsid w:val="00EE02B0"/>
    <w:rsid w:val="00EE0311"/>
    <w:rsid w:val="00EE07BD"/>
    <w:rsid w:val="00EE091A"/>
    <w:rsid w:val="00EE0B77"/>
    <w:rsid w:val="00EE116D"/>
    <w:rsid w:val="00EE1310"/>
    <w:rsid w:val="00EE1387"/>
    <w:rsid w:val="00EE15C5"/>
    <w:rsid w:val="00EE17A8"/>
    <w:rsid w:val="00EE17FE"/>
    <w:rsid w:val="00EE18CE"/>
    <w:rsid w:val="00EE1BDE"/>
    <w:rsid w:val="00EE1CD4"/>
    <w:rsid w:val="00EE1DC5"/>
    <w:rsid w:val="00EE1E51"/>
    <w:rsid w:val="00EE1E9C"/>
    <w:rsid w:val="00EE2017"/>
    <w:rsid w:val="00EE205E"/>
    <w:rsid w:val="00EE23A4"/>
    <w:rsid w:val="00EE25DC"/>
    <w:rsid w:val="00EE2655"/>
    <w:rsid w:val="00EE28A3"/>
    <w:rsid w:val="00EE2B01"/>
    <w:rsid w:val="00EE2E52"/>
    <w:rsid w:val="00EE2FCB"/>
    <w:rsid w:val="00EE3238"/>
    <w:rsid w:val="00EE3358"/>
    <w:rsid w:val="00EE3533"/>
    <w:rsid w:val="00EE393C"/>
    <w:rsid w:val="00EE3BF4"/>
    <w:rsid w:val="00EE3E64"/>
    <w:rsid w:val="00EE3FAD"/>
    <w:rsid w:val="00EE4174"/>
    <w:rsid w:val="00EE4310"/>
    <w:rsid w:val="00EE4496"/>
    <w:rsid w:val="00EE4508"/>
    <w:rsid w:val="00EE473F"/>
    <w:rsid w:val="00EE474D"/>
    <w:rsid w:val="00EE4B30"/>
    <w:rsid w:val="00EE55AE"/>
    <w:rsid w:val="00EE582E"/>
    <w:rsid w:val="00EE5AB6"/>
    <w:rsid w:val="00EE5AD5"/>
    <w:rsid w:val="00EE60DE"/>
    <w:rsid w:val="00EE66FD"/>
    <w:rsid w:val="00EE681E"/>
    <w:rsid w:val="00EE688A"/>
    <w:rsid w:val="00EE6902"/>
    <w:rsid w:val="00EE6983"/>
    <w:rsid w:val="00EE6A1D"/>
    <w:rsid w:val="00EE6C05"/>
    <w:rsid w:val="00EE6C94"/>
    <w:rsid w:val="00EE7105"/>
    <w:rsid w:val="00EE7338"/>
    <w:rsid w:val="00EE7377"/>
    <w:rsid w:val="00EE73C4"/>
    <w:rsid w:val="00EE7C2C"/>
    <w:rsid w:val="00EE7D14"/>
    <w:rsid w:val="00EE7ECC"/>
    <w:rsid w:val="00EE7F40"/>
    <w:rsid w:val="00EE7F5D"/>
    <w:rsid w:val="00EF01D1"/>
    <w:rsid w:val="00EF034E"/>
    <w:rsid w:val="00EF040B"/>
    <w:rsid w:val="00EF0573"/>
    <w:rsid w:val="00EF069C"/>
    <w:rsid w:val="00EF06D0"/>
    <w:rsid w:val="00EF0774"/>
    <w:rsid w:val="00EF0AF3"/>
    <w:rsid w:val="00EF0C29"/>
    <w:rsid w:val="00EF0D50"/>
    <w:rsid w:val="00EF0DFB"/>
    <w:rsid w:val="00EF0F8A"/>
    <w:rsid w:val="00EF10B7"/>
    <w:rsid w:val="00EF188D"/>
    <w:rsid w:val="00EF193B"/>
    <w:rsid w:val="00EF1A2B"/>
    <w:rsid w:val="00EF1E7E"/>
    <w:rsid w:val="00EF1F4B"/>
    <w:rsid w:val="00EF1F5B"/>
    <w:rsid w:val="00EF2911"/>
    <w:rsid w:val="00EF2AB0"/>
    <w:rsid w:val="00EF2B3F"/>
    <w:rsid w:val="00EF2B68"/>
    <w:rsid w:val="00EF3766"/>
    <w:rsid w:val="00EF3CB0"/>
    <w:rsid w:val="00EF3EFD"/>
    <w:rsid w:val="00EF4521"/>
    <w:rsid w:val="00EF45F2"/>
    <w:rsid w:val="00EF4741"/>
    <w:rsid w:val="00EF4782"/>
    <w:rsid w:val="00EF4788"/>
    <w:rsid w:val="00EF49BD"/>
    <w:rsid w:val="00EF4BDC"/>
    <w:rsid w:val="00EF4BF8"/>
    <w:rsid w:val="00EF503C"/>
    <w:rsid w:val="00EF5071"/>
    <w:rsid w:val="00EF53DA"/>
    <w:rsid w:val="00EF5846"/>
    <w:rsid w:val="00EF5894"/>
    <w:rsid w:val="00EF592C"/>
    <w:rsid w:val="00EF5B05"/>
    <w:rsid w:val="00EF5DE2"/>
    <w:rsid w:val="00EF5E09"/>
    <w:rsid w:val="00EF62F2"/>
    <w:rsid w:val="00EF66DB"/>
    <w:rsid w:val="00EF6CD1"/>
    <w:rsid w:val="00EF6DC5"/>
    <w:rsid w:val="00EF6F8A"/>
    <w:rsid w:val="00EF7A20"/>
    <w:rsid w:val="00EF7AE9"/>
    <w:rsid w:val="00EF7D52"/>
    <w:rsid w:val="00EF7FC1"/>
    <w:rsid w:val="00EF7FE0"/>
    <w:rsid w:val="00F00197"/>
    <w:rsid w:val="00F00253"/>
    <w:rsid w:val="00F00435"/>
    <w:rsid w:val="00F0052F"/>
    <w:rsid w:val="00F00671"/>
    <w:rsid w:val="00F00AC9"/>
    <w:rsid w:val="00F00C9D"/>
    <w:rsid w:val="00F00E1A"/>
    <w:rsid w:val="00F01021"/>
    <w:rsid w:val="00F01150"/>
    <w:rsid w:val="00F01388"/>
    <w:rsid w:val="00F01525"/>
    <w:rsid w:val="00F01881"/>
    <w:rsid w:val="00F018CB"/>
    <w:rsid w:val="00F021C7"/>
    <w:rsid w:val="00F02242"/>
    <w:rsid w:val="00F0239C"/>
    <w:rsid w:val="00F024D7"/>
    <w:rsid w:val="00F02602"/>
    <w:rsid w:val="00F02D1B"/>
    <w:rsid w:val="00F02D5B"/>
    <w:rsid w:val="00F03073"/>
    <w:rsid w:val="00F03808"/>
    <w:rsid w:val="00F03A00"/>
    <w:rsid w:val="00F03BE6"/>
    <w:rsid w:val="00F03C6A"/>
    <w:rsid w:val="00F03E9E"/>
    <w:rsid w:val="00F03F8F"/>
    <w:rsid w:val="00F042A9"/>
    <w:rsid w:val="00F043C4"/>
    <w:rsid w:val="00F045BE"/>
    <w:rsid w:val="00F04860"/>
    <w:rsid w:val="00F04962"/>
    <w:rsid w:val="00F04985"/>
    <w:rsid w:val="00F04A55"/>
    <w:rsid w:val="00F04D99"/>
    <w:rsid w:val="00F04DC2"/>
    <w:rsid w:val="00F04F1F"/>
    <w:rsid w:val="00F04FC9"/>
    <w:rsid w:val="00F050CC"/>
    <w:rsid w:val="00F052CC"/>
    <w:rsid w:val="00F0558E"/>
    <w:rsid w:val="00F056C4"/>
    <w:rsid w:val="00F057DA"/>
    <w:rsid w:val="00F057E8"/>
    <w:rsid w:val="00F058A7"/>
    <w:rsid w:val="00F05CB1"/>
    <w:rsid w:val="00F05CB8"/>
    <w:rsid w:val="00F06004"/>
    <w:rsid w:val="00F06281"/>
    <w:rsid w:val="00F06685"/>
    <w:rsid w:val="00F06873"/>
    <w:rsid w:val="00F0698F"/>
    <w:rsid w:val="00F06A37"/>
    <w:rsid w:val="00F06A3C"/>
    <w:rsid w:val="00F06BF3"/>
    <w:rsid w:val="00F06EFA"/>
    <w:rsid w:val="00F07044"/>
    <w:rsid w:val="00F07406"/>
    <w:rsid w:val="00F07668"/>
    <w:rsid w:val="00F07A20"/>
    <w:rsid w:val="00F07B23"/>
    <w:rsid w:val="00F07BD2"/>
    <w:rsid w:val="00F07BDF"/>
    <w:rsid w:val="00F07EB5"/>
    <w:rsid w:val="00F10177"/>
    <w:rsid w:val="00F101DA"/>
    <w:rsid w:val="00F1032A"/>
    <w:rsid w:val="00F10592"/>
    <w:rsid w:val="00F108A4"/>
    <w:rsid w:val="00F10B94"/>
    <w:rsid w:val="00F10C3E"/>
    <w:rsid w:val="00F10E81"/>
    <w:rsid w:val="00F112D9"/>
    <w:rsid w:val="00F11398"/>
    <w:rsid w:val="00F114E0"/>
    <w:rsid w:val="00F11543"/>
    <w:rsid w:val="00F117F5"/>
    <w:rsid w:val="00F11C25"/>
    <w:rsid w:val="00F11F5F"/>
    <w:rsid w:val="00F11FB5"/>
    <w:rsid w:val="00F12113"/>
    <w:rsid w:val="00F121D7"/>
    <w:rsid w:val="00F12242"/>
    <w:rsid w:val="00F12383"/>
    <w:rsid w:val="00F12418"/>
    <w:rsid w:val="00F12463"/>
    <w:rsid w:val="00F12564"/>
    <w:rsid w:val="00F12775"/>
    <w:rsid w:val="00F12A77"/>
    <w:rsid w:val="00F12BEF"/>
    <w:rsid w:val="00F13199"/>
    <w:rsid w:val="00F131DD"/>
    <w:rsid w:val="00F13366"/>
    <w:rsid w:val="00F136AA"/>
    <w:rsid w:val="00F13C67"/>
    <w:rsid w:val="00F13D4E"/>
    <w:rsid w:val="00F13DA8"/>
    <w:rsid w:val="00F13DFF"/>
    <w:rsid w:val="00F13E8C"/>
    <w:rsid w:val="00F14022"/>
    <w:rsid w:val="00F1412C"/>
    <w:rsid w:val="00F14264"/>
    <w:rsid w:val="00F14469"/>
    <w:rsid w:val="00F14DDC"/>
    <w:rsid w:val="00F14E5C"/>
    <w:rsid w:val="00F15071"/>
    <w:rsid w:val="00F1509C"/>
    <w:rsid w:val="00F15213"/>
    <w:rsid w:val="00F15480"/>
    <w:rsid w:val="00F155FB"/>
    <w:rsid w:val="00F15763"/>
    <w:rsid w:val="00F15858"/>
    <w:rsid w:val="00F15902"/>
    <w:rsid w:val="00F159B0"/>
    <w:rsid w:val="00F159F7"/>
    <w:rsid w:val="00F15A15"/>
    <w:rsid w:val="00F15AD6"/>
    <w:rsid w:val="00F15BEF"/>
    <w:rsid w:val="00F15F74"/>
    <w:rsid w:val="00F16197"/>
    <w:rsid w:val="00F16538"/>
    <w:rsid w:val="00F16598"/>
    <w:rsid w:val="00F1686C"/>
    <w:rsid w:val="00F16B8F"/>
    <w:rsid w:val="00F16CDB"/>
    <w:rsid w:val="00F16FD2"/>
    <w:rsid w:val="00F1713B"/>
    <w:rsid w:val="00F174F0"/>
    <w:rsid w:val="00F17A3B"/>
    <w:rsid w:val="00F17ACE"/>
    <w:rsid w:val="00F17BEC"/>
    <w:rsid w:val="00F17C0F"/>
    <w:rsid w:val="00F17C6C"/>
    <w:rsid w:val="00F17F10"/>
    <w:rsid w:val="00F17F43"/>
    <w:rsid w:val="00F201AF"/>
    <w:rsid w:val="00F2031D"/>
    <w:rsid w:val="00F20404"/>
    <w:rsid w:val="00F20582"/>
    <w:rsid w:val="00F209B3"/>
    <w:rsid w:val="00F209F3"/>
    <w:rsid w:val="00F20A9A"/>
    <w:rsid w:val="00F20E10"/>
    <w:rsid w:val="00F21197"/>
    <w:rsid w:val="00F213FF"/>
    <w:rsid w:val="00F21465"/>
    <w:rsid w:val="00F21621"/>
    <w:rsid w:val="00F218AF"/>
    <w:rsid w:val="00F218B6"/>
    <w:rsid w:val="00F21B31"/>
    <w:rsid w:val="00F21C27"/>
    <w:rsid w:val="00F21DCF"/>
    <w:rsid w:val="00F21E00"/>
    <w:rsid w:val="00F221C4"/>
    <w:rsid w:val="00F22584"/>
    <w:rsid w:val="00F22890"/>
    <w:rsid w:val="00F22B59"/>
    <w:rsid w:val="00F22B81"/>
    <w:rsid w:val="00F22C06"/>
    <w:rsid w:val="00F22CD5"/>
    <w:rsid w:val="00F23053"/>
    <w:rsid w:val="00F23189"/>
    <w:rsid w:val="00F2324E"/>
    <w:rsid w:val="00F232E9"/>
    <w:rsid w:val="00F23352"/>
    <w:rsid w:val="00F23479"/>
    <w:rsid w:val="00F238BD"/>
    <w:rsid w:val="00F23AAF"/>
    <w:rsid w:val="00F23BF9"/>
    <w:rsid w:val="00F23DBD"/>
    <w:rsid w:val="00F24165"/>
    <w:rsid w:val="00F2416F"/>
    <w:rsid w:val="00F24469"/>
    <w:rsid w:val="00F24578"/>
    <w:rsid w:val="00F24695"/>
    <w:rsid w:val="00F2476C"/>
    <w:rsid w:val="00F24B02"/>
    <w:rsid w:val="00F24BF3"/>
    <w:rsid w:val="00F24FF9"/>
    <w:rsid w:val="00F25178"/>
    <w:rsid w:val="00F2523F"/>
    <w:rsid w:val="00F25326"/>
    <w:rsid w:val="00F25620"/>
    <w:rsid w:val="00F25671"/>
    <w:rsid w:val="00F25914"/>
    <w:rsid w:val="00F2593E"/>
    <w:rsid w:val="00F2595C"/>
    <w:rsid w:val="00F25E3B"/>
    <w:rsid w:val="00F26030"/>
    <w:rsid w:val="00F26184"/>
    <w:rsid w:val="00F2621F"/>
    <w:rsid w:val="00F26367"/>
    <w:rsid w:val="00F26497"/>
    <w:rsid w:val="00F268D1"/>
    <w:rsid w:val="00F26918"/>
    <w:rsid w:val="00F26C83"/>
    <w:rsid w:val="00F26D60"/>
    <w:rsid w:val="00F26E7B"/>
    <w:rsid w:val="00F27120"/>
    <w:rsid w:val="00F27141"/>
    <w:rsid w:val="00F27497"/>
    <w:rsid w:val="00F2766E"/>
    <w:rsid w:val="00F27719"/>
    <w:rsid w:val="00F2784F"/>
    <w:rsid w:val="00F27942"/>
    <w:rsid w:val="00F27ACC"/>
    <w:rsid w:val="00F27B3B"/>
    <w:rsid w:val="00F3001C"/>
    <w:rsid w:val="00F303F1"/>
    <w:rsid w:val="00F30812"/>
    <w:rsid w:val="00F30845"/>
    <w:rsid w:val="00F30A05"/>
    <w:rsid w:val="00F30F3F"/>
    <w:rsid w:val="00F31084"/>
    <w:rsid w:val="00F310C2"/>
    <w:rsid w:val="00F311AC"/>
    <w:rsid w:val="00F31324"/>
    <w:rsid w:val="00F31384"/>
    <w:rsid w:val="00F31707"/>
    <w:rsid w:val="00F31ACC"/>
    <w:rsid w:val="00F31C9F"/>
    <w:rsid w:val="00F31D96"/>
    <w:rsid w:val="00F32079"/>
    <w:rsid w:val="00F323E3"/>
    <w:rsid w:val="00F323E4"/>
    <w:rsid w:val="00F325FD"/>
    <w:rsid w:val="00F32749"/>
    <w:rsid w:val="00F32984"/>
    <w:rsid w:val="00F32A8C"/>
    <w:rsid w:val="00F32B30"/>
    <w:rsid w:val="00F32BE3"/>
    <w:rsid w:val="00F3320C"/>
    <w:rsid w:val="00F333A3"/>
    <w:rsid w:val="00F3341C"/>
    <w:rsid w:val="00F334EC"/>
    <w:rsid w:val="00F3399F"/>
    <w:rsid w:val="00F33F53"/>
    <w:rsid w:val="00F33FA1"/>
    <w:rsid w:val="00F33FBE"/>
    <w:rsid w:val="00F340C4"/>
    <w:rsid w:val="00F340DD"/>
    <w:rsid w:val="00F34263"/>
    <w:rsid w:val="00F343DA"/>
    <w:rsid w:val="00F34406"/>
    <w:rsid w:val="00F344D3"/>
    <w:rsid w:val="00F34578"/>
    <w:rsid w:val="00F34603"/>
    <w:rsid w:val="00F34B36"/>
    <w:rsid w:val="00F34BC9"/>
    <w:rsid w:val="00F34CC0"/>
    <w:rsid w:val="00F34CEA"/>
    <w:rsid w:val="00F34ED5"/>
    <w:rsid w:val="00F35020"/>
    <w:rsid w:val="00F35045"/>
    <w:rsid w:val="00F3522A"/>
    <w:rsid w:val="00F3529C"/>
    <w:rsid w:val="00F353A9"/>
    <w:rsid w:val="00F3598C"/>
    <w:rsid w:val="00F3627D"/>
    <w:rsid w:val="00F367E0"/>
    <w:rsid w:val="00F3699B"/>
    <w:rsid w:val="00F36C6B"/>
    <w:rsid w:val="00F36DEB"/>
    <w:rsid w:val="00F36E61"/>
    <w:rsid w:val="00F36FB5"/>
    <w:rsid w:val="00F373BE"/>
    <w:rsid w:val="00F37452"/>
    <w:rsid w:val="00F37661"/>
    <w:rsid w:val="00F37AFF"/>
    <w:rsid w:val="00F37D66"/>
    <w:rsid w:val="00F37E95"/>
    <w:rsid w:val="00F40025"/>
    <w:rsid w:val="00F40639"/>
    <w:rsid w:val="00F4086E"/>
    <w:rsid w:val="00F40894"/>
    <w:rsid w:val="00F40998"/>
    <w:rsid w:val="00F40FB1"/>
    <w:rsid w:val="00F41247"/>
    <w:rsid w:val="00F4127D"/>
    <w:rsid w:val="00F41951"/>
    <w:rsid w:val="00F41E1F"/>
    <w:rsid w:val="00F420E4"/>
    <w:rsid w:val="00F4229A"/>
    <w:rsid w:val="00F42635"/>
    <w:rsid w:val="00F426DE"/>
    <w:rsid w:val="00F427FB"/>
    <w:rsid w:val="00F42E5E"/>
    <w:rsid w:val="00F4335A"/>
    <w:rsid w:val="00F433A3"/>
    <w:rsid w:val="00F43499"/>
    <w:rsid w:val="00F436B4"/>
    <w:rsid w:val="00F437DC"/>
    <w:rsid w:val="00F4383A"/>
    <w:rsid w:val="00F439F1"/>
    <w:rsid w:val="00F43A4A"/>
    <w:rsid w:val="00F44047"/>
    <w:rsid w:val="00F44381"/>
    <w:rsid w:val="00F44578"/>
    <w:rsid w:val="00F447D8"/>
    <w:rsid w:val="00F44976"/>
    <w:rsid w:val="00F44A52"/>
    <w:rsid w:val="00F44B94"/>
    <w:rsid w:val="00F44C4F"/>
    <w:rsid w:val="00F44DC9"/>
    <w:rsid w:val="00F44EF6"/>
    <w:rsid w:val="00F44F57"/>
    <w:rsid w:val="00F44F8F"/>
    <w:rsid w:val="00F451B2"/>
    <w:rsid w:val="00F45218"/>
    <w:rsid w:val="00F452CA"/>
    <w:rsid w:val="00F45635"/>
    <w:rsid w:val="00F45777"/>
    <w:rsid w:val="00F45878"/>
    <w:rsid w:val="00F45B75"/>
    <w:rsid w:val="00F45F94"/>
    <w:rsid w:val="00F46205"/>
    <w:rsid w:val="00F4620C"/>
    <w:rsid w:val="00F4632D"/>
    <w:rsid w:val="00F464C4"/>
    <w:rsid w:val="00F467DF"/>
    <w:rsid w:val="00F468D6"/>
    <w:rsid w:val="00F46D8B"/>
    <w:rsid w:val="00F46DF6"/>
    <w:rsid w:val="00F46FF2"/>
    <w:rsid w:val="00F476D6"/>
    <w:rsid w:val="00F478D6"/>
    <w:rsid w:val="00F478E0"/>
    <w:rsid w:val="00F47D6B"/>
    <w:rsid w:val="00F47E78"/>
    <w:rsid w:val="00F47EA8"/>
    <w:rsid w:val="00F5018B"/>
    <w:rsid w:val="00F503E8"/>
    <w:rsid w:val="00F5044E"/>
    <w:rsid w:val="00F504EF"/>
    <w:rsid w:val="00F50500"/>
    <w:rsid w:val="00F507A8"/>
    <w:rsid w:val="00F507E7"/>
    <w:rsid w:val="00F50B10"/>
    <w:rsid w:val="00F50CC2"/>
    <w:rsid w:val="00F50DE4"/>
    <w:rsid w:val="00F510AC"/>
    <w:rsid w:val="00F51330"/>
    <w:rsid w:val="00F514E2"/>
    <w:rsid w:val="00F5164D"/>
    <w:rsid w:val="00F51689"/>
    <w:rsid w:val="00F516E7"/>
    <w:rsid w:val="00F5187C"/>
    <w:rsid w:val="00F51EFC"/>
    <w:rsid w:val="00F51F02"/>
    <w:rsid w:val="00F51FC0"/>
    <w:rsid w:val="00F520E5"/>
    <w:rsid w:val="00F524C1"/>
    <w:rsid w:val="00F527F8"/>
    <w:rsid w:val="00F528EC"/>
    <w:rsid w:val="00F52E10"/>
    <w:rsid w:val="00F53623"/>
    <w:rsid w:val="00F5362D"/>
    <w:rsid w:val="00F53C5E"/>
    <w:rsid w:val="00F53F01"/>
    <w:rsid w:val="00F53FB8"/>
    <w:rsid w:val="00F54041"/>
    <w:rsid w:val="00F54550"/>
    <w:rsid w:val="00F5461E"/>
    <w:rsid w:val="00F546A2"/>
    <w:rsid w:val="00F54738"/>
    <w:rsid w:val="00F54823"/>
    <w:rsid w:val="00F548F8"/>
    <w:rsid w:val="00F54CD5"/>
    <w:rsid w:val="00F54D6F"/>
    <w:rsid w:val="00F54D8F"/>
    <w:rsid w:val="00F54FAC"/>
    <w:rsid w:val="00F55006"/>
    <w:rsid w:val="00F55051"/>
    <w:rsid w:val="00F5517B"/>
    <w:rsid w:val="00F5527B"/>
    <w:rsid w:val="00F555AB"/>
    <w:rsid w:val="00F555C1"/>
    <w:rsid w:val="00F555FB"/>
    <w:rsid w:val="00F556FA"/>
    <w:rsid w:val="00F5585D"/>
    <w:rsid w:val="00F55AB3"/>
    <w:rsid w:val="00F55BCE"/>
    <w:rsid w:val="00F55EBD"/>
    <w:rsid w:val="00F560E8"/>
    <w:rsid w:val="00F56614"/>
    <w:rsid w:val="00F56683"/>
    <w:rsid w:val="00F56771"/>
    <w:rsid w:val="00F56CDC"/>
    <w:rsid w:val="00F57004"/>
    <w:rsid w:val="00F57070"/>
    <w:rsid w:val="00F5733A"/>
    <w:rsid w:val="00F57619"/>
    <w:rsid w:val="00F57704"/>
    <w:rsid w:val="00F57776"/>
    <w:rsid w:val="00F57850"/>
    <w:rsid w:val="00F57874"/>
    <w:rsid w:val="00F57960"/>
    <w:rsid w:val="00F579CD"/>
    <w:rsid w:val="00F57AF2"/>
    <w:rsid w:val="00F57C40"/>
    <w:rsid w:val="00F57E4F"/>
    <w:rsid w:val="00F57FC9"/>
    <w:rsid w:val="00F60017"/>
    <w:rsid w:val="00F60074"/>
    <w:rsid w:val="00F6014C"/>
    <w:rsid w:val="00F60266"/>
    <w:rsid w:val="00F602D0"/>
    <w:rsid w:val="00F603D1"/>
    <w:rsid w:val="00F605FF"/>
    <w:rsid w:val="00F60644"/>
    <w:rsid w:val="00F606D9"/>
    <w:rsid w:val="00F608E6"/>
    <w:rsid w:val="00F609CD"/>
    <w:rsid w:val="00F60A97"/>
    <w:rsid w:val="00F60D8A"/>
    <w:rsid w:val="00F60F76"/>
    <w:rsid w:val="00F61060"/>
    <w:rsid w:val="00F6116D"/>
    <w:rsid w:val="00F61752"/>
    <w:rsid w:val="00F61988"/>
    <w:rsid w:val="00F620AD"/>
    <w:rsid w:val="00F621AF"/>
    <w:rsid w:val="00F62502"/>
    <w:rsid w:val="00F627DB"/>
    <w:rsid w:val="00F62845"/>
    <w:rsid w:val="00F62EEC"/>
    <w:rsid w:val="00F62FF5"/>
    <w:rsid w:val="00F63084"/>
    <w:rsid w:val="00F63468"/>
    <w:rsid w:val="00F6359D"/>
    <w:rsid w:val="00F63932"/>
    <w:rsid w:val="00F63B95"/>
    <w:rsid w:val="00F63BFC"/>
    <w:rsid w:val="00F63DC5"/>
    <w:rsid w:val="00F63FE5"/>
    <w:rsid w:val="00F64167"/>
    <w:rsid w:val="00F642A0"/>
    <w:rsid w:val="00F645FC"/>
    <w:rsid w:val="00F6460F"/>
    <w:rsid w:val="00F647BD"/>
    <w:rsid w:val="00F649BC"/>
    <w:rsid w:val="00F649DC"/>
    <w:rsid w:val="00F64B84"/>
    <w:rsid w:val="00F64C64"/>
    <w:rsid w:val="00F64F8D"/>
    <w:rsid w:val="00F64FAD"/>
    <w:rsid w:val="00F65023"/>
    <w:rsid w:val="00F6506C"/>
    <w:rsid w:val="00F650B3"/>
    <w:rsid w:val="00F6518D"/>
    <w:rsid w:val="00F65813"/>
    <w:rsid w:val="00F65CFB"/>
    <w:rsid w:val="00F65E90"/>
    <w:rsid w:val="00F6601D"/>
    <w:rsid w:val="00F66446"/>
    <w:rsid w:val="00F669ED"/>
    <w:rsid w:val="00F66A4D"/>
    <w:rsid w:val="00F66C92"/>
    <w:rsid w:val="00F672FF"/>
    <w:rsid w:val="00F67398"/>
    <w:rsid w:val="00F67894"/>
    <w:rsid w:val="00F67EA8"/>
    <w:rsid w:val="00F67EDF"/>
    <w:rsid w:val="00F70070"/>
    <w:rsid w:val="00F70174"/>
    <w:rsid w:val="00F703E7"/>
    <w:rsid w:val="00F70531"/>
    <w:rsid w:val="00F70645"/>
    <w:rsid w:val="00F70808"/>
    <w:rsid w:val="00F7089D"/>
    <w:rsid w:val="00F70910"/>
    <w:rsid w:val="00F710DC"/>
    <w:rsid w:val="00F71233"/>
    <w:rsid w:val="00F712DB"/>
    <w:rsid w:val="00F7131B"/>
    <w:rsid w:val="00F713B4"/>
    <w:rsid w:val="00F7169E"/>
    <w:rsid w:val="00F719EC"/>
    <w:rsid w:val="00F71A25"/>
    <w:rsid w:val="00F71A91"/>
    <w:rsid w:val="00F71AC6"/>
    <w:rsid w:val="00F71F50"/>
    <w:rsid w:val="00F71F9B"/>
    <w:rsid w:val="00F72143"/>
    <w:rsid w:val="00F728C7"/>
    <w:rsid w:val="00F728E9"/>
    <w:rsid w:val="00F72A00"/>
    <w:rsid w:val="00F72AEE"/>
    <w:rsid w:val="00F72B3C"/>
    <w:rsid w:val="00F72C4E"/>
    <w:rsid w:val="00F72C7E"/>
    <w:rsid w:val="00F72CBE"/>
    <w:rsid w:val="00F72D10"/>
    <w:rsid w:val="00F72F46"/>
    <w:rsid w:val="00F733AC"/>
    <w:rsid w:val="00F7343A"/>
    <w:rsid w:val="00F73550"/>
    <w:rsid w:val="00F735DE"/>
    <w:rsid w:val="00F7367A"/>
    <w:rsid w:val="00F7371E"/>
    <w:rsid w:val="00F73922"/>
    <w:rsid w:val="00F73ACC"/>
    <w:rsid w:val="00F73C2E"/>
    <w:rsid w:val="00F73C2F"/>
    <w:rsid w:val="00F73D3D"/>
    <w:rsid w:val="00F73F42"/>
    <w:rsid w:val="00F74065"/>
    <w:rsid w:val="00F741EA"/>
    <w:rsid w:val="00F7452C"/>
    <w:rsid w:val="00F746C6"/>
    <w:rsid w:val="00F746F7"/>
    <w:rsid w:val="00F74B12"/>
    <w:rsid w:val="00F74C7C"/>
    <w:rsid w:val="00F74DFE"/>
    <w:rsid w:val="00F75011"/>
    <w:rsid w:val="00F75146"/>
    <w:rsid w:val="00F75880"/>
    <w:rsid w:val="00F7588F"/>
    <w:rsid w:val="00F758A4"/>
    <w:rsid w:val="00F75A34"/>
    <w:rsid w:val="00F75A3E"/>
    <w:rsid w:val="00F75C7A"/>
    <w:rsid w:val="00F75D41"/>
    <w:rsid w:val="00F75DF1"/>
    <w:rsid w:val="00F75E51"/>
    <w:rsid w:val="00F75F5F"/>
    <w:rsid w:val="00F760E1"/>
    <w:rsid w:val="00F761E0"/>
    <w:rsid w:val="00F762A4"/>
    <w:rsid w:val="00F76AC3"/>
    <w:rsid w:val="00F77345"/>
    <w:rsid w:val="00F778BB"/>
    <w:rsid w:val="00F77AE4"/>
    <w:rsid w:val="00F77E4C"/>
    <w:rsid w:val="00F77E85"/>
    <w:rsid w:val="00F801BD"/>
    <w:rsid w:val="00F80610"/>
    <w:rsid w:val="00F80ADC"/>
    <w:rsid w:val="00F80BCE"/>
    <w:rsid w:val="00F80CC1"/>
    <w:rsid w:val="00F810CB"/>
    <w:rsid w:val="00F812B5"/>
    <w:rsid w:val="00F81458"/>
    <w:rsid w:val="00F8190A"/>
    <w:rsid w:val="00F81A76"/>
    <w:rsid w:val="00F81B57"/>
    <w:rsid w:val="00F820BB"/>
    <w:rsid w:val="00F826C5"/>
    <w:rsid w:val="00F82725"/>
    <w:rsid w:val="00F8281E"/>
    <w:rsid w:val="00F82828"/>
    <w:rsid w:val="00F8324C"/>
    <w:rsid w:val="00F834C5"/>
    <w:rsid w:val="00F836B5"/>
    <w:rsid w:val="00F8387E"/>
    <w:rsid w:val="00F83EF0"/>
    <w:rsid w:val="00F83F6F"/>
    <w:rsid w:val="00F84064"/>
    <w:rsid w:val="00F84082"/>
    <w:rsid w:val="00F84087"/>
    <w:rsid w:val="00F84096"/>
    <w:rsid w:val="00F8426A"/>
    <w:rsid w:val="00F844B4"/>
    <w:rsid w:val="00F84580"/>
    <w:rsid w:val="00F847EF"/>
    <w:rsid w:val="00F84AF1"/>
    <w:rsid w:val="00F84C27"/>
    <w:rsid w:val="00F84E56"/>
    <w:rsid w:val="00F8526B"/>
    <w:rsid w:val="00F85379"/>
    <w:rsid w:val="00F8576F"/>
    <w:rsid w:val="00F859CF"/>
    <w:rsid w:val="00F85E75"/>
    <w:rsid w:val="00F85EAD"/>
    <w:rsid w:val="00F86096"/>
    <w:rsid w:val="00F860CF"/>
    <w:rsid w:val="00F865FA"/>
    <w:rsid w:val="00F869CF"/>
    <w:rsid w:val="00F86E9F"/>
    <w:rsid w:val="00F86EB8"/>
    <w:rsid w:val="00F8718E"/>
    <w:rsid w:val="00F8756D"/>
    <w:rsid w:val="00F8761E"/>
    <w:rsid w:val="00F87A1E"/>
    <w:rsid w:val="00F87A40"/>
    <w:rsid w:val="00F87D46"/>
    <w:rsid w:val="00F90925"/>
    <w:rsid w:val="00F90939"/>
    <w:rsid w:val="00F909BC"/>
    <w:rsid w:val="00F90AA6"/>
    <w:rsid w:val="00F90DCB"/>
    <w:rsid w:val="00F91477"/>
    <w:rsid w:val="00F91943"/>
    <w:rsid w:val="00F91BF0"/>
    <w:rsid w:val="00F91D09"/>
    <w:rsid w:val="00F926EF"/>
    <w:rsid w:val="00F92786"/>
    <w:rsid w:val="00F92928"/>
    <w:rsid w:val="00F92981"/>
    <w:rsid w:val="00F92997"/>
    <w:rsid w:val="00F92B3A"/>
    <w:rsid w:val="00F9308C"/>
    <w:rsid w:val="00F93410"/>
    <w:rsid w:val="00F9346E"/>
    <w:rsid w:val="00F936FD"/>
    <w:rsid w:val="00F93880"/>
    <w:rsid w:val="00F939CE"/>
    <w:rsid w:val="00F93E55"/>
    <w:rsid w:val="00F9404C"/>
    <w:rsid w:val="00F940C6"/>
    <w:rsid w:val="00F947DD"/>
    <w:rsid w:val="00F94880"/>
    <w:rsid w:val="00F94A98"/>
    <w:rsid w:val="00F94AEE"/>
    <w:rsid w:val="00F94C0C"/>
    <w:rsid w:val="00F94C79"/>
    <w:rsid w:val="00F94F5A"/>
    <w:rsid w:val="00F9512C"/>
    <w:rsid w:val="00F953CC"/>
    <w:rsid w:val="00F95503"/>
    <w:rsid w:val="00F9584F"/>
    <w:rsid w:val="00F95A0D"/>
    <w:rsid w:val="00F95A94"/>
    <w:rsid w:val="00F95AF9"/>
    <w:rsid w:val="00F95D9A"/>
    <w:rsid w:val="00F95E5E"/>
    <w:rsid w:val="00F95EEF"/>
    <w:rsid w:val="00F96056"/>
    <w:rsid w:val="00F961CF"/>
    <w:rsid w:val="00F96505"/>
    <w:rsid w:val="00F9658E"/>
    <w:rsid w:val="00F967EF"/>
    <w:rsid w:val="00F9698F"/>
    <w:rsid w:val="00F969AB"/>
    <w:rsid w:val="00F969CC"/>
    <w:rsid w:val="00F96A4F"/>
    <w:rsid w:val="00F96A8D"/>
    <w:rsid w:val="00F97159"/>
    <w:rsid w:val="00F972CA"/>
    <w:rsid w:val="00F972CF"/>
    <w:rsid w:val="00F97499"/>
    <w:rsid w:val="00F978C6"/>
    <w:rsid w:val="00F9792B"/>
    <w:rsid w:val="00FA0114"/>
    <w:rsid w:val="00FA02DC"/>
    <w:rsid w:val="00FA074D"/>
    <w:rsid w:val="00FA08A8"/>
    <w:rsid w:val="00FA0A67"/>
    <w:rsid w:val="00FA0DA7"/>
    <w:rsid w:val="00FA0F69"/>
    <w:rsid w:val="00FA10BB"/>
    <w:rsid w:val="00FA156F"/>
    <w:rsid w:val="00FA1762"/>
    <w:rsid w:val="00FA19AD"/>
    <w:rsid w:val="00FA19F7"/>
    <w:rsid w:val="00FA19FE"/>
    <w:rsid w:val="00FA1EE6"/>
    <w:rsid w:val="00FA206D"/>
    <w:rsid w:val="00FA21F0"/>
    <w:rsid w:val="00FA220B"/>
    <w:rsid w:val="00FA22D4"/>
    <w:rsid w:val="00FA2326"/>
    <w:rsid w:val="00FA24C3"/>
    <w:rsid w:val="00FA2A84"/>
    <w:rsid w:val="00FA2C59"/>
    <w:rsid w:val="00FA2F54"/>
    <w:rsid w:val="00FA3182"/>
    <w:rsid w:val="00FA31CA"/>
    <w:rsid w:val="00FA3307"/>
    <w:rsid w:val="00FA3319"/>
    <w:rsid w:val="00FA3603"/>
    <w:rsid w:val="00FA3674"/>
    <w:rsid w:val="00FA3F60"/>
    <w:rsid w:val="00FA413C"/>
    <w:rsid w:val="00FA4380"/>
    <w:rsid w:val="00FA46B0"/>
    <w:rsid w:val="00FA46DF"/>
    <w:rsid w:val="00FA47AF"/>
    <w:rsid w:val="00FA4935"/>
    <w:rsid w:val="00FA4B84"/>
    <w:rsid w:val="00FA4D96"/>
    <w:rsid w:val="00FA4E99"/>
    <w:rsid w:val="00FA4F48"/>
    <w:rsid w:val="00FA51EC"/>
    <w:rsid w:val="00FA52C2"/>
    <w:rsid w:val="00FA55A6"/>
    <w:rsid w:val="00FA565F"/>
    <w:rsid w:val="00FA57CD"/>
    <w:rsid w:val="00FA5903"/>
    <w:rsid w:val="00FA5915"/>
    <w:rsid w:val="00FA59CA"/>
    <w:rsid w:val="00FA5D9C"/>
    <w:rsid w:val="00FA5E6C"/>
    <w:rsid w:val="00FA5EE6"/>
    <w:rsid w:val="00FA5FF5"/>
    <w:rsid w:val="00FA60A5"/>
    <w:rsid w:val="00FA641C"/>
    <w:rsid w:val="00FA685B"/>
    <w:rsid w:val="00FA6A9A"/>
    <w:rsid w:val="00FA6B1D"/>
    <w:rsid w:val="00FA6C8C"/>
    <w:rsid w:val="00FA6FFB"/>
    <w:rsid w:val="00FA7052"/>
    <w:rsid w:val="00FA72F7"/>
    <w:rsid w:val="00FA744A"/>
    <w:rsid w:val="00FA779B"/>
    <w:rsid w:val="00FA78AB"/>
    <w:rsid w:val="00FA7E56"/>
    <w:rsid w:val="00FB00A5"/>
    <w:rsid w:val="00FB0241"/>
    <w:rsid w:val="00FB0587"/>
    <w:rsid w:val="00FB0711"/>
    <w:rsid w:val="00FB0D95"/>
    <w:rsid w:val="00FB0DEC"/>
    <w:rsid w:val="00FB0E1B"/>
    <w:rsid w:val="00FB0F81"/>
    <w:rsid w:val="00FB12FD"/>
    <w:rsid w:val="00FB1617"/>
    <w:rsid w:val="00FB180D"/>
    <w:rsid w:val="00FB1870"/>
    <w:rsid w:val="00FB1906"/>
    <w:rsid w:val="00FB1A79"/>
    <w:rsid w:val="00FB1ED6"/>
    <w:rsid w:val="00FB25B5"/>
    <w:rsid w:val="00FB25D6"/>
    <w:rsid w:val="00FB27EA"/>
    <w:rsid w:val="00FB2D19"/>
    <w:rsid w:val="00FB2ED0"/>
    <w:rsid w:val="00FB2F6A"/>
    <w:rsid w:val="00FB35CD"/>
    <w:rsid w:val="00FB3679"/>
    <w:rsid w:val="00FB37B9"/>
    <w:rsid w:val="00FB384F"/>
    <w:rsid w:val="00FB3BA7"/>
    <w:rsid w:val="00FB3BF4"/>
    <w:rsid w:val="00FB3DF8"/>
    <w:rsid w:val="00FB3E5A"/>
    <w:rsid w:val="00FB4033"/>
    <w:rsid w:val="00FB4129"/>
    <w:rsid w:val="00FB427E"/>
    <w:rsid w:val="00FB446D"/>
    <w:rsid w:val="00FB45CB"/>
    <w:rsid w:val="00FB4634"/>
    <w:rsid w:val="00FB4703"/>
    <w:rsid w:val="00FB4728"/>
    <w:rsid w:val="00FB4744"/>
    <w:rsid w:val="00FB4AF6"/>
    <w:rsid w:val="00FB4C76"/>
    <w:rsid w:val="00FB4EDF"/>
    <w:rsid w:val="00FB4F25"/>
    <w:rsid w:val="00FB4FDD"/>
    <w:rsid w:val="00FB521B"/>
    <w:rsid w:val="00FB534F"/>
    <w:rsid w:val="00FB53DF"/>
    <w:rsid w:val="00FB5561"/>
    <w:rsid w:val="00FB56EA"/>
    <w:rsid w:val="00FB590A"/>
    <w:rsid w:val="00FB59B7"/>
    <w:rsid w:val="00FB5ED7"/>
    <w:rsid w:val="00FB62BD"/>
    <w:rsid w:val="00FB652A"/>
    <w:rsid w:val="00FB6BC7"/>
    <w:rsid w:val="00FB6C9D"/>
    <w:rsid w:val="00FB6D57"/>
    <w:rsid w:val="00FB722C"/>
    <w:rsid w:val="00FB73E8"/>
    <w:rsid w:val="00FB7472"/>
    <w:rsid w:val="00FB79FB"/>
    <w:rsid w:val="00FB7CEE"/>
    <w:rsid w:val="00FB7ED1"/>
    <w:rsid w:val="00FB7F58"/>
    <w:rsid w:val="00FB7F61"/>
    <w:rsid w:val="00FC0686"/>
    <w:rsid w:val="00FC10BE"/>
    <w:rsid w:val="00FC1173"/>
    <w:rsid w:val="00FC11B7"/>
    <w:rsid w:val="00FC12C7"/>
    <w:rsid w:val="00FC14BC"/>
    <w:rsid w:val="00FC1659"/>
    <w:rsid w:val="00FC165F"/>
    <w:rsid w:val="00FC173E"/>
    <w:rsid w:val="00FC1ABA"/>
    <w:rsid w:val="00FC1AFD"/>
    <w:rsid w:val="00FC1B68"/>
    <w:rsid w:val="00FC1BFD"/>
    <w:rsid w:val="00FC1E20"/>
    <w:rsid w:val="00FC21D1"/>
    <w:rsid w:val="00FC2375"/>
    <w:rsid w:val="00FC23A4"/>
    <w:rsid w:val="00FC276F"/>
    <w:rsid w:val="00FC2AC9"/>
    <w:rsid w:val="00FC2AFE"/>
    <w:rsid w:val="00FC2B10"/>
    <w:rsid w:val="00FC2BF6"/>
    <w:rsid w:val="00FC2C0B"/>
    <w:rsid w:val="00FC2D09"/>
    <w:rsid w:val="00FC2EEB"/>
    <w:rsid w:val="00FC31C8"/>
    <w:rsid w:val="00FC3230"/>
    <w:rsid w:val="00FC328F"/>
    <w:rsid w:val="00FC3320"/>
    <w:rsid w:val="00FC338A"/>
    <w:rsid w:val="00FC33F6"/>
    <w:rsid w:val="00FC347A"/>
    <w:rsid w:val="00FC3571"/>
    <w:rsid w:val="00FC35EA"/>
    <w:rsid w:val="00FC385D"/>
    <w:rsid w:val="00FC391C"/>
    <w:rsid w:val="00FC3DBA"/>
    <w:rsid w:val="00FC3E06"/>
    <w:rsid w:val="00FC4161"/>
    <w:rsid w:val="00FC446B"/>
    <w:rsid w:val="00FC4A75"/>
    <w:rsid w:val="00FC4B44"/>
    <w:rsid w:val="00FC4E24"/>
    <w:rsid w:val="00FC4E96"/>
    <w:rsid w:val="00FC4FA0"/>
    <w:rsid w:val="00FC527D"/>
    <w:rsid w:val="00FC544F"/>
    <w:rsid w:val="00FC5530"/>
    <w:rsid w:val="00FC5612"/>
    <w:rsid w:val="00FC5724"/>
    <w:rsid w:val="00FC5EC9"/>
    <w:rsid w:val="00FC62C8"/>
    <w:rsid w:val="00FC66D5"/>
    <w:rsid w:val="00FC6787"/>
    <w:rsid w:val="00FC6A15"/>
    <w:rsid w:val="00FC6F50"/>
    <w:rsid w:val="00FC7399"/>
    <w:rsid w:val="00FC741A"/>
    <w:rsid w:val="00FC746C"/>
    <w:rsid w:val="00FC7849"/>
    <w:rsid w:val="00FC7BCC"/>
    <w:rsid w:val="00FC7C0C"/>
    <w:rsid w:val="00FC7CE9"/>
    <w:rsid w:val="00FD0194"/>
    <w:rsid w:val="00FD0248"/>
    <w:rsid w:val="00FD025A"/>
    <w:rsid w:val="00FD0316"/>
    <w:rsid w:val="00FD0370"/>
    <w:rsid w:val="00FD0567"/>
    <w:rsid w:val="00FD05DC"/>
    <w:rsid w:val="00FD065D"/>
    <w:rsid w:val="00FD0712"/>
    <w:rsid w:val="00FD09E8"/>
    <w:rsid w:val="00FD0B31"/>
    <w:rsid w:val="00FD0C1E"/>
    <w:rsid w:val="00FD0CEB"/>
    <w:rsid w:val="00FD0F62"/>
    <w:rsid w:val="00FD0FFD"/>
    <w:rsid w:val="00FD13B7"/>
    <w:rsid w:val="00FD16C1"/>
    <w:rsid w:val="00FD16EA"/>
    <w:rsid w:val="00FD1A5E"/>
    <w:rsid w:val="00FD1DD0"/>
    <w:rsid w:val="00FD222A"/>
    <w:rsid w:val="00FD24CD"/>
    <w:rsid w:val="00FD2CBE"/>
    <w:rsid w:val="00FD3572"/>
    <w:rsid w:val="00FD3587"/>
    <w:rsid w:val="00FD361A"/>
    <w:rsid w:val="00FD372F"/>
    <w:rsid w:val="00FD37EC"/>
    <w:rsid w:val="00FD3814"/>
    <w:rsid w:val="00FD3A56"/>
    <w:rsid w:val="00FD3A81"/>
    <w:rsid w:val="00FD3B34"/>
    <w:rsid w:val="00FD3E2C"/>
    <w:rsid w:val="00FD3F49"/>
    <w:rsid w:val="00FD4200"/>
    <w:rsid w:val="00FD4315"/>
    <w:rsid w:val="00FD44FC"/>
    <w:rsid w:val="00FD48C3"/>
    <w:rsid w:val="00FD4F32"/>
    <w:rsid w:val="00FD51EA"/>
    <w:rsid w:val="00FD5269"/>
    <w:rsid w:val="00FD52A0"/>
    <w:rsid w:val="00FD52C1"/>
    <w:rsid w:val="00FD53B1"/>
    <w:rsid w:val="00FD5654"/>
    <w:rsid w:val="00FD56D5"/>
    <w:rsid w:val="00FD56FC"/>
    <w:rsid w:val="00FD5784"/>
    <w:rsid w:val="00FD57C6"/>
    <w:rsid w:val="00FD58C6"/>
    <w:rsid w:val="00FD58FB"/>
    <w:rsid w:val="00FD5C06"/>
    <w:rsid w:val="00FD5C2E"/>
    <w:rsid w:val="00FD5D7F"/>
    <w:rsid w:val="00FD5E4C"/>
    <w:rsid w:val="00FD5F2E"/>
    <w:rsid w:val="00FD60FB"/>
    <w:rsid w:val="00FD612A"/>
    <w:rsid w:val="00FD61A7"/>
    <w:rsid w:val="00FD61D1"/>
    <w:rsid w:val="00FD6361"/>
    <w:rsid w:val="00FD6986"/>
    <w:rsid w:val="00FD6AFB"/>
    <w:rsid w:val="00FD6E10"/>
    <w:rsid w:val="00FD710C"/>
    <w:rsid w:val="00FD7203"/>
    <w:rsid w:val="00FD7227"/>
    <w:rsid w:val="00FD730A"/>
    <w:rsid w:val="00FD7616"/>
    <w:rsid w:val="00FD76B4"/>
    <w:rsid w:val="00FD7C6E"/>
    <w:rsid w:val="00FD7E30"/>
    <w:rsid w:val="00FE0012"/>
    <w:rsid w:val="00FE00B6"/>
    <w:rsid w:val="00FE0841"/>
    <w:rsid w:val="00FE0B34"/>
    <w:rsid w:val="00FE0B94"/>
    <w:rsid w:val="00FE0BC4"/>
    <w:rsid w:val="00FE0EB9"/>
    <w:rsid w:val="00FE1094"/>
    <w:rsid w:val="00FE122D"/>
    <w:rsid w:val="00FE13FE"/>
    <w:rsid w:val="00FE15AB"/>
    <w:rsid w:val="00FE15E5"/>
    <w:rsid w:val="00FE16A9"/>
    <w:rsid w:val="00FE17F8"/>
    <w:rsid w:val="00FE1A51"/>
    <w:rsid w:val="00FE1A5A"/>
    <w:rsid w:val="00FE1A81"/>
    <w:rsid w:val="00FE1BCD"/>
    <w:rsid w:val="00FE1C93"/>
    <w:rsid w:val="00FE1CE9"/>
    <w:rsid w:val="00FE1DB9"/>
    <w:rsid w:val="00FE1F98"/>
    <w:rsid w:val="00FE23EB"/>
    <w:rsid w:val="00FE242F"/>
    <w:rsid w:val="00FE26EC"/>
    <w:rsid w:val="00FE27AE"/>
    <w:rsid w:val="00FE2883"/>
    <w:rsid w:val="00FE2A87"/>
    <w:rsid w:val="00FE2ACE"/>
    <w:rsid w:val="00FE2DB3"/>
    <w:rsid w:val="00FE33ED"/>
    <w:rsid w:val="00FE35E4"/>
    <w:rsid w:val="00FE37EB"/>
    <w:rsid w:val="00FE3853"/>
    <w:rsid w:val="00FE397E"/>
    <w:rsid w:val="00FE39E1"/>
    <w:rsid w:val="00FE3E5C"/>
    <w:rsid w:val="00FE451D"/>
    <w:rsid w:val="00FE45A2"/>
    <w:rsid w:val="00FE45D2"/>
    <w:rsid w:val="00FE4777"/>
    <w:rsid w:val="00FE4D29"/>
    <w:rsid w:val="00FE4D4D"/>
    <w:rsid w:val="00FE4EFC"/>
    <w:rsid w:val="00FE5000"/>
    <w:rsid w:val="00FE505C"/>
    <w:rsid w:val="00FE5192"/>
    <w:rsid w:val="00FE52B6"/>
    <w:rsid w:val="00FE549B"/>
    <w:rsid w:val="00FE5629"/>
    <w:rsid w:val="00FE5643"/>
    <w:rsid w:val="00FE56DC"/>
    <w:rsid w:val="00FE588C"/>
    <w:rsid w:val="00FE5BB1"/>
    <w:rsid w:val="00FE5DCD"/>
    <w:rsid w:val="00FE5E44"/>
    <w:rsid w:val="00FE5E99"/>
    <w:rsid w:val="00FE5EA1"/>
    <w:rsid w:val="00FE5F0D"/>
    <w:rsid w:val="00FE637B"/>
    <w:rsid w:val="00FE6481"/>
    <w:rsid w:val="00FE675D"/>
    <w:rsid w:val="00FE69E7"/>
    <w:rsid w:val="00FE6E13"/>
    <w:rsid w:val="00FE6E1F"/>
    <w:rsid w:val="00FE6E79"/>
    <w:rsid w:val="00FE6ECB"/>
    <w:rsid w:val="00FE6FE6"/>
    <w:rsid w:val="00FE7830"/>
    <w:rsid w:val="00FE78C8"/>
    <w:rsid w:val="00FE7937"/>
    <w:rsid w:val="00FE79B0"/>
    <w:rsid w:val="00FF01CD"/>
    <w:rsid w:val="00FF038C"/>
    <w:rsid w:val="00FF0591"/>
    <w:rsid w:val="00FF09A7"/>
    <w:rsid w:val="00FF0D1C"/>
    <w:rsid w:val="00FF0DA9"/>
    <w:rsid w:val="00FF0E7E"/>
    <w:rsid w:val="00FF0EF5"/>
    <w:rsid w:val="00FF0F1F"/>
    <w:rsid w:val="00FF0FD9"/>
    <w:rsid w:val="00FF1193"/>
    <w:rsid w:val="00FF12F0"/>
    <w:rsid w:val="00FF18D4"/>
    <w:rsid w:val="00FF198C"/>
    <w:rsid w:val="00FF1D06"/>
    <w:rsid w:val="00FF1D3E"/>
    <w:rsid w:val="00FF1FE1"/>
    <w:rsid w:val="00FF21C4"/>
    <w:rsid w:val="00FF24FC"/>
    <w:rsid w:val="00FF254A"/>
    <w:rsid w:val="00FF27A7"/>
    <w:rsid w:val="00FF282E"/>
    <w:rsid w:val="00FF2CB7"/>
    <w:rsid w:val="00FF2E20"/>
    <w:rsid w:val="00FF318E"/>
    <w:rsid w:val="00FF3E69"/>
    <w:rsid w:val="00FF3EA5"/>
    <w:rsid w:val="00FF3F68"/>
    <w:rsid w:val="00FF4349"/>
    <w:rsid w:val="00FF47C6"/>
    <w:rsid w:val="00FF4845"/>
    <w:rsid w:val="00FF4A45"/>
    <w:rsid w:val="00FF4BDE"/>
    <w:rsid w:val="00FF4C34"/>
    <w:rsid w:val="00FF4EFB"/>
    <w:rsid w:val="00FF58E3"/>
    <w:rsid w:val="00FF5A2F"/>
    <w:rsid w:val="00FF5C17"/>
    <w:rsid w:val="00FF5F36"/>
    <w:rsid w:val="00FF6039"/>
    <w:rsid w:val="00FF647F"/>
    <w:rsid w:val="00FF65E3"/>
    <w:rsid w:val="00FF6973"/>
    <w:rsid w:val="00FF6D8C"/>
    <w:rsid w:val="00FF702A"/>
    <w:rsid w:val="00FF7122"/>
    <w:rsid w:val="00FF713F"/>
    <w:rsid w:val="00FF75AD"/>
    <w:rsid w:val="00FF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71D6E6"/>
  <w15:chartTrackingRefBased/>
  <w15:docId w15:val="{686DD2FE-B706-4A4E-8A95-EA80F0C9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5F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8534FA"/>
    <w:pPr>
      <w:jc w:val="center"/>
    </w:pPr>
    <w:rPr>
      <w:rFonts w:ascii="標楷體" w:eastAsia="標楷體" w:hAnsi="標楷體" w:cs="Arial"/>
      <w:color w:val="000000"/>
    </w:rPr>
  </w:style>
  <w:style w:type="paragraph" w:styleId="a4">
    <w:name w:val="Balloon Text"/>
    <w:basedOn w:val="a"/>
    <w:semiHidden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5E7E8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首 字元"/>
    <w:link w:val="a5"/>
    <w:rsid w:val="005E7E80"/>
    <w:rPr>
      <w:kern w:val="2"/>
    </w:rPr>
  </w:style>
  <w:style w:type="paragraph" w:styleId="a7">
    <w:name w:val="footer"/>
    <w:basedOn w:val="a"/>
    <w:link w:val="a8"/>
    <w:rsid w:val="005E7E8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8">
    <w:name w:val="頁尾 字元"/>
    <w:link w:val="a7"/>
    <w:rsid w:val="005E7E8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w_sys\&#20132;&#36890;&#38538;&#21220;&#21209;&#34920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925CC-997A-4E04-A4FC-C90A8C14B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交通隊勤務表.dot</Template>
  <TotalTime>2</TotalTime>
  <Pages>2</Pages>
  <Words>579</Words>
  <Characters>3303</Characters>
  <Application>Microsoft Office Word</Application>
  <DocSecurity>0</DocSecurity>
  <Lines>27</Lines>
  <Paragraphs>7</Paragraphs>
  <ScaleCrop>false</ScaleCrop>
  <Company>MyOffice</Company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南投交通隊勤務表</dc:title>
  <dc:subject/>
  <dc:creator>user</dc:creator>
  <cp:keywords/>
  <cp:lastModifiedBy>ting78963@gmail.com</cp:lastModifiedBy>
  <cp:revision>5</cp:revision>
  <cp:lastPrinted>2026-06-10T03:47:00Z</cp:lastPrinted>
  <dcterms:created xsi:type="dcterms:W3CDTF">2026-06-25T01:57:00Z</dcterms:created>
  <dcterms:modified xsi:type="dcterms:W3CDTF">2026-07-26T07:49:00Z</dcterms:modified>
</cp:coreProperties>
</file>